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08" w:tblpY="2105"/>
        <w:tblW w:w="8926" w:type="dxa"/>
        <w:tblLook w:val="0000" w:firstRow="0" w:lastRow="0" w:firstColumn="0" w:lastColumn="0" w:noHBand="0" w:noVBand="0"/>
      </w:tblPr>
      <w:tblGrid>
        <w:gridCol w:w="8926"/>
      </w:tblGrid>
      <w:tr w:rsidR="00D84A7C" w:rsidRPr="00B8716A" w14:paraId="14E22B71" w14:textId="77777777" w:rsidTr="00D84A7C">
        <w:trPr>
          <w:trHeight w:val="5563"/>
        </w:trPr>
        <w:tc>
          <w:tcPr>
            <w:tcW w:w="8926" w:type="dxa"/>
          </w:tcPr>
          <w:p w14:paraId="45BDA18E" w14:textId="77777777" w:rsidR="00D84A7C" w:rsidRPr="00B8716A" w:rsidRDefault="00D84A7C" w:rsidP="00D84A7C">
            <w:pPr>
              <w:pStyle w:val="DocumentTitle"/>
              <w:rPr>
                <w:rFonts w:ascii="Palatino Linotype" w:hAnsi="Palatino Linotype"/>
              </w:rPr>
            </w:pPr>
            <w:bookmarkStart w:id="0" w:name="_Toc427400414"/>
          </w:p>
          <w:p w14:paraId="16EBA6AB" w14:textId="77777777" w:rsidR="00D84A7C" w:rsidRPr="00B8716A" w:rsidRDefault="00D84A7C" w:rsidP="00D84A7C">
            <w:pPr>
              <w:pStyle w:val="DocumentTitle"/>
              <w:rPr>
                <w:rFonts w:ascii="Palatino Linotype" w:hAnsi="Palatino Linotype"/>
              </w:rPr>
            </w:pPr>
            <w:r w:rsidRPr="00B8716A">
              <w:rPr>
                <w:rFonts w:ascii="Palatino Linotype" w:hAnsi="Palatino Linotype"/>
              </w:rPr>
              <w:t xml:space="preserve">NetSpeed IP Safety Manual </w:t>
            </w:r>
          </w:p>
          <w:p w14:paraId="6965BF0B" w14:textId="2385E638" w:rsidR="00D84A7C" w:rsidRPr="00B8716A" w:rsidRDefault="00D84A7C" w:rsidP="00D84A7C">
            <w:pPr>
              <w:pStyle w:val="DocumentSubtitle"/>
              <w:rPr>
                <w:rFonts w:ascii="Palatino Linotype" w:hAnsi="Palatino Linotype"/>
              </w:rPr>
            </w:pPr>
            <w:r w:rsidRPr="00B8716A">
              <w:rPr>
                <w:rFonts w:ascii="Palatino Linotype" w:hAnsi="Palatino Linotype"/>
              </w:rPr>
              <w:t>NetSpeed Orion, Gemini</w:t>
            </w:r>
            <w:r w:rsidR="00085E86">
              <w:rPr>
                <w:rFonts w:ascii="Palatino Linotype" w:hAnsi="Palatino Linotype"/>
              </w:rPr>
              <w:t>,</w:t>
            </w:r>
            <w:r w:rsidRPr="00B8716A">
              <w:rPr>
                <w:rFonts w:ascii="Palatino Linotype" w:hAnsi="Palatino Linotype"/>
              </w:rPr>
              <w:t xml:space="preserve"> and Pegasus IP</w:t>
            </w:r>
          </w:p>
          <w:p w14:paraId="7F5EE96D" w14:textId="6E314874" w:rsidR="00D84A7C" w:rsidRPr="00B8716A" w:rsidRDefault="00D84A7C" w:rsidP="00D84A7C">
            <w:pPr>
              <w:pStyle w:val="DocumentRevision"/>
              <w:rPr>
                <w:rFonts w:ascii="Palatino Linotype" w:hAnsi="Palatino Linotype"/>
              </w:rPr>
            </w:pPr>
            <w:r w:rsidRPr="00B8716A">
              <w:rPr>
                <w:rFonts w:ascii="Palatino Linotype" w:hAnsi="Palatino Linotype"/>
              </w:rPr>
              <w:t>Version:  1.</w:t>
            </w:r>
            <w:r w:rsidR="00917291">
              <w:rPr>
                <w:rFonts w:ascii="Palatino Linotype" w:hAnsi="Palatino Linotype"/>
              </w:rPr>
              <w:t>3</w:t>
            </w:r>
          </w:p>
          <w:p w14:paraId="772DF208" w14:textId="3882452D" w:rsidR="00D84A7C" w:rsidRPr="00B8716A" w:rsidRDefault="00E31493" w:rsidP="00D84A7C">
            <w:pPr>
              <w:pStyle w:val="DocumentRevision"/>
              <w:rPr>
                <w:rFonts w:ascii="Palatino Linotype" w:hAnsi="Palatino Linotype"/>
                <w:b w:val="0"/>
                <w:sz w:val="22"/>
                <w:szCs w:val="22"/>
              </w:rPr>
            </w:pPr>
            <w:r>
              <w:rPr>
                <w:rFonts w:ascii="Palatino Linotype" w:hAnsi="Palatino Linotype"/>
                <w:b w:val="0"/>
                <w:sz w:val="22"/>
                <w:szCs w:val="22"/>
              </w:rPr>
              <w:t>February</w:t>
            </w:r>
            <w:r w:rsidR="00D84A7C">
              <w:rPr>
                <w:rFonts w:ascii="Palatino Linotype" w:hAnsi="Palatino Linotype"/>
                <w:b w:val="0"/>
                <w:sz w:val="22"/>
                <w:szCs w:val="22"/>
              </w:rPr>
              <w:t xml:space="preserve"> </w:t>
            </w:r>
            <w:r w:rsidR="00331F1E">
              <w:rPr>
                <w:rFonts w:ascii="Palatino Linotype" w:hAnsi="Palatino Linotype"/>
                <w:b w:val="0"/>
                <w:sz w:val="22"/>
                <w:szCs w:val="22"/>
              </w:rPr>
              <w:t>13</w:t>
            </w:r>
            <w:r w:rsidR="00D84A7C">
              <w:rPr>
                <w:rFonts w:ascii="Palatino Linotype" w:hAnsi="Palatino Linotype"/>
                <w:b w:val="0"/>
                <w:sz w:val="22"/>
                <w:szCs w:val="22"/>
              </w:rPr>
              <w:t>, 2018</w:t>
            </w:r>
          </w:p>
          <w:p w14:paraId="38AB0B6D" w14:textId="77777777" w:rsidR="00D84A7C" w:rsidRPr="00B8716A" w:rsidRDefault="00D84A7C" w:rsidP="00D84A7C">
            <w:pPr>
              <w:pStyle w:val="Body"/>
              <w:rPr>
                <w:rFonts w:ascii="Palatino Linotype" w:hAnsi="Palatino Linotype"/>
                <w:sz w:val="40"/>
              </w:rPr>
            </w:pPr>
          </w:p>
        </w:tc>
      </w:tr>
      <w:tr w:rsidR="00D84A7C" w:rsidRPr="00B8716A" w14:paraId="6F36CBC1" w14:textId="77777777" w:rsidTr="00D84A7C">
        <w:trPr>
          <w:trHeight w:val="5563"/>
        </w:trPr>
        <w:tc>
          <w:tcPr>
            <w:tcW w:w="8926" w:type="dxa"/>
          </w:tcPr>
          <w:p w14:paraId="43A95588" w14:textId="77777777" w:rsidR="00D84A7C" w:rsidRPr="00B8716A" w:rsidRDefault="00D84A7C" w:rsidP="00D84A7C">
            <w:pPr>
              <w:pStyle w:val="DocumentTitle"/>
              <w:rPr>
                <w:rFonts w:ascii="Palatino Linotype" w:hAnsi="Palatino Linotype"/>
              </w:rPr>
            </w:pPr>
          </w:p>
          <w:p w14:paraId="5243272F" w14:textId="77777777" w:rsidR="00D84A7C" w:rsidRPr="00B8716A" w:rsidRDefault="00D84A7C" w:rsidP="00D84A7C">
            <w:pPr>
              <w:pStyle w:val="Body"/>
              <w:rPr>
                <w:rFonts w:ascii="Palatino Linotype" w:hAnsi="Palatino Linotype"/>
              </w:rPr>
            </w:pPr>
          </w:p>
          <w:p w14:paraId="75431BAD" w14:textId="77777777" w:rsidR="00D84A7C" w:rsidRPr="00B8716A" w:rsidRDefault="00D84A7C" w:rsidP="00D84A7C">
            <w:pPr>
              <w:pStyle w:val="Body"/>
              <w:rPr>
                <w:rFonts w:ascii="Palatino Linotype" w:hAnsi="Palatino Linotype"/>
              </w:rPr>
            </w:pPr>
          </w:p>
          <w:p w14:paraId="2A89A161" w14:textId="77777777" w:rsidR="00D84A7C" w:rsidRPr="00B8716A" w:rsidRDefault="00D84A7C" w:rsidP="00D84A7C">
            <w:pPr>
              <w:pStyle w:val="Body"/>
              <w:rPr>
                <w:rFonts w:ascii="Palatino Linotype" w:hAnsi="Palatino Linotype"/>
              </w:rPr>
            </w:pPr>
          </w:p>
          <w:p w14:paraId="7D00BE82" w14:textId="77777777" w:rsidR="00D84A7C" w:rsidRPr="00B8716A" w:rsidRDefault="00D84A7C" w:rsidP="00D84A7C">
            <w:pPr>
              <w:pStyle w:val="Body"/>
              <w:rPr>
                <w:rFonts w:ascii="Palatino Linotype" w:hAnsi="Palatino Linotype"/>
              </w:rPr>
            </w:pPr>
          </w:p>
          <w:p w14:paraId="20996AE1" w14:textId="77777777" w:rsidR="00D84A7C" w:rsidRPr="00B8716A" w:rsidRDefault="00D84A7C" w:rsidP="00D84A7C">
            <w:pPr>
              <w:pStyle w:val="Body"/>
              <w:rPr>
                <w:rFonts w:ascii="Palatino Linotype" w:hAnsi="Palatino Linotype"/>
              </w:rPr>
            </w:pPr>
          </w:p>
          <w:p w14:paraId="38A5F1B6" w14:textId="77777777" w:rsidR="00D84A7C" w:rsidRPr="00B8716A" w:rsidRDefault="00D84A7C" w:rsidP="00D84A7C">
            <w:pPr>
              <w:pStyle w:val="Body"/>
              <w:rPr>
                <w:rFonts w:ascii="Palatino Linotype" w:hAnsi="Palatino Linotype"/>
              </w:rPr>
            </w:pPr>
          </w:p>
          <w:p w14:paraId="5136A0E4" w14:textId="77777777" w:rsidR="00D84A7C" w:rsidRPr="00B8716A" w:rsidRDefault="00D84A7C" w:rsidP="00D84A7C">
            <w:pPr>
              <w:pStyle w:val="Body"/>
              <w:rPr>
                <w:rFonts w:ascii="Palatino Linotype" w:hAnsi="Palatino Linotype"/>
              </w:rPr>
            </w:pPr>
          </w:p>
          <w:p w14:paraId="37C7397F" w14:textId="77777777" w:rsidR="00D84A7C" w:rsidRPr="00B8716A" w:rsidRDefault="00D84A7C" w:rsidP="00D84A7C">
            <w:pPr>
              <w:pStyle w:val="Body"/>
              <w:rPr>
                <w:rFonts w:ascii="Palatino Linotype" w:hAnsi="Palatino Linotype"/>
              </w:rPr>
            </w:pPr>
          </w:p>
          <w:p w14:paraId="70F5A1D6" w14:textId="77777777" w:rsidR="00D84A7C" w:rsidRPr="00B8716A" w:rsidRDefault="00D84A7C" w:rsidP="00D84A7C">
            <w:pPr>
              <w:pStyle w:val="Body"/>
              <w:rPr>
                <w:rFonts w:ascii="Palatino Linotype" w:hAnsi="Palatino Linotype"/>
              </w:rPr>
            </w:pPr>
          </w:p>
          <w:p w14:paraId="1A4E93BE" w14:textId="77777777" w:rsidR="00D84A7C" w:rsidRPr="00B8716A" w:rsidRDefault="00D84A7C" w:rsidP="00D84A7C">
            <w:pPr>
              <w:pStyle w:val="Body"/>
              <w:rPr>
                <w:rFonts w:ascii="Palatino Linotype" w:hAnsi="Palatino Linotype"/>
              </w:rPr>
            </w:pPr>
          </w:p>
          <w:p w14:paraId="5386A362" w14:textId="77777777" w:rsidR="00D84A7C" w:rsidRPr="00B8716A" w:rsidRDefault="00D84A7C" w:rsidP="00D84A7C">
            <w:pPr>
              <w:rPr>
                <w:rFonts w:ascii="Palatino Linotype" w:hAnsi="Palatino Linotype"/>
              </w:rPr>
            </w:pPr>
          </w:p>
        </w:tc>
      </w:tr>
    </w:tbl>
    <w:p w14:paraId="24338D32" w14:textId="77777777" w:rsidR="00D84A7C" w:rsidRPr="00B8716A" w:rsidRDefault="00D84A7C" w:rsidP="00D84A7C">
      <w:pPr>
        <w:pStyle w:val="Title"/>
        <w:rPr>
          <w:rFonts w:ascii="Palatino Linotype" w:hAnsi="Palatino Linotype"/>
        </w:rPr>
      </w:pPr>
      <w:r w:rsidRPr="00B8716A">
        <w:rPr>
          <w:rFonts w:ascii="Palatino Linotype" w:hAnsi="Palatino Linotype"/>
        </w:rPr>
        <w:lastRenderedPageBreak/>
        <w:t>NetSpeed IP Safety Manual</w:t>
      </w:r>
    </w:p>
    <w:p w14:paraId="7B55CCCF" w14:textId="77777777" w:rsidR="009C3E66" w:rsidRPr="00BB2FA9" w:rsidRDefault="009C3E66" w:rsidP="009C3E66">
      <w:pPr>
        <w:pStyle w:val="HeadingPreface"/>
        <w:rPr>
          <w:rFonts w:asciiTheme="majorHAnsi" w:hAnsiTheme="majorHAnsi"/>
          <w:sz w:val="26"/>
        </w:rPr>
      </w:pPr>
      <w:bookmarkStart w:id="1" w:name="_Toc506190389"/>
      <w:r w:rsidRPr="00BB2FA9">
        <w:rPr>
          <w:rFonts w:asciiTheme="majorHAnsi" w:hAnsiTheme="majorHAnsi"/>
          <w:sz w:val="26"/>
        </w:rPr>
        <w:t>About This Document</w:t>
      </w:r>
      <w:bookmarkEnd w:id="0"/>
      <w:bookmarkEnd w:id="1"/>
    </w:p>
    <w:p w14:paraId="46A24CAE" w14:textId="28AED24B" w:rsidR="00520C2D" w:rsidRPr="008E1080" w:rsidRDefault="00520C2D" w:rsidP="00520C2D">
      <w:pPr>
        <w:pStyle w:val="Body"/>
      </w:pPr>
      <w:r w:rsidRPr="008E1080">
        <w:t xml:space="preserve">This Safety Manual for </w:t>
      </w:r>
      <w:r>
        <w:t xml:space="preserve">NetSpeed IP </w:t>
      </w:r>
      <w:r w:rsidRPr="008E1080">
        <w:t>provides an overview of the safety requirements applied within the development of the product name in safety-critical automotive</w:t>
      </w:r>
      <w:r>
        <w:t xml:space="preserve"> and industrial</w:t>
      </w:r>
      <w:r w:rsidRPr="008E1080">
        <w:t xml:space="preserve"> designs according to ISO 26262. </w:t>
      </w:r>
    </w:p>
    <w:p w14:paraId="63C8CA10" w14:textId="77777777" w:rsidR="009C3E66" w:rsidRPr="00BB2FA9" w:rsidRDefault="009C3E66" w:rsidP="009C3E66">
      <w:pPr>
        <w:pStyle w:val="HeadingPreface"/>
        <w:rPr>
          <w:rFonts w:asciiTheme="majorHAnsi" w:hAnsiTheme="majorHAnsi"/>
          <w:sz w:val="26"/>
        </w:rPr>
      </w:pPr>
      <w:bookmarkStart w:id="2" w:name="_Toc427400415"/>
      <w:bookmarkStart w:id="3" w:name="_Toc506190390"/>
      <w:r w:rsidRPr="00BB2FA9">
        <w:rPr>
          <w:rFonts w:asciiTheme="majorHAnsi" w:hAnsiTheme="majorHAnsi"/>
          <w:sz w:val="26"/>
        </w:rPr>
        <w:t>Audience</w:t>
      </w:r>
      <w:bookmarkEnd w:id="2"/>
      <w:bookmarkEnd w:id="3"/>
      <w:r w:rsidRPr="00BB2FA9">
        <w:rPr>
          <w:rFonts w:asciiTheme="majorHAnsi" w:hAnsiTheme="majorHAnsi"/>
          <w:sz w:val="26"/>
        </w:rPr>
        <w:t xml:space="preserve"> </w:t>
      </w:r>
    </w:p>
    <w:p w14:paraId="28FCA3AD" w14:textId="55C97BFA" w:rsidR="009C3E66" w:rsidRPr="00080656" w:rsidRDefault="009C3E66" w:rsidP="009C3E66">
      <w:pPr>
        <w:pStyle w:val="Body"/>
        <w:rPr>
          <w:rFonts w:asciiTheme="majorHAnsi" w:hAnsiTheme="majorHAnsi"/>
          <w:szCs w:val="22"/>
        </w:rPr>
      </w:pPr>
      <w:r w:rsidRPr="00080656">
        <w:rPr>
          <w:rFonts w:asciiTheme="majorHAnsi" w:hAnsiTheme="majorHAnsi"/>
          <w:szCs w:val="22"/>
        </w:rPr>
        <w:t xml:space="preserve">This document is intended for users of </w:t>
      </w:r>
      <w:r w:rsidR="008E1080">
        <w:rPr>
          <w:rFonts w:asciiTheme="majorHAnsi" w:hAnsiTheme="majorHAnsi"/>
          <w:szCs w:val="22"/>
        </w:rPr>
        <w:t>NetSpeed IP</w:t>
      </w:r>
      <w:r w:rsidRPr="00080656">
        <w:rPr>
          <w:rFonts w:asciiTheme="majorHAnsi" w:hAnsiTheme="majorHAnsi"/>
          <w:szCs w:val="22"/>
        </w:rPr>
        <w:t xml:space="preserve">: </w:t>
      </w:r>
    </w:p>
    <w:p w14:paraId="4C50A363" w14:textId="30768461" w:rsidR="009C3E66" w:rsidRPr="00EC1B2B" w:rsidRDefault="009C3E66" w:rsidP="00EC1B2B">
      <w:pPr>
        <w:pStyle w:val="Bullet1"/>
      </w:pPr>
      <w:r w:rsidRPr="00EC1B2B">
        <w:t xml:space="preserve">SoC </w:t>
      </w:r>
      <w:r w:rsidR="003E52A9" w:rsidRPr="00EC1B2B">
        <w:t>architects</w:t>
      </w:r>
    </w:p>
    <w:p w14:paraId="7F1FF1D8" w14:textId="4DC141CC" w:rsidR="009C3E66" w:rsidRPr="00EC1B2B" w:rsidRDefault="009C3E66" w:rsidP="00EC1B2B">
      <w:pPr>
        <w:pStyle w:val="Bullet1"/>
      </w:pPr>
      <w:r w:rsidRPr="00EC1B2B">
        <w:t xml:space="preserve">NoC </w:t>
      </w:r>
      <w:r w:rsidR="003E52A9" w:rsidRPr="00EC1B2B">
        <w:t>architects</w:t>
      </w:r>
    </w:p>
    <w:p w14:paraId="078DEF0C" w14:textId="0A0610AB" w:rsidR="009C3E66" w:rsidRPr="00EC1B2B" w:rsidRDefault="009C3E66" w:rsidP="00EC1B2B">
      <w:pPr>
        <w:pStyle w:val="Bullet1"/>
      </w:pPr>
      <w:r w:rsidRPr="00EC1B2B">
        <w:t xml:space="preserve">NoC </w:t>
      </w:r>
      <w:r w:rsidR="003E52A9" w:rsidRPr="00EC1B2B">
        <w:t>designers</w:t>
      </w:r>
    </w:p>
    <w:p w14:paraId="064009D0" w14:textId="77777777" w:rsidR="009C3E66" w:rsidRPr="00BB2FA9" w:rsidRDefault="009C3E66" w:rsidP="009C3E66">
      <w:pPr>
        <w:pStyle w:val="HeadingPreface"/>
        <w:rPr>
          <w:rFonts w:asciiTheme="majorHAnsi" w:hAnsiTheme="majorHAnsi"/>
          <w:sz w:val="26"/>
        </w:rPr>
      </w:pPr>
      <w:bookmarkStart w:id="4" w:name="_Toc378951146"/>
      <w:bookmarkStart w:id="5" w:name="_Toc407201510"/>
      <w:bookmarkStart w:id="6" w:name="_Toc427400416"/>
      <w:bookmarkStart w:id="7" w:name="_Toc506190391"/>
      <w:r w:rsidRPr="00BB2FA9">
        <w:rPr>
          <w:rFonts w:asciiTheme="majorHAnsi" w:hAnsiTheme="majorHAnsi"/>
          <w:sz w:val="26"/>
        </w:rPr>
        <w:t>Prerequisite</w:t>
      </w:r>
      <w:bookmarkEnd w:id="4"/>
      <w:bookmarkEnd w:id="5"/>
      <w:bookmarkEnd w:id="6"/>
      <w:bookmarkEnd w:id="7"/>
    </w:p>
    <w:p w14:paraId="61C53379" w14:textId="77777777" w:rsidR="009C3E66" w:rsidRPr="00080656" w:rsidRDefault="009C3E66" w:rsidP="009C3E66">
      <w:pPr>
        <w:pStyle w:val="Body"/>
        <w:rPr>
          <w:rFonts w:asciiTheme="majorHAnsi" w:hAnsiTheme="majorHAnsi"/>
          <w:szCs w:val="22"/>
        </w:rPr>
      </w:pPr>
      <w:r w:rsidRPr="00080656">
        <w:rPr>
          <w:rFonts w:asciiTheme="majorHAnsi" w:hAnsiTheme="majorHAnsi"/>
          <w:szCs w:val="22"/>
        </w:rPr>
        <w:t>Before proceeding, you should generally understand:</w:t>
      </w:r>
    </w:p>
    <w:p w14:paraId="65548AA9" w14:textId="25BA36A1" w:rsidR="009C3E66" w:rsidRPr="00EC1B2B" w:rsidRDefault="009C3E66" w:rsidP="00EC1B2B">
      <w:pPr>
        <w:pStyle w:val="Bullet1"/>
      </w:pPr>
      <w:r w:rsidRPr="00EC1B2B">
        <w:t xml:space="preserve">Basics of </w:t>
      </w:r>
      <w:r w:rsidR="003E52A9" w:rsidRPr="00EC1B2B">
        <w:t>NoC</w:t>
      </w:r>
      <w:r w:rsidRPr="00EC1B2B">
        <w:t xml:space="preserve"> technology</w:t>
      </w:r>
    </w:p>
    <w:p w14:paraId="77587033" w14:textId="77777777" w:rsidR="009C3E66" w:rsidRPr="00EC1B2B" w:rsidRDefault="009C3E66" w:rsidP="00EC1B2B">
      <w:pPr>
        <w:pStyle w:val="Bullet1"/>
      </w:pPr>
      <w:r w:rsidRPr="00EC1B2B">
        <w:t>AMBA 4 interconnect standard</w:t>
      </w:r>
    </w:p>
    <w:p w14:paraId="16D54991" w14:textId="77777777" w:rsidR="009C3E66" w:rsidRPr="00BB2FA9" w:rsidRDefault="009C3E66" w:rsidP="009C3E66">
      <w:pPr>
        <w:pStyle w:val="HeadingPreface"/>
        <w:rPr>
          <w:rFonts w:asciiTheme="majorHAnsi" w:hAnsiTheme="majorHAnsi"/>
          <w:sz w:val="26"/>
        </w:rPr>
      </w:pPr>
      <w:bookmarkStart w:id="8" w:name="_Toc427400417"/>
      <w:bookmarkStart w:id="9" w:name="_Toc506190392"/>
      <w:r w:rsidRPr="00BB2FA9">
        <w:rPr>
          <w:rFonts w:asciiTheme="majorHAnsi" w:hAnsiTheme="majorHAnsi"/>
          <w:sz w:val="26"/>
        </w:rPr>
        <w:t>Related Documents</w:t>
      </w:r>
      <w:bookmarkEnd w:id="8"/>
      <w:bookmarkEnd w:id="9"/>
      <w:r w:rsidRPr="00BB2FA9">
        <w:rPr>
          <w:rFonts w:asciiTheme="majorHAnsi" w:hAnsiTheme="majorHAnsi"/>
          <w:sz w:val="26"/>
        </w:rPr>
        <w:t xml:space="preserve"> </w:t>
      </w:r>
    </w:p>
    <w:p w14:paraId="0F740F07" w14:textId="77777777" w:rsidR="009C3E66" w:rsidRPr="00080656" w:rsidRDefault="009C3E66" w:rsidP="009C3E66">
      <w:pPr>
        <w:pStyle w:val="Body"/>
        <w:rPr>
          <w:rFonts w:asciiTheme="majorHAnsi" w:hAnsiTheme="majorHAnsi"/>
          <w:szCs w:val="22"/>
        </w:rPr>
      </w:pPr>
      <w:r w:rsidRPr="00080656">
        <w:rPr>
          <w:rFonts w:asciiTheme="majorHAnsi" w:hAnsiTheme="majorHAnsi"/>
          <w:szCs w:val="22"/>
        </w:rPr>
        <w:t>The following documents can be used as a reference to this document.</w:t>
      </w:r>
    </w:p>
    <w:p w14:paraId="727140BA" w14:textId="3FC41F66" w:rsidR="009C3E66" w:rsidRPr="00EC1B2B" w:rsidRDefault="009C3E66" w:rsidP="00EC1B2B">
      <w:pPr>
        <w:pStyle w:val="Bullet1"/>
      </w:pPr>
      <w:r w:rsidRPr="00EC1B2B">
        <w:t>NetSpeed Orion Integration Specification</w:t>
      </w:r>
    </w:p>
    <w:p w14:paraId="7DCD20D1" w14:textId="22190738" w:rsidR="009C3E66" w:rsidRPr="00EC1B2B" w:rsidRDefault="009C3E66" w:rsidP="00EC1B2B">
      <w:pPr>
        <w:pStyle w:val="Bullet1"/>
      </w:pPr>
      <w:r w:rsidRPr="00EC1B2B">
        <w:t xml:space="preserve">NetSpeed Orion </w:t>
      </w:r>
      <w:r w:rsidR="008E1080" w:rsidRPr="00EC1B2B">
        <w:t>Technical Reference Manual</w:t>
      </w:r>
    </w:p>
    <w:p w14:paraId="20A93712" w14:textId="77777777" w:rsidR="009C3E66" w:rsidRPr="00BB2FA9" w:rsidRDefault="009C3E66" w:rsidP="009C3E66">
      <w:pPr>
        <w:pStyle w:val="HeadingPreface"/>
        <w:rPr>
          <w:rFonts w:asciiTheme="majorHAnsi" w:hAnsiTheme="majorHAnsi"/>
          <w:sz w:val="26"/>
        </w:rPr>
      </w:pPr>
      <w:bookmarkStart w:id="10" w:name="_Toc427400418"/>
      <w:bookmarkStart w:id="11" w:name="_Toc506190393"/>
      <w:r w:rsidRPr="00BB2FA9">
        <w:rPr>
          <w:rFonts w:asciiTheme="majorHAnsi" w:hAnsiTheme="majorHAnsi"/>
          <w:sz w:val="26"/>
        </w:rPr>
        <w:t>Customer Support</w:t>
      </w:r>
      <w:bookmarkEnd w:id="10"/>
      <w:bookmarkEnd w:id="11"/>
    </w:p>
    <w:p w14:paraId="16B26A9C" w14:textId="1F8DBB0C" w:rsidR="009C3E66" w:rsidRPr="00080656" w:rsidRDefault="009C3E66" w:rsidP="009C3E66">
      <w:pPr>
        <w:pStyle w:val="Body"/>
        <w:rPr>
          <w:rFonts w:asciiTheme="majorHAnsi" w:hAnsiTheme="majorHAnsi"/>
          <w:szCs w:val="22"/>
        </w:rPr>
      </w:pPr>
      <w:r w:rsidRPr="00080656">
        <w:rPr>
          <w:rFonts w:asciiTheme="majorHAnsi" w:hAnsiTheme="majorHAnsi"/>
          <w:szCs w:val="22"/>
        </w:rPr>
        <w:t xml:space="preserve">For technical support about this product, please contact </w:t>
      </w:r>
      <w:hyperlink r:id="rId8" w:history="1">
        <w:r w:rsidRPr="00080656">
          <w:rPr>
            <w:rStyle w:val="Hyperlink"/>
            <w:rFonts w:asciiTheme="majorHAnsi" w:hAnsiTheme="majorHAnsi"/>
            <w:szCs w:val="22"/>
          </w:rPr>
          <w:t>support@netspeedsystems.com</w:t>
        </w:r>
      </w:hyperlink>
      <w:r w:rsidR="001B198C">
        <w:rPr>
          <w:rStyle w:val="Hyperlink"/>
          <w:rFonts w:asciiTheme="majorHAnsi" w:hAnsiTheme="majorHAnsi"/>
          <w:szCs w:val="22"/>
        </w:rPr>
        <w:t>.</w:t>
      </w:r>
    </w:p>
    <w:p w14:paraId="55B09792" w14:textId="6CE0DFF8" w:rsidR="009C3E66" w:rsidRDefault="009C3E66" w:rsidP="009C3E66">
      <w:pPr>
        <w:pStyle w:val="Body"/>
        <w:rPr>
          <w:rStyle w:val="Hyperlink"/>
          <w:rFonts w:asciiTheme="majorHAnsi" w:hAnsiTheme="majorHAnsi"/>
          <w:szCs w:val="22"/>
        </w:rPr>
      </w:pPr>
      <w:r w:rsidRPr="00080656">
        <w:rPr>
          <w:rFonts w:asciiTheme="majorHAnsi" w:hAnsiTheme="majorHAnsi"/>
          <w:szCs w:val="22"/>
        </w:rPr>
        <w:t xml:space="preserve">For general information about NetSpeed products refer to: </w:t>
      </w:r>
      <w:hyperlink r:id="rId9" w:history="1">
        <w:r w:rsidRPr="00080656">
          <w:rPr>
            <w:rStyle w:val="Hyperlink"/>
            <w:rFonts w:asciiTheme="majorHAnsi" w:hAnsiTheme="majorHAnsi"/>
            <w:szCs w:val="22"/>
          </w:rPr>
          <w:t>www.netspeedsystems.com</w:t>
        </w:r>
      </w:hyperlink>
      <w:r w:rsidR="001B198C">
        <w:rPr>
          <w:rStyle w:val="Hyperlink"/>
          <w:rFonts w:asciiTheme="majorHAnsi" w:hAnsiTheme="majorHAnsi"/>
          <w:szCs w:val="22"/>
        </w:rPr>
        <w:t>.</w:t>
      </w:r>
    </w:p>
    <w:p w14:paraId="5B1F52A6" w14:textId="77777777" w:rsidR="00867816" w:rsidRDefault="00867816">
      <w:pPr>
        <w:rPr>
          <w:rFonts w:asciiTheme="majorHAnsi" w:eastAsiaTheme="majorEastAsia" w:hAnsiTheme="majorHAnsi" w:cstheme="majorBidi"/>
          <w:color w:val="000000" w:themeColor="text1"/>
          <w:sz w:val="56"/>
          <w:szCs w:val="56"/>
        </w:rPr>
      </w:pPr>
      <w:r>
        <w:br w:type="page"/>
      </w:r>
    </w:p>
    <w:p w14:paraId="605558A2" w14:textId="25236D28" w:rsidR="00867816" w:rsidRPr="006776F0" w:rsidRDefault="00867816" w:rsidP="002F7272">
      <w:pPr>
        <w:pStyle w:val="Contents"/>
      </w:pPr>
      <w:bookmarkStart w:id="12" w:name="_Toc506190394"/>
      <w:r w:rsidRPr="006776F0">
        <w:lastRenderedPageBreak/>
        <w:t xml:space="preserve">Revision </w:t>
      </w:r>
      <w:r w:rsidRPr="00867816">
        <w:t>History</w:t>
      </w:r>
      <w:bookmarkEnd w:id="12"/>
    </w:p>
    <w:tbl>
      <w:tblPr>
        <w:tblStyle w:val="GridTable4-Accent5"/>
        <w:tblW w:w="9175" w:type="dxa"/>
        <w:tblLayout w:type="fixed"/>
        <w:tblLook w:val="04A0" w:firstRow="1" w:lastRow="0" w:firstColumn="1" w:lastColumn="0" w:noHBand="0" w:noVBand="1"/>
      </w:tblPr>
      <w:tblGrid>
        <w:gridCol w:w="895"/>
        <w:gridCol w:w="1890"/>
        <w:gridCol w:w="6390"/>
      </w:tblGrid>
      <w:tr w:rsidR="005A02BE" w:rsidRPr="006776F0" w14:paraId="54266ACC" w14:textId="77777777" w:rsidTr="005A0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1F497D" w:themeFill="text2"/>
          </w:tcPr>
          <w:p w14:paraId="4536171E" w14:textId="667056CD" w:rsidR="005A02BE" w:rsidRPr="006776F0" w:rsidRDefault="005A02BE" w:rsidP="00D865F5">
            <w:pPr>
              <w:rPr>
                <w:rFonts w:ascii="Palatino Linotype" w:hAnsi="Palatino Linotype"/>
              </w:rPr>
            </w:pPr>
            <w:r w:rsidRPr="006776F0">
              <w:rPr>
                <w:rFonts w:ascii="Palatino Linotype" w:hAnsi="Palatino Linotype"/>
              </w:rPr>
              <w:t>Re</w:t>
            </w:r>
            <w:r>
              <w:rPr>
                <w:rFonts w:ascii="Palatino Linotype" w:hAnsi="Palatino Linotype"/>
              </w:rPr>
              <w:t>v.</w:t>
            </w:r>
          </w:p>
        </w:tc>
        <w:tc>
          <w:tcPr>
            <w:tcW w:w="1890" w:type="dxa"/>
            <w:shd w:val="clear" w:color="auto" w:fill="1F497D" w:themeFill="text2"/>
          </w:tcPr>
          <w:p w14:paraId="4721B2B0" w14:textId="77777777" w:rsidR="005A02BE" w:rsidRPr="005248C2" w:rsidRDefault="005A02BE" w:rsidP="00D865F5">
            <w:pPr>
              <w:cnfStyle w:val="100000000000" w:firstRow="1" w:lastRow="0" w:firstColumn="0" w:lastColumn="0" w:oddVBand="0" w:evenVBand="0" w:oddHBand="0" w:evenHBand="0" w:firstRowFirstColumn="0" w:firstRowLastColumn="0" w:lastRowFirstColumn="0" w:lastRowLastColumn="0"/>
              <w:rPr>
                <w:rFonts w:ascii="Palatino Linotype" w:hAnsi="Palatino Linotype"/>
                <w:sz w:val="24"/>
              </w:rPr>
            </w:pPr>
            <w:r w:rsidRPr="005248C2">
              <w:rPr>
                <w:rFonts w:ascii="Palatino Linotype" w:hAnsi="Palatino Linotype"/>
                <w:sz w:val="24"/>
              </w:rPr>
              <w:t>Date</w:t>
            </w:r>
          </w:p>
        </w:tc>
        <w:tc>
          <w:tcPr>
            <w:tcW w:w="6390" w:type="dxa"/>
            <w:shd w:val="clear" w:color="auto" w:fill="1F497D" w:themeFill="text2"/>
          </w:tcPr>
          <w:p w14:paraId="72D0ED24" w14:textId="09F281A1" w:rsidR="005A02BE" w:rsidRPr="006776F0" w:rsidRDefault="005A02BE" w:rsidP="00D865F5">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6776F0">
              <w:rPr>
                <w:rFonts w:ascii="Palatino Linotype" w:hAnsi="Palatino Linotype"/>
              </w:rPr>
              <w:t>Updates</w:t>
            </w:r>
          </w:p>
        </w:tc>
      </w:tr>
      <w:tr w:rsidR="005A02BE" w:rsidRPr="006776F0" w14:paraId="4581F3D1" w14:textId="77777777" w:rsidTr="005A0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60DC0387" w14:textId="7597FE7F" w:rsidR="005A02BE" w:rsidRPr="003A5CE7" w:rsidRDefault="005A02BE" w:rsidP="002863C9">
            <w:pPr>
              <w:pStyle w:val="CellBody"/>
            </w:pPr>
            <w:r w:rsidRPr="003A5CE7">
              <w:t>1.0</w:t>
            </w:r>
          </w:p>
        </w:tc>
        <w:tc>
          <w:tcPr>
            <w:tcW w:w="1890" w:type="dxa"/>
            <w:shd w:val="clear" w:color="auto" w:fill="FFFFFF" w:themeFill="background1"/>
          </w:tcPr>
          <w:p w14:paraId="73802FB3" w14:textId="68344521" w:rsidR="005A02BE" w:rsidRPr="003A5CE7" w:rsidRDefault="005A02BE" w:rsidP="002863C9">
            <w:pPr>
              <w:pStyle w:val="CellBody"/>
              <w:cnfStyle w:val="000000100000" w:firstRow="0" w:lastRow="0" w:firstColumn="0" w:lastColumn="0" w:oddVBand="0" w:evenVBand="0" w:oddHBand="1" w:evenHBand="0" w:firstRowFirstColumn="0" w:firstRowLastColumn="0" w:lastRowFirstColumn="0" w:lastRowLastColumn="0"/>
            </w:pPr>
            <w:r>
              <w:t>January</w:t>
            </w:r>
            <w:r w:rsidRPr="003A5CE7">
              <w:t xml:space="preserve"> 24, 2017</w:t>
            </w:r>
          </w:p>
        </w:tc>
        <w:tc>
          <w:tcPr>
            <w:tcW w:w="6390" w:type="dxa"/>
            <w:shd w:val="clear" w:color="auto" w:fill="FFFFFF" w:themeFill="background1"/>
          </w:tcPr>
          <w:p w14:paraId="17B2E82E" w14:textId="08CA8B69" w:rsidR="005A02BE" w:rsidRPr="003A5CE7" w:rsidRDefault="005A02BE" w:rsidP="002863C9">
            <w:pPr>
              <w:pStyle w:val="CellBody"/>
              <w:cnfStyle w:val="000000100000" w:firstRow="0" w:lastRow="0" w:firstColumn="0" w:lastColumn="0" w:oddVBand="0" w:evenVBand="0" w:oddHBand="1" w:evenHBand="0" w:firstRowFirstColumn="0" w:firstRowLastColumn="0" w:lastRowFirstColumn="0" w:lastRowLastColumn="0"/>
            </w:pPr>
            <w:r w:rsidRPr="003A5CE7">
              <w:rPr>
                <w:rFonts w:cs="Courier New"/>
              </w:rPr>
              <w:t>Initial</w:t>
            </w:r>
          </w:p>
        </w:tc>
      </w:tr>
      <w:tr w:rsidR="005A02BE" w:rsidRPr="006776F0" w14:paraId="5C78BCEF" w14:textId="77777777" w:rsidTr="005A02BE">
        <w:tc>
          <w:tcPr>
            <w:cnfStyle w:val="001000000000" w:firstRow="0" w:lastRow="0" w:firstColumn="1" w:lastColumn="0" w:oddVBand="0" w:evenVBand="0" w:oddHBand="0" w:evenHBand="0" w:firstRowFirstColumn="0" w:firstRowLastColumn="0" w:lastRowFirstColumn="0" w:lastRowLastColumn="0"/>
            <w:tcW w:w="895" w:type="dxa"/>
            <w:shd w:val="clear" w:color="auto" w:fill="FFFFFF" w:themeFill="background1"/>
          </w:tcPr>
          <w:p w14:paraId="7048E04A" w14:textId="44AC83C8" w:rsidR="005A02BE" w:rsidRPr="003A5CE7" w:rsidDel="00372E7A" w:rsidRDefault="005A02BE" w:rsidP="002863C9">
            <w:pPr>
              <w:pStyle w:val="CellBody"/>
            </w:pPr>
            <w:r w:rsidRPr="003A5CE7">
              <w:t>1.1</w:t>
            </w:r>
          </w:p>
        </w:tc>
        <w:tc>
          <w:tcPr>
            <w:tcW w:w="1890" w:type="dxa"/>
            <w:shd w:val="clear" w:color="auto" w:fill="FFFFFF" w:themeFill="background1"/>
          </w:tcPr>
          <w:p w14:paraId="36D17450" w14:textId="0DFCC456" w:rsidR="005A02BE" w:rsidRPr="003A5CE7" w:rsidRDefault="005A02BE" w:rsidP="002863C9">
            <w:pPr>
              <w:pStyle w:val="CellBody"/>
              <w:cnfStyle w:val="000000000000" w:firstRow="0" w:lastRow="0" w:firstColumn="0" w:lastColumn="0" w:oddVBand="0" w:evenVBand="0" w:oddHBand="0" w:evenHBand="0" w:firstRowFirstColumn="0" w:firstRowLastColumn="0" w:lastRowFirstColumn="0" w:lastRowLastColumn="0"/>
            </w:pPr>
            <w:r>
              <w:t>January</w:t>
            </w:r>
            <w:r w:rsidRPr="003A5CE7">
              <w:t xml:space="preserve"> 4, 2018</w:t>
            </w:r>
          </w:p>
        </w:tc>
        <w:tc>
          <w:tcPr>
            <w:tcW w:w="6390" w:type="dxa"/>
            <w:shd w:val="clear" w:color="auto" w:fill="FFFFFF" w:themeFill="background1"/>
          </w:tcPr>
          <w:p w14:paraId="1C67FD9A" w14:textId="25E7CE77" w:rsidR="005A02BE" w:rsidRPr="003A5CE7" w:rsidDel="00372E7A" w:rsidRDefault="008544FE" w:rsidP="002863C9">
            <w:pPr>
              <w:pStyle w:val="CellBody"/>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Made u</w:t>
            </w:r>
            <w:r w:rsidR="005A02BE" w:rsidRPr="003A5CE7">
              <w:rPr>
                <w:rFonts w:cs="Courier New"/>
              </w:rPr>
              <w:t>pdates throughout the document primarily for grammar, style, and consistency in text and graphics.</w:t>
            </w:r>
          </w:p>
        </w:tc>
      </w:tr>
      <w:tr w:rsidR="005A02BE" w:rsidRPr="006776F0" w14:paraId="26199793" w14:textId="77777777" w:rsidTr="005A0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Merge w:val="restart"/>
            <w:shd w:val="clear" w:color="auto" w:fill="FFFFFF" w:themeFill="background1"/>
          </w:tcPr>
          <w:p w14:paraId="6359D77F" w14:textId="72EE5B1C" w:rsidR="005A02BE" w:rsidRPr="003A5CE7" w:rsidRDefault="005A02BE" w:rsidP="002863C9">
            <w:pPr>
              <w:pStyle w:val="CellBody"/>
            </w:pPr>
            <w:r w:rsidRPr="003A5CE7">
              <w:t>1.2</w:t>
            </w:r>
          </w:p>
        </w:tc>
        <w:tc>
          <w:tcPr>
            <w:tcW w:w="1890" w:type="dxa"/>
            <w:vMerge w:val="restart"/>
            <w:shd w:val="clear" w:color="auto" w:fill="FFFFFF" w:themeFill="background1"/>
          </w:tcPr>
          <w:p w14:paraId="08AD04EC" w14:textId="3D294FA3" w:rsidR="005A02BE" w:rsidRPr="003A5CE7" w:rsidRDefault="005A02BE" w:rsidP="002863C9">
            <w:pPr>
              <w:pStyle w:val="CellBody"/>
              <w:cnfStyle w:val="000000100000" w:firstRow="0" w:lastRow="0" w:firstColumn="0" w:lastColumn="0" w:oddVBand="0" w:evenVBand="0" w:oddHBand="1" w:evenHBand="0" w:firstRowFirstColumn="0" w:firstRowLastColumn="0" w:lastRowFirstColumn="0" w:lastRowLastColumn="0"/>
            </w:pPr>
            <w:r>
              <w:t>January</w:t>
            </w:r>
            <w:r w:rsidRPr="003A5CE7">
              <w:t xml:space="preserve"> </w:t>
            </w:r>
            <w:r>
              <w:t>23</w:t>
            </w:r>
            <w:r w:rsidRPr="003A5CE7">
              <w:t>, 2018</w:t>
            </w:r>
          </w:p>
        </w:tc>
        <w:tc>
          <w:tcPr>
            <w:tcW w:w="6390" w:type="dxa"/>
            <w:shd w:val="clear" w:color="auto" w:fill="FFFFFF" w:themeFill="background1"/>
          </w:tcPr>
          <w:p w14:paraId="70A286C8" w14:textId="4BF1B65D" w:rsidR="005A02BE" w:rsidRPr="003A5CE7" w:rsidRDefault="005A02BE" w:rsidP="002863C9">
            <w:pPr>
              <w:pStyle w:val="CellBody"/>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Updated</w:t>
            </w:r>
            <w:r w:rsidRPr="003A5CE7">
              <w:rPr>
                <w:rFonts w:cs="Courier New"/>
              </w:rPr>
              <w:t xml:space="preserve"> </w:t>
            </w:r>
            <w:r w:rsidR="00EC7935">
              <w:rPr>
                <w:rFonts w:cs="Courier New"/>
              </w:rPr>
              <w:t>the “</w:t>
            </w:r>
            <w:r w:rsidRPr="003A5CE7">
              <w:rPr>
                <w:rFonts w:cs="Courier New"/>
              </w:rPr>
              <w:fldChar w:fldCharType="begin"/>
            </w:r>
            <w:r w:rsidRPr="003A5CE7">
              <w:rPr>
                <w:rFonts w:cs="Courier New"/>
              </w:rPr>
              <w:instrText xml:space="preserve"> REF _Ref504072626 \h </w:instrText>
            </w:r>
            <w:r>
              <w:rPr>
                <w:rFonts w:cs="Courier New"/>
              </w:rPr>
              <w:instrText xml:space="preserve"> \* MERGEFORMAT </w:instrText>
            </w:r>
            <w:r w:rsidRPr="003A5CE7">
              <w:rPr>
                <w:rFonts w:cs="Courier New"/>
              </w:rPr>
            </w:r>
            <w:r w:rsidRPr="003A5CE7">
              <w:rPr>
                <w:rFonts w:cs="Courier New"/>
              </w:rPr>
              <w:fldChar w:fldCharType="separate"/>
            </w:r>
            <w:r>
              <w:t>Assumption of Use</w:t>
            </w:r>
            <w:r w:rsidRPr="003A5CE7">
              <w:rPr>
                <w:rFonts w:cs="Courier New"/>
              </w:rPr>
              <w:fldChar w:fldCharType="end"/>
            </w:r>
            <w:r w:rsidR="00EC7935">
              <w:rPr>
                <w:rFonts w:cs="Courier New"/>
              </w:rPr>
              <w:t>” section</w:t>
            </w:r>
            <w:r>
              <w:rPr>
                <w:rFonts w:cs="Courier New"/>
              </w:rPr>
              <w:t>.</w:t>
            </w:r>
          </w:p>
        </w:tc>
      </w:tr>
      <w:tr w:rsidR="005A02BE" w:rsidRPr="006776F0" w14:paraId="555E2F3E" w14:textId="77777777" w:rsidTr="005A02BE">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254A077F" w14:textId="77777777" w:rsidR="005A02BE" w:rsidRPr="003A5CE7" w:rsidRDefault="005A02BE" w:rsidP="00230EA2">
            <w:pPr>
              <w:pStyle w:val="CellBody"/>
              <w:rPr>
                <w:rFonts w:ascii="Palatino Linotype" w:hAnsi="Palatino Linotype"/>
              </w:rPr>
            </w:pPr>
          </w:p>
        </w:tc>
        <w:tc>
          <w:tcPr>
            <w:tcW w:w="1890" w:type="dxa"/>
            <w:vMerge/>
            <w:shd w:val="clear" w:color="auto" w:fill="FFFFFF" w:themeFill="background1"/>
          </w:tcPr>
          <w:p w14:paraId="240E5440" w14:textId="77777777" w:rsidR="005A02BE" w:rsidRPr="003A5CE7" w:rsidRDefault="005A02BE" w:rsidP="00E31493">
            <w:pPr>
              <w:pStyle w:val="CellBody"/>
              <w:cnfStyle w:val="000000000000" w:firstRow="0" w:lastRow="0" w:firstColumn="0" w:lastColumn="0" w:oddVBand="0" w:evenVBand="0" w:oddHBand="0"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54C2EF2B" w14:textId="19201761" w:rsidR="005A02BE" w:rsidRPr="006E33F9" w:rsidRDefault="005A02BE" w:rsidP="006E33F9">
            <w:pPr>
              <w:pStyle w:val="CellBody"/>
              <w:cnfStyle w:val="000000000000" w:firstRow="0" w:lastRow="0" w:firstColumn="0" w:lastColumn="0" w:oddVBand="0" w:evenVBand="0" w:oddHBand="0" w:evenHBand="0" w:firstRowFirstColumn="0" w:firstRowLastColumn="0" w:lastRowFirstColumn="0" w:lastRowLastColumn="0"/>
            </w:pPr>
            <w:r w:rsidRPr="006E33F9">
              <w:t xml:space="preserve">Moved the section on Network BIST architecture to </w:t>
            </w:r>
            <w:r w:rsidR="008544FE">
              <w:t>the “</w:t>
            </w:r>
            <w:r w:rsidRPr="006E33F9">
              <w:fldChar w:fldCharType="begin"/>
            </w:r>
            <w:r w:rsidRPr="006E33F9">
              <w:instrText xml:space="preserve"> REF _Ref505975033 \h </w:instrText>
            </w:r>
            <w:r>
              <w:instrText xml:space="preserve"> \* MERGEFORMAT </w:instrText>
            </w:r>
            <w:r w:rsidRPr="006E33F9">
              <w:fldChar w:fldCharType="separate"/>
            </w:r>
            <w:r w:rsidRPr="006E33F9">
              <w:t>External Safety Mechanisms</w:t>
            </w:r>
            <w:r w:rsidRPr="006E33F9">
              <w:fldChar w:fldCharType="end"/>
            </w:r>
            <w:r w:rsidR="008544FE">
              <w:t>” chapter</w:t>
            </w:r>
            <w:r w:rsidRPr="006E33F9">
              <w:t xml:space="preserve">. </w:t>
            </w:r>
          </w:p>
        </w:tc>
      </w:tr>
      <w:tr w:rsidR="005A02BE" w:rsidRPr="006776F0" w14:paraId="116CFFD6" w14:textId="77777777" w:rsidTr="005A0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13D37866" w14:textId="77777777" w:rsidR="005A02BE" w:rsidRPr="003A5CE7" w:rsidRDefault="005A02BE" w:rsidP="00E31493">
            <w:pPr>
              <w:pStyle w:val="CellBody"/>
              <w:rPr>
                <w:rFonts w:ascii="Palatino Linotype" w:hAnsi="Palatino Linotype"/>
              </w:rPr>
            </w:pPr>
          </w:p>
        </w:tc>
        <w:tc>
          <w:tcPr>
            <w:tcW w:w="1890" w:type="dxa"/>
            <w:vMerge/>
            <w:shd w:val="clear" w:color="auto" w:fill="FFFFFF" w:themeFill="background1"/>
          </w:tcPr>
          <w:p w14:paraId="32BEA0BF" w14:textId="77777777" w:rsidR="005A02BE" w:rsidRPr="003A5CE7" w:rsidRDefault="005A02BE" w:rsidP="00E31493">
            <w:pPr>
              <w:pStyle w:val="CellBody"/>
              <w:cnfStyle w:val="000000100000" w:firstRow="0" w:lastRow="0" w:firstColumn="0" w:lastColumn="0" w:oddVBand="0" w:evenVBand="0" w:oddHBand="1"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7D27AD5C" w14:textId="0FFE93B7" w:rsidR="005A02BE" w:rsidRPr="003A5CE7" w:rsidRDefault="005A02BE" w:rsidP="00230EA2">
            <w:pPr>
              <w:pStyle w:val="CellBody"/>
              <w:cnfStyle w:val="000000100000" w:firstRow="0" w:lastRow="0" w:firstColumn="0" w:lastColumn="0" w:oddVBand="0" w:evenVBand="0" w:oddHBand="1" w:evenHBand="0" w:firstRowFirstColumn="0" w:firstRowLastColumn="0" w:lastRowFirstColumn="0" w:lastRowLastColumn="0"/>
            </w:pPr>
            <w:r>
              <w:t>Updated</w:t>
            </w:r>
            <w:r w:rsidRPr="003A5CE7">
              <w:t xml:space="preserve"> the following sections:</w:t>
            </w:r>
          </w:p>
          <w:p w14:paraId="759A27E4" w14:textId="58893BE3" w:rsidR="005A02BE" w:rsidRPr="003A5CE7" w:rsidRDefault="008544FE" w:rsidP="009B28BC">
            <w:pPr>
              <w:pStyle w:val="CellBodyBullet"/>
              <w:cnfStyle w:val="000000100000" w:firstRow="0" w:lastRow="0" w:firstColumn="0" w:lastColumn="0" w:oddVBand="0" w:evenVBand="0" w:oddHBand="1" w:evenHBand="0" w:firstRowFirstColumn="0" w:firstRowLastColumn="0" w:lastRowFirstColumn="0" w:lastRowLastColumn="0"/>
            </w:pPr>
            <w:r>
              <w:t>“</w:t>
            </w:r>
            <w:r w:rsidR="005A02BE" w:rsidRPr="003A5CE7">
              <w:fldChar w:fldCharType="begin"/>
            </w:r>
            <w:r w:rsidR="005A02BE" w:rsidRPr="003A5CE7">
              <w:instrText xml:space="preserve"> REF _Ref503976005 \h  \* MERGEFORMAT </w:instrText>
            </w:r>
            <w:r w:rsidR="005A02BE" w:rsidRPr="003A5CE7">
              <w:fldChar w:fldCharType="separate"/>
            </w:r>
            <w:r w:rsidR="005A02BE">
              <w:t>Safety Verification Codes</w:t>
            </w:r>
            <w:r w:rsidR="005A02BE" w:rsidRPr="003A5CE7">
              <w:fldChar w:fldCharType="end"/>
            </w:r>
            <w:r>
              <w:t>”</w:t>
            </w:r>
          </w:p>
          <w:p w14:paraId="562981FF" w14:textId="132A3D9D" w:rsidR="005A02BE" w:rsidRPr="003A5CE7" w:rsidRDefault="008544FE" w:rsidP="009B28BC">
            <w:pPr>
              <w:pStyle w:val="CellBodyBullet"/>
              <w:cnfStyle w:val="000000100000" w:firstRow="0" w:lastRow="0" w:firstColumn="0" w:lastColumn="0" w:oddVBand="0" w:evenVBand="0" w:oddHBand="1" w:evenHBand="0" w:firstRowFirstColumn="0" w:firstRowLastColumn="0" w:lastRowFirstColumn="0" w:lastRowLastColumn="0"/>
            </w:pPr>
            <w:r>
              <w:t>“</w:t>
            </w:r>
            <w:r w:rsidR="005A02BE" w:rsidRPr="003A5CE7">
              <w:fldChar w:fldCharType="begin"/>
            </w:r>
            <w:r w:rsidR="005A02BE" w:rsidRPr="003A5CE7">
              <w:instrText xml:space="preserve"> REF _Ref503976042 \h  \* MERGEFORMAT </w:instrText>
            </w:r>
            <w:r w:rsidR="005A02BE" w:rsidRPr="003A5CE7">
              <w:fldChar w:fldCharType="separate"/>
            </w:r>
            <w:r w:rsidR="005A02BE">
              <w:t>Fault/Error Verification</w:t>
            </w:r>
            <w:r w:rsidR="005A02BE" w:rsidRPr="003A5CE7">
              <w:fldChar w:fldCharType="end"/>
            </w:r>
            <w:r>
              <w:t>”</w:t>
            </w:r>
          </w:p>
        </w:tc>
      </w:tr>
      <w:tr w:rsidR="005A02BE" w:rsidRPr="006776F0" w14:paraId="47D6EFF6" w14:textId="77777777" w:rsidTr="005A02BE">
        <w:trPr>
          <w:trHeight w:val="70"/>
        </w:trPr>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1EDBB0C5" w14:textId="77777777" w:rsidR="005A02BE" w:rsidRPr="003A5CE7" w:rsidRDefault="005A02BE" w:rsidP="00E31493">
            <w:pPr>
              <w:pStyle w:val="CellBody"/>
              <w:rPr>
                <w:rFonts w:ascii="Palatino Linotype" w:hAnsi="Palatino Linotype"/>
              </w:rPr>
            </w:pPr>
          </w:p>
        </w:tc>
        <w:tc>
          <w:tcPr>
            <w:tcW w:w="1890" w:type="dxa"/>
            <w:vMerge/>
            <w:shd w:val="clear" w:color="auto" w:fill="FFFFFF" w:themeFill="background1"/>
          </w:tcPr>
          <w:p w14:paraId="6D1946F0" w14:textId="77777777" w:rsidR="005A02BE" w:rsidRPr="003A5CE7" w:rsidRDefault="005A02BE" w:rsidP="00E31493">
            <w:pPr>
              <w:pStyle w:val="CellBody"/>
              <w:cnfStyle w:val="000000000000" w:firstRow="0" w:lastRow="0" w:firstColumn="0" w:lastColumn="0" w:oddVBand="0" w:evenVBand="0" w:oddHBand="0"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7DC34910" w14:textId="47D7D737" w:rsidR="005A02BE" w:rsidRPr="003A5CE7" w:rsidRDefault="005A02BE" w:rsidP="00230EA2">
            <w:pPr>
              <w:pStyle w:val="CellBody"/>
              <w:cnfStyle w:val="000000000000" w:firstRow="0" w:lastRow="0" w:firstColumn="0" w:lastColumn="0" w:oddVBand="0" w:evenVBand="0" w:oddHBand="0" w:evenHBand="0" w:firstRowFirstColumn="0" w:firstRowLastColumn="0" w:lastRowFirstColumn="0" w:lastRowLastColumn="0"/>
            </w:pPr>
            <w:r w:rsidRPr="003A5CE7">
              <w:t xml:space="preserve">Added </w:t>
            </w:r>
            <w:r w:rsidR="008544FE">
              <w:t>“</w:t>
            </w:r>
            <w:r w:rsidRPr="003A5CE7">
              <w:fldChar w:fldCharType="begin"/>
            </w:r>
            <w:r w:rsidRPr="003A5CE7">
              <w:instrText xml:space="preserve"> REF _Ref503975553 \h  \* MERGEFORMAT </w:instrText>
            </w:r>
            <w:r w:rsidRPr="003A5CE7">
              <w:fldChar w:fldCharType="separate"/>
            </w:r>
            <w:r>
              <w:t>Safety Analysis Results</w:t>
            </w:r>
            <w:r w:rsidRPr="003A5CE7">
              <w:fldChar w:fldCharType="end"/>
            </w:r>
            <w:r w:rsidR="008544FE">
              <w:t>” chapter.</w:t>
            </w:r>
          </w:p>
        </w:tc>
      </w:tr>
      <w:tr w:rsidR="005A02BE" w:rsidRPr="006776F0" w14:paraId="14E76166" w14:textId="77777777" w:rsidTr="005A02B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895" w:type="dxa"/>
            <w:vMerge w:val="restart"/>
            <w:shd w:val="clear" w:color="auto" w:fill="FFFFFF" w:themeFill="background1"/>
          </w:tcPr>
          <w:p w14:paraId="590F925B" w14:textId="306011FC" w:rsidR="005A02BE" w:rsidRPr="003A5CE7" w:rsidRDefault="005A02BE" w:rsidP="001460EB">
            <w:pPr>
              <w:pStyle w:val="CellBody"/>
              <w:rPr>
                <w:rFonts w:ascii="Palatino Linotype" w:hAnsi="Palatino Linotype"/>
              </w:rPr>
            </w:pPr>
            <w:r>
              <w:rPr>
                <w:rFonts w:ascii="Palatino Linotype" w:hAnsi="Palatino Linotype"/>
              </w:rPr>
              <w:t>1.3</w:t>
            </w:r>
          </w:p>
        </w:tc>
        <w:tc>
          <w:tcPr>
            <w:tcW w:w="1890" w:type="dxa"/>
            <w:vMerge w:val="restart"/>
            <w:shd w:val="clear" w:color="auto" w:fill="FFFFFF" w:themeFill="background1"/>
          </w:tcPr>
          <w:p w14:paraId="456E8433" w14:textId="4ED5FFC7" w:rsidR="005A02BE" w:rsidRPr="003A5CE7" w:rsidRDefault="005A02BE" w:rsidP="001460EB">
            <w:pPr>
              <w:pStyle w:val="CellBody"/>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 xml:space="preserve">February </w:t>
            </w:r>
            <w:r w:rsidR="00331F1E">
              <w:rPr>
                <w:rFonts w:ascii="Palatino Linotype" w:hAnsi="Palatino Linotype"/>
              </w:rPr>
              <w:t>1</w:t>
            </w:r>
            <w:r w:rsidR="00E73371">
              <w:rPr>
                <w:rFonts w:ascii="Palatino Linotype" w:hAnsi="Palatino Linotype"/>
              </w:rPr>
              <w:t>3</w:t>
            </w:r>
            <w:r>
              <w:rPr>
                <w:rFonts w:ascii="Palatino Linotype" w:hAnsi="Palatino Linotype"/>
              </w:rPr>
              <w:t>, 2018</w:t>
            </w:r>
          </w:p>
        </w:tc>
        <w:tc>
          <w:tcPr>
            <w:tcW w:w="6390" w:type="dxa"/>
            <w:shd w:val="clear" w:color="auto" w:fill="FFFFFF" w:themeFill="background1"/>
          </w:tcPr>
          <w:p w14:paraId="3BD27BE2" w14:textId="1993AC40" w:rsidR="005A02BE" w:rsidRPr="003A5CE7" w:rsidRDefault="008544FE" w:rsidP="006E33F9">
            <w:pPr>
              <w:pStyle w:val="CellBody"/>
              <w:cnfStyle w:val="000000100000" w:firstRow="0" w:lastRow="0" w:firstColumn="0" w:lastColumn="0" w:oddVBand="0" w:evenVBand="0" w:oddHBand="1" w:evenHBand="0" w:firstRowFirstColumn="0" w:firstRowLastColumn="0" w:lastRowFirstColumn="0" w:lastRowLastColumn="0"/>
            </w:pPr>
            <w:r>
              <w:t>Made u</w:t>
            </w:r>
            <w:r w:rsidR="005A02BE" w:rsidRPr="006E33F9">
              <w:t>pdate</w:t>
            </w:r>
            <w:r w:rsidR="00E73371">
              <w:t>s</w:t>
            </w:r>
            <w:bookmarkStart w:id="13" w:name="_GoBack"/>
            <w:bookmarkEnd w:id="13"/>
            <w:r w:rsidR="005A02BE" w:rsidRPr="006E33F9">
              <w:t xml:space="preserve"> throughout the document primarily for grammar, style, and consistency in text and graphics.</w:t>
            </w:r>
          </w:p>
        </w:tc>
      </w:tr>
      <w:tr w:rsidR="005A02BE" w:rsidRPr="006776F0" w14:paraId="71C93AF1" w14:textId="77777777" w:rsidTr="005A02BE">
        <w:trPr>
          <w:trHeight w:val="70"/>
        </w:trPr>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5DF54FBB" w14:textId="77777777" w:rsidR="005A02BE" w:rsidRDefault="005A02BE" w:rsidP="00B23D98">
            <w:pPr>
              <w:pStyle w:val="CellBody"/>
              <w:rPr>
                <w:rFonts w:ascii="Palatino Linotype" w:hAnsi="Palatino Linotype"/>
              </w:rPr>
            </w:pPr>
          </w:p>
        </w:tc>
        <w:tc>
          <w:tcPr>
            <w:tcW w:w="1890" w:type="dxa"/>
            <w:vMerge/>
            <w:shd w:val="clear" w:color="auto" w:fill="FFFFFF" w:themeFill="background1"/>
          </w:tcPr>
          <w:p w14:paraId="2700A50F" w14:textId="77777777" w:rsidR="005A02BE" w:rsidRDefault="005A02BE" w:rsidP="00B23D98">
            <w:pPr>
              <w:pStyle w:val="CellBody"/>
              <w:cnfStyle w:val="000000000000" w:firstRow="0" w:lastRow="0" w:firstColumn="0" w:lastColumn="0" w:oddVBand="0" w:evenVBand="0" w:oddHBand="0"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5C7AE5A8" w14:textId="0290AE70" w:rsidR="005A02BE" w:rsidRPr="00230EA2" w:rsidRDefault="005A02BE" w:rsidP="006E33F9">
            <w:pPr>
              <w:pStyle w:val="CellBody"/>
              <w:cnfStyle w:val="000000000000" w:firstRow="0" w:lastRow="0" w:firstColumn="0" w:lastColumn="0" w:oddVBand="0" w:evenVBand="0" w:oddHBand="0" w:evenHBand="0" w:firstRowFirstColumn="0" w:firstRowLastColumn="0" w:lastRowFirstColumn="0" w:lastRowLastColumn="0"/>
            </w:pPr>
            <w:r>
              <w:t xml:space="preserve">Updated terminology and restructured content in </w:t>
            </w:r>
            <w:r w:rsidR="008544FE">
              <w:t>the “</w:t>
            </w:r>
            <w:r w:rsidR="008544FE">
              <w:fldChar w:fldCharType="begin"/>
            </w:r>
            <w:r w:rsidR="008544FE">
              <w:instrText xml:space="preserve"> REF _Ref506185136 \h </w:instrText>
            </w:r>
            <w:r w:rsidR="008544FE">
              <w:fldChar w:fldCharType="separate"/>
            </w:r>
            <w:r w:rsidR="008544FE">
              <w:t>Internal Safety Mechanisms</w:t>
            </w:r>
            <w:r w:rsidR="008544FE">
              <w:fldChar w:fldCharType="end"/>
            </w:r>
            <w:r w:rsidR="008544FE">
              <w:t xml:space="preserve">” chapter </w:t>
            </w:r>
            <w:r>
              <w:t>to match FMEDA terminology.</w:t>
            </w:r>
          </w:p>
        </w:tc>
      </w:tr>
      <w:tr w:rsidR="005A02BE" w:rsidRPr="006776F0" w14:paraId="78399308" w14:textId="77777777" w:rsidTr="005A02B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3E0A03A4" w14:textId="77777777" w:rsidR="005A02BE" w:rsidRDefault="005A02BE" w:rsidP="00B23D98">
            <w:pPr>
              <w:pStyle w:val="CellBody"/>
              <w:rPr>
                <w:rFonts w:ascii="Palatino Linotype" w:hAnsi="Palatino Linotype"/>
              </w:rPr>
            </w:pPr>
          </w:p>
        </w:tc>
        <w:tc>
          <w:tcPr>
            <w:tcW w:w="1890" w:type="dxa"/>
            <w:vMerge/>
            <w:shd w:val="clear" w:color="auto" w:fill="FFFFFF" w:themeFill="background1"/>
          </w:tcPr>
          <w:p w14:paraId="213A8DC9" w14:textId="77777777" w:rsidR="005A02BE" w:rsidRDefault="005A02BE" w:rsidP="00B23D98">
            <w:pPr>
              <w:pStyle w:val="CellBody"/>
              <w:cnfStyle w:val="000000100000" w:firstRow="0" w:lastRow="0" w:firstColumn="0" w:lastColumn="0" w:oddVBand="0" w:evenVBand="0" w:oddHBand="1"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5BC03838" w14:textId="2A36CE49" w:rsidR="005A02BE" w:rsidRDefault="005A02BE" w:rsidP="006E33F9">
            <w:pPr>
              <w:pStyle w:val="CellBody"/>
              <w:cnfStyle w:val="000000100000" w:firstRow="0" w:lastRow="0" w:firstColumn="0" w:lastColumn="0" w:oddVBand="0" w:evenVBand="0" w:oddHBand="1" w:evenHBand="0" w:firstRowFirstColumn="0" w:firstRowLastColumn="0" w:lastRowFirstColumn="0" w:lastRowLastColumn="0"/>
            </w:pPr>
            <w:r>
              <w:t>Added</w:t>
            </w:r>
            <w:r w:rsidR="008544FE">
              <w:t xml:space="preserve"> the</w:t>
            </w:r>
            <w:r>
              <w:t xml:space="preserve"> </w:t>
            </w:r>
            <w:r w:rsidR="008544FE">
              <w:t>“</w:t>
            </w:r>
            <w:r>
              <w:fldChar w:fldCharType="begin"/>
            </w:r>
            <w:r>
              <w:instrText xml:space="preserve"> REF _Ref505974674 \h  \* MERGEFORMAT </w:instrText>
            </w:r>
            <w:r>
              <w:fldChar w:fldCharType="separate"/>
            </w:r>
            <w:r w:rsidRPr="00E31493">
              <w:t>Status of Traffic to Power Gated Blocks</w:t>
            </w:r>
            <w:r>
              <w:fldChar w:fldCharType="end"/>
            </w:r>
            <w:r w:rsidR="008544FE">
              <w:t>” section</w:t>
            </w:r>
            <w:r>
              <w:t>.</w:t>
            </w:r>
          </w:p>
        </w:tc>
      </w:tr>
      <w:tr w:rsidR="005A02BE" w:rsidRPr="006776F0" w14:paraId="483380AC" w14:textId="77777777" w:rsidTr="005A02BE">
        <w:trPr>
          <w:trHeight w:val="70"/>
        </w:trPr>
        <w:tc>
          <w:tcPr>
            <w:cnfStyle w:val="001000000000" w:firstRow="0" w:lastRow="0" w:firstColumn="1" w:lastColumn="0" w:oddVBand="0" w:evenVBand="0" w:oddHBand="0" w:evenHBand="0" w:firstRowFirstColumn="0" w:firstRowLastColumn="0" w:lastRowFirstColumn="0" w:lastRowLastColumn="0"/>
            <w:tcW w:w="895" w:type="dxa"/>
            <w:vMerge/>
            <w:shd w:val="clear" w:color="auto" w:fill="FFFFFF" w:themeFill="background1"/>
          </w:tcPr>
          <w:p w14:paraId="5BE0BFE9" w14:textId="77777777" w:rsidR="005A02BE" w:rsidRDefault="005A02BE" w:rsidP="00B23D98">
            <w:pPr>
              <w:pStyle w:val="CellBody"/>
              <w:rPr>
                <w:rFonts w:ascii="Palatino Linotype" w:hAnsi="Palatino Linotype"/>
              </w:rPr>
            </w:pPr>
          </w:p>
        </w:tc>
        <w:tc>
          <w:tcPr>
            <w:tcW w:w="1890" w:type="dxa"/>
            <w:vMerge/>
            <w:shd w:val="clear" w:color="auto" w:fill="FFFFFF" w:themeFill="background1"/>
          </w:tcPr>
          <w:p w14:paraId="582F3917" w14:textId="77777777" w:rsidR="005A02BE" w:rsidRDefault="005A02BE" w:rsidP="00B23D98">
            <w:pPr>
              <w:pStyle w:val="CellBody"/>
              <w:cnfStyle w:val="000000000000" w:firstRow="0" w:lastRow="0" w:firstColumn="0" w:lastColumn="0" w:oddVBand="0" w:evenVBand="0" w:oddHBand="0" w:evenHBand="0" w:firstRowFirstColumn="0" w:firstRowLastColumn="0" w:lastRowFirstColumn="0" w:lastRowLastColumn="0"/>
              <w:rPr>
                <w:rFonts w:ascii="Palatino Linotype" w:hAnsi="Palatino Linotype"/>
              </w:rPr>
            </w:pPr>
          </w:p>
        </w:tc>
        <w:tc>
          <w:tcPr>
            <w:tcW w:w="6390" w:type="dxa"/>
            <w:shd w:val="clear" w:color="auto" w:fill="FFFFFF" w:themeFill="background1"/>
          </w:tcPr>
          <w:p w14:paraId="7F284D89" w14:textId="67E88CB0" w:rsidR="005A02BE" w:rsidRDefault="005A02BE" w:rsidP="00B23D98">
            <w:pPr>
              <w:pStyle w:val="CellBody"/>
              <w:cnfStyle w:val="000000000000" w:firstRow="0" w:lastRow="0" w:firstColumn="0" w:lastColumn="0" w:oddVBand="0" w:evenVBand="0" w:oddHBand="0" w:evenHBand="0" w:firstRowFirstColumn="0" w:firstRowLastColumn="0" w:lastRowFirstColumn="0" w:lastRowLastColumn="0"/>
            </w:pPr>
            <w:r>
              <w:t xml:space="preserve">Updated content in </w:t>
            </w:r>
            <w:r w:rsidR="00D9230E">
              <w:t xml:space="preserve">the </w:t>
            </w:r>
            <w:r w:rsidR="008544FE">
              <w:t>“</w:t>
            </w:r>
            <w:r>
              <w:fldChar w:fldCharType="begin"/>
            </w:r>
            <w:r>
              <w:instrText xml:space="preserve"> REF _Ref505975033 \h </w:instrText>
            </w:r>
            <w:r>
              <w:fldChar w:fldCharType="separate"/>
            </w:r>
            <w:r>
              <w:t>External Safety Mechanisms</w:t>
            </w:r>
            <w:r>
              <w:fldChar w:fldCharType="end"/>
            </w:r>
            <w:r w:rsidR="008544FE">
              <w:t>”</w:t>
            </w:r>
            <w:r w:rsidR="00D9230E">
              <w:t xml:space="preserve"> chapter.</w:t>
            </w:r>
          </w:p>
        </w:tc>
      </w:tr>
    </w:tbl>
    <w:p w14:paraId="09FD2CB3" w14:textId="77777777" w:rsidR="00867816" w:rsidRPr="00080656" w:rsidRDefault="00867816" w:rsidP="009C3E66">
      <w:pPr>
        <w:pStyle w:val="Body"/>
        <w:rPr>
          <w:rStyle w:val="Hyperlink"/>
          <w:rFonts w:asciiTheme="majorHAnsi" w:hAnsiTheme="majorHAnsi"/>
          <w:szCs w:val="22"/>
        </w:rPr>
      </w:pPr>
    </w:p>
    <w:p w14:paraId="1456E658" w14:textId="77777777" w:rsidR="0011273D" w:rsidRPr="00600CD0" w:rsidRDefault="0011273D" w:rsidP="0011273D">
      <w:pPr>
        <w:pStyle w:val="Contents"/>
      </w:pPr>
      <w:bookmarkStart w:id="14" w:name="_Toc506190395"/>
      <w:r w:rsidRPr="00600CD0">
        <w:lastRenderedPageBreak/>
        <w:t>Contents</w:t>
      </w:r>
      <w:bookmarkEnd w:id="14"/>
    </w:p>
    <w:p w14:paraId="2B14DE2A" w14:textId="4E9B3B32" w:rsidR="005A02BE" w:rsidRDefault="00627C95">
      <w:pPr>
        <w:pStyle w:val="TOC1"/>
        <w:rPr>
          <w:rFonts w:asciiTheme="minorHAnsi" w:hAnsiTheme="minorHAnsi"/>
          <w:b w:val="0"/>
          <w:color w:val="auto"/>
          <w:szCs w:val="22"/>
        </w:rPr>
      </w:pPr>
      <w:r>
        <w:rPr>
          <w:bCs/>
        </w:rPr>
        <w:fldChar w:fldCharType="begin"/>
      </w:r>
      <w:r>
        <w:rPr>
          <w:bCs/>
        </w:rPr>
        <w:instrText xml:space="preserve"> TOC \o "1-3" \h \z \u </w:instrText>
      </w:r>
      <w:r>
        <w:rPr>
          <w:bCs/>
        </w:rPr>
        <w:fldChar w:fldCharType="separate"/>
      </w:r>
      <w:hyperlink w:anchor="_Toc506190389" w:history="1">
        <w:r w:rsidR="005A02BE" w:rsidRPr="00BE3297">
          <w:rPr>
            <w:rStyle w:val="Hyperlink"/>
            <w:rFonts w:asciiTheme="majorHAnsi" w:hAnsiTheme="majorHAnsi"/>
          </w:rPr>
          <w:t>About This Document</w:t>
        </w:r>
        <w:r w:rsidR="005A02BE">
          <w:rPr>
            <w:webHidden/>
          </w:rPr>
          <w:tab/>
        </w:r>
        <w:r w:rsidR="005A02BE">
          <w:rPr>
            <w:webHidden/>
          </w:rPr>
          <w:fldChar w:fldCharType="begin"/>
        </w:r>
        <w:r w:rsidR="005A02BE">
          <w:rPr>
            <w:webHidden/>
          </w:rPr>
          <w:instrText xml:space="preserve"> PAGEREF _Toc506190389 \h </w:instrText>
        </w:r>
        <w:r w:rsidR="005A02BE">
          <w:rPr>
            <w:webHidden/>
          </w:rPr>
        </w:r>
        <w:r w:rsidR="005A02BE">
          <w:rPr>
            <w:webHidden/>
          </w:rPr>
          <w:fldChar w:fldCharType="separate"/>
        </w:r>
        <w:r w:rsidR="005A02BE">
          <w:rPr>
            <w:webHidden/>
          </w:rPr>
          <w:t>2</w:t>
        </w:r>
        <w:r w:rsidR="005A02BE">
          <w:rPr>
            <w:webHidden/>
          </w:rPr>
          <w:fldChar w:fldCharType="end"/>
        </w:r>
      </w:hyperlink>
    </w:p>
    <w:p w14:paraId="5A9BCDCB" w14:textId="39EABF18" w:rsidR="005A02BE" w:rsidRDefault="00E73371">
      <w:pPr>
        <w:pStyle w:val="TOC1"/>
        <w:rPr>
          <w:rFonts w:asciiTheme="minorHAnsi" w:hAnsiTheme="minorHAnsi"/>
          <w:b w:val="0"/>
          <w:color w:val="auto"/>
          <w:szCs w:val="22"/>
        </w:rPr>
      </w:pPr>
      <w:hyperlink w:anchor="_Toc506190390" w:history="1">
        <w:r w:rsidR="005A02BE" w:rsidRPr="00BE3297">
          <w:rPr>
            <w:rStyle w:val="Hyperlink"/>
            <w:rFonts w:asciiTheme="majorHAnsi" w:hAnsiTheme="majorHAnsi"/>
          </w:rPr>
          <w:t>Audience</w:t>
        </w:r>
        <w:r w:rsidR="005A02BE">
          <w:rPr>
            <w:webHidden/>
          </w:rPr>
          <w:tab/>
        </w:r>
        <w:r w:rsidR="005A02BE">
          <w:rPr>
            <w:webHidden/>
          </w:rPr>
          <w:fldChar w:fldCharType="begin"/>
        </w:r>
        <w:r w:rsidR="005A02BE">
          <w:rPr>
            <w:webHidden/>
          </w:rPr>
          <w:instrText xml:space="preserve"> PAGEREF _Toc506190390 \h </w:instrText>
        </w:r>
        <w:r w:rsidR="005A02BE">
          <w:rPr>
            <w:webHidden/>
          </w:rPr>
        </w:r>
        <w:r w:rsidR="005A02BE">
          <w:rPr>
            <w:webHidden/>
          </w:rPr>
          <w:fldChar w:fldCharType="separate"/>
        </w:r>
        <w:r w:rsidR="005A02BE">
          <w:rPr>
            <w:webHidden/>
          </w:rPr>
          <w:t>2</w:t>
        </w:r>
        <w:r w:rsidR="005A02BE">
          <w:rPr>
            <w:webHidden/>
          </w:rPr>
          <w:fldChar w:fldCharType="end"/>
        </w:r>
      </w:hyperlink>
    </w:p>
    <w:p w14:paraId="2632CB1A" w14:textId="537FBC7B" w:rsidR="005A02BE" w:rsidRDefault="00E73371">
      <w:pPr>
        <w:pStyle w:val="TOC1"/>
        <w:rPr>
          <w:rFonts w:asciiTheme="minorHAnsi" w:hAnsiTheme="minorHAnsi"/>
          <w:b w:val="0"/>
          <w:color w:val="auto"/>
          <w:szCs w:val="22"/>
        </w:rPr>
      </w:pPr>
      <w:hyperlink w:anchor="_Toc506190391" w:history="1">
        <w:r w:rsidR="005A02BE" w:rsidRPr="00BE3297">
          <w:rPr>
            <w:rStyle w:val="Hyperlink"/>
            <w:rFonts w:asciiTheme="majorHAnsi" w:hAnsiTheme="majorHAnsi"/>
          </w:rPr>
          <w:t>Prerequisite</w:t>
        </w:r>
        <w:r w:rsidR="005A02BE">
          <w:rPr>
            <w:webHidden/>
          </w:rPr>
          <w:tab/>
        </w:r>
        <w:r w:rsidR="005A02BE">
          <w:rPr>
            <w:webHidden/>
          </w:rPr>
          <w:fldChar w:fldCharType="begin"/>
        </w:r>
        <w:r w:rsidR="005A02BE">
          <w:rPr>
            <w:webHidden/>
          </w:rPr>
          <w:instrText xml:space="preserve"> PAGEREF _Toc506190391 \h </w:instrText>
        </w:r>
        <w:r w:rsidR="005A02BE">
          <w:rPr>
            <w:webHidden/>
          </w:rPr>
        </w:r>
        <w:r w:rsidR="005A02BE">
          <w:rPr>
            <w:webHidden/>
          </w:rPr>
          <w:fldChar w:fldCharType="separate"/>
        </w:r>
        <w:r w:rsidR="005A02BE">
          <w:rPr>
            <w:webHidden/>
          </w:rPr>
          <w:t>2</w:t>
        </w:r>
        <w:r w:rsidR="005A02BE">
          <w:rPr>
            <w:webHidden/>
          </w:rPr>
          <w:fldChar w:fldCharType="end"/>
        </w:r>
      </w:hyperlink>
    </w:p>
    <w:p w14:paraId="05A65C92" w14:textId="742861EA" w:rsidR="005A02BE" w:rsidRDefault="00E73371">
      <w:pPr>
        <w:pStyle w:val="TOC1"/>
        <w:rPr>
          <w:rFonts w:asciiTheme="minorHAnsi" w:hAnsiTheme="minorHAnsi"/>
          <w:b w:val="0"/>
          <w:color w:val="auto"/>
          <w:szCs w:val="22"/>
        </w:rPr>
      </w:pPr>
      <w:hyperlink w:anchor="_Toc506190392" w:history="1">
        <w:r w:rsidR="005A02BE" w:rsidRPr="00BE3297">
          <w:rPr>
            <w:rStyle w:val="Hyperlink"/>
            <w:rFonts w:asciiTheme="majorHAnsi" w:hAnsiTheme="majorHAnsi"/>
          </w:rPr>
          <w:t>Related Documents</w:t>
        </w:r>
        <w:r w:rsidR="005A02BE">
          <w:rPr>
            <w:webHidden/>
          </w:rPr>
          <w:tab/>
        </w:r>
        <w:r w:rsidR="005A02BE">
          <w:rPr>
            <w:webHidden/>
          </w:rPr>
          <w:fldChar w:fldCharType="begin"/>
        </w:r>
        <w:r w:rsidR="005A02BE">
          <w:rPr>
            <w:webHidden/>
          </w:rPr>
          <w:instrText xml:space="preserve"> PAGEREF _Toc506190392 \h </w:instrText>
        </w:r>
        <w:r w:rsidR="005A02BE">
          <w:rPr>
            <w:webHidden/>
          </w:rPr>
        </w:r>
        <w:r w:rsidR="005A02BE">
          <w:rPr>
            <w:webHidden/>
          </w:rPr>
          <w:fldChar w:fldCharType="separate"/>
        </w:r>
        <w:r w:rsidR="005A02BE">
          <w:rPr>
            <w:webHidden/>
          </w:rPr>
          <w:t>2</w:t>
        </w:r>
        <w:r w:rsidR="005A02BE">
          <w:rPr>
            <w:webHidden/>
          </w:rPr>
          <w:fldChar w:fldCharType="end"/>
        </w:r>
      </w:hyperlink>
    </w:p>
    <w:p w14:paraId="5A3A0263" w14:textId="1EA4768E" w:rsidR="005A02BE" w:rsidRDefault="00E73371">
      <w:pPr>
        <w:pStyle w:val="TOC1"/>
        <w:rPr>
          <w:rFonts w:asciiTheme="minorHAnsi" w:hAnsiTheme="minorHAnsi"/>
          <w:b w:val="0"/>
          <w:color w:val="auto"/>
          <w:szCs w:val="22"/>
        </w:rPr>
      </w:pPr>
      <w:hyperlink w:anchor="_Toc506190393" w:history="1">
        <w:r w:rsidR="005A02BE" w:rsidRPr="00BE3297">
          <w:rPr>
            <w:rStyle w:val="Hyperlink"/>
            <w:rFonts w:asciiTheme="majorHAnsi" w:hAnsiTheme="majorHAnsi"/>
          </w:rPr>
          <w:t>Customer Support</w:t>
        </w:r>
        <w:r w:rsidR="005A02BE">
          <w:rPr>
            <w:webHidden/>
          </w:rPr>
          <w:tab/>
        </w:r>
        <w:r w:rsidR="005A02BE">
          <w:rPr>
            <w:webHidden/>
          </w:rPr>
          <w:fldChar w:fldCharType="begin"/>
        </w:r>
        <w:r w:rsidR="005A02BE">
          <w:rPr>
            <w:webHidden/>
          </w:rPr>
          <w:instrText xml:space="preserve"> PAGEREF _Toc506190393 \h </w:instrText>
        </w:r>
        <w:r w:rsidR="005A02BE">
          <w:rPr>
            <w:webHidden/>
          </w:rPr>
        </w:r>
        <w:r w:rsidR="005A02BE">
          <w:rPr>
            <w:webHidden/>
          </w:rPr>
          <w:fldChar w:fldCharType="separate"/>
        </w:r>
        <w:r w:rsidR="005A02BE">
          <w:rPr>
            <w:webHidden/>
          </w:rPr>
          <w:t>2</w:t>
        </w:r>
        <w:r w:rsidR="005A02BE">
          <w:rPr>
            <w:webHidden/>
          </w:rPr>
          <w:fldChar w:fldCharType="end"/>
        </w:r>
      </w:hyperlink>
    </w:p>
    <w:p w14:paraId="7E7A7663" w14:textId="42362B55" w:rsidR="005A02BE" w:rsidRDefault="00E73371">
      <w:pPr>
        <w:pStyle w:val="TOC1"/>
        <w:rPr>
          <w:rFonts w:asciiTheme="minorHAnsi" w:hAnsiTheme="minorHAnsi"/>
          <w:b w:val="0"/>
          <w:color w:val="auto"/>
          <w:szCs w:val="22"/>
        </w:rPr>
      </w:pPr>
      <w:hyperlink w:anchor="_Toc506190394" w:history="1">
        <w:r w:rsidR="005A02BE" w:rsidRPr="00BE3297">
          <w:rPr>
            <w:rStyle w:val="Hyperlink"/>
          </w:rPr>
          <w:t>Revision History</w:t>
        </w:r>
        <w:r w:rsidR="005A02BE">
          <w:rPr>
            <w:webHidden/>
          </w:rPr>
          <w:tab/>
        </w:r>
        <w:r w:rsidR="005A02BE">
          <w:rPr>
            <w:webHidden/>
          </w:rPr>
          <w:fldChar w:fldCharType="begin"/>
        </w:r>
        <w:r w:rsidR="005A02BE">
          <w:rPr>
            <w:webHidden/>
          </w:rPr>
          <w:instrText xml:space="preserve"> PAGEREF _Toc506190394 \h </w:instrText>
        </w:r>
        <w:r w:rsidR="005A02BE">
          <w:rPr>
            <w:webHidden/>
          </w:rPr>
        </w:r>
        <w:r w:rsidR="005A02BE">
          <w:rPr>
            <w:webHidden/>
          </w:rPr>
          <w:fldChar w:fldCharType="separate"/>
        </w:r>
        <w:r w:rsidR="005A02BE">
          <w:rPr>
            <w:webHidden/>
          </w:rPr>
          <w:t>3</w:t>
        </w:r>
        <w:r w:rsidR="005A02BE">
          <w:rPr>
            <w:webHidden/>
          </w:rPr>
          <w:fldChar w:fldCharType="end"/>
        </w:r>
      </w:hyperlink>
    </w:p>
    <w:p w14:paraId="3B1CBFC8" w14:textId="76DC0D98" w:rsidR="005A02BE" w:rsidRDefault="00E73371">
      <w:pPr>
        <w:pStyle w:val="TOC1"/>
        <w:rPr>
          <w:rFonts w:asciiTheme="minorHAnsi" w:hAnsiTheme="minorHAnsi"/>
          <w:b w:val="0"/>
          <w:color w:val="auto"/>
          <w:szCs w:val="22"/>
        </w:rPr>
      </w:pPr>
      <w:hyperlink w:anchor="_Toc506190395" w:history="1">
        <w:r w:rsidR="005A02BE" w:rsidRPr="00BE3297">
          <w:rPr>
            <w:rStyle w:val="Hyperlink"/>
          </w:rPr>
          <w:t>Contents</w:t>
        </w:r>
        <w:r w:rsidR="005A02BE">
          <w:rPr>
            <w:webHidden/>
          </w:rPr>
          <w:tab/>
        </w:r>
        <w:r w:rsidR="005A02BE">
          <w:rPr>
            <w:webHidden/>
          </w:rPr>
          <w:fldChar w:fldCharType="begin"/>
        </w:r>
        <w:r w:rsidR="005A02BE">
          <w:rPr>
            <w:webHidden/>
          </w:rPr>
          <w:instrText xml:space="preserve"> PAGEREF _Toc506190395 \h </w:instrText>
        </w:r>
        <w:r w:rsidR="005A02BE">
          <w:rPr>
            <w:webHidden/>
          </w:rPr>
        </w:r>
        <w:r w:rsidR="005A02BE">
          <w:rPr>
            <w:webHidden/>
          </w:rPr>
          <w:fldChar w:fldCharType="separate"/>
        </w:r>
        <w:r w:rsidR="005A02BE">
          <w:rPr>
            <w:webHidden/>
          </w:rPr>
          <w:t>4</w:t>
        </w:r>
        <w:r w:rsidR="005A02BE">
          <w:rPr>
            <w:webHidden/>
          </w:rPr>
          <w:fldChar w:fldCharType="end"/>
        </w:r>
      </w:hyperlink>
    </w:p>
    <w:p w14:paraId="58F63365" w14:textId="2E2AEC2A" w:rsidR="005A02BE" w:rsidRDefault="00E73371">
      <w:pPr>
        <w:pStyle w:val="TOC1"/>
        <w:rPr>
          <w:rFonts w:asciiTheme="minorHAnsi" w:hAnsiTheme="minorHAnsi"/>
          <w:b w:val="0"/>
          <w:color w:val="auto"/>
          <w:szCs w:val="22"/>
        </w:rPr>
      </w:pPr>
      <w:hyperlink w:anchor="_Toc506190396" w:history="1">
        <w:r w:rsidR="005A02BE" w:rsidRPr="00BE3297">
          <w:rPr>
            <w:rStyle w:val="Hyperlink"/>
          </w:rPr>
          <w:t>Figures</w:t>
        </w:r>
        <w:r w:rsidR="005A02BE">
          <w:rPr>
            <w:webHidden/>
          </w:rPr>
          <w:tab/>
        </w:r>
        <w:r w:rsidR="005A02BE">
          <w:rPr>
            <w:webHidden/>
          </w:rPr>
          <w:fldChar w:fldCharType="begin"/>
        </w:r>
        <w:r w:rsidR="005A02BE">
          <w:rPr>
            <w:webHidden/>
          </w:rPr>
          <w:instrText xml:space="preserve"> PAGEREF _Toc506190396 \h </w:instrText>
        </w:r>
        <w:r w:rsidR="005A02BE">
          <w:rPr>
            <w:webHidden/>
          </w:rPr>
        </w:r>
        <w:r w:rsidR="005A02BE">
          <w:rPr>
            <w:webHidden/>
          </w:rPr>
          <w:fldChar w:fldCharType="separate"/>
        </w:r>
        <w:r w:rsidR="005A02BE">
          <w:rPr>
            <w:webHidden/>
          </w:rPr>
          <w:t>8</w:t>
        </w:r>
        <w:r w:rsidR="005A02BE">
          <w:rPr>
            <w:webHidden/>
          </w:rPr>
          <w:fldChar w:fldCharType="end"/>
        </w:r>
      </w:hyperlink>
    </w:p>
    <w:p w14:paraId="781E9E6D" w14:textId="3C5F570B" w:rsidR="005A02BE" w:rsidRDefault="00E73371">
      <w:pPr>
        <w:pStyle w:val="TOC1"/>
        <w:rPr>
          <w:rFonts w:asciiTheme="minorHAnsi" w:hAnsiTheme="minorHAnsi"/>
          <w:b w:val="0"/>
          <w:color w:val="auto"/>
          <w:szCs w:val="22"/>
        </w:rPr>
      </w:pPr>
      <w:hyperlink w:anchor="_Toc506190397" w:history="1">
        <w:r w:rsidR="005A02BE" w:rsidRPr="00BE3297">
          <w:rPr>
            <w:rStyle w:val="Hyperlink"/>
          </w:rPr>
          <w:t>Tables</w:t>
        </w:r>
        <w:r w:rsidR="005A02BE">
          <w:rPr>
            <w:webHidden/>
          </w:rPr>
          <w:tab/>
        </w:r>
        <w:r w:rsidR="005A02BE">
          <w:rPr>
            <w:webHidden/>
          </w:rPr>
          <w:fldChar w:fldCharType="begin"/>
        </w:r>
        <w:r w:rsidR="005A02BE">
          <w:rPr>
            <w:webHidden/>
          </w:rPr>
          <w:instrText xml:space="preserve"> PAGEREF _Toc506190397 \h </w:instrText>
        </w:r>
        <w:r w:rsidR="005A02BE">
          <w:rPr>
            <w:webHidden/>
          </w:rPr>
        </w:r>
        <w:r w:rsidR="005A02BE">
          <w:rPr>
            <w:webHidden/>
          </w:rPr>
          <w:fldChar w:fldCharType="separate"/>
        </w:r>
        <w:r w:rsidR="005A02BE">
          <w:rPr>
            <w:webHidden/>
          </w:rPr>
          <w:t>9</w:t>
        </w:r>
        <w:r w:rsidR="005A02BE">
          <w:rPr>
            <w:webHidden/>
          </w:rPr>
          <w:fldChar w:fldCharType="end"/>
        </w:r>
      </w:hyperlink>
    </w:p>
    <w:p w14:paraId="49B0BBA6" w14:textId="3D440F70" w:rsidR="005A02BE" w:rsidRDefault="00E73371">
      <w:pPr>
        <w:pStyle w:val="TOC1"/>
        <w:rPr>
          <w:rFonts w:asciiTheme="minorHAnsi" w:hAnsiTheme="minorHAnsi"/>
          <w:b w:val="0"/>
          <w:color w:val="auto"/>
          <w:szCs w:val="22"/>
        </w:rPr>
      </w:pPr>
      <w:hyperlink w:anchor="_Toc506190398" w:history="1">
        <w:r w:rsidR="005A02BE" w:rsidRPr="00BE3297">
          <w:rPr>
            <w:rStyle w:val="Hyperlink"/>
            <w14:scene3d>
              <w14:camera w14:prst="orthographicFront"/>
              <w14:lightRig w14:rig="threePt" w14:dir="t">
                <w14:rot w14:lat="0" w14:lon="0" w14:rev="0"/>
              </w14:lightRig>
            </w14:scene3d>
          </w:rPr>
          <w:t>1</w:t>
        </w:r>
        <w:r w:rsidR="005A02BE">
          <w:rPr>
            <w:rFonts w:asciiTheme="minorHAnsi" w:hAnsiTheme="minorHAnsi"/>
            <w:b w:val="0"/>
            <w:color w:val="auto"/>
            <w:szCs w:val="22"/>
          </w:rPr>
          <w:tab/>
        </w:r>
        <w:r w:rsidR="005A02BE" w:rsidRPr="00BE3297">
          <w:rPr>
            <w:rStyle w:val="Hyperlink"/>
          </w:rPr>
          <w:t>Introduction</w:t>
        </w:r>
        <w:r w:rsidR="005A02BE">
          <w:rPr>
            <w:webHidden/>
          </w:rPr>
          <w:tab/>
        </w:r>
        <w:r w:rsidR="005A02BE">
          <w:rPr>
            <w:webHidden/>
          </w:rPr>
          <w:fldChar w:fldCharType="begin"/>
        </w:r>
        <w:r w:rsidR="005A02BE">
          <w:rPr>
            <w:webHidden/>
          </w:rPr>
          <w:instrText xml:space="preserve"> PAGEREF _Toc506190398 \h </w:instrText>
        </w:r>
        <w:r w:rsidR="005A02BE">
          <w:rPr>
            <w:webHidden/>
          </w:rPr>
        </w:r>
        <w:r w:rsidR="005A02BE">
          <w:rPr>
            <w:webHidden/>
          </w:rPr>
          <w:fldChar w:fldCharType="separate"/>
        </w:r>
        <w:r w:rsidR="005A02BE">
          <w:rPr>
            <w:webHidden/>
          </w:rPr>
          <w:t>10</w:t>
        </w:r>
        <w:r w:rsidR="005A02BE">
          <w:rPr>
            <w:webHidden/>
          </w:rPr>
          <w:fldChar w:fldCharType="end"/>
        </w:r>
      </w:hyperlink>
    </w:p>
    <w:p w14:paraId="1C1BB97B" w14:textId="4F591AEE" w:rsidR="005A02BE" w:rsidRDefault="00E73371">
      <w:pPr>
        <w:pStyle w:val="TOC1"/>
        <w:rPr>
          <w:rFonts w:asciiTheme="minorHAnsi" w:hAnsiTheme="minorHAnsi"/>
          <w:b w:val="0"/>
          <w:color w:val="auto"/>
          <w:szCs w:val="22"/>
        </w:rPr>
      </w:pPr>
      <w:hyperlink w:anchor="_Toc506190399" w:history="1">
        <w:r w:rsidR="005A02BE" w:rsidRPr="00BE3297">
          <w:rPr>
            <w:rStyle w:val="Hyperlink"/>
            <w14:scene3d>
              <w14:camera w14:prst="orthographicFront"/>
              <w14:lightRig w14:rig="threePt" w14:dir="t">
                <w14:rot w14:lat="0" w14:lon="0" w14:rev="0"/>
              </w14:lightRig>
            </w14:scene3d>
          </w:rPr>
          <w:t>2</w:t>
        </w:r>
        <w:r w:rsidR="005A02BE">
          <w:rPr>
            <w:rFonts w:asciiTheme="minorHAnsi" w:hAnsiTheme="minorHAnsi"/>
            <w:b w:val="0"/>
            <w:color w:val="auto"/>
            <w:szCs w:val="22"/>
          </w:rPr>
          <w:tab/>
        </w:r>
        <w:r w:rsidR="005A02BE" w:rsidRPr="00BE3297">
          <w:rPr>
            <w:rStyle w:val="Hyperlink"/>
          </w:rPr>
          <w:t>Assumed Safety Requirements</w:t>
        </w:r>
        <w:r w:rsidR="005A02BE">
          <w:rPr>
            <w:webHidden/>
          </w:rPr>
          <w:tab/>
        </w:r>
        <w:r w:rsidR="005A02BE">
          <w:rPr>
            <w:webHidden/>
          </w:rPr>
          <w:fldChar w:fldCharType="begin"/>
        </w:r>
        <w:r w:rsidR="005A02BE">
          <w:rPr>
            <w:webHidden/>
          </w:rPr>
          <w:instrText xml:space="preserve"> PAGEREF _Toc506190399 \h </w:instrText>
        </w:r>
        <w:r w:rsidR="005A02BE">
          <w:rPr>
            <w:webHidden/>
          </w:rPr>
        </w:r>
        <w:r w:rsidR="005A02BE">
          <w:rPr>
            <w:webHidden/>
          </w:rPr>
          <w:fldChar w:fldCharType="separate"/>
        </w:r>
        <w:r w:rsidR="005A02BE">
          <w:rPr>
            <w:webHidden/>
          </w:rPr>
          <w:t>11</w:t>
        </w:r>
        <w:r w:rsidR="005A02BE">
          <w:rPr>
            <w:webHidden/>
          </w:rPr>
          <w:fldChar w:fldCharType="end"/>
        </w:r>
      </w:hyperlink>
    </w:p>
    <w:p w14:paraId="6EA765EB" w14:textId="208E6C03" w:rsidR="005A02BE" w:rsidRDefault="00E73371">
      <w:pPr>
        <w:pStyle w:val="TOC2"/>
        <w:tabs>
          <w:tab w:val="left" w:pos="800"/>
        </w:tabs>
        <w:rPr>
          <w:noProof/>
          <w:szCs w:val="22"/>
        </w:rPr>
      </w:pPr>
      <w:hyperlink w:anchor="_Toc506190400" w:history="1">
        <w:r w:rsidR="005A02BE" w:rsidRPr="00BE3297">
          <w:rPr>
            <w:rStyle w:val="Hyperlink"/>
            <w:noProof/>
          </w:rPr>
          <w:t>2.1</w:t>
        </w:r>
        <w:r w:rsidR="005A02BE">
          <w:rPr>
            <w:noProof/>
            <w:szCs w:val="22"/>
          </w:rPr>
          <w:tab/>
        </w:r>
        <w:r w:rsidR="005A02BE" w:rsidRPr="00BE3297">
          <w:rPr>
            <w:rStyle w:val="Hyperlink"/>
            <w:noProof/>
          </w:rPr>
          <w:t>Assumption of Use</w:t>
        </w:r>
        <w:r w:rsidR="005A02BE">
          <w:rPr>
            <w:noProof/>
            <w:webHidden/>
          </w:rPr>
          <w:tab/>
        </w:r>
        <w:r w:rsidR="005A02BE">
          <w:rPr>
            <w:noProof/>
            <w:webHidden/>
          </w:rPr>
          <w:fldChar w:fldCharType="begin"/>
        </w:r>
        <w:r w:rsidR="005A02BE">
          <w:rPr>
            <w:noProof/>
            <w:webHidden/>
          </w:rPr>
          <w:instrText xml:space="preserve"> PAGEREF _Toc506190400 \h </w:instrText>
        </w:r>
        <w:r w:rsidR="005A02BE">
          <w:rPr>
            <w:noProof/>
            <w:webHidden/>
          </w:rPr>
        </w:r>
        <w:r w:rsidR="005A02BE">
          <w:rPr>
            <w:noProof/>
            <w:webHidden/>
          </w:rPr>
          <w:fldChar w:fldCharType="separate"/>
        </w:r>
        <w:r w:rsidR="005A02BE">
          <w:rPr>
            <w:noProof/>
            <w:webHidden/>
          </w:rPr>
          <w:t>11</w:t>
        </w:r>
        <w:r w:rsidR="005A02BE">
          <w:rPr>
            <w:noProof/>
            <w:webHidden/>
          </w:rPr>
          <w:fldChar w:fldCharType="end"/>
        </w:r>
      </w:hyperlink>
    </w:p>
    <w:p w14:paraId="26FDD817" w14:textId="5740B4E1" w:rsidR="005A02BE" w:rsidRDefault="00E73371">
      <w:pPr>
        <w:pStyle w:val="TOC2"/>
        <w:tabs>
          <w:tab w:val="left" w:pos="800"/>
        </w:tabs>
        <w:rPr>
          <w:noProof/>
          <w:szCs w:val="22"/>
        </w:rPr>
      </w:pPr>
      <w:hyperlink w:anchor="_Toc506190401" w:history="1">
        <w:r w:rsidR="005A02BE" w:rsidRPr="00BE3297">
          <w:rPr>
            <w:rStyle w:val="Hyperlink"/>
            <w:noProof/>
          </w:rPr>
          <w:t>2.2</w:t>
        </w:r>
        <w:r w:rsidR="005A02BE">
          <w:rPr>
            <w:noProof/>
            <w:szCs w:val="22"/>
          </w:rPr>
          <w:tab/>
        </w:r>
        <w:r w:rsidR="005A02BE" w:rsidRPr="00BE3297">
          <w:rPr>
            <w:rStyle w:val="Hyperlink"/>
            <w:noProof/>
          </w:rPr>
          <w:t>NetSpeed IP Network on a Chip</w:t>
        </w:r>
        <w:r w:rsidR="005A02BE">
          <w:rPr>
            <w:noProof/>
            <w:webHidden/>
          </w:rPr>
          <w:tab/>
        </w:r>
        <w:r w:rsidR="005A02BE">
          <w:rPr>
            <w:noProof/>
            <w:webHidden/>
          </w:rPr>
          <w:fldChar w:fldCharType="begin"/>
        </w:r>
        <w:r w:rsidR="005A02BE">
          <w:rPr>
            <w:noProof/>
            <w:webHidden/>
          </w:rPr>
          <w:instrText xml:space="preserve"> PAGEREF _Toc506190401 \h </w:instrText>
        </w:r>
        <w:r w:rsidR="005A02BE">
          <w:rPr>
            <w:noProof/>
            <w:webHidden/>
          </w:rPr>
        </w:r>
        <w:r w:rsidR="005A02BE">
          <w:rPr>
            <w:noProof/>
            <w:webHidden/>
          </w:rPr>
          <w:fldChar w:fldCharType="separate"/>
        </w:r>
        <w:r w:rsidR="005A02BE">
          <w:rPr>
            <w:noProof/>
            <w:webHidden/>
          </w:rPr>
          <w:t>12</w:t>
        </w:r>
        <w:r w:rsidR="005A02BE">
          <w:rPr>
            <w:noProof/>
            <w:webHidden/>
          </w:rPr>
          <w:fldChar w:fldCharType="end"/>
        </w:r>
      </w:hyperlink>
    </w:p>
    <w:p w14:paraId="7357BD99" w14:textId="7AF2349F" w:rsidR="005A02BE" w:rsidRDefault="00E73371">
      <w:pPr>
        <w:pStyle w:val="TOC2"/>
        <w:tabs>
          <w:tab w:val="left" w:pos="800"/>
        </w:tabs>
        <w:rPr>
          <w:noProof/>
          <w:szCs w:val="22"/>
        </w:rPr>
      </w:pPr>
      <w:hyperlink w:anchor="_Toc506190402" w:history="1">
        <w:r w:rsidR="005A02BE" w:rsidRPr="00BE3297">
          <w:rPr>
            <w:rStyle w:val="Hyperlink"/>
            <w:noProof/>
          </w:rPr>
          <w:t xml:space="preserve">2.3 </w:t>
        </w:r>
        <w:r w:rsidR="005A02BE">
          <w:rPr>
            <w:noProof/>
            <w:szCs w:val="22"/>
          </w:rPr>
          <w:tab/>
        </w:r>
        <w:r w:rsidR="005A02BE" w:rsidRPr="00BE3297">
          <w:rPr>
            <w:rStyle w:val="Hyperlink"/>
            <w:noProof/>
          </w:rPr>
          <w:t>NoC IP in System Applications</w:t>
        </w:r>
        <w:r w:rsidR="005A02BE">
          <w:rPr>
            <w:noProof/>
            <w:webHidden/>
          </w:rPr>
          <w:tab/>
        </w:r>
        <w:r w:rsidR="005A02BE">
          <w:rPr>
            <w:noProof/>
            <w:webHidden/>
          </w:rPr>
          <w:fldChar w:fldCharType="begin"/>
        </w:r>
        <w:r w:rsidR="005A02BE">
          <w:rPr>
            <w:noProof/>
            <w:webHidden/>
          </w:rPr>
          <w:instrText xml:space="preserve"> PAGEREF _Toc506190402 \h </w:instrText>
        </w:r>
        <w:r w:rsidR="005A02BE">
          <w:rPr>
            <w:noProof/>
            <w:webHidden/>
          </w:rPr>
        </w:r>
        <w:r w:rsidR="005A02BE">
          <w:rPr>
            <w:noProof/>
            <w:webHidden/>
          </w:rPr>
          <w:fldChar w:fldCharType="separate"/>
        </w:r>
        <w:r w:rsidR="005A02BE">
          <w:rPr>
            <w:noProof/>
            <w:webHidden/>
          </w:rPr>
          <w:t>12</w:t>
        </w:r>
        <w:r w:rsidR="005A02BE">
          <w:rPr>
            <w:noProof/>
            <w:webHidden/>
          </w:rPr>
          <w:fldChar w:fldCharType="end"/>
        </w:r>
      </w:hyperlink>
    </w:p>
    <w:p w14:paraId="08118F38" w14:textId="0A2B0371" w:rsidR="005A02BE" w:rsidRDefault="00E73371">
      <w:pPr>
        <w:pStyle w:val="TOC1"/>
        <w:rPr>
          <w:rFonts w:asciiTheme="minorHAnsi" w:hAnsiTheme="minorHAnsi"/>
          <w:b w:val="0"/>
          <w:color w:val="auto"/>
          <w:szCs w:val="22"/>
        </w:rPr>
      </w:pPr>
      <w:hyperlink w:anchor="_Toc506190403" w:history="1">
        <w:r w:rsidR="005A02BE" w:rsidRPr="00BE3297">
          <w:rPr>
            <w:rStyle w:val="Hyperlink"/>
            <w14:scene3d>
              <w14:camera w14:prst="orthographicFront"/>
              <w14:lightRig w14:rig="threePt" w14:dir="t">
                <w14:rot w14:lat="0" w14:lon="0" w14:rev="0"/>
              </w14:lightRig>
            </w14:scene3d>
          </w:rPr>
          <w:t>3</w:t>
        </w:r>
        <w:r w:rsidR="005A02BE">
          <w:rPr>
            <w:rFonts w:asciiTheme="minorHAnsi" w:hAnsiTheme="minorHAnsi"/>
            <w:b w:val="0"/>
            <w:color w:val="auto"/>
            <w:szCs w:val="22"/>
          </w:rPr>
          <w:tab/>
        </w:r>
        <w:r w:rsidR="005A02BE" w:rsidRPr="00BE3297">
          <w:rPr>
            <w:rStyle w:val="Hyperlink"/>
          </w:rPr>
          <w:t>Functional Safety Approach</w:t>
        </w:r>
        <w:r w:rsidR="005A02BE">
          <w:rPr>
            <w:webHidden/>
          </w:rPr>
          <w:tab/>
        </w:r>
        <w:r w:rsidR="005A02BE">
          <w:rPr>
            <w:webHidden/>
          </w:rPr>
          <w:fldChar w:fldCharType="begin"/>
        </w:r>
        <w:r w:rsidR="005A02BE">
          <w:rPr>
            <w:webHidden/>
          </w:rPr>
          <w:instrText xml:space="preserve"> PAGEREF _Toc506190403 \h </w:instrText>
        </w:r>
        <w:r w:rsidR="005A02BE">
          <w:rPr>
            <w:webHidden/>
          </w:rPr>
        </w:r>
        <w:r w:rsidR="005A02BE">
          <w:rPr>
            <w:webHidden/>
          </w:rPr>
          <w:fldChar w:fldCharType="separate"/>
        </w:r>
        <w:r w:rsidR="005A02BE">
          <w:rPr>
            <w:webHidden/>
          </w:rPr>
          <w:t>14</w:t>
        </w:r>
        <w:r w:rsidR="005A02BE">
          <w:rPr>
            <w:webHidden/>
          </w:rPr>
          <w:fldChar w:fldCharType="end"/>
        </w:r>
      </w:hyperlink>
    </w:p>
    <w:p w14:paraId="24B01BE8" w14:textId="54DF0BAF" w:rsidR="005A02BE" w:rsidRDefault="00E73371">
      <w:pPr>
        <w:pStyle w:val="TOC2"/>
        <w:tabs>
          <w:tab w:val="left" w:pos="800"/>
        </w:tabs>
        <w:rPr>
          <w:noProof/>
          <w:szCs w:val="22"/>
        </w:rPr>
      </w:pPr>
      <w:hyperlink w:anchor="_Toc506190404" w:history="1">
        <w:r w:rsidR="005A02BE" w:rsidRPr="00BE3297">
          <w:rPr>
            <w:rStyle w:val="Hyperlink"/>
            <w:noProof/>
          </w:rPr>
          <w:t>3.1</w:t>
        </w:r>
        <w:r w:rsidR="005A02BE">
          <w:rPr>
            <w:noProof/>
            <w:szCs w:val="22"/>
          </w:rPr>
          <w:tab/>
        </w:r>
        <w:r w:rsidR="005A02BE" w:rsidRPr="00BE3297">
          <w:rPr>
            <w:rStyle w:val="Hyperlink"/>
            <w:noProof/>
          </w:rPr>
          <w:t>Top-Down Approach</w:t>
        </w:r>
        <w:r w:rsidR="005A02BE">
          <w:rPr>
            <w:noProof/>
            <w:webHidden/>
          </w:rPr>
          <w:tab/>
        </w:r>
        <w:r w:rsidR="005A02BE">
          <w:rPr>
            <w:noProof/>
            <w:webHidden/>
          </w:rPr>
          <w:fldChar w:fldCharType="begin"/>
        </w:r>
        <w:r w:rsidR="005A02BE">
          <w:rPr>
            <w:noProof/>
            <w:webHidden/>
          </w:rPr>
          <w:instrText xml:space="preserve"> PAGEREF _Toc506190404 \h </w:instrText>
        </w:r>
        <w:r w:rsidR="005A02BE">
          <w:rPr>
            <w:noProof/>
            <w:webHidden/>
          </w:rPr>
        </w:r>
        <w:r w:rsidR="005A02BE">
          <w:rPr>
            <w:noProof/>
            <w:webHidden/>
          </w:rPr>
          <w:fldChar w:fldCharType="separate"/>
        </w:r>
        <w:r w:rsidR="005A02BE">
          <w:rPr>
            <w:noProof/>
            <w:webHidden/>
          </w:rPr>
          <w:t>14</w:t>
        </w:r>
        <w:r w:rsidR="005A02BE">
          <w:rPr>
            <w:noProof/>
            <w:webHidden/>
          </w:rPr>
          <w:fldChar w:fldCharType="end"/>
        </w:r>
      </w:hyperlink>
    </w:p>
    <w:p w14:paraId="132B4E7A" w14:textId="377867EA" w:rsidR="005A02BE" w:rsidRDefault="00E73371">
      <w:pPr>
        <w:pStyle w:val="TOC2"/>
        <w:tabs>
          <w:tab w:val="left" w:pos="800"/>
        </w:tabs>
        <w:rPr>
          <w:noProof/>
          <w:szCs w:val="22"/>
        </w:rPr>
      </w:pPr>
      <w:hyperlink w:anchor="_Toc506190405" w:history="1">
        <w:r w:rsidR="005A02BE" w:rsidRPr="00BE3297">
          <w:rPr>
            <w:rStyle w:val="Hyperlink"/>
            <w:noProof/>
          </w:rPr>
          <w:t>3.2</w:t>
        </w:r>
        <w:r w:rsidR="005A02BE">
          <w:rPr>
            <w:noProof/>
            <w:szCs w:val="22"/>
          </w:rPr>
          <w:tab/>
        </w:r>
        <w:r w:rsidR="005A02BE" w:rsidRPr="00BE3297">
          <w:rPr>
            <w:rStyle w:val="Hyperlink"/>
            <w:noProof/>
          </w:rPr>
          <w:t>Functional Safety—System Level</w:t>
        </w:r>
        <w:r w:rsidR="005A02BE">
          <w:rPr>
            <w:noProof/>
            <w:webHidden/>
          </w:rPr>
          <w:tab/>
        </w:r>
        <w:r w:rsidR="005A02BE">
          <w:rPr>
            <w:noProof/>
            <w:webHidden/>
          </w:rPr>
          <w:fldChar w:fldCharType="begin"/>
        </w:r>
        <w:r w:rsidR="005A02BE">
          <w:rPr>
            <w:noProof/>
            <w:webHidden/>
          </w:rPr>
          <w:instrText xml:space="preserve"> PAGEREF _Toc506190405 \h </w:instrText>
        </w:r>
        <w:r w:rsidR="005A02BE">
          <w:rPr>
            <w:noProof/>
            <w:webHidden/>
          </w:rPr>
        </w:r>
        <w:r w:rsidR="005A02BE">
          <w:rPr>
            <w:noProof/>
            <w:webHidden/>
          </w:rPr>
          <w:fldChar w:fldCharType="separate"/>
        </w:r>
        <w:r w:rsidR="005A02BE">
          <w:rPr>
            <w:noProof/>
            <w:webHidden/>
          </w:rPr>
          <w:t>14</w:t>
        </w:r>
        <w:r w:rsidR="005A02BE">
          <w:rPr>
            <w:noProof/>
            <w:webHidden/>
          </w:rPr>
          <w:fldChar w:fldCharType="end"/>
        </w:r>
      </w:hyperlink>
    </w:p>
    <w:p w14:paraId="7F6E64D3" w14:textId="64A786FD" w:rsidR="005A02BE" w:rsidRDefault="00E73371">
      <w:pPr>
        <w:pStyle w:val="TOC3"/>
        <w:rPr>
          <w:iCs w:val="0"/>
          <w:noProof/>
          <w:szCs w:val="22"/>
        </w:rPr>
      </w:pPr>
      <w:hyperlink w:anchor="_Toc506190406" w:history="1">
        <w:r w:rsidR="005A02BE" w:rsidRPr="00BE3297">
          <w:rPr>
            <w:rStyle w:val="Hyperlink"/>
            <w:noProof/>
          </w:rPr>
          <w:t>3.2.1</w:t>
        </w:r>
        <w:r w:rsidR="005A02BE">
          <w:rPr>
            <w:iCs w:val="0"/>
            <w:noProof/>
            <w:szCs w:val="22"/>
          </w:rPr>
          <w:tab/>
        </w:r>
        <w:r w:rsidR="005A02BE" w:rsidRPr="00BE3297">
          <w:rPr>
            <w:rStyle w:val="Hyperlink"/>
            <w:noProof/>
          </w:rPr>
          <w:t>Safety Goal and Safety Motivation</w:t>
        </w:r>
        <w:r w:rsidR="005A02BE">
          <w:rPr>
            <w:noProof/>
            <w:webHidden/>
          </w:rPr>
          <w:tab/>
        </w:r>
        <w:r w:rsidR="005A02BE">
          <w:rPr>
            <w:noProof/>
            <w:webHidden/>
          </w:rPr>
          <w:fldChar w:fldCharType="begin"/>
        </w:r>
        <w:r w:rsidR="005A02BE">
          <w:rPr>
            <w:noProof/>
            <w:webHidden/>
          </w:rPr>
          <w:instrText xml:space="preserve"> PAGEREF _Toc506190406 \h </w:instrText>
        </w:r>
        <w:r w:rsidR="005A02BE">
          <w:rPr>
            <w:noProof/>
            <w:webHidden/>
          </w:rPr>
        </w:r>
        <w:r w:rsidR="005A02BE">
          <w:rPr>
            <w:noProof/>
            <w:webHidden/>
          </w:rPr>
          <w:fldChar w:fldCharType="separate"/>
        </w:r>
        <w:r w:rsidR="005A02BE">
          <w:rPr>
            <w:noProof/>
            <w:webHidden/>
          </w:rPr>
          <w:t>14</w:t>
        </w:r>
        <w:r w:rsidR="005A02BE">
          <w:rPr>
            <w:noProof/>
            <w:webHidden/>
          </w:rPr>
          <w:fldChar w:fldCharType="end"/>
        </w:r>
      </w:hyperlink>
    </w:p>
    <w:p w14:paraId="491EEFEF" w14:textId="1F43BF31" w:rsidR="005A02BE" w:rsidRDefault="00E73371">
      <w:pPr>
        <w:pStyle w:val="TOC2"/>
        <w:tabs>
          <w:tab w:val="left" w:pos="800"/>
        </w:tabs>
        <w:rPr>
          <w:noProof/>
          <w:szCs w:val="22"/>
        </w:rPr>
      </w:pPr>
      <w:hyperlink w:anchor="_Toc506190407" w:history="1">
        <w:r w:rsidR="005A02BE" w:rsidRPr="00BE3297">
          <w:rPr>
            <w:rStyle w:val="Hyperlink"/>
            <w:noProof/>
          </w:rPr>
          <w:t>3.3</w:t>
        </w:r>
        <w:r w:rsidR="005A02BE">
          <w:rPr>
            <w:noProof/>
            <w:szCs w:val="22"/>
          </w:rPr>
          <w:tab/>
        </w:r>
        <w:r w:rsidR="005A02BE" w:rsidRPr="00BE3297">
          <w:rPr>
            <w:rStyle w:val="Hyperlink"/>
            <w:noProof/>
          </w:rPr>
          <w:t>Functional Safety–Component Level</w:t>
        </w:r>
        <w:r w:rsidR="005A02BE">
          <w:rPr>
            <w:noProof/>
            <w:webHidden/>
          </w:rPr>
          <w:tab/>
        </w:r>
        <w:r w:rsidR="005A02BE">
          <w:rPr>
            <w:noProof/>
            <w:webHidden/>
          </w:rPr>
          <w:fldChar w:fldCharType="begin"/>
        </w:r>
        <w:r w:rsidR="005A02BE">
          <w:rPr>
            <w:noProof/>
            <w:webHidden/>
          </w:rPr>
          <w:instrText xml:space="preserve"> PAGEREF _Toc506190407 \h </w:instrText>
        </w:r>
        <w:r w:rsidR="005A02BE">
          <w:rPr>
            <w:noProof/>
            <w:webHidden/>
          </w:rPr>
        </w:r>
        <w:r w:rsidR="005A02BE">
          <w:rPr>
            <w:noProof/>
            <w:webHidden/>
          </w:rPr>
          <w:fldChar w:fldCharType="separate"/>
        </w:r>
        <w:r w:rsidR="005A02BE">
          <w:rPr>
            <w:noProof/>
            <w:webHidden/>
          </w:rPr>
          <w:t>15</w:t>
        </w:r>
        <w:r w:rsidR="005A02BE">
          <w:rPr>
            <w:noProof/>
            <w:webHidden/>
          </w:rPr>
          <w:fldChar w:fldCharType="end"/>
        </w:r>
      </w:hyperlink>
    </w:p>
    <w:p w14:paraId="42E77246" w14:textId="1B1E4092" w:rsidR="005A02BE" w:rsidRDefault="00E73371">
      <w:pPr>
        <w:pStyle w:val="TOC2"/>
        <w:tabs>
          <w:tab w:val="left" w:pos="800"/>
        </w:tabs>
        <w:rPr>
          <w:noProof/>
          <w:szCs w:val="22"/>
        </w:rPr>
      </w:pPr>
      <w:hyperlink w:anchor="_Toc506190408" w:history="1">
        <w:r w:rsidR="005A02BE" w:rsidRPr="00BE3297">
          <w:rPr>
            <w:rStyle w:val="Hyperlink"/>
            <w:noProof/>
          </w:rPr>
          <w:t>3.4</w:t>
        </w:r>
        <w:r w:rsidR="005A02BE">
          <w:rPr>
            <w:noProof/>
            <w:szCs w:val="22"/>
          </w:rPr>
          <w:tab/>
        </w:r>
        <w:r w:rsidR="005A02BE" w:rsidRPr="00BE3297">
          <w:rPr>
            <w:rStyle w:val="Hyperlink"/>
            <w:noProof/>
          </w:rPr>
          <w:t>NocStudio to Create NoC IP</w:t>
        </w:r>
        <w:r w:rsidR="005A02BE">
          <w:rPr>
            <w:noProof/>
            <w:webHidden/>
          </w:rPr>
          <w:tab/>
        </w:r>
        <w:r w:rsidR="005A02BE">
          <w:rPr>
            <w:noProof/>
            <w:webHidden/>
          </w:rPr>
          <w:fldChar w:fldCharType="begin"/>
        </w:r>
        <w:r w:rsidR="005A02BE">
          <w:rPr>
            <w:noProof/>
            <w:webHidden/>
          </w:rPr>
          <w:instrText xml:space="preserve"> PAGEREF _Toc506190408 \h </w:instrText>
        </w:r>
        <w:r w:rsidR="005A02BE">
          <w:rPr>
            <w:noProof/>
            <w:webHidden/>
          </w:rPr>
        </w:r>
        <w:r w:rsidR="005A02BE">
          <w:rPr>
            <w:noProof/>
            <w:webHidden/>
          </w:rPr>
          <w:fldChar w:fldCharType="separate"/>
        </w:r>
        <w:r w:rsidR="005A02BE">
          <w:rPr>
            <w:noProof/>
            <w:webHidden/>
          </w:rPr>
          <w:t>16</w:t>
        </w:r>
        <w:r w:rsidR="005A02BE">
          <w:rPr>
            <w:noProof/>
            <w:webHidden/>
          </w:rPr>
          <w:fldChar w:fldCharType="end"/>
        </w:r>
      </w:hyperlink>
    </w:p>
    <w:p w14:paraId="4417C816" w14:textId="0E0FBE20" w:rsidR="005A02BE" w:rsidRDefault="00E73371">
      <w:pPr>
        <w:pStyle w:val="TOC3"/>
        <w:rPr>
          <w:iCs w:val="0"/>
          <w:noProof/>
          <w:szCs w:val="22"/>
        </w:rPr>
      </w:pPr>
      <w:hyperlink w:anchor="_Toc506190409" w:history="1">
        <w:r w:rsidR="005A02BE" w:rsidRPr="00BE3297">
          <w:rPr>
            <w:rStyle w:val="Hyperlink"/>
            <w:noProof/>
          </w:rPr>
          <w:t>3.4.1</w:t>
        </w:r>
        <w:r w:rsidR="005A02BE">
          <w:rPr>
            <w:iCs w:val="0"/>
            <w:noProof/>
            <w:szCs w:val="22"/>
          </w:rPr>
          <w:tab/>
        </w:r>
        <w:r w:rsidR="005A02BE" w:rsidRPr="00BE3297">
          <w:rPr>
            <w:rStyle w:val="Hyperlink"/>
            <w:noProof/>
          </w:rPr>
          <w:t>Specification Phase</w:t>
        </w:r>
        <w:r w:rsidR="005A02BE">
          <w:rPr>
            <w:noProof/>
            <w:webHidden/>
          </w:rPr>
          <w:tab/>
        </w:r>
        <w:r w:rsidR="005A02BE">
          <w:rPr>
            <w:noProof/>
            <w:webHidden/>
          </w:rPr>
          <w:fldChar w:fldCharType="begin"/>
        </w:r>
        <w:r w:rsidR="005A02BE">
          <w:rPr>
            <w:noProof/>
            <w:webHidden/>
          </w:rPr>
          <w:instrText xml:space="preserve"> PAGEREF _Toc506190409 \h </w:instrText>
        </w:r>
        <w:r w:rsidR="005A02BE">
          <w:rPr>
            <w:noProof/>
            <w:webHidden/>
          </w:rPr>
        </w:r>
        <w:r w:rsidR="005A02BE">
          <w:rPr>
            <w:noProof/>
            <w:webHidden/>
          </w:rPr>
          <w:fldChar w:fldCharType="separate"/>
        </w:r>
        <w:r w:rsidR="005A02BE">
          <w:rPr>
            <w:noProof/>
            <w:webHidden/>
          </w:rPr>
          <w:t>17</w:t>
        </w:r>
        <w:r w:rsidR="005A02BE">
          <w:rPr>
            <w:noProof/>
            <w:webHidden/>
          </w:rPr>
          <w:fldChar w:fldCharType="end"/>
        </w:r>
      </w:hyperlink>
    </w:p>
    <w:p w14:paraId="5F63D9F8" w14:textId="18F44E4E" w:rsidR="005A02BE" w:rsidRDefault="00E73371">
      <w:pPr>
        <w:pStyle w:val="TOC3"/>
        <w:rPr>
          <w:iCs w:val="0"/>
          <w:noProof/>
          <w:szCs w:val="22"/>
        </w:rPr>
      </w:pPr>
      <w:hyperlink w:anchor="_Toc506190410" w:history="1">
        <w:r w:rsidR="005A02BE" w:rsidRPr="00BE3297">
          <w:rPr>
            <w:rStyle w:val="Hyperlink"/>
            <w:noProof/>
          </w:rPr>
          <w:t>3.4.2</w:t>
        </w:r>
        <w:r w:rsidR="005A02BE">
          <w:rPr>
            <w:iCs w:val="0"/>
            <w:noProof/>
            <w:szCs w:val="22"/>
          </w:rPr>
          <w:tab/>
        </w:r>
        <w:r w:rsidR="005A02BE" w:rsidRPr="00BE3297">
          <w:rPr>
            <w:rStyle w:val="Hyperlink"/>
            <w:noProof/>
          </w:rPr>
          <w:t>Customization Phase</w:t>
        </w:r>
        <w:r w:rsidR="005A02BE">
          <w:rPr>
            <w:noProof/>
            <w:webHidden/>
          </w:rPr>
          <w:tab/>
        </w:r>
        <w:r w:rsidR="005A02BE">
          <w:rPr>
            <w:noProof/>
            <w:webHidden/>
          </w:rPr>
          <w:fldChar w:fldCharType="begin"/>
        </w:r>
        <w:r w:rsidR="005A02BE">
          <w:rPr>
            <w:noProof/>
            <w:webHidden/>
          </w:rPr>
          <w:instrText xml:space="preserve"> PAGEREF _Toc506190410 \h </w:instrText>
        </w:r>
        <w:r w:rsidR="005A02BE">
          <w:rPr>
            <w:noProof/>
            <w:webHidden/>
          </w:rPr>
        </w:r>
        <w:r w:rsidR="005A02BE">
          <w:rPr>
            <w:noProof/>
            <w:webHidden/>
          </w:rPr>
          <w:fldChar w:fldCharType="separate"/>
        </w:r>
        <w:r w:rsidR="005A02BE">
          <w:rPr>
            <w:noProof/>
            <w:webHidden/>
          </w:rPr>
          <w:t>17</w:t>
        </w:r>
        <w:r w:rsidR="005A02BE">
          <w:rPr>
            <w:noProof/>
            <w:webHidden/>
          </w:rPr>
          <w:fldChar w:fldCharType="end"/>
        </w:r>
      </w:hyperlink>
    </w:p>
    <w:p w14:paraId="14ADE11A" w14:textId="21426125" w:rsidR="005A02BE" w:rsidRDefault="00E73371">
      <w:pPr>
        <w:pStyle w:val="TOC3"/>
        <w:rPr>
          <w:iCs w:val="0"/>
          <w:noProof/>
          <w:szCs w:val="22"/>
        </w:rPr>
      </w:pPr>
      <w:hyperlink w:anchor="_Toc506190411" w:history="1">
        <w:r w:rsidR="005A02BE" w:rsidRPr="00BE3297">
          <w:rPr>
            <w:rStyle w:val="Hyperlink"/>
            <w:noProof/>
          </w:rPr>
          <w:t>3.4.3</w:t>
        </w:r>
        <w:r w:rsidR="005A02BE">
          <w:rPr>
            <w:iCs w:val="0"/>
            <w:noProof/>
            <w:szCs w:val="22"/>
          </w:rPr>
          <w:tab/>
        </w:r>
        <w:r w:rsidR="005A02BE" w:rsidRPr="00BE3297">
          <w:rPr>
            <w:rStyle w:val="Hyperlink"/>
            <w:noProof/>
          </w:rPr>
          <w:t>Generation Phase</w:t>
        </w:r>
        <w:r w:rsidR="005A02BE">
          <w:rPr>
            <w:noProof/>
            <w:webHidden/>
          </w:rPr>
          <w:tab/>
        </w:r>
        <w:r w:rsidR="005A02BE">
          <w:rPr>
            <w:noProof/>
            <w:webHidden/>
          </w:rPr>
          <w:fldChar w:fldCharType="begin"/>
        </w:r>
        <w:r w:rsidR="005A02BE">
          <w:rPr>
            <w:noProof/>
            <w:webHidden/>
          </w:rPr>
          <w:instrText xml:space="preserve"> PAGEREF _Toc506190411 \h </w:instrText>
        </w:r>
        <w:r w:rsidR="005A02BE">
          <w:rPr>
            <w:noProof/>
            <w:webHidden/>
          </w:rPr>
        </w:r>
        <w:r w:rsidR="005A02BE">
          <w:rPr>
            <w:noProof/>
            <w:webHidden/>
          </w:rPr>
          <w:fldChar w:fldCharType="separate"/>
        </w:r>
        <w:r w:rsidR="005A02BE">
          <w:rPr>
            <w:noProof/>
            <w:webHidden/>
          </w:rPr>
          <w:t>18</w:t>
        </w:r>
        <w:r w:rsidR="005A02BE">
          <w:rPr>
            <w:noProof/>
            <w:webHidden/>
          </w:rPr>
          <w:fldChar w:fldCharType="end"/>
        </w:r>
      </w:hyperlink>
    </w:p>
    <w:p w14:paraId="6DA16C66" w14:textId="03522C82" w:rsidR="005A02BE" w:rsidRDefault="00E73371">
      <w:pPr>
        <w:pStyle w:val="TOC1"/>
        <w:rPr>
          <w:rFonts w:asciiTheme="minorHAnsi" w:hAnsiTheme="minorHAnsi"/>
          <w:b w:val="0"/>
          <w:color w:val="auto"/>
          <w:szCs w:val="22"/>
        </w:rPr>
      </w:pPr>
      <w:hyperlink w:anchor="_Toc506190412" w:history="1">
        <w:r w:rsidR="005A02BE" w:rsidRPr="00BE3297">
          <w:rPr>
            <w:rStyle w:val="Hyperlink"/>
            <w14:scene3d>
              <w14:camera w14:prst="orthographicFront"/>
              <w14:lightRig w14:rig="threePt" w14:dir="t">
                <w14:rot w14:lat="0" w14:lon="0" w14:rev="0"/>
              </w14:lightRig>
            </w14:scene3d>
          </w:rPr>
          <w:t>4</w:t>
        </w:r>
        <w:r w:rsidR="005A02BE">
          <w:rPr>
            <w:rFonts w:asciiTheme="minorHAnsi" w:hAnsiTheme="minorHAnsi"/>
            <w:b w:val="0"/>
            <w:color w:val="auto"/>
            <w:szCs w:val="22"/>
          </w:rPr>
          <w:tab/>
        </w:r>
        <w:r w:rsidR="005A02BE" w:rsidRPr="00BE3297">
          <w:rPr>
            <w:rStyle w:val="Hyperlink"/>
          </w:rPr>
          <w:t>Internal Safety Mechanisms</w:t>
        </w:r>
        <w:r w:rsidR="005A02BE">
          <w:rPr>
            <w:webHidden/>
          </w:rPr>
          <w:tab/>
        </w:r>
        <w:r w:rsidR="005A02BE">
          <w:rPr>
            <w:webHidden/>
          </w:rPr>
          <w:fldChar w:fldCharType="begin"/>
        </w:r>
        <w:r w:rsidR="005A02BE">
          <w:rPr>
            <w:webHidden/>
          </w:rPr>
          <w:instrText xml:space="preserve"> PAGEREF _Toc506190412 \h </w:instrText>
        </w:r>
        <w:r w:rsidR="005A02BE">
          <w:rPr>
            <w:webHidden/>
          </w:rPr>
        </w:r>
        <w:r w:rsidR="005A02BE">
          <w:rPr>
            <w:webHidden/>
          </w:rPr>
          <w:fldChar w:fldCharType="separate"/>
        </w:r>
        <w:r w:rsidR="005A02BE">
          <w:rPr>
            <w:webHidden/>
          </w:rPr>
          <w:t>19</w:t>
        </w:r>
        <w:r w:rsidR="005A02BE">
          <w:rPr>
            <w:webHidden/>
          </w:rPr>
          <w:fldChar w:fldCharType="end"/>
        </w:r>
      </w:hyperlink>
    </w:p>
    <w:p w14:paraId="64C8699B" w14:textId="55E3A77B" w:rsidR="005A02BE" w:rsidRDefault="00E73371">
      <w:pPr>
        <w:pStyle w:val="TOC2"/>
        <w:tabs>
          <w:tab w:val="left" w:pos="800"/>
        </w:tabs>
        <w:rPr>
          <w:noProof/>
          <w:szCs w:val="22"/>
        </w:rPr>
      </w:pPr>
      <w:hyperlink w:anchor="_Toc506190413" w:history="1">
        <w:r w:rsidR="005A02BE" w:rsidRPr="00BE3297">
          <w:rPr>
            <w:rStyle w:val="Hyperlink"/>
            <w:noProof/>
          </w:rPr>
          <w:t>4.1</w:t>
        </w:r>
        <w:r w:rsidR="005A02BE">
          <w:rPr>
            <w:noProof/>
            <w:szCs w:val="22"/>
          </w:rPr>
          <w:tab/>
        </w:r>
        <w:r w:rsidR="005A02BE" w:rsidRPr="00BE3297">
          <w:rPr>
            <w:rStyle w:val="Hyperlink"/>
            <w:noProof/>
          </w:rPr>
          <w:t>NetSpeed Architecture Overview</w:t>
        </w:r>
        <w:r w:rsidR="005A02BE">
          <w:rPr>
            <w:noProof/>
            <w:webHidden/>
          </w:rPr>
          <w:tab/>
        </w:r>
        <w:r w:rsidR="005A02BE">
          <w:rPr>
            <w:noProof/>
            <w:webHidden/>
          </w:rPr>
          <w:fldChar w:fldCharType="begin"/>
        </w:r>
        <w:r w:rsidR="005A02BE">
          <w:rPr>
            <w:noProof/>
            <w:webHidden/>
          </w:rPr>
          <w:instrText xml:space="preserve"> PAGEREF _Toc506190413 \h </w:instrText>
        </w:r>
        <w:r w:rsidR="005A02BE">
          <w:rPr>
            <w:noProof/>
            <w:webHidden/>
          </w:rPr>
        </w:r>
        <w:r w:rsidR="005A02BE">
          <w:rPr>
            <w:noProof/>
            <w:webHidden/>
          </w:rPr>
          <w:fldChar w:fldCharType="separate"/>
        </w:r>
        <w:r w:rsidR="005A02BE">
          <w:rPr>
            <w:noProof/>
            <w:webHidden/>
          </w:rPr>
          <w:t>19</w:t>
        </w:r>
        <w:r w:rsidR="005A02BE">
          <w:rPr>
            <w:noProof/>
            <w:webHidden/>
          </w:rPr>
          <w:fldChar w:fldCharType="end"/>
        </w:r>
      </w:hyperlink>
    </w:p>
    <w:p w14:paraId="77885684" w14:textId="4F1C3975" w:rsidR="005A02BE" w:rsidRDefault="00E73371">
      <w:pPr>
        <w:pStyle w:val="TOC2"/>
        <w:tabs>
          <w:tab w:val="left" w:pos="800"/>
        </w:tabs>
        <w:rPr>
          <w:noProof/>
          <w:szCs w:val="22"/>
        </w:rPr>
      </w:pPr>
      <w:hyperlink w:anchor="_Toc506190414" w:history="1">
        <w:r w:rsidR="005A02BE" w:rsidRPr="00BE3297">
          <w:rPr>
            <w:rStyle w:val="Hyperlink"/>
            <w:noProof/>
          </w:rPr>
          <w:t>4.2</w:t>
        </w:r>
        <w:r w:rsidR="005A02BE">
          <w:rPr>
            <w:noProof/>
            <w:szCs w:val="22"/>
          </w:rPr>
          <w:tab/>
        </w:r>
        <w:r w:rsidR="005A02BE" w:rsidRPr="00BE3297">
          <w:rPr>
            <w:rStyle w:val="Hyperlink"/>
            <w:noProof/>
          </w:rPr>
          <w:t>Summary of Functional Safety, Reliability, and Availability</w:t>
        </w:r>
        <w:r w:rsidR="005A02BE">
          <w:rPr>
            <w:noProof/>
            <w:webHidden/>
          </w:rPr>
          <w:tab/>
        </w:r>
        <w:r w:rsidR="005A02BE">
          <w:rPr>
            <w:noProof/>
            <w:webHidden/>
          </w:rPr>
          <w:fldChar w:fldCharType="begin"/>
        </w:r>
        <w:r w:rsidR="005A02BE">
          <w:rPr>
            <w:noProof/>
            <w:webHidden/>
          </w:rPr>
          <w:instrText xml:space="preserve"> PAGEREF _Toc506190414 \h </w:instrText>
        </w:r>
        <w:r w:rsidR="005A02BE">
          <w:rPr>
            <w:noProof/>
            <w:webHidden/>
          </w:rPr>
        </w:r>
        <w:r w:rsidR="005A02BE">
          <w:rPr>
            <w:noProof/>
            <w:webHidden/>
          </w:rPr>
          <w:fldChar w:fldCharType="separate"/>
        </w:r>
        <w:r w:rsidR="005A02BE">
          <w:rPr>
            <w:noProof/>
            <w:webHidden/>
          </w:rPr>
          <w:t>19</w:t>
        </w:r>
        <w:r w:rsidR="005A02BE">
          <w:rPr>
            <w:noProof/>
            <w:webHidden/>
          </w:rPr>
          <w:fldChar w:fldCharType="end"/>
        </w:r>
      </w:hyperlink>
    </w:p>
    <w:p w14:paraId="446C05C8" w14:textId="080D145C" w:rsidR="005A02BE" w:rsidRDefault="00E73371">
      <w:pPr>
        <w:pStyle w:val="TOC2"/>
        <w:tabs>
          <w:tab w:val="left" w:pos="800"/>
        </w:tabs>
        <w:rPr>
          <w:noProof/>
          <w:szCs w:val="22"/>
        </w:rPr>
      </w:pPr>
      <w:hyperlink w:anchor="_Toc506190415" w:history="1">
        <w:r w:rsidR="005A02BE" w:rsidRPr="00BE3297">
          <w:rPr>
            <w:rStyle w:val="Hyperlink"/>
            <w:noProof/>
          </w:rPr>
          <w:t>4.3</w:t>
        </w:r>
        <w:r w:rsidR="005A02BE">
          <w:rPr>
            <w:noProof/>
            <w:szCs w:val="22"/>
          </w:rPr>
          <w:tab/>
        </w:r>
        <w:r w:rsidR="005A02BE" w:rsidRPr="00BE3297">
          <w:rPr>
            <w:rStyle w:val="Hyperlink"/>
            <w:noProof/>
          </w:rPr>
          <w:t>Error Detection and Correction Features</w:t>
        </w:r>
        <w:r w:rsidR="005A02BE">
          <w:rPr>
            <w:noProof/>
            <w:webHidden/>
          </w:rPr>
          <w:tab/>
        </w:r>
        <w:r w:rsidR="005A02BE">
          <w:rPr>
            <w:noProof/>
            <w:webHidden/>
          </w:rPr>
          <w:fldChar w:fldCharType="begin"/>
        </w:r>
        <w:r w:rsidR="005A02BE">
          <w:rPr>
            <w:noProof/>
            <w:webHidden/>
          </w:rPr>
          <w:instrText xml:space="preserve"> PAGEREF _Toc506190415 \h </w:instrText>
        </w:r>
        <w:r w:rsidR="005A02BE">
          <w:rPr>
            <w:noProof/>
            <w:webHidden/>
          </w:rPr>
        </w:r>
        <w:r w:rsidR="005A02BE">
          <w:rPr>
            <w:noProof/>
            <w:webHidden/>
          </w:rPr>
          <w:fldChar w:fldCharType="separate"/>
        </w:r>
        <w:r w:rsidR="005A02BE">
          <w:rPr>
            <w:noProof/>
            <w:webHidden/>
          </w:rPr>
          <w:t>20</w:t>
        </w:r>
        <w:r w:rsidR="005A02BE">
          <w:rPr>
            <w:noProof/>
            <w:webHidden/>
          </w:rPr>
          <w:fldChar w:fldCharType="end"/>
        </w:r>
      </w:hyperlink>
    </w:p>
    <w:p w14:paraId="7F269EFF" w14:textId="7A48CE1D" w:rsidR="005A02BE" w:rsidRDefault="00E73371">
      <w:pPr>
        <w:pStyle w:val="TOC3"/>
        <w:rPr>
          <w:iCs w:val="0"/>
          <w:noProof/>
          <w:szCs w:val="22"/>
        </w:rPr>
      </w:pPr>
      <w:hyperlink w:anchor="_Toc506190416" w:history="1">
        <w:r w:rsidR="005A02BE" w:rsidRPr="00BE3297">
          <w:rPr>
            <w:rStyle w:val="Hyperlink"/>
            <w:noProof/>
          </w:rPr>
          <w:t>4.3.1</w:t>
        </w:r>
        <w:r w:rsidR="005A02BE">
          <w:rPr>
            <w:iCs w:val="0"/>
            <w:noProof/>
            <w:szCs w:val="22"/>
          </w:rPr>
          <w:tab/>
        </w:r>
        <w:r w:rsidR="005A02BE" w:rsidRPr="00BE3297">
          <w:rPr>
            <w:rStyle w:val="Hyperlink"/>
            <w:noProof/>
          </w:rPr>
          <w:t>ECC Algorithm</w:t>
        </w:r>
        <w:r w:rsidR="005A02BE">
          <w:rPr>
            <w:noProof/>
            <w:webHidden/>
          </w:rPr>
          <w:tab/>
        </w:r>
        <w:r w:rsidR="005A02BE">
          <w:rPr>
            <w:noProof/>
            <w:webHidden/>
          </w:rPr>
          <w:fldChar w:fldCharType="begin"/>
        </w:r>
        <w:r w:rsidR="005A02BE">
          <w:rPr>
            <w:noProof/>
            <w:webHidden/>
          </w:rPr>
          <w:instrText xml:space="preserve"> PAGEREF _Toc506190416 \h </w:instrText>
        </w:r>
        <w:r w:rsidR="005A02BE">
          <w:rPr>
            <w:noProof/>
            <w:webHidden/>
          </w:rPr>
        </w:r>
        <w:r w:rsidR="005A02BE">
          <w:rPr>
            <w:noProof/>
            <w:webHidden/>
          </w:rPr>
          <w:fldChar w:fldCharType="separate"/>
        </w:r>
        <w:r w:rsidR="005A02BE">
          <w:rPr>
            <w:noProof/>
            <w:webHidden/>
          </w:rPr>
          <w:t>20</w:t>
        </w:r>
        <w:r w:rsidR="005A02BE">
          <w:rPr>
            <w:noProof/>
            <w:webHidden/>
          </w:rPr>
          <w:fldChar w:fldCharType="end"/>
        </w:r>
      </w:hyperlink>
    </w:p>
    <w:p w14:paraId="07AE9892" w14:textId="3D4C1D58" w:rsidR="005A02BE" w:rsidRDefault="00E73371">
      <w:pPr>
        <w:pStyle w:val="TOC2"/>
        <w:tabs>
          <w:tab w:val="left" w:pos="800"/>
        </w:tabs>
        <w:rPr>
          <w:noProof/>
          <w:szCs w:val="22"/>
        </w:rPr>
      </w:pPr>
      <w:hyperlink w:anchor="_Toc506190417" w:history="1">
        <w:r w:rsidR="005A02BE" w:rsidRPr="00BE3297">
          <w:rPr>
            <w:rStyle w:val="Hyperlink"/>
            <w:noProof/>
          </w:rPr>
          <w:t>4.4</w:t>
        </w:r>
        <w:r w:rsidR="005A02BE">
          <w:rPr>
            <w:noProof/>
            <w:szCs w:val="22"/>
          </w:rPr>
          <w:tab/>
        </w:r>
        <w:r w:rsidR="005A02BE" w:rsidRPr="00BE3297">
          <w:rPr>
            <w:rStyle w:val="Hyperlink"/>
            <w:noProof/>
          </w:rPr>
          <w:t>NoC-Transport Error Detection and Correction</w:t>
        </w:r>
        <w:r w:rsidR="005A02BE">
          <w:rPr>
            <w:noProof/>
            <w:webHidden/>
          </w:rPr>
          <w:tab/>
        </w:r>
        <w:r w:rsidR="005A02BE">
          <w:rPr>
            <w:noProof/>
            <w:webHidden/>
          </w:rPr>
          <w:fldChar w:fldCharType="begin"/>
        </w:r>
        <w:r w:rsidR="005A02BE">
          <w:rPr>
            <w:noProof/>
            <w:webHidden/>
          </w:rPr>
          <w:instrText xml:space="preserve"> PAGEREF _Toc506190417 \h </w:instrText>
        </w:r>
        <w:r w:rsidR="005A02BE">
          <w:rPr>
            <w:noProof/>
            <w:webHidden/>
          </w:rPr>
        </w:r>
        <w:r w:rsidR="005A02BE">
          <w:rPr>
            <w:noProof/>
            <w:webHidden/>
          </w:rPr>
          <w:fldChar w:fldCharType="separate"/>
        </w:r>
        <w:r w:rsidR="005A02BE">
          <w:rPr>
            <w:noProof/>
            <w:webHidden/>
          </w:rPr>
          <w:t>21</w:t>
        </w:r>
        <w:r w:rsidR="005A02BE">
          <w:rPr>
            <w:noProof/>
            <w:webHidden/>
          </w:rPr>
          <w:fldChar w:fldCharType="end"/>
        </w:r>
      </w:hyperlink>
    </w:p>
    <w:p w14:paraId="501FDD4C" w14:textId="7C58D0A9" w:rsidR="005A02BE" w:rsidRDefault="00E73371">
      <w:pPr>
        <w:pStyle w:val="TOC3"/>
        <w:rPr>
          <w:iCs w:val="0"/>
          <w:noProof/>
          <w:szCs w:val="22"/>
        </w:rPr>
      </w:pPr>
      <w:hyperlink w:anchor="_Toc506190418" w:history="1">
        <w:r w:rsidR="005A02BE" w:rsidRPr="00BE3297">
          <w:rPr>
            <w:rStyle w:val="Hyperlink"/>
            <w:noProof/>
          </w:rPr>
          <w:t>4.4.1</w:t>
        </w:r>
        <w:r w:rsidR="005A02BE">
          <w:rPr>
            <w:iCs w:val="0"/>
            <w:noProof/>
            <w:szCs w:val="22"/>
          </w:rPr>
          <w:tab/>
        </w:r>
        <w:r w:rsidR="005A02BE" w:rsidRPr="00BE3297">
          <w:rPr>
            <w:rStyle w:val="Hyperlink"/>
            <w:noProof/>
          </w:rPr>
          <w:t>End-to-End Transport Integrity</w:t>
        </w:r>
        <w:r w:rsidR="005A02BE">
          <w:rPr>
            <w:noProof/>
            <w:webHidden/>
          </w:rPr>
          <w:tab/>
        </w:r>
        <w:r w:rsidR="005A02BE">
          <w:rPr>
            <w:noProof/>
            <w:webHidden/>
          </w:rPr>
          <w:fldChar w:fldCharType="begin"/>
        </w:r>
        <w:r w:rsidR="005A02BE">
          <w:rPr>
            <w:noProof/>
            <w:webHidden/>
          </w:rPr>
          <w:instrText xml:space="preserve"> PAGEREF _Toc506190418 \h </w:instrText>
        </w:r>
        <w:r w:rsidR="005A02BE">
          <w:rPr>
            <w:noProof/>
            <w:webHidden/>
          </w:rPr>
        </w:r>
        <w:r w:rsidR="005A02BE">
          <w:rPr>
            <w:noProof/>
            <w:webHidden/>
          </w:rPr>
          <w:fldChar w:fldCharType="separate"/>
        </w:r>
        <w:r w:rsidR="005A02BE">
          <w:rPr>
            <w:noProof/>
            <w:webHidden/>
          </w:rPr>
          <w:t>21</w:t>
        </w:r>
        <w:r w:rsidR="005A02BE">
          <w:rPr>
            <w:noProof/>
            <w:webHidden/>
          </w:rPr>
          <w:fldChar w:fldCharType="end"/>
        </w:r>
      </w:hyperlink>
    </w:p>
    <w:p w14:paraId="717998A7" w14:textId="075D5305" w:rsidR="005A02BE" w:rsidRDefault="00E73371">
      <w:pPr>
        <w:pStyle w:val="TOC3"/>
        <w:rPr>
          <w:iCs w:val="0"/>
          <w:noProof/>
          <w:szCs w:val="22"/>
        </w:rPr>
      </w:pPr>
      <w:hyperlink w:anchor="_Toc506190419" w:history="1">
        <w:r w:rsidR="005A02BE" w:rsidRPr="00BE3297">
          <w:rPr>
            <w:rStyle w:val="Hyperlink"/>
            <w:noProof/>
          </w:rPr>
          <w:t>4.4.2</w:t>
        </w:r>
        <w:r w:rsidR="005A02BE">
          <w:rPr>
            <w:iCs w:val="0"/>
            <w:noProof/>
            <w:szCs w:val="22"/>
          </w:rPr>
          <w:tab/>
        </w:r>
        <w:r w:rsidR="005A02BE" w:rsidRPr="00BE3297">
          <w:rPr>
            <w:rStyle w:val="Hyperlink"/>
            <w:noProof/>
          </w:rPr>
          <w:t>End-to-End User ECC</w:t>
        </w:r>
        <w:r w:rsidR="005A02BE">
          <w:rPr>
            <w:noProof/>
            <w:webHidden/>
          </w:rPr>
          <w:tab/>
        </w:r>
        <w:r w:rsidR="005A02BE">
          <w:rPr>
            <w:noProof/>
            <w:webHidden/>
          </w:rPr>
          <w:fldChar w:fldCharType="begin"/>
        </w:r>
        <w:r w:rsidR="005A02BE">
          <w:rPr>
            <w:noProof/>
            <w:webHidden/>
          </w:rPr>
          <w:instrText xml:space="preserve"> PAGEREF _Toc506190419 \h </w:instrText>
        </w:r>
        <w:r w:rsidR="005A02BE">
          <w:rPr>
            <w:noProof/>
            <w:webHidden/>
          </w:rPr>
        </w:r>
        <w:r w:rsidR="005A02BE">
          <w:rPr>
            <w:noProof/>
            <w:webHidden/>
          </w:rPr>
          <w:fldChar w:fldCharType="separate"/>
        </w:r>
        <w:r w:rsidR="005A02BE">
          <w:rPr>
            <w:noProof/>
            <w:webHidden/>
          </w:rPr>
          <w:t>22</w:t>
        </w:r>
        <w:r w:rsidR="005A02BE">
          <w:rPr>
            <w:noProof/>
            <w:webHidden/>
          </w:rPr>
          <w:fldChar w:fldCharType="end"/>
        </w:r>
      </w:hyperlink>
    </w:p>
    <w:p w14:paraId="60E23C05" w14:textId="135FCC6B" w:rsidR="005A02BE" w:rsidRDefault="00E73371">
      <w:pPr>
        <w:pStyle w:val="TOC3"/>
        <w:rPr>
          <w:iCs w:val="0"/>
          <w:noProof/>
          <w:szCs w:val="22"/>
        </w:rPr>
      </w:pPr>
      <w:hyperlink w:anchor="_Toc506190420" w:history="1">
        <w:r w:rsidR="005A02BE" w:rsidRPr="00BE3297">
          <w:rPr>
            <w:rStyle w:val="Hyperlink"/>
            <w:noProof/>
          </w:rPr>
          <w:t>4.4.3</w:t>
        </w:r>
        <w:r w:rsidR="005A02BE">
          <w:rPr>
            <w:iCs w:val="0"/>
            <w:noProof/>
            <w:szCs w:val="22"/>
          </w:rPr>
          <w:tab/>
        </w:r>
        <w:r w:rsidR="005A02BE" w:rsidRPr="00BE3297">
          <w:rPr>
            <w:rStyle w:val="Hyperlink"/>
            <w:noProof/>
          </w:rPr>
          <w:t>Interface Protection</w:t>
        </w:r>
        <w:r w:rsidR="005A02BE">
          <w:rPr>
            <w:noProof/>
            <w:webHidden/>
          </w:rPr>
          <w:tab/>
        </w:r>
        <w:r w:rsidR="005A02BE">
          <w:rPr>
            <w:noProof/>
            <w:webHidden/>
          </w:rPr>
          <w:fldChar w:fldCharType="begin"/>
        </w:r>
        <w:r w:rsidR="005A02BE">
          <w:rPr>
            <w:noProof/>
            <w:webHidden/>
          </w:rPr>
          <w:instrText xml:space="preserve"> PAGEREF _Toc506190420 \h </w:instrText>
        </w:r>
        <w:r w:rsidR="005A02BE">
          <w:rPr>
            <w:noProof/>
            <w:webHidden/>
          </w:rPr>
        </w:r>
        <w:r w:rsidR="005A02BE">
          <w:rPr>
            <w:noProof/>
            <w:webHidden/>
          </w:rPr>
          <w:fldChar w:fldCharType="separate"/>
        </w:r>
        <w:r w:rsidR="005A02BE">
          <w:rPr>
            <w:noProof/>
            <w:webHidden/>
          </w:rPr>
          <w:t>22</w:t>
        </w:r>
        <w:r w:rsidR="005A02BE">
          <w:rPr>
            <w:noProof/>
            <w:webHidden/>
          </w:rPr>
          <w:fldChar w:fldCharType="end"/>
        </w:r>
      </w:hyperlink>
    </w:p>
    <w:p w14:paraId="622587AC" w14:textId="1B6C923C" w:rsidR="005A02BE" w:rsidRDefault="00E73371">
      <w:pPr>
        <w:pStyle w:val="TOC3"/>
        <w:rPr>
          <w:iCs w:val="0"/>
          <w:noProof/>
          <w:szCs w:val="22"/>
        </w:rPr>
      </w:pPr>
      <w:hyperlink w:anchor="_Toc506190421" w:history="1">
        <w:r w:rsidR="005A02BE" w:rsidRPr="00BE3297">
          <w:rPr>
            <w:rStyle w:val="Hyperlink"/>
            <w:noProof/>
          </w:rPr>
          <w:t>4.4.4</w:t>
        </w:r>
        <w:r w:rsidR="005A02BE">
          <w:rPr>
            <w:iCs w:val="0"/>
            <w:noProof/>
            <w:szCs w:val="22"/>
          </w:rPr>
          <w:tab/>
        </w:r>
        <w:r w:rsidR="005A02BE" w:rsidRPr="00BE3297">
          <w:rPr>
            <w:rStyle w:val="Hyperlink"/>
            <w:noProof/>
          </w:rPr>
          <w:t>Hop-to-Hop Protection</w:t>
        </w:r>
        <w:r w:rsidR="005A02BE">
          <w:rPr>
            <w:noProof/>
            <w:webHidden/>
          </w:rPr>
          <w:tab/>
        </w:r>
        <w:r w:rsidR="005A02BE">
          <w:rPr>
            <w:noProof/>
            <w:webHidden/>
          </w:rPr>
          <w:fldChar w:fldCharType="begin"/>
        </w:r>
        <w:r w:rsidR="005A02BE">
          <w:rPr>
            <w:noProof/>
            <w:webHidden/>
          </w:rPr>
          <w:instrText xml:space="preserve"> PAGEREF _Toc506190421 \h </w:instrText>
        </w:r>
        <w:r w:rsidR="005A02BE">
          <w:rPr>
            <w:noProof/>
            <w:webHidden/>
          </w:rPr>
        </w:r>
        <w:r w:rsidR="005A02BE">
          <w:rPr>
            <w:noProof/>
            <w:webHidden/>
          </w:rPr>
          <w:fldChar w:fldCharType="separate"/>
        </w:r>
        <w:r w:rsidR="005A02BE">
          <w:rPr>
            <w:noProof/>
            <w:webHidden/>
          </w:rPr>
          <w:t>22</w:t>
        </w:r>
        <w:r w:rsidR="005A02BE">
          <w:rPr>
            <w:noProof/>
            <w:webHidden/>
          </w:rPr>
          <w:fldChar w:fldCharType="end"/>
        </w:r>
      </w:hyperlink>
    </w:p>
    <w:p w14:paraId="54D2B4FD" w14:textId="217844EA" w:rsidR="005A02BE" w:rsidRDefault="00E73371">
      <w:pPr>
        <w:pStyle w:val="TOC3"/>
        <w:rPr>
          <w:iCs w:val="0"/>
          <w:noProof/>
          <w:szCs w:val="22"/>
        </w:rPr>
      </w:pPr>
      <w:hyperlink w:anchor="_Toc506190422" w:history="1">
        <w:r w:rsidR="005A02BE" w:rsidRPr="00BE3297">
          <w:rPr>
            <w:rStyle w:val="Hyperlink"/>
            <w:noProof/>
          </w:rPr>
          <w:t>4.4.5</w:t>
        </w:r>
        <w:r w:rsidR="005A02BE">
          <w:rPr>
            <w:iCs w:val="0"/>
            <w:noProof/>
            <w:szCs w:val="22"/>
          </w:rPr>
          <w:tab/>
        </w:r>
        <w:r w:rsidR="005A02BE" w:rsidRPr="00BE3297">
          <w:rPr>
            <w:rStyle w:val="Hyperlink"/>
            <w:noProof/>
          </w:rPr>
          <w:t>End-to-End Packet Integrity</w:t>
        </w:r>
        <w:r w:rsidR="005A02BE">
          <w:rPr>
            <w:noProof/>
            <w:webHidden/>
          </w:rPr>
          <w:tab/>
        </w:r>
        <w:r w:rsidR="005A02BE">
          <w:rPr>
            <w:noProof/>
            <w:webHidden/>
          </w:rPr>
          <w:fldChar w:fldCharType="begin"/>
        </w:r>
        <w:r w:rsidR="005A02BE">
          <w:rPr>
            <w:noProof/>
            <w:webHidden/>
          </w:rPr>
          <w:instrText xml:space="preserve"> PAGEREF _Toc506190422 \h </w:instrText>
        </w:r>
        <w:r w:rsidR="005A02BE">
          <w:rPr>
            <w:noProof/>
            <w:webHidden/>
          </w:rPr>
        </w:r>
        <w:r w:rsidR="005A02BE">
          <w:rPr>
            <w:noProof/>
            <w:webHidden/>
          </w:rPr>
          <w:fldChar w:fldCharType="separate"/>
        </w:r>
        <w:r w:rsidR="005A02BE">
          <w:rPr>
            <w:noProof/>
            <w:webHidden/>
          </w:rPr>
          <w:t>23</w:t>
        </w:r>
        <w:r w:rsidR="005A02BE">
          <w:rPr>
            <w:noProof/>
            <w:webHidden/>
          </w:rPr>
          <w:fldChar w:fldCharType="end"/>
        </w:r>
      </w:hyperlink>
    </w:p>
    <w:p w14:paraId="32763024" w14:textId="6E193B6B" w:rsidR="005A02BE" w:rsidRDefault="00E73371">
      <w:pPr>
        <w:pStyle w:val="TOC2"/>
        <w:tabs>
          <w:tab w:val="left" w:pos="800"/>
        </w:tabs>
        <w:rPr>
          <w:noProof/>
          <w:szCs w:val="22"/>
        </w:rPr>
      </w:pPr>
      <w:hyperlink w:anchor="_Toc506190423" w:history="1">
        <w:r w:rsidR="005A02BE" w:rsidRPr="00BE3297">
          <w:rPr>
            <w:rStyle w:val="Hyperlink"/>
            <w:noProof/>
          </w:rPr>
          <w:t>4.5</w:t>
        </w:r>
        <w:r w:rsidR="005A02BE">
          <w:rPr>
            <w:noProof/>
            <w:szCs w:val="22"/>
          </w:rPr>
          <w:tab/>
        </w:r>
        <w:r w:rsidR="005A02BE" w:rsidRPr="00BE3297">
          <w:rPr>
            <w:rStyle w:val="Hyperlink"/>
            <w:noProof/>
          </w:rPr>
          <w:t>Logic Protection and Redundancy</w:t>
        </w:r>
        <w:r w:rsidR="005A02BE">
          <w:rPr>
            <w:noProof/>
            <w:webHidden/>
          </w:rPr>
          <w:tab/>
        </w:r>
        <w:r w:rsidR="005A02BE">
          <w:rPr>
            <w:noProof/>
            <w:webHidden/>
          </w:rPr>
          <w:fldChar w:fldCharType="begin"/>
        </w:r>
        <w:r w:rsidR="005A02BE">
          <w:rPr>
            <w:noProof/>
            <w:webHidden/>
          </w:rPr>
          <w:instrText xml:space="preserve"> PAGEREF _Toc506190423 \h </w:instrText>
        </w:r>
        <w:r w:rsidR="005A02BE">
          <w:rPr>
            <w:noProof/>
            <w:webHidden/>
          </w:rPr>
        </w:r>
        <w:r w:rsidR="005A02BE">
          <w:rPr>
            <w:noProof/>
            <w:webHidden/>
          </w:rPr>
          <w:fldChar w:fldCharType="separate"/>
        </w:r>
        <w:r w:rsidR="005A02BE">
          <w:rPr>
            <w:noProof/>
            <w:webHidden/>
          </w:rPr>
          <w:t>23</w:t>
        </w:r>
        <w:r w:rsidR="005A02BE">
          <w:rPr>
            <w:noProof/>
            <w:webHidden/>
          </w:rPr>
          <w:fldChar w:fldCharType="end"/>
        </w:r>
      </w:hyperlink>
    </w:p>
    <w:p w14:paraId="7B21B3EF" w14:textId="689C850F" w:rsidR="005A02BE" w:rsidRDefault="00E73371">
      <w:pPr>
        <w:pStyle w:val="TOC3"/>
        <w:rPr>
          <w:iCs w:val="0"/>
          <w:noProof/>
          <w:szCs w:val="22"/>
        </w:rPr>
      </w:pPr>
      <w:hyperlink w:anchor="_Toc506190424" w:history="1">
        <w:r w:rsidR="005A02BE" w:rsidRPr="00BE3297">
          <w:rPr>
            <w:rStyle w:val="Hyperlink"/>
            <w:noProof/>
          </w:rPr>
          <w:t>4.5.1</w:t>
        </w:r>
        <w:r w:rsidR="005A02BE">
          <w:rPr>
            <w:iCs w:val="0"/>
            <w:noProof/>
            <w:szCs w:val="22"/>
          </w:rPr>
          <w:tab/>
        </w:r>
        <w:r w:rsidR="005A02BE" w:rsidRPr="00BE3297">
          <w:rPr>
            <w:rStyle w:val="Hyperlink"/>
            <w:noProof/>
          </w:rPr>
          <w:t>Flop Structure Parity Protection</w:t>
        </w:r>
        <w:r w:rsidR="005A02BE">
          <w:rPr>
            <w:noProof/>
            <w:webHidden/>
          </w:rPr>
          <w:tab/>
        </w:r>
        <w:r w:rsidR="005A02BE">
          <w:rPr>
            <w:noProof/>
            <w:webHidden/>
          </w:rPr>
          <w:fldChar w:fldCharType="begin"/>
        </w:r>
        <w:r w:rsidR="005A02BE">
          <w:rPr>
            <w:noProof/>
            <w:webHidden/>
          </w:rPr>
          <w:instrText xml:space="preserve"> PAGEREF _Toc506190424 \h </w:instrText>
        </w:r>
        <w:r w:rsidR="005A02BE">
          <w:rPr>
            <w:noProof/>
            <w:webHidden/>
          </w:rPr>
        </w:r>
        <w:r w:rsidR="005A02BE">
          <w:rPr>
            <w:noProof/>
            <w:webHidden/>
          </w:rPr>
          <w:fldChar w:fldCharType="separate"/>
        </w:r>
        <w:r w:rsidR="005A02BE">
          <w:rPr>
            <w:noProof/>
            <w:webHidden/>
          </w:rPr>
          <w:t>23</w:t>
        </w:r>
        <w:r w:rsidR="005A02BE">
          <w:rPr>
            <w:noProof/>
            <w:webHidden/>
          </w:rPr>
          <w:fldChar w:fldCharType="end"/>
        </w:r>
      </w:hyperlink>
    </w:p>
    <w:p w14:paraId="5700D661" w14:textId="28462466" w:rsidR="005A02BE" w:rsidRDefault="00E73371">
      <w:pPr>
        <w:pStyle w:val="TOC3"/>
        <w:rPr>
          <w:iCs w:val="0"/>
          <w:noProof/>
          <w:szCs w:val="22"/>
        </w:rPr>
      </w:pPr>
      <w:hyperlink w:anchor="_Toc506190425" w:history="1">
        <w:r w:rsidR="005A02BE" w:rsidRPr="00BE3297">
          <w:rPr>
            <w:rStyle w:val="Hyperlink"/>
            <w:noProof/>
          </w:rPr>
          <w:t>4.5.2</w:t>
        </w:r>
        <w:r w:rsidR="005A02BE">
          <w:rPr>
            <w:iCs w:val="0"/>
            <w:noProof/>
            <w:szCs w:val="22"/>
          </w:rPr>
          <w:tab/>
        </w:r>
        <w:r w:rsidR="005A02BE" w:rsidRPr="00BE3297">
          <w:rPr>
            <w:rStyle w:val="Hyperlink"/>
            <w:noProof/>
          </w:rPr>
          <w:t>Bridge Duplication</w:t>
        </w:r>
        <w:r w:rsidR="005A02BE">
          <w:rPr>
            <w:noProof/>
            <w:webHidden/>
          </w:rPr>
          <w:tab/>
        </w:r>
        <w:r w:rsidR="005A02BE">
          <w:rPr>
            <w:noProof/>
            <w:webHidden/>
          </w:rPr>
          <w:fldChar w:fldCharType="begin"/>
        </w:r>
        <w:r w:rsidR="005A02BE">
          <w:rPr>
            <w:noProof/>
            <w:webHidden/>
          </w:rPr>
          <w:instrText xml:space="preserve"> PAGEREF _Toc506190425 \h </w:instrText>
        </w:r>
        <w:r w:rsidR="005A02BE">
          <w:rPr>
            <w:noProof/>
            <w:webHidden/>
          </w:rPr>
        </w:r>
        <w:r w:rsidR="005A02BE">
          <w:rPr>
            <w:noProof/>
            <w:webHidden/>
          </w:rPr>
          <w:fldChar w:fldCharType="separate"/>
        </w:r>
        <w:r w:rsidR="005A02BE">
          <w:rPr>
            <w:noProof/>
            <w:webHidden/>
          </w:rPr>
          <w:t>24</w:t>
        </w:r>
        <w:r w:rsidR="005A02BE">
          <w:rPr>
            <w:noProof/>
            <w:webHidden/>
          </w:rPr>
          <w:fldChar w:fldCharType="end"/>
        </w:r>
      </w:hyperlink>
    </w:p>
    <w:p w14:paraId="562D1922" w14:textId="672AC34A" w:rsidR="005A02BE" w:rsidRDefault="00E73371">
      <w:pPr>
        <w:pStyle w:val="TOC3"/>
        <w:rPr>
          <w:iCs w:val="0"/>
          <w:noProof/>
          <w:szCs w:val="22"/>
        </w:rPr>
      </w:pPr>
      <w:hyperlink w:anchor="_Toc506190426" w:history="1">
        <w:r w:rsidR="005A02BE" w:rsidRPr="00BE3297">
          <w:rPr>
            <w:rStyle w:val="Hyperlink"/>
            <w:noProof/>
          </w:rPr>
          <w:t>4.5.3</w:t>
        </w:r>
        <w:r w:rsidR="005A02BE">
          <w:rPr>
            <w:iCs w:val="0"/>
            <w:noProof/>
            <w:szCs w:val="22"/>
          </w:rPr>
          <w:tab/>
        </w:r>
        <w:r w:rsidR="005A02BE" w:rsidRPr="00BE3297">
          <w:rPr>
            <w:rStyle w:val="Hyperlink"/>
            <w:noProof/>
          </w:rPr>
          <w:t>Route Duplication</w:t>
        </w:r>
        <w:r w:rsidR="005A02BE">
          <w:rPr>
            <w:noProof/>
            <w:webHidden/>
          </w:rPr>
          <w:tab/>
        </w:r>
        <w:r w:rsidR="005A02BE">
          <w:rPr>
            <w:noProof/>
            <w:webHidden/>
          </w:rPr>
          <w:fldChar w:fldCharType="begin"/>
        </w:r>
        <w:r w:rsidR="005A02BE">
          <w:rPr>
            <w:noProof/>
            <w:webHidden/>
          </w:rPr>
          <w:instrText xml:space="preserve"> PAGEREF _Toc506190426 \h </w:instrText>
        </w:r>
        <w:r w:rsidR="005A02BE">
          <w:rPr>
            <w:noProof/>
            <w:webHidden/>
          </w:rPr>
        </w:r>
        <w:r w:rsidR="005A02BE">
          <w:rPr>
            <w:noProof/>
            <w:webHidden/>
          </w:rPr>
          <w:fldChar w:fldCharType="separate"/>
        </w:r>
        <w:r w:rsidR="005A02BE">
          <w:rPr>
            <w:noProof/>
            <w:webHidden/>
          </w:rPr>
          <w:t>24</w:t>
        </w:r>
        <w:r w:rsidR="005A02BE">
          <w:rPr>
            <w:noProof/>
            <w:webHidden/>
          </w:rPr>
          <w:fldChar w:fldCharType="end"/>
        </w:r>
      </w:hyperlink>
    </w:p>
    <w:p w14:paraId="1B2A1BA6" w14:textId="51B92B23" w:rsidR="005A02BE" w:rsidRDefault="00E73371">
      <w:pPr>
        <w:pStyle w:val="TOC3"/>
        <w:rPr>
          <w:iCs w:val="0"/>
          <w:noProof/>
          <w:szCs w:val="22"/>
        </w:rPr>
      </w:pPr>
      <w:hyperlink w:anchor="_Toc506190427" w:history="1">
        <w:r w:rsidR="005A02BE" w:rsidRPr="00BE3297">
          <w:rPr>
            <w:rStyle w:val="Hyperlink"/>
            <w:noProof/>
          </w:rPr>
          <w:t>4.5.4</w:t>
        </w:r>
        <w:r w:rsidR="005A02BE">
          <w:rPr>
            <w:iCs w:val="0"/>
            <w:noProof/>
            <w:szCs w:val="22"/>
          </w:rPr>
          <w:tab/>
        </w:r>
        <w:r w:rsidR="005A02BE" w:rsidRPr="00BE3297">
          <w:rPr>
            <w:rStyle w:val="Hyperlink"/>
            <w:noProof/>
          </w:rPr>
          <w:t>Architectural Support for Redundancy</w:t>
        </w:r>
        <w:r w:rsidR="005A02BE">
          <w:rPr>
            <w:noProof/>
            <w:webHidden/>
          </w:rPr>
          <w:tab/>
        </w:r>
        <w:r w:rsidR="005A02BE">
          <w:rPr>
            <w:noProof/>
            <w:webHidden/>
          </w:rPr>
          <w:fldChar w:fldCharType="begin"/>
        </w:r>
        <w:r w:rsidR="005A02BE">
          <w:rPr>
            <w:noProof/>
            <w:webHidden/>
          </w:rPr>
          <w:instrText xml:space="preserve"> PAGEREF _Toc506190427 \h </w:instrText>
        </w:r>
        <w:r w:rsidR="005A02BE">
          <w:rPr>
            <w:noProof/>
            <w:webHidden/>
          </w:rPr>
        </w:r>
        <w:r w:rsidR="005A02BE">
          <w:rPr>
            <w:noProof/>
            <w:webHidden/>
          </w:rPr>
          <w:fldChar w:fldCharType="separate"/>
        </w:r>
        <w:r w:rsidR="005A02BE">
          <w:rPr>
            <w:noProof/>
            <w:webHidden/>
          </w:rPr>
          <w:t>25</w:t>
        </w:r>
        <w:r w:rsidR="005A02BE">
          <w:rPr>
            <w:noProof/>
            <w:webHidden/>
          </w:rPr>
          <w:fldChar w:fldCharType="end"/>
        </w:r>
      </w:hyperlink>
    </w:p>
    <w:p w14:paraId="3973712B" w14:textId="1C9ED1BD" w:rsidR="005A02BE" w:rsidRDefault="00E73371">
      <w:pPr>
        <w:pStyle w:val="TOC3"/>
        <w:rPr>
          <w:iCs w:val="0"/>
          <w:noProof/>
          <w:szCs w:val="22"/>
        </w:rPr>
      </w:pPr>
      <w:hyperlink w:anchor="_Toc506190428" w:history="1">
        <w:r w:rsidR="005A02BE" w:rsidRPr="00BE3297">
          <w:rPr>
            <w:rStyle w:val="Hyperlink"/>
            <w:noProof/>
          </w:rPr>
          <w:t>4.5.5</w:t>
        </w:r>
        <w:r w:rsidR="005A02BE">
          <w:rPr>
            <w:iCs w:val="0"/>
            <w:noProof/>
            <w:szCs w:val="22"/>
          </w:rPr>
          <w:tab/>
        </w:r>
        <w:r w:rsidR="005A02BE" w:rsidRPr="00BE3297">
          <w:rPr>
            <w:rStyle w:val="Hyperlink"/>
            <w:noProof/>
          </w:rPr>
          <w:t>NoC Register Parity</w:t>
        </w:r>
        <w:r w:rsidR="005A02BE">
          <w:rPr>
            <w:noProof/>
            <w:webHidden/>
          </w:rPr>
          <w:tab/>
        </w:r>
        <w:r w:rsidR="005A02BE">
          <w:rPr>
            <w:noProof/>
            <w:webHidden/>
          </w:rPr>
          <w:fldChar w:fldCharType="begin"/>
        </w:r>
        <w:r w:rsidR="005A02BE">
          <w:rPr>
            <w:noProof/>
            <w:webHidden/>
          </w:rPr>
          <w:instrText xml:space="preserve"> PAGEREF _Toc506190428 \h </w:instrText>
        </w:r>
        <w:r w:rsidR="005A02BE">
          <w:rPr>
            <w:noProof/>
            <w:webHidden/>
          </w:rPr>
        </w:r>
        <w:r w:rsidR="005A02BE">
          <w:rPr>
            <w:noProof/>
            <w:webHidden/>
          </w:rPr>
          <w:fldChar w:fldCharType="separate"/>
        </w:r>
        <w:r w:rsidR="005A02BE">
          <w:rPr>
            <w:noProof/>
            <w:webHidden/>
          </w:rPr>
          <w:t>26</w:t>
        </w:r>
        <w:r w:rsidR="005A02BE">
          <w:rPr>
            <w:noProof/>
            <w:webHidden/>
          </w:rPr>
          <w:fldChar w:fldCharType="end"/>
        </w:r>
      </w:hyperlink>
    </w:p>
    <w:p w14:paraId="1CC94B80" w14:textId="7779AA6F" w:rsidR="005A02BE" w:rsidRDefault="00E73371">
      <w:pPr>
        <w:pStyle w:val="TOC2"/>
        <w:tabs>
          <w:tab w:val="left" w:pos="800"/>
        </w:tabs>
        <w:rPr>
          <w:noProof/>
          <w:szCs w:val="22"/>
        </w:rPr>
      </w:pPr>
      <w:hyperlink w:anchor="_Toc506190429" w:history="1">
        <w:r w:rsidR="005A02BE" w:rsidRPr="00BE3297">
          <w:rPr>
            <w:rStyle w:val="Hyperlink"/>
            <w:noProof/>
          </w:rPr>
          <w:t>4.6</w:t>
        </w:r>
        <w:r w:rsidR="005A02BE">
          <w:rPr>
            <w:noProof/>
            <w:szCs w:val="22"/>
          </w:rPr>
          <w:tab/>
        </w:r>
        <w:r w:rsidR="005A02BE" w:rsidRPr="00BE3297">
          <w:rPr>
            <w:rStyle w:val="Hyperlink"/>
            <w:noProof/>
          </w:rPr>
          <w:t>Memory ECC</w:t>
        </w:r>
        <w:r w:rsidR="005A02BE">
          <w:rPr>
            <w:noProof/>
            <w:webHidden/>
          </w:rPr>
          <w:tab/>
        </w:r>
        <w:r w:rsidR="005A02BE">
          <w:rPr>
            <w:noProof/>
            <w:webHidden/>
          </w:rPr>
          <w:fldChar w:fldCharType="begin"/>
        </w:r>
        <w:r w:rsidR="005A02BE">
          <w:rPr>
            <w:noProof/>
            <w:webHidden/>
          </w:rPr>
          <w:instrText xml:space="preserve"> PAGEREF _Toc506190429 \h </w:instrText>
        </w:r>
        <w:r w:rsidR="005A02BE">
          <w:rPr>
            <w:noProof/>
            <w:webHidden/>
          </w:rPr>
        </w:r>
        <w:r w:rsidR="005A02BE">
          <w:rPr>
            <w:noProof/>
            <w:webHidden/>
          </w:rPr>
          <w:fldChar w:fldCharType="separate"/>
        </w:r>
        <w:r w:rsidR="005A02BE">
          <w:rPr>
            <w:noProof/>
            <w:webHidden/>
          </w:rPr>
          <w:t>26</w:t>
        </w:r>
        <w:r w:rsidR="005A02BE">
          <w:rPr>
            <w:noProof/>
            <w:webHidden/>
          </w:rPr>
          <w:fldChar w:fldCharType="end"/>
        </w:r>
      </w:hyperlink>
    </w:p>
    <w:p w14:paraId="71622EE9" w14:textId="0118036D" w:rsidR="005A02BE" w:rsidRDefault="00E73371">
      <w:pPr>
        <w:pStyle w:val="TOC3"/>
        <w:rPr>
          <w:iCs w:val="0"/>
          <w:noProof/>
          <w:szCs w:val="22"/>
        </w:rPr>
      </w:pPr>
      <w:hyperlink w:anchor="_Toc506190430" w:history="1">
        <w:r w:rsidR="005A02BE" w:rsidRPr="00BE3297">
          <w:rPr>
            <w:rStyle w:val="Hyperlink"/>
            <w:noProof/>
          </w:rPr>
          <w:t>4.6.1</w:t>
        </w:r>
        <w:r w:rsidR="005A02BE">
          <w:rPr>
            <w:iCs w:val="0"/>
            <w:noProof/>
            <w:szCs w:val="22"/>
          </w:rPr>
          <w:tab/>
        </w:r>
        <w:r w:rsidR="005A02BE" w:rsidRPr="00BE3297">
          <w:rPr>
            <w:rStyle w:val="Hyperlink"/>
            <w:noProof/>
          </w:rPr>
          <w:t>Data ECC for RAMs</w:t>
        </w:r>
        <w:r w:rsidR="005A02BE">
          <w:rPr>
            <w:noProof/>
            <w:webHidden/>
          </w:rPr>
          <w:tab/>
        </w:r>
        <w:r w:rsidR="005A02BE">
          <w:rPr>
            <w:noProof/>
            <w:webHidden/>
          </w:rPr>
          <w:fldChar w:fldCharType="begin"/>
        </w:r>
        <w:r w:rsidR="005A02BE">
          <w:rPr>
            <w:noProof/>
            <w:webHidden/>
          </w:rPr>
          <w:instrText xml:space="preserve"> PAGEREF _Toc506190430 \h </w:instrText>
        </w:r>
        <w:r w:rsidR="005A02BE">
          <w:rPr>
            <w:noProof/>
            <w:webHidden/>
          </w:rPr>
        </w:r>
        <w:r w:rsidR="005A02BE">
          <w:rPr>
            <w:noProof/>
            <w:webHidden/>
          </w:rPr>
          <w:fldChar w:fldCharType="separate"/>
        </w:r>
        <w:r w:rsidR="005A02BE">
          <w:rPr>
            <w:noProof/>
            <w:webHidden/>
          </w:rPr>
          <w:t>26</w:t>
        </w:r>
        <w:r w:rsidR="005A02BE">
          <w:rPr>
            <w:noProof/>
            <w:webHidden/>
          </w:rPr>
          <w:fldChar w:fldCharType="end"/>
        </w:r>
      </w:hyperlink>
    </w:p>
    <w:p w14:paraId="5EAE9070" w14:textId="0C00C9C7" w:rsidR="005A02BE" w:rsidRDefault="00E73371">
      <w:pPr>
        <w:pStyle w:val="TOC3"/>
        <w:rPr>
          <w:iCs w:val="0"/>
          <w:noProof/>
          <w:szCs w:val="22"/>
        </w:rPr>
      </w:pPr>
      <w:hyperlink w:anchor="_Toc506190431" w:history="1">
        <w:r w:rsidR="005A02BE" w:rsidRPr="00BE3297">
          <w:rPr>
            <w:rStyle w:val="Hyperlink"/>
            <w:noProof/>
          </w:rPr>
          <w:t>4.6.2</w:t>
        </w:r>
        <w:r w:rsidR="005A02BE">
          <w:rPr>
            <w:iCs w:val="0"/>
            <w:noProof/>
            <w:szCs w:val="22"/>
          </w:rPr>
          <w:tab/>
        </w:r>
        <w:r w:rsidR="005A02BE" w:rsidRPr="00BE3297">
          <w:rPr>
            <w:rStyle w:val="Hyperlink"/>
            <w:noProof/>
          </w:rPr>
          <w:t>Address ECC for RAMs</w:t>
        </w:r>
        <w:r w:rsidR="005A02BE">
          <w:rPr>
            <w:noProof/>
            <w:webHidden/>
          </w:rPr>
          <w:tab/>
        </w:r>
        <w:r w:rsidR="005A02BE">
          <w:rPr>
            <w:noProof/>
            <w:webHidden/>
          </w:rPr>
          <w:fldChar w:fldCharType="begin"/>
        </w:r>
        <w:r w:rsidR="005A02BE">
          <w:rPr>
            <w:noProof/>
            <w:webHidden/>
          </w:rPr>
          <w:instrText xml:space="preserve"> PAGEREF _Toc506190431 \h </w:instrText>
        </w:r>
        <w:r w:rsidR="005A02BE">
          <w:rPr>
            <w:noProof/>
            <w:webHidden/>
          </w:rPr>
        </w:r>
        <w:r w:rsidR="005A02BE">
          <w:rPr>
            <w:noProof/>
            <w:webHidden/>
          </w:rPr>
          <w:fldChar w:fldCharType="separate"/>
        </w:r>
        <w:r w:rsidR="005A02BE">
          <w:rPr>
            <w:noProof/>
            <w:webHidden/>
          </w:rPr>
          <w:t>26</w:t>
        </w:r>
        <w:r w:rsidR="005A02BE">
          <w:rPr>
            <w:noProof/>
            <w:webHidden/>
          </w:rPr>
          <w:fldChar w:fldCharType="end"/>
        </w:r>
      </w:hyperlink>
    </w:p>
    <w:p w14:paraId="69E7F2D3" w14:textId="423235C5" w:rsidR="005A02BE" w:rsidRDefault="00E73371">
      <w:pPr>
        <w:pStyle w:val="TOC2"/>
        <w:tabs>
          <w:tab w:val="left" w:pos="800"/>
        </w:tabs>
        <w:rPr>
          <w:noProof/>
          <w:szCs w:val="22"/>
        </w:rPr>
      </w:pPr>
      <w:hyperlink w:anchor="_Toc506190432" w:history="1">
        <w:r w:rsidR="005A02BE" w:rsidRPr="00BE3297">
          <w:rPr>
            <w:rStyle w:val="Hyperlink"/>
            <w:noProof/>
          </w:rPr>
          <w:t>4.7</w:t>
        </w:r>
        <w:r w:rsidR="005A02BE">
          <w:rPr>
            <w:noProof/>
            <w:szCs w:val="22"/>
          </w:rPr>
          <w:tab/>
        </w:r>
        <w:r w:rsidR="005A02BE" w:rsidRPr="00BE3297">
          <w:rPr>
            <w:rStyle w:val="Hyperlink"/>
            <w:noProof/>
          </w:rPr>
          <w:t>Coherency Protection</w:t>
        </w:r>
        <w:r w:rsidR="005A02BE">
          <w:rPr>
            <w:noProof/>
            <w:webHidden/>
          </w:rPr>
          <w:tab/>
        </w:r>
        <w:r w:rsidR="005A02BE">
          <w:rPr>
            <w:noProof/>
            <w:webHidden/>
          </w:rPr>
          <w:fldChar w:fldCharType="begin"/>
        </w:r>
        <w:r w:rsidR="005A02BE">
          <w:rPr>
            <w:noProof/>
            <w:webHidden/>
          </w:rPr>
          <w:instrText xml:space="preserve"> PAGEREF _Toc506190432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025B7634" w14:textId="0A4B1BEE" w:rsidR="005A02BE" w:rsidRDefault="00E73371">
      <w:pPr>
        <w:pStyle w:val="TOC2"/>
        <w:tabs>
          <w:tab w:val="left" w:pos="800"/>
        </w:tabs>
        <w:rPr>
          <w:noProof/>
          <w:szCs w:val="22"/>
        </w:rPr>
      </w:pPr>
      <w:hyperlink w:anchor="_Toc506190433" w:history="1">
        <w:r w:rsidR="005A02BE" w:rsidRPr="00BE3297">
          <w:rPr>
            <w:rStyle w:val="Hyperlink"/>
            <w:noProof/>
          </w:rPr>
          <w:t>4.8</w:t>
        </w:r>
        <w:r w:rsidR="005A02BE">
          <w:rPr>
            <w:noProof/>
            <w:szCs w:val="22"/>
          </w:rPr>
          <w:tab/>
        </w:r>
        <w:r w:rsidR="005A02BE" w:rsidRPr="00BE3297">
          <w:rPr>
            <w:rStyle w:val="Hyperlink"/>
            <w:noProof/>
          </w:rPr>
          <w:t>Time-Outs</w:t>
        </w:r>
        <w:r w:rsidR="005A02BE">
          <w:rPr>
            <w:noProof/>
            <w:webHidden/>
          </w:rPr>
          <w:tab/>
        </w:r>
        <w:r w:rsidR="005A02BE">
          <w:rPr>
            <w:noProof/>
            <w:webHidden/>
          </w:rPr>
          <w:fldChar w:fldCharType="begin"/>
        </w:r>
        <w:r w:rsidR="005A02BE">
          <w:rPr>
            <w:noProof/>
            <w:webHidden/>
          </w:rPr>
          <w:instrText xml:space="preserve"> PAGEREF _Toc506190433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09D24B70" w14:textId="3A976635" w:rsidR="005A02BE" w:rsidRDefault="00E73371">
      <w:pPr>
        <w:pStyle w:val="TOC3"/>
        <w:rPr>
          <w:iCs w:val="0"/>
          <w:noProof/>
          <w:szCs w:val="22"/>
        </w:rPr>
      </w:pPr>
      <w:hyperlink w:anchor="_Toc506190434" w:history="1">
        <w:r w:rsidR="005A02BE" w:rsidRPr="00BE3297">
          <w:rPr>
            <w:rStyle w:val="Hyperlink"/>
            <w:noProof/>
          </w:rPr>
          <w:t>4.8.1</w:t>
        </w:r>
        <w:r w:rsidR="005A02BE">
          <w:rPr>
            <w:iCs w:val="0"/>
            <w:noProof/>
            <w:szCs w:val="22"/>
          </w:rPr>
          <w:tab/>
        </w:r>
        <w:r w:rsidR="005A02BE" w:rsidRPr="00BE3297">
          <w:rPr>
            <w:rStyle w:val="Hyperlink"/>
            <w:noProof/>
          </w:rPr>
          <w:t>Target Time-Outs</w:t>
        </w:r>
        <w:r w:rsidR="005A02BE">
          <w:rPr>
            <w:noProof/>
            <w:webHidden/>
          </w:rPr>
          <w:tab/>
        </w:r>
        <w:r w:rsidR="005A02BE">
          <w:rPr>
            <w:noProof/>
            <w:webHidden/>
          </w:rPr>
          <w:fldChar w:fldCharType="begin"/>
        </w:r>
        <w:r w:rsidR="005A02BE">
          <w:rPr>
            <w:noProof/>
            <w:webHidden/>
          </w:rPr>
          <w:instrText xml:space="preserve"> PAGEREF _Toc506190434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63A4B10C" w14:textId="2D974282" w:rsidR="005A02BE" w:rsidRDefault="00E73371">
      <w:pPr>
        <w:pStyle w:val="TOC3"/>
        <w:rPr>
          <w:iCs w:val="0"/>
          <w:noProof/>
          <w:szCs w:val="22"/>
        </w:rPr>
      </w:pPr>
      <w:hyperlink w:anchor="_Toc506190435" w:history="1">
        <w:r w:rsidR="005A02BE" w:rsidRPr="00BE3297">
          <w:rPr>
            <w:rStyle w:val="Hyperlink"/>
            <w:noProof/>
          </w:rPr>
          <w:t>4.8.2</w:t>
        </w:r>
        <w:r w:rsidR="005A02BE">
          <w:rPr>
            <w:iCs w:val="0"/>
            <w:noProof/>
            <w:szCs w:val="22"/>
          </w:rPr>
          <w:tab/>
        </w:r>
        <w:r w:rsidR="005A02BE" w:rsidRPr="00BE3297">
          <w:rPr>
            <w:rStyle w:val="Hyperlink"/>
            <w:noProof/>
          </w:rPr>
          <w:t>Initiator Time-Outs</w:t>
        </w:r>
        <w:r w:rsidR="005A02BE">
          <w:rPr>
            <w:noProof/>
            <w:webHidden/>
          </w:rPr>
          <w:tab/>
        </w:r>
        <w:r w:rsidR="005A02BE">
          <w:rPr>
            <w:noProof/>
            <w:webHidden/>
          </w:rPr>
          <w:fldChar w:fldCharType="begin"/>
        </w:r>
        <w:r w:rsidR="005A02BE">
          <w:rPr>
            <w:noProof/>
            <w:webHidden/>
          </w:rPr>
          <w:instrText xml:space="preserve"> PAGEREF _Toc506190435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40291462" w14:textId="534ACB48" w:rsidR="005A02BE" w:rsidRDefault="00E73371">
      <w:pPr>
        <w:pStyle w:val="TOC3"/>
        <w:rPr>
          <w:iCs w:val="0"/>
          <w:noProof/>
          <w:szCs w:val="22"/>
        </w:rPr>
      </w:pPr>
      <w:hyperlink w:anchor="_Toc506190436" w:history="1">
        <w:r w:rsidR="005A02BE" w:rsidRPr="00BE3297">
          <w:rPr>
            <w:rStyle w:val="Hyperlink"/>
            <w:noProof/>
          </w:rPr>
          <w:t>4.8.3</w:t>
        </w:r>
        <w:r w:rsidR="005A02BE">
          <w:rPr>
            <w:iCs w:val="0"/>
            <w:noProof/>
            <w:szCs w:val="22"/>
          </w:rPr>
          <w:tab/>
        </w:r>
        <w:r w:rsidR="005A02BE" w:rsidRPr="00BE3297">
          <w:rPr>
            <w:rStyle w:val="Hyperlink"/>
            <w:noProof/>
          </w:rPr>
          <w:t>NoC Time-Outs</w:t>
        </w:r>
        <w:r w:rsidR="005A02BE">
          <w:rPr>
            <w:noProof/>
            <w:webHidden/>
          </w:rPr>
          <w:tab/>
        </w:r>
        <w:r w:rsidR="005A02BE">
          <w:rPr>
            <w:noProof/>
            <w:webHidden/>
          </w:rPr>
          <w:fldChar w:fldCharType="begin"/>
        </w:r>
        <w:r w:rsidR="005A02BE">
          <w:rPr>
            <w:noProof/>
            <w:webHidden/>
          </w:rPr>
          <w:instrText xml:space="preserve"> PAGEREF _Toc506190436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02FFC7E6" w14:textId="58A499A0" w:rsidR="005A02BE" w:rsidRDefault="00E73371">
      <w:pPr>
        <w:pStyle w:val="TOC2"/>
        <w:tabs>
          <w:tab w:val="left" w:pos="800"/>
        </w:tabs>
        <w:rPr>
          <w:noProof/>
          <w:szCs w:val="22"/>
        </w:rPr>
      </w:pPr>
      <w:hyperlink w:anchor="_Toc506190437" w:history="1">
        <w:r w:rsidR="005A02BE" w:rsidRPr="00BE3297">
          <w:rPr>
            <w:rStyle w:val="Hyperlink"/>
            <w:noProof/>
          </w:rPr>
          <w:t>4.9</w:t>
        </w:r>
        <w:r w:rsidR="005A02BE">
          <w:rPr>
            <w:noProof/>
            <w:szCs w:val="22"/>
          </w:rPr>
          <w:tab/>
        </w:r>
        <w:r w:rsidR="005A02BE" w:rsidRPr="00BE3297">
          <w:rPr>
            <w:rStyle w:val="Hyperlink"/>
            <w:noProof/>
          </w:rPr>
          <w:t>Status of Traffic to Power Gated Blocks</w:t>
        </w:r>
        <w:r w:rsidR="005A02BE">
          <w:rPr>
            <w:noProof/>
            <w:webHidden/>
          </w:rPr>
          <w:tab/>
        </w:r>
        <w:r w:rsidR="005A02BE">
          <w:rPr>
            <w:noProof/>
            <w:webHidden/>
          </w:rPr>
          <w:fldChar w:fldCharType="begin"/>
        </w:r>
        <w:r w:rsidR="005A02BE">
          <w:rPr>
            <w:noProof/>
            <w:webHidden/>
          </w:rPr>
          <w:instrText xml:space="preserve"> PAGEREF _Toc506190437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29A4834B" w14:textId="29BB5D70" w:rsidR="005A02BE" w:rsidRDefault="00E73371">
      <w:pPr>
        <w:pStyle w:val="TOC2"/>
        <w:tabs>
          <w:tab w:val="left" w:pos="1000"/>
        </w:tabs>
        <w:rPr>
          <w:noProof/>
          <w:szCs w:val="22"/>
        </w:rPr>
      </w:pPr>
      <w:hyperlink w:anchor="_Toc506190438" w:history="1">
        <w:r w:rsidR="005A02BE" w:rsidRPr="00BE3297">
          <w:rPr>
            <w:rStyle w:val="Hyperlink"/>
            <w:noProof/>
          </w:rPr>
          <w:t>4.10</w:t>
        </w:r>
        <w:r w:rsidR="005A02BE">
          <w:rPr>
            <w:noProof/>
            <w:szCs w:val="22"/>
          </w:rPr>
          <w:tab/>
        </w:r>
        <w:r w:rsidR="005A02BE" w:rsidRPr="00BE3297">
          <w:rPr>
            <w:rStyle w:val="Hyperlink"/>
            <w:noProof/>
          </w:rPr>
          <w:t>Error Logging and Fault Reporting</w:t>
        </w:r>
        <w:r w:rsidR="005A02BE">
          <w:rPr>
            <w:noProof/>
            <w:webHidden/>
          </w:rPr>
          <w:tab/>
        </w:r>
        <w:r w:rsidR="005A02BE">
          <w:rPr>
            <w:noProof/>
            <w:webHidden/>
          </w:rPr>
          <w:fldChar w:fldCharType="begin"/>
        </w:r>
        <w:r w:rsidR="005A02BE">
          <w:rPr>
            <w:noProof/>
            <w:webHidden/>
          </w:rPr>
          <w:instrText xml:space="preserve"> PAGEREF _Toc506190438 \h </w:instrText>
        </w:r>
        <w:r w:rsidR="005A02BE">
          <w:rPr>
            <w:noProof/>
            <w:webHidden/>
          </w:rPr>
        </w:r>
        <w:r w:rsidR="005A02BE">
          <w:rPr>
            <w:noProof/>
            <w:webHidden/>
          </w:rPr>
          <w:fldChar w:fldCharType="separate"/>
        </w:r>
        <w:r w:rsidR="005A02BE">
          <w:rPr>
            <w:noProof/>
            <w:webHidden/>
          </w:rPr>
          <w:t>27</w:t>
        </w:r>
        <w:r w:rsidR="005A02BE">
          <w:rPr>
            <w:noProof/>
            <w:webHidden/>
          </w:rPr>
          <w:fldChar w:fldCharType="end"/>
        </w:r>
      </w:hyperlink>
    </w:p>
    <w:p w14:paraId="274DABB1" w14:textId="4345AD38" w:rsidR="005A02BE" w:rsidRDefault="00E73371">
      <w:pPr>
        <w:pStyle w:val="TOC2"/>
        <w:tabs>
          <w:tab w:val="left" w:pos="1000"/>
        </w:tabs>
        <w:rPr>
          <w:noProof/>
          <w:szCs w:val="22"/>
        </w:rPr>
      </w:pPr>
      <w:hyperlink w:anchor="_Toc506190439" w:history="1">
        <w:r w:rsidR="005A02BE" w:rsidRPr="00BE3297">
          <w:rPr>
            <w:rStyle w:val="Hyperlink"/>
            <w:noProof/>
          </w:rPr>
          <w:t>4.11</w:t>
        </w:r>
        <w:r w:rsidR="005A02BE">
          <w:rPr>
            <w:noProof/>
            <w:szCs w:val="22"/>
          </w:rPr>
          <w:tab/>
        </w:r>
        <w:r w:rsidR="005A02BE" w:rsidRPr="00BE3297">
          <w:rPr>
            <w:rStyle w:val="Hyperlink"/>
            <w:noProof/>
          </w:rPr>
          <w:t>Configuration Options Through NocStudio</w:t>
        </w:r>
        <w:r w:rsidR="005A02BE">
          <w:rPr>
            <w:noProof/>
            <w:webHidden/>
          </w:rPr>
          <w:tab/>
        </w:r>
        <w:r w:rsidR="005A02BE">
          <w:rPr>
            <w:noProof/>
            <w:webHidden/>
          </w:rPr>
          <w:fldChar w:fldCharType="begin"/>
        </w:r>
        <w:r w:rsidR="005A02BE">
          <w:rPr>
            <w:noProof/>
            <w:webHidden/>
          </w:rPr>
          <w:instrText xml:space="preserve"> PAGEREF _Toc506190439 \h </w:instrText>
        </w:r>
        <w:r w:rsidR="005A02BE">
          <w:rPr>
            <w:noProof/>
            <w:webHidden/>
          </w:rPr>
        </w:r>
        <w:r w:rsidR="005A02BE">
          <w:rPr>
            <w:noProof/>
            <w:webHidden/>
          </w:rPr>
          <w:fldChar w:fldCharType="separate"/>
        </w:r>
        <w:r w:rsidR="005A02BE">
          <w:rPr>
            <w:noProof/>
            <w:webHidden/>
          </w:rPr>
          <w:t>28</w:t>
        </w:r>
        <w:r w:rsidR="005A02BE">
          <w:rPr>
            <w:noProof/>
            <w:webHidden/>
          </w:rPr>
          <w:fldChar w:fldCharType="end"/>
        </w:r>
      </w:hyperlink>
    </w:p>
    <w:p w14:paraId="69C06ECE" w14:textId="0B2283D1" w:rsidR="005A02BE" w:rsidRDefault="00E73371">
      <w:pPr>
        <w:pStyle w:val="TOC1"/>
        <w:rPr>
          <w:rFonts w:asciiTheme="minorHAnsi" w:hAnsiTheme="minorHAnsi"/>
          <w:b w:val="0"/>
          <w:color w:val="auto"/>
          <w:szCs w:val="22"/>
        </w:rPr>
      </w:pPr>
      <w:hyperlink w:anchor="_Toc506190440" w:history="1">
        <w:r w:rsidR="005A02BE" w:rsidRPr="00BE3297">
          <w:rPr>
            <w:rStyle w:val="Hyperlink"/>
            <w14:scene3d>
              <w14:camera w14:prst="orthographicFront"/>
              <w14:lightRig w14:rig="threePt" w14:dir="t">
                <w14:rot w14:lat="0" w14:lon="0" w14:rev="0"/>
              </w14:lightRig>
            </w14:scene3d>
          </w:rPr>
          <w:t>5</w:t>
        </w:r>
        <w:r w:rsidR="005A02BE">
          <w:rPr>
            <w:rFonts w:asciiTheme="minorHAnsi" w:hAnsiTheme="minorHAnsi"/>
            <w:b w:val="0"/>
            <w:color w:val="auto"/>
            <w:szCs w:val="22"/>
          </w:rPr>
          <w:tab/>
        </w:r>
        <w:r w:rsidR="005A02BE" w:rsidRPr="00BE3297">
          <w:rPr>
            <w:rStyle w:val="Hyperlink"/>
          </w:rPr>
          <w:t>External Safety Mechanisms</w:t>
        </w:r>
        <w:r w:rsidR="005A02BE">
          <w:rPr>
            <w:webHidden/>
          </w:rPr>
          <w:tab/>
        </w:r>
        <w:r w:rsidR="005A02BE">
          <w:rPr>
            <w:webHidden/>
          </w:rPr>
          <w:fldChar w:fldCharType="begin"/>
        </w:r>
        <w:r w:rsidR="005A02BE">
          <w:rPr>
            <w:webHidden/>
          </w:rPr>
          <w:instrText xml:space="preserve"> PAGEREF _Toc506190440 \h </w:instrText>
        </w:r>
        <w:r w:rsidR="005A02BE">
          <w:rPr>
            <w:webHidden/>
          </w:rPr>
        </w:r>
        <w:r w:rsidR="005A02BE">
          <w:rPr>
            <w:webHidden/>
          </w:rPr>
          <w:fldChar w:fldCharType="separate"/>
        </w:r>
        <w:r w:rsidR="005A02BE">
          <w:rPr>
            <w:webHidden/>
          </w:rPr>
          <w:t>29</w:t>
        </w:r>
        <w:r w:rsidR="005A02BE">
          <w:rPr>
            <w:webHidden/>
          </w:rPr>
          <w:fldChar w:fldCharType="end"/>
        </w:r>
      </w:hyperlink>
    </w:p>
    <w:p w14:paraId="1667B5F2" w14:textId="698E01A5" w:rsidR="005A02BE" w:rsidRDefault="00E73371">
      <w:pPr>
        <w:pStyle w:val="TOC2"/>
        <w:tabs>
          <w:tab w:val="left" w:pos="800"/>
        </w:tabs>
        <w:rPr>
          <w:noProof/>
          <w:szCs w:val="22"/>
        </w:rPr>
      </w:pPr>
      <w:hyperlink w:anchor="_Toc506190441" w:history="1">
        <w:r w:rsidR="005A02BE" w:rsidRPr="00BE3297">
          <w:rPr>
            <w:rStyle w:val="Hyperlink"/>
            <w:noProof/>
          </w:rPr>
          <w:t>5.1</w:t>
        </w:r>
        <w:r w:rsidR="005A02BE">
          <w:rPr>
            <w:noProof/>
            <w:szCs w:val="22"/>
          </w:rPr>
          <w:tab/>
        </w:r>
        <w:r w:rsidR="005A02BE" w:rsidRPr="00BE3297">
          <w:rPr>
            <w:rStyle w:val="Hyperlink"/>
            <w:noProof/>
          </w:rPr>
          <w:t>Network BIST Architecture</w:t>
        </w:r>
        <w:r w:rsidR="005A02BE">
          <w:rPr>
            <w:noProof/>
            <w:webHidden/>
          </w:rPr>
          <w:tab/>
        </w:r>
        <w:r w:rsidR="005A02BE">
          <w:rPr>
            <w:noProof/>
            <w:webHidden/>
          </w:rPr>
          <w:fldChar w:fldCharType="begin"/>
        </w:r>
        <w:r w:rsidR="005A02BE">
          <w:rPr>
            <w:noProof/>
            <w:webHidden/>
          </w:rPr>
          <w:instrText xml:space="preserve"> PAGEREF _Toc506190441 \h </w:instrText>
        </w:r>
        <w:r w:rsidR="005A02BE">
          <w:rPr>
            <w:noProof/>
            <w:webHidden/>
          </w:rPr>
        </w:r>
        <w:r w:rsidR="005A02BE">
          <w:rPr>
            <w:noProof/>
            <w:webHidden/>
          </w:rPr>
          <w:fldChar w:fldCharType="separate"/>
        </w:r>
        <w:r w:rsidR="005A02BE">
          <w:rPr>
            <w:noProof/>
            <w:webHidden/>
          </w:rPr>
          <w:t>29</w:t>
        </w:r>
        <w:r w:rsidR="005A02BE">
          <w:rPr>
            <w:noProof/>
            <w:webHidden/>
          </w:rPr>
          <w:fldChar w:fldCharType="end"/>
        </w:r>
      </w:hyperlink>
    </w:p>
    <w:p w14:paraId="23BBC7FA" w14:textId="09362832" w:rsidR="005A02BE" w:rsidRDefault="00E73371">
      <w:pPr>
        <w:pStyle w:val="TOC3"/>
        <w:rPr>
          <w:iCs w:val="0"/>
          <w:noProof/>
          <w:szCs w:val="22"/>
        </w:rPr>
      </w:pPr>
      <w:hyperlink w:anchor="_Toc506190442" w:history="1">
        <w:r w:rsidR="005A02BE" w:rsidRPr="00BE3297">
          <w:rPr>
            <w:rStyle w:val="Hyperlink"/>
            <w:noProof/>
          </w:rPr>
          <w:t>5.1.1</w:t>
        </w:r>
        <w:r w:rsidR="005A02BE">
          <w:rPr>
            <w:iCs w:val="0"/>
            <w:noProof/>
            <w:szCs w:val="22"/>
          </w:rPr>
          <w:tab/>
        </w:r>
        <w:r w:rsidR="005A02BE" w:rsidRPr="00BE3297">
          <w:rPr>
            <w:rStyle w:val="Hyperlink"/>
            <w:noProof/>
          </w:rPr>
          <w:t>BIST Control Interface</w:t>
        </w:r>
        <w:r w:rsidR="005A02BE">
          <w:rPr>
            <w:noProof/>
            <w:webHidden/>
          </w:rPr>
          <w:tab/>
        </w:r>
        <w:r w:rsidR="005A02BE">
          <w:rPr>
            <w:noProof/>
            <w:webHidden/>
          </w:rPr>
          <w:fldChar w:fldCharType="begin"/>
        </w:r>
        <w:r w:rsidR="005A02BE">
          <w:rPr>
            <w:noProof/>
            <w:webHidden/>
          </w:rPr>
          <w:instrText xml:space="preserve"> PAGEREF _Toc506190442 \h </w:instrText>
        </w:r>
        <w:r w:rsidR="005A02BE">
          <w:rPr>
            <w:noProof/>
            <w:webHidden/>
          </w:rPr>
        </w:r>
        <w:r w:rsidR="005A02BE">
          <w:rPr>
            <w:noProof/>
            <w:webHidden/>
          </w:rPr>
          <w:fldChar w:fldCharType="separate"/>
        </w:r>
        <w:r w:rsidR="005A02BE">
          <w:rPr>
            <w:noProof/>
            <w:webHidden/>
          </w:rPr>
          <w:t>30</w:t>
        </w:r>
        <w:r w:rsidR="005A02BE">
          <w:rPr>
            <w:noProof/>
            <w:webHidden/>
          </w:rPr>
          <w:fldChar w:fldCharType="end"/>
        </w:r>
      </w:hyperlink>
    </w:p>
    <w:p w14:paraId="75F38B19" w14:textId="6F74A790" w:rsidR="005A02BE" w:rsidRDefault="00E73371">
      <w:pPr>
        <w:pStyle w:val="TOC3"/>
        <w:rPr>
          <w:iCs w:val="0"/>
          <w:noProof/>
          <w:szCs w:val="22"/>
        </w:rPr>
      </w:pPr>
      <w:hyperlink w:anchor="_Toc506190443" w:history="1">
        <w:r w:rsidR="005A02BE" w:rsidRPr="00BE3297">
          <w:rPr>
            <w:rStyle w:val="Hyperlink"/>
            <w:noProof/>
          </w:rPr>
          <w:t>5.1.2</w:t>
        </w:r>
        <w:r w:rsidR="005A02BE">
          <w:rPr>
            <w:iCs w:val="0"/>
            <w:noProof/>
            <w:szCs w:val="22"/>
          </w:rPr>
          <w:tab/>
        </w:r>
        <w:r w:rsidR="005A02BE" w:rsidRPr="00BE3297">
          <w:rPr>
            <w:rStyle w:val="Hyperlink"/>
            <w:noProof/>
          </w:rPr>
          <w:t>BIST Packet Length and Value</w:t>
        </w:r>
        <w:r w:rsidR="005A02BE">
          <w:rPr>
            <w:noProof/>
            <w:webHidden/>
          </w:rPr>
          <w:tab/>
        </w:r>
        <w:r w:rsidR="005A02BE">
          <w:rPr>
            <w:noProof/>
            <w:webHidden/>
          </w:rPr>
          <w:fldChar w:fldCharType="begin"/>
        </w:r>
        <w:r w:rsidR="005A02BE">
          <w:rPr>
            <w:noProof/>
            <w:webHidden/>
          </w:rPr>
          <w:instrText xml:space="preserve"> PAGEREF _Toc506190443 \h </w:instrText>
        </w:r>
        <w:r w:rsidR="005A02BE">
          <w:rPr>
            <w:noProof/>
            <w:webHidden/>
          </w:rPr>
        </w:r>
        <w:r w:rsidR="005A02BE">
          <w:rPr>
            <w:noProof/>
            <w:webHidden/>
          </w:rPr>
          <w:fldChar w:fldCharType="separate"/>
        </w:r>
        <w:r w:rsidR="005A02BE">
          <w:rPr>
            <w:noProof/>
            <w:webHidden/>
          </w:rPr>
          <w:t>30</w:t>
        </w:r>
        <w:r w:rsidR="005A02BE">
          <w:rPr>
            <w:noProof/>
            <w:webHidden/>
          </w:rPr>
          <w:fldChar w:fldCharType="end"/>
        </w:r>
      </w:hyperlink>
    </w:p>
    <w:p w14:paraId="1B2C30A6" w14:textId="1CE6986D" w:rsidR="005A02BE" w:rsidRDefault="00E73371">
      <w:pPr>
        <w:pStyle w:val="TOC3"/>
        <w:rPr>
          <w:iCs w:val="0"/>
          <w:noProof/>
          <w:szCs w:val="22"/>
        </w:rPr>
      </w:pPr>
      <w:hyperlink w:anchor="_Toc506190444" w:history="1">
        <w:r w:rsidR="005A02BE" w:rsidRPr="00BE3297">
          <w:rPr>
            <w:rStyle w:val="Hyperlink"/>
            <w:noProof/>
          </w:rPr>
          <w:t>5.1.3</w:t>
        </w:r>
        <w:r w:rsidR="005A02BE">
          <w:rPr>
            <w:iCs w:val="0"/>
            <w:noProof/>
            <w:szCs w:val="22"/>
          </w:rPr>
          <w:tab/>
        </w:r>
        <w:r w:rsidR="005A02BE" w:rsidRPr="00BE3297">
          <w:rPr>
            <w:rStyle w:val="Hyperlink"/>
            <w:noProof/>
          </w:rPr>
          <w:t>Concurrent BIST and Normal Packets</w:t>
        </w:r>
        <w:r w:rsidR="005A02BE">
          <w:rPr>
            <w:noProof/>
            <w:webHidden/>
          </w:rPr>
          <w:tab/>
        </w:r>
        <w:r w:rsidR="005A02BE">
          <w:rPr>
            <w:noProof/>
            <w:webHidden/>
          </w:rPr>
          <w:fldChar w:fldCharType="begin"/>
        </w:r>
        <w:r w:rsidR="005A02BE">
          <w:rPr>
            <w:noProof/>
            <w:webHidden/>
          </w:rPr>
          <w:instrText xml:space="preserve"> PAGEREF _Toc506190444 \h </w:instrText>
        </w:r>
        <w:r w:rsidR="005A02BE">
          <w:rPr>
            <w:noProof/>
            <w:webHidden/>
          </w:rPr>
        </w:r>
        <w:r w:rsidR="005A02BE">
          <w:rPr>
            <w:noProof/>
            <w:webHidden/>
          </w:rPr>
          <w:fldChar w:fldCharType="separate"/>
        </w:r>
        <w:r w:rsidR="005A02BE">
          <w:rPr>
            <w:noProof/>
            <w:webHidden/>
          </w:rPr>
          <w:t>31</w:t>
        </w:r>
        <w:r w:rsidR="005A02BE">
          <w:rPr>
            <w:noProof/>
            <w:webHidden/>
          </w:rPr>
          <w:fldChar w:fldCharType="end"/>
        </w:r>
      </w:hyperlink>
    </w:p>
    <w:p w14:paraId="09531FCF" w14:textId="07D0D725" w:rsidR="005A02BE" w:rsidRDefault="00E73371">
      <w:pPr>
        <w:pStyle w:val="TOC3"/>
        <w:rPr>
          <w:iCs w:val="0"/>
          <w:noProof/>
          <w:szCs w:val="22"/>
        </w:rPr>
      </w:pPr>
      <w:hyperlink w:anchor="_Toc506190445" w:history="1">
        <w:r w:rsidR="005A02BE" w:rsidRPr="00BE3297">
          <w:rPr>
            <w:rStyle w:val="Hyperlink"/>
            <w:noProof/>
          </w:rPr>
          <w:t>5.1.4</w:t>
        </w:r>
        <w:r w:rsidR="005A02BE">
          <w:rPr>
            <w:iCs w:val="0"/>
            <w:noProof/>
            <w:szCs w:val="22"/>
          </w:rPr>
          <w:tab/>
        </w:r>
        <w:r w:rsidR="005A02BE" w:rsidRPr="00BE3297">
          <w:rPr>
            <w:rStyle w:val="Hyperlink"/>
            <w:noProof/>
          </w:rPr>
          <w:t>Power Requirements</w:t>
        </w:r>
        <w:r w:rsidR="005A02BE">
          <w:rPr>
            <w:noProof/>
            <w:webHidden/>
          </w:rPr>
          <w:tab/>
        </w:r>
        <w:r w:rsidR="005A02BE">
          <w:rPr>
            <w:noProof/>
            <w:webHidden/>
          </w:rPr>
          <w:fldChar w:fldCharType="begin"/>
        </w:r>
        <w:r w:rsidR="005A02BE">
          <w:rPr>
            <w:noProof/>
            <w:webHidden/>
          </w:rPr>
          <w:instrText xml:space="preserve"> PAGEREF _Toc506190445 \h </w:instrText>
        </w:r>
        <w:r w:rsidR="005A02BE">
          <w:rPr>
            <w:noProof/>
            <w:webHidden/>
          </w:rPr>
        </w:r>
        <w:r w:rsidR="005A02BE">
          <w:rPr>
            <w:noProof/>
            <w:webHidden/>
          </w:rPr>
          <w:fldChar w:fldCharType="separate"/>
        </w:r>
        <w:r w:rsidR="005A02BE">
          <w:rPr>
            <w:noProof/>
            <w:webHidden/>
          </w:rPr>
          <w:t>32</w:t>
        </w:r>
        <w:r w:rsidR="005A02BE">
          <w:rPr>
            <w:noProof/>
            <w:webHidden/>
          </w:rPr>
          <w:fldChar w:fldCharType="end"/>
        </w:r>
      </w:hyperlink>
    </w:p>
    <w:p w14:paraId="54F7F0F6" w14:textId="4D20D695" w:rsidR="005A02BE" w:rsidRDefault="00E73371">
      <w:pPr>
        <w:pStyle w:val="TOC3"/>
        <w:rPr>
          <w:iCs w:val="0"/>
          <w:noProof/>
          <w:szCs w:val="22"/>
        </w:rPr>
      </w:pPr>
      <w:hyperlink w:anchor="_Toc506190446" w:history="1">
        <w:r w:rsidR="005A02BE" w:rsidRPr="00BE3297">
          <w:rPr>
            <w:rStyle w:val="Hyperlink"/>
            <w:noProof/>
          </w:rPr>
          <w:t>5.1.5</w:t>
        </w:r>
        <w:r w:rsidR="005A02BE">
          <w:rPr>
            <w:iCs w:val="0"/>
            <w:noProof/>
            <w:szCs w:val="22"/>
          </w:rPr>
          <w:tab/>
        </w:r>
        <w:r w:rsidR="005A02BE" w:rsidRPr="00BE3297">
          <w:rPr>
            <w:rStyle w:val="Hyperlink"/>
            <w:noProof/>
          </w:rPr>
          <w:t>Reset Sequence</w:t>
        </w:r>
        <w:r w:rsidR="005A02BE">
          <w:rPr>
            <w:noProof/>
            <w:webHidden/>
          </w:rPr>
          <w:tab/>
        </w:r>
        <w:r w:rsidR="005A02BE">
          <w:rPr>
            <w:noProof/>
            <w:webHidden/>
          </w:rPr>
          <w:fldChar w:fldCharType="begin"/>
        </w:r>
        <w:r w:rsidR="005A02BE">
          <w:rPr>
            <w:noProof/>
            <w:webHidden/>
          </w:rPr>
          <w:instrText xml:space="preserve"> PAGEREF _Toc506190446 \h </w:instrText>
        </w:r>
        <w:r w:rsidR="005A02BE">
          <w:rPr>
            <w:noProof/>
            <w:webHidden/>
          </w:rPr>
        </w:r>
        <w:r w:rsidR="005A02BE">
          <w:rPr>
            <w:noProof/>
            <w:webHidden/>
          </w:rPr>
          <w:fldChar w:fldCharType="separate"/>
        </w:r>
        <w:r w:rsidR="005A02BE">
          <w:rPr>
            <w:noProof/>
            <w:webHidden/>
          </w:rPr>
          <w:t>32</w:t>
        </w:r>
        <w:r w:rsidR="005A02BE">
          <w:rPr>
            <w:noProof/>
            <w:webHidden/>
          </w:rPr>
          <w:fldChar w:fldCharType="end"/>
        </w:r>
      </w:hyperlink>
    </w:p>
    <w:p w14:paraId="46E3E003" w14:textId="7AC46ADB" w:rsidR="005A02BE" w:rsidRDefault="00E73371">
      <w:pPr>
        <w:pStyle w:val="TOC2"/>
        <w:tabs>
          <w:tab w:val="left" w:pos="800"/>
        </w:tabs>
        <w:rPr>
          <w:noProof/>
          <w:szCs w:val="22"/>
        </w:rPr>
      </w:pPr>
      <w:hyperlink w:anchor="_Toc506190447" w:history="1">
        <w:r w:rsidR="005A02BE" w:rsidRPr="00BE3297">
          <w:rPr>
            <w:rStyle w:val="Hyperlink"/>
            <w:noProof/>
          </w:rPr>
          <w:t>5.2</w:t>
        </w:r>
        <w:r w:rsidR="005A02BE">
          <w:rPr>
            <w:noProof/>
            <w:szCs w:val="22"/>
          </w:rPr>
          <w:tab/>
        </w:r>
        <w:r w:rsidR="005A02BE" w:rsidRPr="00BE3297">
          <w:rPr>
            <w:rStyle w:val="Hyperlink"/>
            <w:noProof/>
          </w:rPr>
          <w:t>High Reliability RAM</w:t>
        </w:r>
        <w:r w:rsidR="005A02BE">
          <w:rPr>
            <w:noProof/>
            <w:webHidden/>
          </w:rPr>
          <w:tab/>
        </w:r>
        <w:r w:rsidR="005A02BE">
          <w:rPr>
            <w:noProof/>
            <w:webHidden/>
          </w:rPr>
          <w:fldChar w:fldCharType="begin"/>
        </w:r>
        <w:r w:rsidR="005A02BE">
          <w:rPr>
            <w:noProof/>
            <w:webHidden/>
          </w:rPr>
          <w:instrText xml:space="preserve"> PAGEREF _Toc506190447 \h </w:instrText>
        </w:r>
        <w:r w:rsidR="005A02BE">
          <w:rPr>
            <w:noProof/>
            <w:webHidden/>
          </w:rPr>
        </w:r>
        <w:r w:rsidR="005A02BE">
          <w:rPr>
            <w:noProof/>
            <w:webHidden/>
          </w:rPr>
          <w:fldChar w:fldCharType="separate"/>
        </w:r>
        <w:r w:rsidR="005A02BE">
          <w:rPr>
            <w:noProof/>
            <w:webHidden/>
          </w:rPr>
          <w:t>32</w:t>
        </w:r>
        <w:r w:rsidR="005A02BE">
          <w:rPr>
            <w:noProof/>
            <w:webHidden/>
          </w:rPr>
          <w:fldChar w:fldCharType="end"/>
        </w:r>
      </w:hyperlink>
    </w:p>
    <w:p w14:paraId="2F15BA58" w14:textId="33F2C3F1" w:rsidR="005A02BE" w:rsidRDefault="00E73371">
      <w:pPr>
        <w:pStyle w:val="TOC2"/>
        <w:tabs>
          <w:tab w:val="left" w:pos="800"/>
        </w:tabs>
        <w:rPr>
          <w:noProof/>
          <w:szCs w:val="22"/>
        </w:rPr>
      </w:pPr>
      <w:hyperlink w:anchor="_Toc506190448" w:history="1">
        <w:r w:rsidR="005A02BE" w:rsidRPr="00BE3297">
          <w:rPr>
            <w:rStyle w:val="Hyperlink"/>
            <w:noProof/>
          </w:rPr>
          <w:t>5.3</w:t>
        </w:r>
        <w:r w:rsidR="005A02BE">
          <w:rPr>
            <w:noProof/>
            <w:szCs w:val="22"/>
          </w:rPr>
          <w:tab/>
        </w:r>
        <w:r w:rsidR="005A02BE" w:rsidRPr="00BE3297">
          <w:rPr>
            <w:rStyle w:val="Hyperlink"/>
            <w:noProof/>
          </w:rPr>
          <w:t>Host Protocol Violations Checker</w:t>
        </w:r>
        <w:r w:rsidR="005A02BE">
          <w:rPr>
            <w:noProof/>
            <w:webHidden/>
          </w:rPr>
          <w:tab/>
        </w:r>
        <w:r w:rsidR="005A02BE">
          <w:rPr>
            <w:noProof/>
            <w:webHidden/>
          </w:rPr>
          <w:fldChar w:fldCharType="begin"/>
        </w:r>
        <w:r w:rsidR="005A02BE">
          <w:rPr>
            <w:noProof/>
            <w:webHidden/>
          </w:rPr>
          <w:instrText xml:space="preserve"> PAGEREF _Toc506190448 \h </w:instrText>
        </w:r>
        <w:r w:rsidR="005A02BE">
          <w:rPr>
            <w:noProof/>
            <w:webHidden/>
          </w:rPr>
        </w:r>
        <w:r w:rsidR="005A02BE">
          <w:rPr>
            <w:noProof/>
            <w:webHidden/>
          </w:rPr>
          <w:fldChar w:fldCharType="separate"/>
        </w:r>
        <w:r w:rsidR="005A02BE">
          <w:rPr>
            <w:noProof/>
            <w:webHidden/>
          </w:rPr>
          <w:t>32</w:t>
        </w:r>
        <w:r w:rsidR="005A02BE">
          <w:rPr>
            <w:noProof/>
            <w:webHidden/>
          </w:rPr>
          <w:fldChar w:fldCharType="end"/>
        </w:r>
      </w:hyperlink>
    </w:p>
    <w:p w14:paraId="6F9A80FB" w14:textId="1AFCD26B" w:rsidR="005A02BE" w:rsidRDefault="00E73371">
      <w:pPr>
        <w:pStyle w:val="TOC2"/>
        <w:tabs>
          <w:tab w:val="left" w:pos="800"/>
        </w:tabs>
        <w:rPr>
          <w:noProof/>
          <w:szCs w:val="22"/>
        </w:rPr>
      </w:pPr>
      <w:hyperlink w:anchor="_Toc506190449" w:history="1">
        <w:r w:rsidR="005A02BE" w:rsidRPr="00BE3297">
          <w:rPr>
            <w:rStyle w:val="Hyperlink"/>
            <w:noProof/>
          </w:rPr>
          <w:t>5.4</w:t>
        </w:r>
        <w:r w:rsidR="005A02BE">
          <w:rPr>
            <w:noProof/>
            <w:szCs w:val="22"/>
          </w:rPr>
          <w:tab/>
        </w:r>
        <w:r w:rsidR="005A02BE" w:rsidRPr="00BE3297">
          <w:rPr>
            <w:rStyle w:val="Hyperlink"/>
            <w:noProof/>
          </w:rPr>
          <w:t>Power-On Tests</w:t>
        </w:r>
        <w:r w:rsidR="005A02BE">
          <w:rPr>
            <w:noProof/>
            <w:webHidden/>
          </w:rPr>
          <w:tab/>
        </w:r>
        <w:r w:rsidR="005A02BE">
          <w:rPr>
            <w:noProof/>
            <w:webHidden/>
          </w:rPr>
          <w:fldChar w:fldCharType="begin"/>
        </w:r>
        <w:r w:rsidR="005A02BE">
          <w:rPr>
            <w:noProof/>
            <w:webHidden/>
          </w:rPr>
          <w:instrText xml:space="preserve"> PAGEREF _Toc506190449 \h </w:instrText>
        </w:r>
        <w:r w:rsidR="005A02BE">
          <w:rPr>
            <w:noProof/>
            <w:webHidden/>
          </w:rPr>
        </w:r>
        <w:r w:rsidR="005A02BE">
          <w:rPr>
            <w:noProof/>
            <w:webHidden/>
          </w:rPr>
          <w:fldChar w:fldCharType="separate"/>
        </w:r>
        <w:r w:rsidR="005A02BE">
          <w:rPr>
            <w:noProof/>
            <w:webHidden/>
          </w:rPr>
          <w:t>32</w:t>
        </w:r>
        <w:r w:rsidR="005A02BE">
          <w:rPr>
            <w:noProof/>
            <w:webHidden/>
          </w:rPr>
          <w:fldChar w:fldCharType="end"/>
        </w:r>
      </w:hyperlink>
    </w:p>
    <w:p w14:paraId="1553142C" w14:textId="5D806644" w:rsidR="005A02BE" w:rsidRDefault="00E73371">
      <w:pPr>
        <w:pStyle w:val="TOC1"/>
        <w:rPr>
          <w:rFonts w:asciiTheme="minorHAnsi" w:hAnsiTheme="minorHAnsi"/>
          <w:b w:val="0"/>
          <w:color w:val="auto"/>
          <w:szCs w:val="22"/>
        </w:rPr>
      </w:pPr>
      <w:hyperlink w:anchor="_Toc506190450" w:history="1">
        <w:r w:rsidR="005A02BE" w:rsidRPr="00BE3297">
          <w:rPr>
            <w:rStyle w:val="Hyperlink"/>
            <w14:scene3d>
              <w14:camera w14:prst="orthographicFront"/>
              <w14:lightRig w14:rig="threePt" w14:dir="t">
                <w14:rot w14:lat="0" w14:lon="0" w14:rev="0"/>
              </w14:lightRig>
            </w14:scene3d>
          </w:rPr>
          <w:t>6</w:t>
        </w:r>
        <w:r w:rsidR="005A02BE">
          <w:rPr>
            <w:rFonts w:asciiTheme="minorHAnsi" w:hAnsiTheme="minorHAnsi"/>
            <w:b w:val="0"/>
            <w:color w:val="auto"/>
            <w:szCs w:val="22"/>
          </w:rPr>
          <w:tab/>
        </w:r>
        <w:r w:rsidR="005A02BE" w:rsidRPr="00BE3297">
          <w:rPr>
            <w:rStyle w:val="Hyperlink"/>
          </w:rPr>
          <w:t>Safety Life Cycle</w:t>
        </w:r>
        <w:r w:rsidR="005A02BE">
          <w:rPr>
            <w:webHidden/>
          </w:rPr>
          <w:tab/>
        </w:r>
        <w:r w:rsidR="005A02BE">
          <w:rPr>
            <w:webHidden/>
          </w:rPr>
          <w:fldChar w:fldCharType="begin"/>
        </w:r>
        <w:r w:rsidR="005A02BE">
          <w:rPr>
            <w:webHidden/>
          </w:rPr>
          <w:instrText xml:space="preserve"> PAGEREF _Toc506190450 \h </w:instrText>
        </w:r>
        <w:r w:rsidR="005A02BE">
          <w:rPr>
            <w:webHidden/>
          </w:rPr>
        </w:r>
        <w:r w:rsidR="005A02BE">
          <w:rPr>
            <w:webHidden/>
          </w:rPr>
          <w:fldChar w:fldCharType="separate"/>
        </w:r>
        <w:r w:rsidR="005A02BE">
          <w:rPr>
            <w:webHidden/>
          </w:rPr>
          <w:t>34</w:t>
        </w:r>
        <w:r w:rsidR="005A02BE">
          <w:rPr>
            <w:webHidden/>
          </w:rPr>
          <w:fldChar w:fldCharType="end"/>
        </w:r>
      </w:hyperlink>
    </w:p>
    <w:p w14:paraId="2F39A08C" w14:textId="046FC78C" w:rsidR="005A02BE" w:rsidRDefault="00E73371">
      <w:pPr>
        <w:pStyle w:val="TOC2"/>
        <w:tabs>
          <w:tab w:val="left" w:pos="800"/>
        </w:tabs>
        <w:rPr>
          <w:noProof/>
          <w:szCs w:val="22"/>
        </w:rPr>
      </w:pPr>
      <w:hyperlink w:anchor="_Toc506190451" w:history="1">
        <w:r w:rsidR="005A02BE" w:rsidRPr="00BE3297">
          <w:rPr>
            <w:rStyle w:val="Hyperlink"/>
            <w:noProof/>
          </w:rPr>
          <w:t>6.1</w:t>
        </w:r>
        <w:r w:rsidR="005A02BE">
          <w:rPr>
            <w:noProof/>
            <w:szCs w:val="22"/>
          </w:rPr>
          <w:tab/>
        </w:r>
        <w:r w:rsidR="005A02BE" w:rsidRPr="00BE3297">
          <w:rPr>
            <w:rStyle w:val="Hyperlink"/>
            <w:noProof/>
          </w:rPr>
          <w:t>Product Life Cycle Flow</w:t>
        </w:r>
        <w:r w:rsidR="005A02BE">
          <w:rPr>
            <w:noProof/>
            <w:webHidden/>
          </w:rPr>
          <w:tab/>
        </w:r>
        <w:r w:rsidR="005A02BE">
          <w:rPr>
            <w:noProof/>
            <w:webHidden/>
          </w:rPr>
          <w:fldChar w:fldCharType="begin"/>
        </w:r>
        <w:r w:rsidR="005A02BE">
          <w:rPr>
            <w:noProof/>
            <w:webHidden/>
          </w:rPr>
          <w:instrText xml:space="preserve"> PAGEREF _Toc506190451 \h </w:instrText>
        </w:r>
        <w:r w:rsidR="005A02BE">
          <w:rPr>
            <w:noProof/>
            <w:webHidden/>
          </w:rPr>
        </w:r>
        <w:r w:rsidR="005A02BE">
          <w:rPr>
            <w:noProof/>
            <w:webHidden/>
          </w:rPr>
          <w:fldChar w:fldCharType="separate"/>
        </w:r>
        <w:r w:rsidR="005A02BE">
          <w:rPr>
            <w:noProof/>
            <w:webHidden/>
          </w:rPr>
          <w:t>34</w:t>
        </w:r>
        <w:r w:rsidR="005A02BE">
          <w:rPr>
            <w:noProof/>
            <w:webHidden/>
          </w:rPr>
          <w:fldChar w:fldCharType="end"/>
        </w:r>
      </w:hyperlink>
    </w:p>
    <w:p w14:paraId="50D0D60D" w14:textId="18539CD5" w:rsidR="005A02BE" w:rsidRDefault="00E73371">
      <w:pPr>
        <w:pStyle w:val="TOC2"/>
        <w:tabs>
          <w:tab w:val="left" w:pos="800"/>
        </w:tabs>
        <w:rPr>
          <w:noProof/>
          <w:szCs w:val="22"/>
        </w:rPr>
      </w:pPr>
      <w:hyperlink w:anchor="_Toc506190452" w:history="1">
        <w:r w:rsidR="005A02BE" w:rsidRPr="00BE3297">
          <w:rPr>
            <w:rStyle w:val="Hyperlink"/>
            <w:noProof/>
          </w:rPr>
          <w:t>6.2</w:t>
        </w:r>
        <w:r w:rsidR="005A02BE">
          <w:rPr>
            <w:noProof/>
            <w:szCs w:val="22"/>
          </w:rPr>
          <w:tab/>
        </w:r>
        <w:r w:rsidR="005A02BE" w:rsidRPr="00BE3297">
          <w:rPr>
            <w:rStyle w:val="Hyperlink"/>
            <w:noProof/>
          </w:rPr>
          <w:t>Safety Life Cycle – SLC</w:t>
        </w:r>
        <w:r w:rsidR="005A02BE">
          <w:rPr>
            <w:noProof/>
            <w:webHidden/>
          </w:rPr>
          <w:tab/>
        </w:r>
        <w:r w:rsidR="005A02BE">
          <w:rPr>
            <w:noProof/>
            <w:webHidden/>
          </w:rPr>
          <w:fldChar w:fldCharType="begin"/>
        </w:r>
        <w:r w:rsidR="005A02BE">
          <w:rPr>
            <w:noProof/>
            <w:webHidden/>
          </w:rPr>
          <w:instrText xml:space="preserve"> PAGEREF _Toc506190452 \h </w:instrText>
        </w:r>
        <w:r w:rsidR="005A02BE">
          <w:rPr>
            <w:noProof/>
            <w:webHidden/>
          </w:rPr>
        </w:r>
        <w:r w:rsidR="005A02BE">
          <w:rPr>
            <w:noProof/>
            <w:webHidden/>
          </w:rPr>
          <w:fldChar w:fldCharType="separate"/>
        </w:r>
        <w:r w:rsidR="005A02BE">
          <w:rPr>
            <w:noProof/>
            <w:webHidden/>
          </w:rPr>
          <w:t>34</w:t>
        </w:r>
        <w:r w:rsidR="005A02BE">
          <w:rPr>
            <w:noProof/>
            <w:webHidden/>
          </w:rPr>
          <w:fldChar w:fldCharType="end"/>
        </w:r>
      </w:hyperlink>
    </w:p>
    <w:p w14:paraId="76B09D97" w14:textId="41398005" w:rsidR="005A02BE" w:rsidRDefault="00E73371">
      <w:pPr>
        <w:pStyle w:val="TOC2"/>
        <w:tabs>
          <w:tab w:val="left" w:pos="800"/>
        </w:tabs>
        <w:rPr>
          <w:noProof/>
          <w:szCs w:val="22"/>
        </w:rPr>
      </w:pPr>
      <w:hyperlink w:anchor="_Toc506190453" w:history="1">
        <w:r w:rsidR="005A02BE" w:rsidRPr="00BE3297">
          <w:rPr>
            <w:rStyle w:val="Hyperlink"/>
            <w:noProof/>
          </w:rPr>
          <w:t>6.2</w:t>
        </w:r>
        <w:r w:rsidR="005A02BE">
          <w:rPr>
            <w:noProof/>
            <w:szCs w:val="22"/>
          </w:rPr>
          <w:tab/>
        </w:r>
        <w:r w:rsidR="005A02BE" w:rsidRPr="00BE3297">
          <w:rPr>
            <w:rStyle w:val="Hyperlink"/>
            <w:noProof/>
          </w:rPr>
          <w:t>NetSpeed SLC Flow</w:t>
        </w:r>
        <w:r w:rsidR="005A02BE">
          <w:rPr>
            <w:noProof/>
            <w:webHidden/>
          </w:rPr>
          <w:tab/>
        </w:r>
        <w:r w:rsidR="005A02BE">
          <w:rPr>
            <w:noProof/>
            <w:webHidden/>
          </w:rPr>
          <w:fldChar w:fldCharType="begin"/>
        </w:r>
        <w:r w:rsidR="005A02BE">
          <w:rPr>
            <w:noProof/>
            <w:webHidden/>
          </w:rPr>
          <w:instrText xml:space="preserve"> PAGEREF _Toc506190453 \h </w:instrText>
        </w:r>
        <w:r w:rsidR="005A02BE">
          <w:rPr>
            <w:noProof/>
            <w:webHidden/>
          </w:rPr>
        </w:r>
        <w:r w:rsidR="005A02BE">
          <w:rPr>
            <w:noProof/>
            <w:webHidden/>
          </w:rPr>
          <w:fldChar w:fldCharType="separate"/>
        </w:r>
        <w:r w:rsidR="005A02BE">
          <w:rPr>
            <w:noProof/>
            <w:webHidden/>
          </w:rPr>
          <w:t>35</w:t>
        </w:r>
        <w:r w:rsidR="005A02BE">
          <w:rPr>
            <w:noProof/>
            <w:webHidden/>
          </w:rPr>
          <w:fldChar w:fldCharType="end"/>
        </w:r>
      </w:hyperlink>
    </w:p>
    <w:p w14:paraId="709AA722" w14:textId="4FB39FC6" w:rsidR="005A02BE" w:rsidRDefault="00E73371">
      <w:pPr>
        <w:pStyle w:val="TOC2"/>
        <w:tabs>
          <w:tab w:val="left" w:pos="800"/>
        </w:tabs>
        <w:rPr>
          <w:noProof/>
          <w:szCs w:val="22"/>
        </w:rPr>
      </w:pPr>
      <w:hyperlink w:anchor="_Toc506190454" w:history="1">
        <w:r w:rsidR="005A02BE" w:rsidRPr="00BE3297">
          <w:rPr>
            <w:rStyle w:val="Hyperlink"/>
            <w:noProof/>
          </w:rPr>
          <w:t>6.3</w:t>
        </w:r>
        <w:r w:rsidR="005A02BE">
          <w:rPr>
            <w:noProof/>
            <w:szCs w:val="22"/>
          </w:rPr>
          <w:tab/>
        </w:r>
        <w:r w:rsidR="005A02BE" w:rsidRPr="00BE3297">
          <w:rPr>
            <w:rStyle w:val="Hyperlink"/>
            <w:noProof/>
          </w:rPr>
          <w:t>Concept</w:t>
        </w:r>
        <w:r w:rsidR="005A02BE">
          <w:rPr>
            <w:noProof/>
            <w:webHidden/>
          </w:rPr>
          <w:tab/>
        </w:r>
        <w:r w:rsidR="005A02BE">
          <w:rPr>
            <w:noProof/>
            <w:webHidden/>
          </w:rPr>
          <w:fldChar w:fldCharType="begin"/>
        </w:r>
        <w:r w:rsidR="005A02BE">
          <w:rPr>
            <w:noProof/>
            <w:webHidden/>
          </w:rPr>
          <w:instrText xml:space="preserve"> PAGEREF _Toc506190454 \h </w:instrText>
        </w:r>
        <w:r w:rsidR="005A02BE">
          <w:rPr>
            <w:noProof/>
            <w:webHidden/>
          </w:rPr>
        </w:r>
        <w:r w:rsidR="005A02BE">
          <w:rPr>
            <w:noProof/>
            <w:webHidden/>
          </w:rPr>
          <w:fldChar w:fldCharType="separate"/>
        </w:r>
        <w:r w:rsidR="005A02BE">
          <w:rPr>
            <w:noProof/>
            <w:webHidden/>
          </w:rPr>
          <w:t>35</w:t>
        </w:r>
        <w:r w:rsidR="005A02BE">
          <w:rPr>
            <w:noProof/>
            <w:webHidden/>
          </w:rPr>
          <w:fldChar w:fldCharType="end"/>
        </w:r>
      </w:hyperlink>
    </w:p>
    <w:p w14:paraId="780AB829" w14:textId="2F39786A" w:rsidR="005A02BE" w:rsidRDefault="00E73371">
      <w:pPr>
        <w:pStyle w:val="TOC3"/>
        <w:rPr>
          <w:iCs w:val="0"/>
          <w:noProof/>
          <w:szCs w:val="22"/>
        </w:rPr>
      </w:pPr>
      <w:hyperlink w:anchor="_Toc506190455" w:history="1">
        <w:r w:rsidR="005A02BE" w:rsidRPr="00BE3297">
          <w:rPr>
            <w:rStyle w:val="Hyperlink"/>
            <w:noProof/>
          </w:rPr>
          <w:t>6.3.1</w:t>
        </w:r>
        <w:r w:rsidR="005A02BE">
          <w:rPr>
            <w:iCs w:val="0"/>
            <w:noProof/>
            <w:szCs w:val="22"/>
          </w:rPr>
          <w:tab/>
        </w:r>
        <w:r w:rsidR="005A02BE" w:rsidRPr="00BE3297">
          <w:rPr>
            <w:rStyle w:val="Hyperlink"/>
            <w:noProof/>
          </w:rPr>
          <w:t>Requirements</w:t>
        </w:r>
        <w:r w:rsidR="005A02BE">
          <w:rPr>
            <w:noProof/>
            <w:webHidden/>
          </w:rPr>
          <w:tab/>
        </w:r>
        <w:r w:rsidR="005A02BE">
          <w:rPr>
            <w:noProof/>
            <w:webHidden/>
          </w:rPr>
          <w:fldChar w:fldCharType="begin"/>
        </w:r>
        <w:r w:rsidR="005A02BE">
          <w:rPr>
            <w:noProof/>
            <w:webHidden/>
          </w:rPr>
          <w:instrText xml:space="preserve"> PAGEREF _Toc506190455 \h </w:instrText>
        </w:r>
        <w:r w:rsidR="005A02BE">
          <w:rPr>
            <w:noProof/>
            <w:webHidden/>
          </w:rPr>
        </w:r>
        <w:r w:rsidR="005A02BE">
          <w:rPr>
            <w:noProof/>
            <w:webHidden/>
          </w:rPr>
          <w:fldChar w:fldCharType="separate"/>
        </w:r>
        <w:r w:rsidR="005A02BE">
          <w:rPr>
            <w:noProof/>
            <w:webHidden/>
          </w:rPr>
          <w:t>35</w:t>
        </w:r>
        <w:r w:rsidR="005A02BE">
          <w:rPr>
            <w:noProof/>
            <w:webHidden/>
          </w:rPr>
          <w:fldChar w:fldCharType="end"/>
        </w:r>
      </w:hyperlink>
    </w:p>
    <w:p w14:paraId="4E4803FD" w14:textId="19BF70A9" w:rsidR="005A02BE" w:rsidRDefault="00E73371">
      <w:pPr>
        <w:pStyle w:val="TOC3"/>
        <w:rPr>
          <w:iCs w:val="0"/>
          <w:noProof/>
          <w:szCs w:val="22"/>
        </w:rPr>
      </w:pPr>
      <w:hyperlink w:anchor="_Toc506190456" w:history="1">
        <w:r w:rsidR="005A02BE" w:rsidRPr="00BE3297">
          <w:rPr>
            <w:rStyle w:val="Hyperlink"/>
            <w:noProof/>
          </w:rPr>
          <w:t>6.3.2</w:t>
        </w:r>
        <w:r w:rsidR="005A02BE">
          <w:rPr>
            <w:iCs w:val="0"/>
            <w:noProof/>
            <w:szCs w:val="22"/>
          </w:rPr>
          <w:tab/>
        </w:r>
        <w:r w:rsidR="005A02BE" w:rsidRPr="00BE3297">
          <w:rPr>
            <w:rStyle w:val="Hyperlink"/>
            <w:noProof/>
          </w:rPr>
          <w:t>Tracking Safety Requirements</w:t>
        </w:r>
        <w:r w:rsidR="005A02BE">
          <w:rPr>
            <w:noProof/>
            <w:webHidden/>
          </w:rPr>
          <w:tab/>
        </w:r>
        <w:r w:rsidR="005A02BE">
          <w:rPr>
            <w:noProof/>
            <w:webHidden/>
          </w:rPr>
          <w:fldChar w:fldCharType="begin"/>
        </w:r>
        <w:r w:rsidR="005A02BE">
          <w:rPr>
            <w:noProof/>
            <w:webHidden/>
          </w:rPr>
          <w:instrText xml:space="preserve"> PAGEREF _Toc506190456 \h </w:instrText>
        </w:r>
        <w:r w:rsidR="005A02BE">
          <w:rPr>
            <w:noProof/>
            <w:webHidden/>
          </w:rPr>
        </w:r>
        <w:r w:rsidR="005A02BE">
          <w:rPr>
            <w:noProof/>
            <w:webHidden/>
          </w:rPr>
          <w:fldChar w:fldCharType="separate"/>
        </w:r>
        <w:r w:rsidR="005A02BE">
          <w:rPr>
            <w:noProof/>
            <w:webHidden/>
          </w:rPr>
          <w:t>36</w:t>
        </w:r>
        <w:r w:rsidR="005A02BE">
          <w:rPr>
            <w:noProof/>
            <w:webHidden/>
          </w:rPr>
          <w:fldChar w:fldCharType="end"/>
        </w:r>
      </w:hyperlink>
    </w:p>
    <w:p w14:paraId="3BCDEDEE" w14:textId="74E4176C" w:rsidR="005A02BE" w:rsidRDefault="00E73371">
      <w:pPr>
        <w:pStyle w:val="TOC3"/>
        <w:rPr>
          <w:iCs w:val="0"/>
          <w:noProof/>
          <w:szCs w:val="22"/>
        </w:rPr>
      </w:pPr>
      <w:hyperlink w:anchor="_Toc506190457" w:history="1">
        <w:r w:rsidR="005A02BE" w:rsidRPr="00BE3297">
          <w:rPr>
            <w:rStyle w:val="Hyperlink"/>
            <w:noProof/>
          </w:rPr>
          <w:t>6.3.3</w:t>
        </w:r>
        <w:r w:rsidR="005A02BE">
          <w:rPr>
            <w:iCs w:val="0"/>
            <w:noProof/>
            <w:szCs w:val="22"/>
          </w:rPr>
          <w:tab/>
        </w:r>
        <w:r w:rsidR="005A02BE" w:rsidRPr="00BE3297">
          <w:rPr>
            <w:rStyle w:val="Hyperlink"/>
            <w:noProof/>
          </w:rPr>
          <w:t>Safety Requirement Documentation</w:t>
        </w:r>
        <w:r w:rsidR="005A02BE">
          <w:rPr>
            <w:noProof/>
            <w:webHidden/>
          </w:rPr>
          <w:tab/>
        </w:r>
        <w:r w:rsidR="005A02BE">
          <w:rPr>
            <w:noProof/>
            <w:webHidden/>
          </w:rPr>
          <w:fldChar w:fldCharType="begin"/>
        </w:r>
        <w:r w:rsidR="005A02BE">
          <w:rPr>
            <w:noProof/>
            <w:webHidden/>
          </w:rPr>
          <w:instrText xml:space="preserve"> PAGEREF _Toc506190457 \h </w:instrText>
        </w:r>
        <w:r w:rsidR="005A02BE">
          <w:rPr>
            <w:noProof/>
            <w:webHidden/>
          </w:rPr>
        </w:r>
        <w:r w:rsidR="005A02BE">
          <w:rPr>
            <w:noProof/>
            <w:webHidden/>
          </w:rPr>
          <w:fldChar w:fldCharType="separate"/>
        </w:r>
        <w:r w:rsidR="005A02BE">
          <w:rPr>
            <w:noProof/>
            <w:webHidden/>
          </w:rPr>
          <w:t>37</w:t>
        </w:r>
        <w:r w:rsidR="005A02BE">
          <w:rPr>
            <w:noProof/>
            <w:webHidden/>
          </w:rPr>
          <w:fldChar w:fldCharType="end"/>
        </w:r>
      </w:hyperlink>
    </w:p>
    <w:p w14:paraId="662DA850" w14:textId="1B84C140" w:rsidR="005A02BE" w:rsidRDefault="00E73371">
      <w:pPr>
        <w:pStyle w:val="TOC2"/>
        <w:tabs>
          <w:tab w:val="left" w:pos="800"/>
        </w:tabs>
        <w:rPr>
          <w:noProof/>
          <w:szCs w:val="22"/>
        </w:rPr>
      </w:pPr>
      <w:hyperlink w:anchor="_Toc506190458" w:history="1">
        <w:r w:rsidR="005A02BE" w:rsidRPr="00BE3297">
          <w:rPr>
            <w:rStyle w:val="Hyperlink"/>
            <w:noProof/>
          </w:rPr>
          <w:t>6.4</w:t>
        </w:r>
        <w:r w:rsidR="005A02BE">
          <w:rPr>
            <w:noProof/>
            <w:szCs w:val="22"/>
          </w:rPr>
          <w:tab/>
        </w:r>
        <w:r w:rsidR="005A02BE" w:rsidRPr="00BE3297">
          <w:rPr>
            <w:rStyle w:val="Hyperlink"/>
            <w:noProof/>
          </w:rPr>
          <w:t>Product Development</w:t>
        </w:r>
        <w:r w:rsidR="005A02BE">
          <w:rPr>
            <w:noProof/>
            <w:webHidden/>
          </w:rPr>
          <w:tab/>
        </w:r>
        <w:r w:rsidR="005A02BE">
          <w:rPr>
            <w:noProof/>
            <w:webHidden/>
          </w:rPr>
          <w:fldChar w:fldCharType="begin"/>
        </w:r>
        <w:r w:rsidR="005A02BE">
          <w:rPr>
            <w:noProof/>
            <w:webHidden/>
          </w:rPr>
          <w:instrText xml:space="preserve"> PAGEREF _Toc506190458 \h </w:instrText>
        </w:r>
        <w:r w:rsidR="005A02BE">
          <w:rPr>
            <w:noProof/>
            <w:webHidden/>
          </w:rPr>
        </w:r>
        <w:r w:rsidR="005A02BE">
          <w:rPr>
            <w:noProof/>
            <w:webHidden/>
          </w:rPr>
          <w:fldChar w:fldCharType="separate"/>
        </w:r>
        <w:r w:rsidR="005A02BE">
          <w:rPr>
            <w:noProof/>
            <w:webHidden/>
          </w:rPr>
          <w:t>38</w:t>
        </w:r>
        <w:r w:rsidR="005A02BE">
          <w:rPr>
            <w:noProof/>
            <w:webHidden/>
          </w:rPr>
          <w:fldChar w:fldCharType="end"/>
        </w:r>
      </w:hyperlink>
    </w:p>
    <w:p w14:paraId="009EF1A3" w14:textId="62E77215" w:rsidR="005A02BE" w:rsidRDefault="00E73371">
      <w:pPr>
        <w:pStyle w:val="TOC2"/>
        <w:tabs>
          <w:tab w:val="left" w:pos="800"/>
        </w:tabs>
        <w:rPr>
          <w:noProof/>
          <w:szCs w:val="22"/>
        </w:rPr>
      </w:pPr>
      <w:hyperlink w:anchor="_Toc506190459" w:history="1">
        <w:r w:rsidR="005A02BE" w:rsidRPr="00BE3297">
          <w:rPr>
            <w:rStyle w:val="Hyperlink"/>
            <w:noProof/>
          </w:rPr>
          <w:t>6.5</w:t>
        </w:r>
        <w:r w:rsidR="005A02BE">
          <w:rPr>
            <w:noProof/>
            <w:szCs w:val="22"/>
          </w:rPr>
          <w:tab/>
        </w:r>
        <w:r w:rsidR="005A02BE" w:rsidRPr="00BE3297">
          <w:rPr>
            <w:rStyle w:val="Hyperlink"/>
            <w:noProof/>
          </w:rPr>
          <w:t>Post-Release Phase</w:t>
        </w:r>
        <w:r w:rsidR="005A02BE">
          <w:rPr>
            <w:noProof/>
            <w:webHidden/>
          </w:rPr>
          <w:tab/>
        </w:r>
        <w:r w:rsidR="005A02BE">
          <w:rPr>
            <w:noProof/>
            <w:webHidden/>
          </w:rPr>
          <w:fldChar w:fldCharType="begin"/>
        </w:r>
        <w:r w:rsidR="005A02BE">
          <w:rPr>
            <w:noProof/>
            <w:webHidden/>
          </w:rPr>
          <w:instrText xml:space="preserve"> PAGEREF _Toc506190459 \h </w:instrText>
        </w:r>
        <w:r w:rsidR="005A02BE">
          <w:rPr>
            <w:noProof/>
            <w:webHidden/>
          </w:rPr>
        </w:r>
        <w:r w:rsidR="005A02BE">
          <w:rPr>
            <w:noProof/>
            <w:webHidden/>
          </w:rPr>
          <w:fldChar w:fldCharType="separate"/>
        </w:r>
        <w:r w:rsidR="005A02BE">
          <w:rPr>
            <w:noProof/>
            <w:webHidden/>
          </w:rPr>
          <w:t>40</w:t>
        </w:r>
        <w:r w:rsidR="005A02BE">
          <w:rPr>
            <w:noProof/>
            <w:webHidden/>
          </w:rPr>
          <w:fldChar w:fldCharType="end"/>
        </w:r>
      </w:hyperlink>
    </w:p>
    <w:p w14:paraId="6CA8B542" w14:textId="4E6465C7" w:rsidR="005A02BE" w:rsidRDefault="00E73371">
      <w:pPr>
        <w:pStyle w:val="TOC3"/>
        <w:rPr>
          <w:iCs w:val="0"/>
          <w:noProof/>
          <w:szCs w:val="22"/>
        </w:rPr>
      </w:pPr>
      <w:hyperlink w:anchor="_Toc506190460" w:history="1">
        <w:r w:rsidR="005A02BE" w:rsidRPr="00BE3297">
          <w:rPr>
            <w:rStyle w:val="Hyperlink"/>
            <w:noProof/>
          </w:rPr>
          <w:t>6.5.1</w:t>
        </w:r>
        <w:r w:rsidR="005A02BE">
          <w:rPr>
            <w:iCs w:val="0"/>
            <w:noProof/>
            <w:szCs w:val="22"/>
          </w:rPr>
          <w:tab/>
        </w:r>
        <w:r w:rsidR="005A02BE" w:rsidRPr="00BE3297">
          <w:rPr>
            <w:rStyle w:val="Hyperlink"/>
            <w:noProof/>
          </w:rPr>
          <w:t>Field Monitoring</w:t>
        </w:r>
        <w:r w:rsidR="005A02BE">
          <w:rPr>
            <w:noProof/>
            <w:webHidden/>
          </w:rPr>
          <w:tab/>
        </w:r>
        <w:r w:rsidR="005A02BE">
          <w:rPr>
            <w:noProof/>
            <w:webHidden/>
          </w:rPr>
          <w:fldChar w:fldCharType="begin"/>
        </w:r>
        <w:r w:rsidR="005A02BE">
          <w:rPr>
            <w:noProof/>
            <w:webHidden/>
          </w:rPr>
          <w:instrText xml:space="preserve"> PAGEREF _Toc506190460 \h </w:instrText>
        </w:r>
        <w:r w:rsidR="005A02BE">
          <w:rPr>
            <w:noProof/>
            <w:webHidden/>
          </w:rPr>
        </w:r>
        <w:r w:rsidR="005A02BE">
          <w:rPr>
            <w:noProof/>
            <w:webHidden/>
          </w:rPr>
          <w:fldChar w:fldCharType="separate"/>
        </w:r>
        <w:r w:rsidR="005A02BE">
          <w:rPr>
            <w:noProof/>
            <w:webHidden/>
          </w:rPr>
          <w:t>40</w:t>
        </w:r>
        <w:r w:rsidR="005A02BE">
          <w:rPr>
            <w:noProof/>
            <w:webHidden/>
          </w:rPr>
          <w:fldChar w:fldCharType="end"/>
        </w:r>
      </w:hyperlink>
    </w:p>
    <w:p w14:paraId="1F3E83EA" w14:textId="46BA62B6" w:rsidR="005A02BE" w:rsidRDefault="00E73371">
      <w:pPr>
        <w:pStyle w:val="TOC1"/>
        <w:rPr>
          <w:rFonts w:asciiTheme="minorHAnsi" w:hAnsiTheme="minorHAnsi"/>
          <w:b w:val="0"/>
          <w:color w:val="auto"/>
          <w:szCs w:val="22"/>
        </w:rPr>
      </w:pPr>
      <w:hyperlink w:anchor="_Toc506190461" w:history="1">
        <w:r w:rsidR="005A02BE" w:rsidRPr="00BE3297">
          <w:rPr>
            <w:rStyle w:val="Hyperlink"/>
            <w14:scene3d>
              <w14:camera w14:prst="orthographicFront"/>
              <w14:lightRig w14:rig="threePt" w14:dir="t">
                <w14:rot w14:lat="0" w14:lon="0" w14:rev="0"/>
              </w14:lightRig>
            </w14:scene3d>
          </w:rPr>
          <w:t>7</w:t>
        </w:r>
        <w:r w:rsidR="005A02BE">
          <w:rPr>
            <w:rFonts w:asciiTheme="minorHAnsi" w:hAnsiTheme="minorHAnsi"/>
            <w:b w:val="0"/>
            <w:color w:val="auto"/>
            <w:szCs w:val="22"/>
          </w:rPr>
          <w:tab/>
        </w:r>
        <w:r w:rsidR="005A02BE" w:rsidRPr="00BE3297">
          <w:rPr>
            <w:rStyle w:val="Hyperlink"/>
          </w:rPr>
          <w:t>Development Plan</w:t>
        </w:r>
        <w:r w:rsidR="005A02BE">
          <w:rPr>
            <w:webHidden/>
          </w:rPr>
          <w:tab/>
        </w:r>
        <w:r w:rsidR="005A02BE">
          <w:rPr>
            <w:webHidden/>
          </w:rPr>
          <w:fldChar w:fldCharType="begin"/>
        </w:r>
        <w:r w:rsidR="005A02BE">
          <w:rPr>
            <w:webHidden/>
          </w:rPr>
          <w:instrText xml:space="preserve"> PAGEREF _Toc506190461 \h </w:instrText>
        </w:r>
        <w:r w:rsidR="005A02BE">
          <w:rPr>
            <w:webHidden/>
          </w:rPr>
        </w:r>
        <w:r w:rsidR="005A02BE">
          <w:rPr>
            <w:webHidden/>
          </w:rPr>
          <w:fldChar w:fldCharType="separate"/>
        </w:r>
        <w:r w:rsidR="005A02BE">
          <w:rPr>
            <w:webHidden/>
          </w:rPr>
          <w:t>42</w:t>
        </w:r>
        <w:r w:rsidR="005A02BE">
          <w:rPr>
            <w:webHidden/>
          </w:rPr>
          <w:fldChar w:fldCharType="end"/>
        </w:r>
      </w:hyperlink>
    </w:p>
    <w:p w14:paraId="3C576C6B" w14:textId="58FC751B" w:rsidR="005A02BE" w:rsidRDefault="00E73371">
      <w:pPr>
        <w:pStyle w:val="TOC2"/>
        <w:tabs>
          <w:tab w:val="left" w:pos="800"/>
        </w:tabs>
        <w:rPr>
          <w:noProof/>
          <w:szCs w:val="22"/>
        </w:rPr>
      </w:pPr>
      <w:hyperlink w:anchor="_Toc506190462" w:history="1">
        <w:r w:rsidR="005A02BE" w:rsidRPr="00BE3297">
          <w:rPr>
            <w:rStyle w:val="Hyperlink"/>
            <w:noProof/>
          </w:rPr>
          <w:t>7.1</w:t>
        </w:r>
        <w:r w:rsidR="005A02BE">
          <w:rPr>
            <w:noProof/>
            <w:szCs w:val="22"/>
          </w:rPr>
          <w:tab/>
        </w:r>
        <w:r w:rsidR="005A02BE" w:rsidRPr="00BE3297">
          <w:rPr>
            <w:rStyle w:val="Hyperlink"/>
            <w:noProof/>
          </w:rPr>
          <w:t>IP Design and Integration</w:t>
        </w:r>
        <w:r w:rsidR="005A02BE">
          <w:rPr>
            <w:noProof/>
            <w:webHidden/>
          </w:rPr>
          <w:tab/>
        </w:r>
        <w:r w:rsidR="005A02BE">
          <w:rPr>
            <w:noProof/>
            <w:webHidden/>
          </w:rPr>
          <w:fldChar w:fldCharType="begin"/>
        </w:r>
        <w:r w:rsidR="005A02BE">
          <w:rPr>
            <w:noProof/>
            <w:webHidden/>
          </w:rPr>
          <w:instrText xml:space="preserve"> PAGEREF _Toc506190462 \h </w:instrText>
        </w:r>
        <w:r w:rsidR="005A02BE">
          <w:rPr>
            <w:noProof/>
            <w:webHidden/>
          </w:rPr>
        </w:r>
        <w:r w:rsidR="005A02BE">
          <w:rPr>
            <w:noProof/>
            <w:webHidden/>
          </w:rPr>
          <w:fldChar w:fldCharType="separate"/>
        </w:r>
        <w:r w:rsidR="005A02BE">
          <w:rPr>
            <w:noProof/>
            <w:webHidden/>
          </w:rPr>
          <w:t>42</w:t>
        </w:r>
        <w:r w:rsidR="005A02BE">
          <w:rPr>
            <w:noProof/>
            <w:webHidden/>
          </w:rPr>
          <w:fldChar w:fldCharType="end"/>
        </w:r>
      </w:hyperlink>
    </w:p>
    <w:p w14:paraId="00E7187F" w14:textId="7CE068DB" w:rsidR="005A02BE" w:rsidRDefault="00E73371">
      <w:pPr>
        <w:pStyle w:val="TOC3"/>
        <w:rPr>
          <w:iCs w:val="0"/>
          <w:noProof/>
          <w:szCs w:val="22"/>
        </w:rPr>
      </w:pPr>
      <w:hyperlink w:anchor="_Toc506190463" w:history="1">
        <w:r w:rsidR="005A02BE" w:rsidRPr="00BE3297">
          <w:rPr>
            <w:rStyle w:val="Hyperlink"/>
            <w:noProof/>
          </w:rPr>
          <w:t>7.1.1</w:t>
        </w:r>
        <w:r w:rsidR="005A02BE">
          <w:rPr>
            <w:iCs w:val="0"/>
            <w:noProof/>
            <w:szCs w:val="22"/>
          </w:rPr>
          <w:tab/>
        </w:r>
        <w:r w:rsidR="005A02BE" w:rsidRPr="00BE3297">
          <w:rPr>
            <w:rStyle w:val="Hyperlink"/>
            <w:noProof/>
          </w:rPr>
          <w:t>Hardware Design Flow</w:t>
        </w:r>
        <w:r w:rsidR="005A02BE">
          <w:rPr>
            <w:noProof/>
            <w:webHidden/>
          </w:rPr>
          <w:tab/>
        </w:r>
        <w:r w:rsidR="005A02BE">
          <w:rPr>
            <w:noProof/>
            <w:webHidden/>
          </w:rPr>
          <w:fldChar w:fldCharType="begin"/>
        </w:r>
        <w:r w:rsidR="005A02BE">
          <w:rPr>
            <w:noProof/>
            <w:webHidden/>
          </w:rPr>
          <w:instrText xml:space="preserve"> PAGEREF _Toc506190463 \h </w:instrText>
        </w:r>
        <w:r w:rsidR="005A02BE">
          <w:rPr>
            <w:noProof/>
            <w:webHidden/>
          </w:rPr>
        </w:r>
        <w:r w:rsidR="005A02BE">
          <w:rPr>
            <w:noProof/>
            <w:webHidden/>
          </w:rPr>
          <w:fldChar w:fldCharType="separate"/>
        </w:r>
        <w:r w:rsidR="005A02BE">
          <w:rPr>
            <w:noProof/>
            <w:webHidden/>
          </w:rPr>
          <w:t>42</w:t>
        </w:r>
        <w:r w:rsidR="005A02BE">
          <w:rPr>
            <w:noProof/>
            <w:webHidden/>
          </w:rPr>
          <w:fldChar w:fldCharType="end"/>
        </w:r>
      </w:hyperlink>
    </w:p>
    <w:p w14:paraId="3CA36886" w14:textId="5C28178B" w:rsidR="005A02BE" w:rsidRDefault="00E73371">
      <w:pPr>
        <w:pStyle w:val="TOC3"/>
        <w:rPr>
          <w:iCs w:val="0"/>
          <w:noProof/>
          <w:szCs w:val="22"/>
        </w:rPr>
      </w:pPr>
      <w:hyperlink w:anchor="_Toc506190464" w:history="1">
        <w:r w:rsidR="005A02BE" w:rsidRPr="00BE3297">
          <w:rPr>
            <w:rStyle w:val="Hyperlink"/>
            <w:noProof/>
          </w:rPr>
          <w:t>7.1.2</w:t>
        </w:r>
        <w:r w:rsidR="005A02BE">
          <w:rPr>
            <w:iCs w:val="0"/>
            <w:noProof/>
            <w:szCs w:val="22"/>
          </w:rPr>
          <w:tab/>
        </w:r>
        <w:r w:rsidR="005A02BE" w:rsidRPr="00BE3297">
          <w:rPr>
            <w:rStyle w:val="Hyperlink"/>
            <w:noProof/>
          </w:rPr>
          <w:t>Hardware Design Specification</w:t>
        </w:r>
        <w:r w:rsidR="005A02BE">
          <w:rPr>
            <w:noProof/>
            <w:webHidden/>
          </w:rPr>
          <w:tab/>
        </w:r>
        <w:r w:rsidR="005A02BE">
          <w:rPr>
            <w:noProof/>
            <w:webHidden/>
          </w:rPr>
          <w:fldChar w:fldCharType="begin"/>
        </w:r>
        <w:r w:rsidR="005A02BE">
          <w:rPr>
            <w:noProof/>
            <w:webHidden/>
          </w:rPr>
          <w:instrText xml:space="preserve"> PAGEREF _Toc506190464 \h </w:instrText>
        </w:r>
        <w:r w:rsidR="005A02BE">
          <w:rPr>
            <w:noProof/>
            <w:webHidden/>
          </w:rPr>
        </w:r>
        <w:r w:rsidR="005A02BE">
          <w:rPr>
            <w:noProof/>
            <w:webHidden/>
          </w:rPr>
          <w:fldChar w:fldCharType="separate"/>
        </w:r>
        <w:r w:rsidR="005A02BE">
          <w:rPr>
            <w:noProof/>
            <w:webHidden/>
          </w:rPr>
          <w:t>42</w:t>
        </w:r>
        <w:r w:rsidR="005A02BE">
          <w:rPr>
            <w:noProof/>
            <w:webHidden/>
          </w:rPr>
          <w:fldChar w:fldCharType="end"/>
        </w:r>
      </w:hyperlink>
    </w:p>
    <w:p w14:paraId="63EDB2D9" w14:textId="5650D66A" w:rsidR="005A02BE" w:rsidRDefault="00E73371">
      <w:pPr>
        <w:pStyle w:val="TOC3"/>
        <w:rPr>
          <w:iCs w:val="0"/>
          <w:noProof/>
          <w:szCs w:val="22"/>
        </w:rPr>
      </w:pPr>
      <w:hyperlink w:anchor="_Toc506190465" w:history="1">
        <w:r w:rsidR="005A02BE" w:rsidRPr="00BE3297">
          <w:rPr>
            <w:rStyle w:val="Hyperlink"/>
            <w:noProof/>
          </w:rPr>
          <w:t>7.1.3</w:t>
        </w:r>
        <w:r w:rsidR="005A02BE">
          <w:rPr>
            <w:iCs w:val="0"/>
            <w:noProof/>
            <w:szCs w:val="22"/>
          </w:rPr>
          <w:tab/>
        </w:r>
        <w:r w:rsidR="005A02BE" w:rsidRPr="00BE3297">
          <w:rPr>
            <w:rStyle w:val="Hyperlink"/>
            <w:noProof/>
          </w:rPr>
          <w:t>Design Methodology</w:t>
        </w:r>
        <w:r w:rsidR="005A02BE">
          <w:rPr>
            <w:noProof/>
            <w:webHidden/>
          </w:rPr>
          <w:tab/>
        </w:r>
        <w:r w:rsidR="005A02BE">
          <w:rPr>
            <w:noProof/>
            <w:webHidden/>
          </w:rPr>
          <w:fldChar w:fldCharType="begin"/>
        </w:r>
        <w:r w:rsidR="005A02BE">
          <w:rPr>
            <w:noProof/>
            <w:webHidden/>
          </w:rPr>
          <w:instrText xml:space="preserve"> PAGEREF _Toc506190465 \h </w:instrText>
        </w:r>
        <w:r w:rsidR="005A02BE">
          <w:rPr>
            <w:noProof/>
            <w:webHidden/>
          </w:rPr>
        </w:r>
        <w:r w:rsidR="005A02BE">
          <w:rPr>
            <w:noProof/>
            <w:webHidden/>
          </w:rPr>
          <w:fldChar w:fldCharType="separate"/>
        </w:r>
        <w:r w:rsidR="005A02BE">
          <w:rPr>
            <w:noProof/>
            <w:webHidden/>
          </w:rPr>
          <w:t>43</w:t>
        </w:r>
        <w:r w:rsidR="005A02BE">
          <w:rPr>
            <w:noProof/>
            <w:webHidden/>
          </w:rPr>
          <w:fldChar w:fldCharType="end"/>
        </w:r>
      </w:hyperlink>
    </w:p>
    <w:p w14:paraId="30F30FCA" w14:textId="37C6CCCE" w:rsidR="005A02BE" w:rsidRDefault="00E73371">
      <w:pPr>
        <w:pStyle w:val="TOC3"/>
        <w:rPr>
          <w:iCs w:val="0"/>
          <w:noProof/>
          <w:szCs w:val="22"/>
        </w:rPr>
      </w:pPr>
      <w:hyperlink w:anchor="_Toc506190466" w:history="1">
        <w:r w:rsidR="005A02BE" w:rsidRPr="00BE3297">
          <w:rPr>
            <w:rStyle w:val="Hyperlink"/>
            <w:noProof/>
          </w:rPr>
          <w:t>7.1.4</w:t>
        </w:r>
        <w:r w:rsidR="005A02BE">
          <w:rPr>
            <w:iCs w:val="0"/>
            <w:noProof/>
            <w:szCs w:val="22"/>
          </w:rPr>
          <w:tab/>
        </w:r>
        <w:r w:rsidR="005A02BE" w:rsidRPr="00BE3297">
          <w:rPr>
            <w:rStyle w:val="Hyperlink"/>
            <w:noProof/>
          </w:rPr>
          <w:t>Design Documentation</w:t>
        </w:r>
        <w:r w:rsidR="005A02BE">
          <w:rPr>
            <w:noProof/>
            <w:webHidden/>
          </w:rPr>
          <w:tab/>
        </w:r>
        <w:r w:rsidR="005A02BE">
          <w:rPr>
            <w:noProof/>
            <w:webHidden/>
          </w:rPr>
          <w:fldChar w:fldCharType="begin"/>
        </w:r>
        <w:r w:rsidR="005A02BE">
          <w:rPr>
            <w:noProof/>
            <w:webHidden/>
          </w:rPr>
          <w:instrText xml:space="preserve"> PAGEREF _Toc506190466 \h </w:instrText>
        </w:r>
        <w:r w:rsidR="005A02BE">
          <w:rPr>
            <w:noProof/>
            <w:webHidden/>
          </w:rPr>
        </w:r>
        <w:r w:rsidR="005A02BE">
          <w:rPr>
            <w:noProof/>
            <w:webHidden/>
          </w:rPr>
          <w:fldChar w:fldCharType="separate"/>
        </w:r>
        <w:r w:rsidR="005A02BE">
          <w:rPr>
            <w:noProof/>
            <w:webHidden/>
          </w:rPr>
          <w:t>43</w:t>
        </w:r>
        <w:r w:rsidR="005A02BE">
          <w:rPr>
            <w:noProof/>
            <w:webHidden/>
          </w:rPr>
          <w:fldChar w:fldCharType="end"/>
        </w:r>
      </w:hyperlink>
    </w:p>
    <w:p w14:paraId="77B193DE" w14:textId="7892C7D5" w:rsidR="005A02BE" w:rsidRDefault="00E73371">
      <w:pPr>
        <w:pStyle w:val="TOC3"/>
        <w:rPr>
          <w:iCs w:val="0"/>
          <w:noProof/>
          <w:szCs w:val="22"/>
        </w:rPr>
      </w:pPr>
      <w:hyperlink w:anchor="_Toc506190467" w:history="1">
        <w:r w:rsidR="005A02BE" w:rsidRPr="00BE3297">
          <w:rPr>
            <w:rStyle w:val="Hyperlink"/>
            <w:noProof/>
          </w:rPr>
          <w:t>7.1.5</w:t>
        </w:r>
        <w:r w:rsidR="005A02BE">
          <w:rPr>
            <w:iCs w:val="0"/>
            <w:noProof/>
            <w:szCs w:val="22"/>
          </w:rPr>
          <w:tab/>
        </w:r>
        <w:r w:rsidR="005A02BE" w:rsidRPr="00BE3297">
          <w:rPr>
            <w:rStyle w:val="Hyperlink"/>
            <w:noProof/>
          </w:rPr>
          <w:t>Design Checklist</w:t>
        </w:r>
        <w:r w:rsidR="005A02BE">
          <w:rPr>
            <w:noProof/>
            <w:webHidden/>
          </w:rPr>
          <w:tab/>
        </w:r>
        <w:r w:rsidR="005A02BE">
          <w:rPr>
            <w:noProof/>
            <w:webHidden/>
          </w:rPr>
          <w:fldChar w:fldCharType="begin"/>
        </w:r>
        <w:r w:rsidR="005A02BE">
          <w:rPr>
            <w:noProof/>
            <w:webHidden/>
          </w:rPr>
          <w:instrText xml:space="preserve"> PAGEREF _Toc506190467 \h </w:instrText>
        </w:r>
        <w:r w:rsidR="005A02BE">
          <w:rPr>
            <w:noProof/>
            <w:webHidden/>
          </w:rPr>
        </w:r>
        <w:r w:rsidR="005A02BE">
          <w:rPr>
            <w:noProof/>
            <w:webHidden/>
          </w:rPr>
          <w:fldChar w:fldCharType="separate"/>
        </w:r>
        <w:r w:rsidR="005A02BE">
          <w:rPr>
            <w:noProof/>
            <w:webHidden/>
          </w:rPr>
          <w:t>44</w:t>
        </w:r>
        <w:r w:rsidR="005A02BE">
          <w:rPr>
            <w:noProof/>
            <w:webHidden/>
          </w:rPr>
          <w:fldChar w:fldCharType="end"/>
        </w:r>
      </w:hyperlink>
    </w:p>
    <w:p w14:paraId="7282A388" w14:textId="4578F3F0" w:rsidR="005A02BE" w:rsidRDefault="00E73371">
      <w:pPr>
        <w:pStyle w:val="TOC2"/>
        <w:tabs>
          <w:tab w:val="left" w:pos="800"/>
        </w:tabs>
        <w:rPr>
          <w:noProof/>
          <w:szCs w:val="22"/>
        </w:rPr>
      </w:pPr>
      <w:hyperlink w:anchor="_Toc506190468" w:history="1">
        <w:r w:rsidR="005A02BE" w:rsidRPr="00BE3297">
          <w:rPr>
            <w:rStyle w:val="Hyperlink"/>
            <w:noProof/>
          </w:rPr>
          <w:t>7.2</w:t>
        </w:r>
        <w:r w:rsidR="005A02BE">
          <w:rPr>
            <w:noProof/>
            <w:szCs w:val="22"/>
          </w:rPr>
          <w:tab/>
        </w:r>
        <w:r w:rsidR="005A02BE" w:rsidRPr="00BE3297">
          <w:rPr>
            <w:rStyle w:val="Hyperlink"/>
            <w:noProof/>
          </w:rPr>
          <w:t>Development Verification Plan</w:t>
        </w:r>
        <w:r w:rsidR="005A02BE">
          <w:rPr>
            <w:noProof/>
            <w:webHidden/>
          </w:rPr>
          <w:tab/>
        </w:r>
        <w:r w:rsidR="005A02BE">
          <w:rPr>
            <w:noProof/>
            <w:webHidden/>
          </w:rPr>
          <w:fldChar w:fldCharType="begin"/>
        </w:r>
        <w:r w:rsidR="005A02BE">
          <w:rPr>
            <w:noProof/>
            <w:webHidden/>
          </w:rPr>
          <w:instrText xml:space="preserve"> PAGEREF _Toc506190468 \h </w:instrText>
        </w:r>
        <w:r w:rsidR="005A02BE">
          <w:rPr>
            <w:noProof/>
            <w:webHidden/>
          </w:rPr>
        </w:r>
        <w:r w:rsidR="005A02BE">
          <w:rPr>
            <w:noProof/>
            <w:webHidden/>
          </w:rPr>
          <w:fldChar w:fldCharType="separate"/>
        </w:r>
        <w:r w:rsidR="005A02BE">
          <w:rPr>
            <w:noProof/>
            <w:webHidden/>
          </w:rPr>
          <w:t>44</w:t>
        </w:r>
        <w:r w:rsidR="005A02BE">
          <w:rPr>
            <w:noProof/>
            <w:webHidden/>
          </w:rPr>
          <w:fldChar w:fldCharType="end"/>
        </w:r>
      </w:hyperlink>
    </w:p>
    <w:p w14:paraId="18C88A3A" w14:textId="23590AEF" w:rsidR="005A02BE" w:rsidRDefault="00E73371">
      <w:pPr>
        <w:pStyle w:val="TOC3"/>
        <w:rPr>
          <w:iCs w:val="0"/>
          <w:noProof/>
          <w:szCs w:val="22"/>
        </w:rPr>
      </w:pPr>
      <w:hyperlink w:anchor="_Toc506190469" w:history="1">
        <w:r w:rsidR="005A02BE" w:rsidRPr="00BE3297">
          <w:rPr>
            <w:rStyle w:val="Hyperlink"/>
            <w:noProof/>
          </w:rPr>
          <w:t>7.2.1</w:t>
        </w:r>
        <w:r w:rsidR="005A02BE">
          <w:rPr>
            <w:iCs w:val="0"/>
            <w:noProof/>
            <w:szCs w:val="22"/>
          </w:rPr>
          <w:tab/>
        </w:r>
        <w:r w:rsidR="005A02BE" w:rsidRPr="00BE3297">
          <w:rPr>
            <w:rStyle w:val="Hyperlink"/>
            <w:noProof/>
          </w:rPr>
          <w:t>Verification Cycle</w:t>
        </w:r>
        <w:r w:rsidR="005A02BE">
          <w:rPr>
            <w:noProof/>
            <w:webHidden/>
          </w:rPr>
          <w:tab/>
        </w:r>
        <w:r w:rsidR="005A02BE">
          <w:rPr>
            <w:noProof/>
            <w:webHidden/>
          </w:rPr>
          <w:fldChar w:fldCharType="begin"/>
        </w:r>
        <w:r w:rsidR="005A02BE">
          <w:rPr>
            <w:noProof/>
            <w:webHidden/>
          </w:rPr>
          <w:instrText xml:space="preserve"> PAGEREF _Toc506190469 \h </w:instrText>
        </w:r>
        <w:r w:rsidR="005A02BE">
          <w:rPr>
            <w:noProof/>
            <w:webHidden/>
          </w:rPr>
        </w:r>
        <w:r w:rsidR="005A02BE">
          <w:rPr>
            <w:noProof/>
            <w:webHidden/>
          </w:rPr>
          <w:fldChar w:fldCharType="separate"/>
        </w:r>
        <w:r w:rsidR="005A02BE">
          <w:rPr>
            <w:noProof/>
            <w:webHidden/>
          </w:rPr>
          <w:t>44</w:t>
        </w:r>
        <w:r w:rsidR="005A02BE">
          <w:rPr>
            <w:noProof/>
            <w:webHidden/>
          </w:rPr>
          <w:fldChar w:fldCharType="end"/>
        </w:r>
      </w:hyperlink>
    </w:p>
    <w:p w14:paraId="606B833F" w14:textId="0A921E35" w:rsidR="005A02BE" w:rsidRDefault="00E73371">
      <w:pPr>
        <w:pStyle w:val="TOC3"/>
        <w:rPr>
          <w:iCs w:val="0"/>
          <w:noProof/>
          <w:szCs w:val="22"/>
        </w:rPr>
      </w:pPr>
      <w:hyperlink w:anchor="_Toc506190470" w:history="1">
        <w:r w:rsidR="005A02BE" w:rsidRPr="00BE3297">
          <w:rPr>
            <w:rStyle w:val="Hyperlink"/>
            <w:noProof/>
          </w:rPr>
          <w:t>7.2.2</w:t>
        </w:r>
        <w:r w:rsidR="005A02BE">
          <w:rPr>
            <w:iCs w:val="0"/>
            <w:noProof/>
            <w:szCs w:val="22"/>
          </w:rPr>
          <w:tab/>
        </w:r>
        <w:r w:rsidR="005A02BE" w:rsidRPr="00BE3297">
          <w:rPr>
            <w:rStyle w:val="Hyperlink"/>
            <w:noProof/>
          </w:rPr>
          <w:t>Inputs to Verification Plan</w:t>
        </w:r>
        <w:r w:rsidR="005A02BE">
          <w:rPr>
            <w:noProof/>
            <w:webHidden/>
          </w:rPr>
          <w:tab/>
        </w:r>
        <w:r w:rsidR="005A02BE">
          <w:rPr>
            <w:noProof/>
            <w:webHidden/>
          </w:rPr>
          <w:fldChar w:fldCharType="begin"/>
        </w:r>
        <w:r w:rsidR="005A02BE">
          <w:rPr>
            <w:noProof/>
            <w:webHidden/>
          </w:rPr>
          <w:instrText xml:space="preserve"> PAGEREF _Toc506190470 \h </w:instrText>
        </w:r>
        <w:r w:rsidR="005A02BE">
          <w:rPr>
            <w:noProof/>
            <w:webHidden/>
          </w:rPr>
        </w:r>
        <w:r w:rsidR="005A02BE">
          <w:rPr>
            <w:noProof/>
            <w:webHidden/>
          </w:rPr>
          <w:fldChar w:fldCharType="separate"/>
        </w:r>
        <w:r w:rsidR="005A02BE">
          <w:rPr>
            <w:noProof/>
            <w:webHidden/>
          </w:rPr>
          <w:t>45</w:t>
        </w:r>
        <w:r w:rsidR="005A02BE">
          <w:rPr>
            <w:noProof/>
            <w:webHidden/>
          </w:rPr>
          <w:fldChar w:fldCharType="end"/>
        </w:r>
      </w:hyperlink>
    </w:p>
    <w:p w14:paraId="17970039" w14:textId="1953FA53" w:rsidR="005A02BE" w:rsidRDefault="00E73371">
      <w:pPr>
        <w:pStyle w:val="TOC3"/>
        <w:rPr>
          <w:iCs w:val="0"/>
          <w:noProof/>
          <w:szCs w:val="22"/>
        </w:rPr>
      </w:pPr>
      <w:hyperlink w:anchor="_Toc506190471" w:history="1">
        <w:r w:rsidR="005A02BE" w:rsidRPr="00BE3297">
          <w:rPr>
            <w:rStyle w:val="Hyperlink"/>
            <w:noProof/>
          </w:rPr>
          <w:t>7.2.3</w:t>
        </w:r>
        <w:r w:rsidR="005A02BE">
          <w:rPr>
            <w:iCs w:val="0"/>
            <w:noProof/>
            <w:szCs w:val="22"/>
          </w:rPr>
          <w:tab/>
        </w:r>
        <w:r w:rsidR="005A02BE" w:rsidRPr="00BE3297">
          <w:rPr>
            <w:rStyle w:val="Hyperlink"/>
            <w:noProof/>
          </w:rPr>
          <w:t>Test Plan Template</w:t>
        </w:r>
        <w:r w:rsidR="005A02BE">
          <w:rPr>
            <w:noProof/>
            <w:webHidden/>
          </w:rPr>
          <w:tab/>
        </w:r>
        <w:r w:rsidR="005A02BE">
          <w:rPr>
            <w:noProof/>
            <w:webHidden/>
          </w:rPr>
          <w:fldChar w:fldCharType="begin"/>
        </w:r>
        <w:r w:rsidR="005A02BE">
          <w:rPr>
            <w:noProof/>
            <w:webHidden/>
          </w:rPr>
          <w:instrText xml:space="preserve"> PAGEREF _Toc506190471 \h </w:instrText>
        </w:r>
        <w:r w:rsidR="005A02BE">
          <w:rPr>
            <w:noProof/>
            <w:webHidden/>
          </w:rPr>
        </w:r>
        <w:r w:rsidR="005A02BE">
          <w:rPr>
            <w:noProof/>
            <w:webHidden/>
          </w:rPr>
          <w:fldChar w:fldCharType="separate"/>
        </w:r>
        <w:r w:rsidR="005A02BE">
          <w:rPr>
            <w:noProof/>
            <w:webHidden/>
          </w:rPr>
          <w:t>46</w:t>
        </w:r>
        <w:r w:rsidR="005A02BE">
          <w:rPr>
            <w:noProof/>
            <w:webHidden/>
          </w:rPr>
          <w:fldChar w:fldCharType="end"/>
        </w:r>
      </w:hyperlink>
    </w:p>
    <w:p w14:paraId="16F0599C" w14:textId="3B2B9BC8" w:rsidR="005A02BE" w:rsidRDefault="00E73371">
      <w:pPr>
        <w:pStyle w:val="TOC3"/>
        <w:rPr>
          <w:iCs w:val="0"/>
          <w:noProof/>
          <w:szCs w:val="22"/>
        </w:rPr>
      </w:pPr>
      <w:hyperlink w:anchor="_Toc506190472" w:history="1">
        <w:r w:rsidR="005A02BE" w:rsidRPr="00BE3297">
          <w:rPr>
            <w:rStyle w:val="Hyperlink"/>
            <w:noProof/>
          </w:rPr>
          <w:t>7.2.4</w:t>
        </w:r>
        <w:r w:rsidR="005A02BE">
          <w:rPr>
            <w:iCs w:val="0"/>
            <w:noProof/>
            <w:szCs w:val="22"/>
          </w:rPr>
          <w:tab/>
        </w:r>
        <w:r w:rsidR="005A02BE" w:rsidRPr="00BE3297">
          <w:rPr>
            <w:rStyle w:val="Hyperlink"/>
            <w:noProof/>
          </w:rPr>
          <w:t>Levels of Testing</w:t>
        </w:r>
        <w:r w:rsidR="005A02BE">
          <w:rPr>
            <w:noProof/>
            <w:webHidden/>
          </w:rPr>
          <w:tab/>
        </w:r>
        <w:r w:rsidR="005A02BE">
          <w:rPr>
            <w:noProof/>
            <w:webHidden/>
          </w:rPr>
          <w:fldChar w:fldCharType="begin"/>
        </w:r>
        <w:r w:rsidR="005A02BE">
          <w:rPr>
            <w:noProof/>
            <w:webHidden/>
          </w:rPr>
          <w:instrText xml:space="preserve"> PAGEREF _Toc506190472 \h </w:instrText>
        </w:r>
        <w:r w:rsidR="005A02BE">
          <w:rPr>
            <w:noProof/>
            <w:webHidden/>
          </w:rPr>
        </w:r>
        <w:r w:rsidR="005A02BE">
          <w:rPr>
            <w:noProof/>
            <w:webHidden/>
          </w:rPr>
          <w:fldChar w:fldCharType="separate"/>
        </w:r>
        <w:r w:rsidR="005A02BE">
          <w:rPr>
            <w:noProof/>
            <w:webHidden/>
          </w:rPr>
          <w:t>46</w:t>
        </w:r>
        <w:r w:rsidR="005A02BE">
          <w:rPr>
            <w:noProof/>
            <w:webHidden/>
          </w:rPr>
          <w:fldChar w:fldCharType="end"/>
        </w:r>
      </w:hyperlink>
    </w:p>
    <w:p w14:paraId="1DAA736A" w14:textId="27DA96C4" w:rsidR="005A02BE" w:rsidRDefault="00E73371">
      <w:pPr>
        <w:pStyle w:val="TOC3"/>
        <w:rPr>
          <w:iCs w:val="0"/>
          <w:noProof/>
          <w:szCs w:val="22"/>
        </w:rPr>
      </w:pPr>
      <w:hyperlink w:anchor="_Toc506190473" w:history="1">
        <w:r w:rsidR="005A02BE" w:rsidRPr="00BE3297">
          <w:rPr>
            <w:rStyle w:val="Hyperlink"/>
            <w:noProof/>
          </w:rPr>
          <w:t>7.2.5</w:t>
        </w:r>
        <w:r w:rsidR="005A02BE">
          <w:rPr>
            <w:iCs w:val="0"/>
            <w:noProof/>
            <w:szCs w:val="22"/>
          </w:rPr>
          <w:tab/>
        </w:r>
        <w:r w:rsidR="005A02BE" w:rsidRPr="00BE3297">
          <w:rPr>
            <w:rStyle w:val="Hyperlink"/>
            <w:noProof/>
          </w:rPr>
          <w:t>Types of Tests</w:t>
        </w:r>
        <w:r w:rsidR="005A02BE">
          <w:rPr>
            <w:noProof/>
            <w:webHidden/>
          </w:rPr>
          <w:tab/>
        </w:r>
        <w:r w:rsidR="005A02BE">
          <w:rPr>
            <w:noProof/>
            <w:webHidden/>
          </w:rPr>
          <w:fldChar w:fldCharType="begin"/>
        </w:r>
        <w:r w:rsidR="005A02BE">
          <w:rPr>
            <w:noProof/>
            <w:webHidden/>
          </w:rPr>
          <w:instrText xml:space="preserve"> PAGEREF _Toc506190473 \h </w:instrText>
        </w:r>
        <w:r w:rsidR="005A02BE">
          <w:rPr>
            <w:noProof/>
            <w:webHidden/>
          </w:rPr>
        </w:r>
        <w:r w:rsidR="005A02BE">
          <w:rPr>
            <w:noProof/>
            <w:webHidden/>
          </w:rPr>
          <w:fldChar w:fldCharType="separate"/>
        </w:r>
        <w:r w:rsidR="005A02BE">
          <w:rPr>
            <w:noProof/>
            <w:webHidden/>
          </w:rPr>
          <w:t>47</w:t>
        </w:r>
        <w:r w:rsidR="005A02BE">
          <w:rPr>
            <w:noProof/>
            <w:webHidden/>
          </w:rPr>
          <w:fldChar w:fldCharType="end"/>
        </w:r>
      </w:hyperlink>
    </w:p>
    <w:p w14:paraId="2F1A76C3" w14:textId="19399C5D" w:rsidR="005A02BE" w:rsidRDefault="00E73371">
      <w:pPr>
        <w:pStyle w:val="TOC3"/>
        <w:rPr>
          <w:iCs w:val="0"/>
          <w:noProof/>
          <w:szCs w:val="22"/>
        </w:rPr>
      </w:pPr>
      <w:hyperlink w:anchor="_Toc506190474" w:history="1">
        <w:r w:rsidR="005A02BE" w:rsidRPr="00BE3297">
          <w:rPr>
            <w:rStyle w:val="Hyperlink"/>
            <w:noProof/>
          </w:rPr>
          <w:t>7.2.6</w:t>
        </w:r>
        <w:r w:rsidR="005A02BE">
          <w:rPr>
            <w:iCs w:val="0"/>
            <w:noProof/>
            <w:szCs w:val="22"/>
          </w:rPr>
          <w:tab/>
        </w:r>
        <w:r w:rsidR="005A02BE" w:rsidRPr="00BE3297">
          <w:rPr>
            <w:rStyle w:val="Hyperlink"/>
            <w:noProof/>
          </w:rPr>
          <w:t>Result Analysis</w:t>
        </w:r>
        <w:r w:rsidR="005A02BE">
          <w:rPr>
            <w:noProof/>
            <w:webHidden/>
          </w:rPr>
          <w:tab/>
        </w:r>
        <w:r w:rsidR="005A02BE">
          <w:rPr>
            <w:noProof/>
            <w:webHidden/>
          </w:rPr>
          <w:fldChar w:fldCharType="begin"/>
        </w:r>
        <w:r w:rsidR="005A02BE">
          <w:rPr>
            <w:noProof/>
            <w:webHidden/>
          </w:rPr>
          <w:instrText xml:space="preserve"> PAGEREF _Toc506190474 \h </w:instrText>
        </w:r>
        <w:r w:rsidR="005A02BE">
          <w:rPr>
            <w:noProof/>
            <w:webHidden/>
          </w:rPr>
        </w:r>
        <w:r w:rsidR="005A02BE">
          <w:rPr>
            <w:noProof/>
            <w:webHidden/>
          </w:rPr>
          <w:fldChar w:fldCharType="separate"/>
        </w:r>
        <w:r w:rsidR="005A02BE">
          <w:rPr>
            <w:noProof/>
            <w:webHidden/>
          </w:rPr>
          <w:t>49</w:t>
        </w:r>
        <w:r w:rsidR="005A02BE">
          <w:rPr>
            <w:noProof/>
            <w:webHidden/>
          </w:rPr>
          <w:fldChar w:fldCharType="end"/>
        </w:r>
      </w:hyperlink>
    </w:p>
    <w:p w14:paraId="254AD4BC" w14:textId="5379C655" w:rsidR="005A02BE" w:rsidRDefault="00E73371">
      <w:pPr>
        <w:pStyle w:val="TOC3"/>
        <w:rPr>
          <w:iCs w:val="0"/>
          <w:noProof/>
          <w:szCs w:val="22"/>
        </w:rPr>
      </w:pPr>
      <w:hyperlink w:anchor="_Toc506190475" w:history="1">
        <w:r w:rsidR="005A02BE" w:rsidRPr="00BE3297">
          <w:rPr>
            <w:rStyle w:val="Hyperlink"/>
            <w:noProof/>
          </w:rPr>
          <w:t>7.2.7</w:t>
        </w:r>
        <w:r w:rsidR="005A02BE">
          <w:rPr>
            <w:iCs w:val="0"/>
            <w:noProof/>
            <w:szCs w:val="22"/>
          </w:rPr>
          <w:tab/>
        </w:r>
        <w:r w:rsidR="005A02BE" w:rsidRPr="00BE3297">
          <w:rPr>
            <w:rStyle w:val="Hyperlink"/>
            <w:noProof/>
          </w:rPr>
          <w:t>Safety and Reliability Verification</w:t>
        </w:r>
        <w:r w:rsidR="005A02BE">
          <w:rPr>
            <w:noProof/>
            <w:webHidden/>
          </w:rPr>
          <w:tab/>
        </w:r>
        <w:r w:rsidR="005A02BE">
          <w:rPr>
            <w:noProof/>
            <w:webHidden/>
          </w:rPr>
          <w:fldChar w:fldCharType="begin"/>
        </w:r>
        <w:r w:rsidR="005A02BE">
          <w:rPr>
            <w:noProof/>
            <w:webHidden/>
          </w:rPr>
          <w:instrText xml:space="preserve"> PAGEREF _Toc506190475 \h </w:instrText>
        </w:r>
        <w:r w:rsidR="005A02BE">
          <w:rPr>
            <w:noProof/>
            <w:webHidden/>
          </w:rPr>
        </w:r>
        <w:r w:rsidR="005A02BE">
          <w:rPr>
            <w:noProof/>
            <w:webHidden/>
          </w:rPr>
          <w:fldChar w:fldCharType="separate"/>
        </w:r>
        <w:r w:rsidR="005A02BE">
          <w:rPr>
            <w:noProof/>
            <w:webHidden/>
          </w:rPr>
          <w:t>49</w:t>
        </w:r>
        <w:r w:rsidR="005A02BE">
          <w:rPr>
            <w:noProof/>
            <w:webHidden/>
          </w:rPr>
          <w:fldChar w:fldCharType="end"/>
        </w:r>
      </w:hyperlink>
    </w:p>
    <w:p w14:paraId="42CFE51F" w14:textId="296D5D91" w:rsidR="005A02BE" w:rsidRDefault="00E73371">
      <w:pPr>
        <w:pStyle w:val="TOC3"/>
        <w:rPr>
          <w:iCs w:val="0"/>
          <w:noProof/>
          <w:szCs w:val="22"/>
        </w:rPr>
      </w:pPr>
      <w:hyperlink w:anchor="_Toc506190476" w:history="1">
        <w:r w:rsidR="005A02BE" w:rsidRPr="00BE3297">
          <w:rPr>
            <w:rStyle w:val="Hyperlink"/>
            <w:noProof/>
          </w:rPr>
          <w:t>7.2.8</w:t>
        </w:r>
        <w:r w:rsidR="005A02BE">
          <w:rPr>
            <w:iCs w:val="0"/>
            <w:noProof/>
            <w:szCs w:val="22"/>
          </w:rPr>
          <w:tab/>
        </w:r>
        <w:r w:rsidR="005A02BE" w:rsidRPr="00BE3297">
          <w:rPr>
            <w:rStyle w:val="Hyperlink"/>
            <w:noProof/>
          </w:rPr>
          <w:t>Coverage Metrics</w:t>
        </w:r>
        <w:r w:rsidR="005A02BE">
          <w:rPr>
            <w:noProof/>
            <w:webHidden/>
          </w:rPr>
          <w:tab/>
        </w:r>
        <w:r w:rsidR="005A02BE">
          <w:rPr>
            <w:noProof/>
            <w:webHidden/>
          </w:rPr>
          <w:fldChar w:fldCharType="begin"/>
        </w:r>
        <w:r w:rsidR="005A02BE">
          <w:rPr>
            <w:noProof/>
            <w:webHidden/>
          </w:rPr>
          <w:instrText xml:space="preserve"> PAGEREF _Toc506190476 \h </w:instrText>
        </w:r>
        <w:r w:rsidR="005A02BE">
          <w:rPr>
            <w:noProof/>
            <w:webHidden/>
          </w:rPr>
        </w:r>
        <w:r w:rsidR="005A02BE">
          <w:rPr>
            <w:noProof/>
            <w:webHidden/>
          </w:rPr>
          <w:fldChar w:fldCharType="separate"/>
        </w:r>
        <w:r w:rsidR="005A02BE">
          <w:rPr>
            <w:noProof/>
            <w:webHidden/>
          </w:rPr>
          <w:t>49</w:t>
        </w:r>
        <w:r w:rsidR="005A02BE">
          <w:rPr>
            <w:noProof/>
            <w:webHidden/>
          </w:rPr>
          <w:fldChar w:fldCharType="end"/>
        </w:r>
      </w:hyperlink>
    </w:p>
    <w:p w14:paraId="3C95B246" w14:textId="21E52C6A" w:rsidR="005A02BE" w:rsidRDefault="00E73371">
      <w:pPr>
        <w:pStyle w:val="TOC2"/>
        <w:tabs>
          <w:tab w:val="left" w:pos="800"/>
        </w:tabs>
        <w:rPr>
          <w:noProof/>
          <w:szCs w:val="22"/>
        </w:rPr>
      </w:pPr>
      <w:hyperlink w:anchor="_Toc506190477" w:history="1">
        <w:r w:rsidR="005A02BE" w:rsidRPr="00BE3297">
          <w:rPr>
            <w:rStyle w:val="Hyperlink"/>
            <w:noProof/>
          </w:rPr>
          <w:t>7.3</w:t>
        </w:r>
        <w:r w:rsidR="005A02BE">
          <w:rPr>
            <w:noProof/>
            <w:szCs w:val="22"/>
          </w:rPr>
          <w:tab/>
        </w:r>
        <w:r w:rsidR="005A02BE" w:rsidRPr="00BE3297">
          <w:rPr>
            <w:rStyle w:val="Hyperlink"/>
            <w:noProof/>
          </w:rPr>
          <w:t>Regression Testing</w:t>
        </w:r>
        <w:r w:rsidR="005A02BE">
          <w:rPr>
            <w:noProof/>
            <w:webHidden/>
          </w:rPr>
          <w:tab/>
        </w:r>
        <w:r w:rsidR="005A02BE">
          <w:rPr>
            <w:noProof/>
            <w:webHidden/>
          </w:rPr>
          <w:fldChar w:fldCharType="begin"/>
        </w:r>
        <w:r w:rsidR="005A02BE">
          <w:rPr>
            <w:noProof/>
            <w:webHidden/>
          </w:rPr>
          <w:instrText xml:space="preserve"> PAGEREF _Toc506190477 \h </w:instrText>
        </w:r>
        <w:r w:rsidR="005A02BE">
          <w:rPr>
            <w:noProof/>
            <w:webHidden/>
          </w:rPr>
        </w:r>
        <w:r w:rsidR="005A02BE">
          <w:rPr>
            <w:noProof/>
            <w:webHidden/>
          </w:rPr>
          <w:fldChar w:fldCharType="separate"/>
        </w:r>
        <w:r w:rsidR="005A02BE">
          <w:rPr>
            <w:noProof/>
            <w:webHidden/>
          </w:rPr>
          <w:t>50</w:t>
        </w:r>
        <w:r w:rsidR="005A02BE">
          <w:rPr>
            <w:noProof/>
            <w:webHidden/>
          </w:rPr>
          <w:fldChar w:fldCharType="end"/>
        </w:r>
      </w:hyperlink>
    </w:p>
    <w:p w14:paraId="55E5035E" w14:textId="6DDA38CF" w:rsidR="005A02BE" w:rsidRDefault="00E73371">
      <w:pPr>
        <w:pStyle w:val="TOC3"/>
        <w:rPr>
          <w:iCs w:val="0"/>
          <w:noProof/>
          <w:szCs w:val="22"/>
        </w:rPr>
      </w:pPr>
      <w:hyperlink w:anchor="_Toc506190478" w:history="1">
        <w:r w:rsidR="005A02BE" w:rsidRPr="00BE3297">
          <w:rPr>
            <w:rStyle w:val="Hyperlink"/>
            <w:noProof/>
          </w:rPr>
          <w:t>7.3.1</w:t>
        </w:r>
        <w:r w:rsidR="005A02BE">
          <w:rPr>
            <w:iCs w:val="0"/>
            <w:noProof/>
            <w:szCs w:val="22"/>
          </w:rPr>
          <w:tab/>
        </w:r>
        <w:r w:rsidR="005A02BE" w:rsidRPr="00BE3297">
          <w:rPr>
            <w:rStyle w:val="Hyperlink"/>
            <w:noProof/>
          </w:rPr>
          <w:t>Bug Tracking—JIRA</w:t>
        </w:r>
        <w:r w:rsidR="005A02BE">
          <w:rPr>
            <w:noProof/>
            <w:webHidden/>
          </w:rPr>
          <w:tab/>
        </w:r>
        <w:r w:rsidR="005A02BE">
          <w:rPr>
            <w:noProof/>
            <w:webHidden/>
          </w:rPr>
          <w:fldChar w:fldCharType="begin"/>
        </w:r>
        <w:r w:rsidR="005A02BE">
          <w:rPr>
            <w:noProof/>
            <w:webHidden/>
          </w:rPr>
          <w:instrText xml:space="preserve"> PAGEREF _Toc506190478 \h </w:instrText>
        </w:r>
        <w:r w:rsidR="005A02BE">
          <w:rPr>
            <w:noProof/>
            <w:webHidden/>
          </w:rPr>
        </w:r>
        <w:r w:rsidR="005A02BE">
          <w:rPr>
            <w:noProof/>
            <w:webHidden/>
          </w:rPr>
          <w:fldChar w:fldCharType="separate"/>
        </w:r>
        <w:r w:rsidR="005A02BE">
          <w:rPr>
            <w:noProof/>
            <w:webHidden/>
          </w:rPr>
          <w:t>51</w:t>
        </w:r>
        <w:r w:rsidR="005A02BE">
          <w:rPr>
            <w:noProof/>
            <w:webHidden/>
          </w:rPr>
          <w:fldChar w:fldCharType="end"/>
        </w:r>
      </w:hyperlink>
    </w:p>
    <w:p w14:paraId="4DBF021E" w14:textId="1C4714BC" w:rsidR="005A02BE" w:rsidRDefault="00E73371">
      <w:pPr>
        <w:pStyle w:val="TOC3"/>
        <w:rPr>
          <w:iCs w:val="0"/>
          <w:noProof/>
          <w:szCs w:val="22"/>
        </w:rPr>
      </w:pPr>
      <w:hyperlink w:anchor="_Toc506190479" w:history="1">
        <w:r w:rsidR="005A02BE" w:rsidRPr="00BE3297">
          <w:rPr>
            <w:rStyle w:val="Hyperlink"/>
            <w:noProof/>
          </w:rPr>
          <w:t>7.3.2</w:t>
        </w:r>
        <w:r w:rsidR="005A02BE">
          <w:rPr>
            <w:iCs w:val="0"/>
            <w:noProof/>
            <w:szCs w:val="22"/>
          </w:rPr>
          <w:tab/>
        </w:r>
        <w:r w:rsidR="005A02BE" w:rsidRPr="00BE3297">
          <w:rPr>
            <w:rStyle w:val="Hyperlink"/>
            <w:noProof/>
          </w:rPr>
          <w:t>Checklist</w:t>
        </w:r>
        <w:r w:rsidR="005A02BE">
          <w:rPr>
            <w:noProof/>
            <w:webHidden/>
          </w:rPr>
          <w:tab/>
        </w:r>
        <w:r w:rsidR="005A02BE">
          <w:rPr>
            <w:noProof/>
            <w:webHidden/>
          </w:rPr>
          <w:fldChar w:fldCharType="begin"/>
        </w:r>
        <w:r w:rsidR="005A02BE">
          <w:rPr>
            <w:noProof/>
            <w:webHidden/>
          </w:rPr>
          <w:instrText xml:space="preserve"> PAGEREF _Toc506190479 \h </w:instrText>
        </w:r>
        <w:r w:rsidR="005A02BE">
          <w:rPr>
            <w:noProof/>
            <w:webHidden/>
          </w:rPr>
        </w:r>
        <w:r w:rsidR="005A02BE">
          <w:rPr>
            <w:noProof/>
            <w:webHidden/>
          </w:rPr>
          <w:fldChar w:fldCharType="separate"/>
        </w:r>
        <w:r w:rsidR="005A02BE">
          <w:rPr>
            <w:noProof/>
            <w:webHidden/>
          </w:rPr>
          <w:t>52</w:t>
        </w:r>
        <w:r w:rsidR="005A02BE">
          <w:rPr>
            <w:noProof/>
            <w:webHidden/>
          </w:rPr>
          <w:fldChar w:fldCharType="end"/>
        </w:r>
      </w:hyperlink>
    </w:p>
    <w:p w14:paraId="33C111FD" w14:textId="4D240A96" w:rsidR="005A02BE" w:rsidRDefault="00E73371">
      <w:pPr>
        <w:pStyle w:val="TOC1"/>
        <w:rPr>
          <w:rFonts w:asciiTheme="minorHAnsi" w:hAnsiTheme="minorHAnsi"/>
          <w:b w:val="0"/>
          <w:color w:val="auto"/>
          <w:szCs w:val="22"/>
        </w:rPr>
      </w:pPr>
      <w:hyperlink w:anchor="_Toc506190480" w:history="1">
        <w:r w:rsidR="005A02BE" w:rsidRPr="00BE3297">
          <w:rPr>
            <w:rStyle w:val="Hyperlink"/>
            <w14:scene3d>
              <w14:camera w14:prst="orthographicFront"/>
              <w14:lightRig w14:rig="threePt" w14:dir="t">
                <w14:rot w14:lat="0" w14:lon="0" w14:rev="0"/>
              </w14:lightRig>
            </w14:scene3d>
          </w:rPr>
          <w:t>8</w:t>
        </w:r>
        <w:r w:rsidR="005A02BE">
          <w:rPr>
            <w:rFonts w:asciiTheme="minorHAnsi" w:hAnsiTheme="minorHAnsi"/>
            <w:b w:val="0"/>
            <w:color w:val="auto"/>
            <w:szCs w:val="22"/>
          </w:rPr>
          <w:tab/>
        </w:r>
        <w:r w:rsidR="005A02BE" w:rsidRPr="00BE3297">
          <w:rPr>
            <w:rStyle w:val="Hyperlink"/>
          </w:rPr>
          <w:t>Safety Verification</w:t>
        </w:r>
        <w:r w:rsidR="005A02BE">
          <w:rPr>
            <w:webHidden/>
          </w:rPr>
          <w:tab/>
        </w:r>
        <w:r w:rsidR="005A02BE">
          <w:rPr>
            <w:webHidden/>
          </w:rPr>
          <w:fldChar w:fldCharType="begin"/>
        </w:r>
        <w:r w:rsidR="005A02BE">
          <w:rPr>
            <w:webHidden/>
          </w:rPr>
          <w:instrText xml:space="preserve"> PAGEREF _Toc506190480 \h </w:instrText>
        </w:r>
        <w:r w:rsidR="005A02BE">
          <w:rPr>
            <w:webHidden/>
          </w:rPr>
        </w:r>
        <w:r w:rsidR="005A02BE">
          <w:rPr>
            <w:webHidden/>
          </w:rPr>
          <w:fldChar w:fldCharType="separate"/>
        </w:r>
        <w:r w:rsidR="005A02BE">
          <w:rPr>
            <w:webHidden/>
          </w:rPr>
          <w:t>53</w:t>
        </w:r>
        <w:r w:rsidR="005A02BE">
          <w:rPr>
            <w:webHidden/>
          </w:rPr>
          <w:fldChar w:fldCharType="end"/>
        </w:r>
      </w:hyperlink>
    </w:p>
    <w:p w14:paraId="10DBEFA1" w14:textId="5367B1BB" w:rsidR="005A02BE" w:rsidRDefault="00E73371">
      <w:pPr>
        <w:pStyle w:val="TOC2"/>
        <w:tabs>
          <w:tab w:val="left" w:pos="800"/>
        </w:tabs>
        <w:rPr>
          <w:noProof/>
          <w:szCs w:val="22"/>
        </w:rPr>
      </w:pPr>
      <w:hyperlink w:anchor="_Toc506190481" w:history="1">
        <w:r w:rsidR="005A02BE" w:rsidRPr="00BE3297">
          <w:rPr>
            <w:rStyle w:val="Hyperlink"/>
            <w:noProof/>
          </w:rPr>
          <w:t>8.1</w:t>
        </w:r>
        <w:r w:rsidR="005A02BE">
          <w:rPr>
            <w:noProof/>
            <w:szCs w:val="22"/>
          </w:rPr>
          <w:tab/>
        </w:r>
        <w:r w:rsidR="005A02BE" w:rsidRPr="00BE3297">
          <w:rPr>
            <w:rStyle w:val="Hyperlink"/>
            <w:noProof/>
          </w:rPr>
          <w:t>Safety Verification Codes</w:t>
        </w:r>
        <w:r w:rsidR="005A02BE">
          <w:rPr>
            <w:noProof/>
            <w:webHidden/>
          </w:rPr>
          <w:tab/>
        </w:r>
        <w:r w:rsidR="005A02BE">
          <w:rPr>
            <w:noProof/>
            <w:webHidden/>
          </w:rPr>
          <w:fldChar w:fldCharType="begin"/>
        </w:r>
        <w:r w:rsidR="005A02BE">
          <w:rPr>
            <w:noProof/>
            <w:webHidden/>
          </w:rPr>
          <w:instrText xml:space="preserve"> PAGEREF _Toc506190481 \h </w:instrText>
        </w:r>
        <w:r w:rsidR="005A02BE">
          <w:rPr>
            <w:noProof/>
            <w:webHidden/>
          </w:rPr>
        </w:r>
        <w:r w:rsidR="005A02BE">
          <w:rPr>
            <w:noProof/>
            <w:webHidden/>
          </w:rPr>
          <w:fldChar w:fldCharType="separate"/>
        </w:r>
        <w:r w:rsidR="005A02BE">
          <w:rPr>
            <w:noProof/>
            <w:webHidden/>
          </w:rPr>
          <w:t>53</w:t>
        </w:r>
        <w:r w:rsidR="005A02BE">
          <w:rPr>
            <w:noProof/>
            <w:webHidden/>
          </w:rPr>
          <w:fldChar w:fldCharType="end"/>
        </w:r>
      </w:hyperlink>
    </w:p>
    <w:p w14:paraId="6084A95C" w14:textId="40D65E75" w:rsidR="005A02BE" w:rsidRDefault="00E73371">
      <w:pPr>
        <w:pStyle w:val="TOC2"/>
        <w:tabs>
          <w:tab w:val="left" w:pos="800"/>
        </w:tabs>
        <w:rPr>
          <w:noProof/>
          <w:szCs w:val="22"/>
        </w:rPr>
      </w:pPr>
      <w:hyperlink w:anchor="_Toc506190482" w:history="1">
        <w:r w:rsidR="005A02BE" w:rsidRPr="00BE3297">
          <w:rPr>
            <w:rStyle w:val="Hyperlink"/>
            <w:noProof/>
          </w:rPr>
          <w:t>8.2</w:t>
        </w:r>
        <w:r w:rsidR="005A02BE">
          <w:rPr>
            <w:noProof/>
            <w:szCs w:val="22"/>
          </w:rPr>
          <w:tab/>
        </w:r>
        <w:r w:rsidR="005A02BE" w:rsidRPr="00BE3297">
          <w:rPr>
            <w:rStyle w:val="Hyperlink"/>
            <w:noProof/>
          </w:rPr>
          <w:t>Fault/Error Verification</w:t>
        </w:r>
        <w:r w:rsidR="005A02BE">
          <w:rPr>
            <w:noProof/>
            <w:webHidden/>
          </w:rPr>
          <w:tab/>
        </w:r>
        <w:r w:rsidR="005A02BE">
          <w:rPr>
            <w:noProof/>
            <w:webHidden/>
          </w:rPr>
          <w:fldChar w:fldCharType="begin"/>
        </w:r>
        <w:r w:rsidR="005A02BE">
          <w:rPr>
            <w:noProof/>
            <w:webHidden/>
          </w:rPr>
          <w:instrText xml:space="preserve"> PAGEREF _Toc506190482 \h </w:instrText>
        </w:r>
        <w:r w:rsidR="005A02BE">
          <w:rPr>
            <w:noProof/>
            <w:webHidden/>
          </w:rPr>
        </w:r>
        <w:r w:rsidR="005A02BE">
          <w:rPr>
            <w:noProof/>
            <w:webHidden/>
          </w:rPr>
          <w:fldChar w:fldCharType="separate"/>
        </w:r>
        <w:r w:rsidR="005A02BE">
          <w:rPr>
            <w:noProof/>
            <w:webHidden/>
          </w:rPr>
          <w:t>53</w:t>
        </w:r>
        <w:r w:rsidR="005A02BE">
          <w:rPr>
            <w:noProof/>
            <w:webHidden/>
          </w:rPr>
          <w:fldChar w:fldCharType="end"/>
        </w:r>
      </w:hyperlink>
    </w:p>
    <w:p w14:paraId="5C621F43" w14:textId="03E5EDBA" w:rsidR="005A02BE" w:rsidRDefault="00E73371">
      <w:pPr>
        <w:pStyle w:val="TOC3"/>
        <w:rPr>
          <w:iCs w:val="0"/>
          <w:noProof/>
          <w:szCs w:val="22"/>
        </w:rPr>
      </w:pPr>
      <w:hyperlink w:anchor="_Toc506190483" w:history="1">
        <w:r w:rsidR="005A02BE" w:rsidRPr="00BE3297">
          <w:rPr>
            <w:rStyle w:val="Hyperlink"/>
            <w:noProof/>
          </w:rPr>
          <w:t>8.2.1</w:t>
        </w:r>
        <w:r w:rsidR="005A02BE">
          <w:rPr>
            <w:iCs w:val="0"/>
            <w:noProof/>
            <w:szCs w:val="22"/>
          </w:rPr>
          <w:tab/>
        </w:r>
        <w:r w:rsidR="005A02BE" w:rsidRPr="00BE3297">
          <w:rPr>
            <w:rStyle w:val="Hyperlink"/>
            <w:noProof/>
          </w:rPr>
          <w:t>Transport Verification</w:t>
        </w:r>
        <w:r w:rsidR="005A02BE">
          <w:rPr>
            <w:noProof/>
            <w:webHidden/>
          </w:rPr>
          <w:tab/>
        </w:r>
        <w:r w:rsidR="005A02BE">
          <w:rPr>
            <w:noProof/>
            <w:webHidden/>
          </w:rPr>
          <w:fldChar w:fldCharType="begin"/>
        </w:r>
        <w:r w:rsidR="005A02BE">
          <w:rPr>
            <w:noProof/>
            <w:webHidden/>
          </w:rPr>
          <w:instrText xml:space="preserve"> PAGEREF _Toc506190483 \h </w:instrText>
        </w:r>
        <w:r w:rsidR="005A02BE">
          <w:rPr>
            <w:noProof/>
            <w:webHidden/>
          </w:rPr>
        </w:r>
        <w:r w:rsidR="005A02BE">
          <w:rPr>
            <w:noProof/>
            <w:webHidden/>
          </w:rPr>
          <w:fldChar w:fldCharType="separate"/>
        </w:r>
        <w:r w:rsidR="005A02BE">
          <w:rPr>
            <w:noProof/>
            <w:webHidden/>
          </w:rPr>
          <w:t>53</w:t>
        </w:r>
        <w:r w:rsidR="005A02BE">
          <w:rPr>
            <w:noProof/>
            <w:webHidden/>
          </w:rPr>
          <w:fldChar w:fldCharType="end"/>
        </w:r>
      </w:hyperlink>
    </w:p>
    <w:p w14:paraId="3B563C4F" w14:textId="187C508E" w:rsidR="005A02BE" w:rsidRDefault="00E73371">
      <w:pPr>
        <w:pStyle w:val="TOC3"/>
        <w:rPr>
          <w:iCs w:val="0"/>
          <w:noProof/>
          <w:szCs w:val="22"/>
        </w:rPr>
      </w:pPr>
      <w:hyperlink w:anchor="_Toc506190484" w:history="1">
        <w:r w:rsidR="005A02BE" w:rsidRPr="00BE3297">
          <w:rPr>
            <w:rStyle w:val="Hyperlink"/>
            <w:noProof/>
          </w:rPr>
          <w:t>8.2.2</w:t>
        </w:r>
        <w:r w:rsidR="005A02BE">
          <w:rPr>
            <w:iCs w:val="0"/>
            <w:noProof/>
            <w:szCs w:val="22"/>
          </w:rPr>
          <w:tab/>
        </w:r>
        <w:r w:rsidR="005A02BE" w:rsidRPr="00BE3297">
          <w:rPr>
            <w:rStyle w:val="Hyperlink"/>
            <w:noProof/>
          </w:rPr>
          <w:t>CSR Parity Injection Sweep with Interrupt Count</w:t>
        </w:r>
        <w:r w:rsidR="005A02BE">
          <w:rPr>
            <w:noProof/>
            <w:webHidden/>
          </w:rPr>
          <w:tab/>
        </w:r>
        <w:r w:rsidR="005A02BE">
          <w:rPr>
            <w:noProof/>
            <w:webHidden/>
          </w:rPr>
          <w:fldChar w:fldCharType="begin"/>
        </w:r>
        <w:r w:rsidR="005A02BE">
          <w:rPr>
            <w:noProof/>
            <w:webHidden/>
          </w:rPr>
          <w:instrText xml:space="preserve"> PAGEREF _Toc506190484 \h </w:instrText>
        </w:r>
        <w:r w:rsidR="005A02BE">
          <w:rPr>
            <w:noProof/>
            <w:webHidden/>
          </w:rPr>
        </w:r>
        <w:r w:rsidR="005A02BE">
          <w:rPr>
            <w:noProof/>
            <w:webHidden/>
          </w:rPr>
          <w:fldChar w:fldCharType="separate"/>
        </w:r>
        <w:r w:rsidR="005A02BE">
          <w:rPr>
            <w:noProof/>
            <w:webHidden/>
          </w:rPr>
          <w:t>54</w:t>
        </w:r>
        <w:r w:rsidR="005A02BE">
          <w:rPr>
            <w:noProof/>
            <w:webHidden/>
          </w:rPr>
          <w:fldChar w:fldCharType="end"/>
        </w:r>
      </w:hyperlink>
    </w:p>
    <w:p w14:paraId="76547CE9" w14:textId="76EC550B" w:rsidR="005A02BE" w:rsidRDefault="00E73371">
      <w:pPr>
        <w:pStyle w:val="TOC3"/>
        <w:rPr>
          <w:iCs w:val="0"/>
          <w:noProof/>
          <w:szCs w:val="22"/>
        </w:rPr>
      </w:pPr>
      <w:hyperlink w:anchor="_Toc506190485" w:history="1">
        <w:r w:rsidR="005A02BE" w:rsidRPr="00BE3297">
          <w:rPr>
            <w:rStyle w:val="Hyperlink"/>
            <w:noProof/>
          </w:rPr>
          <w:t>8.2.3</w:t>
        </w:r>
        <w:r w:rsidR="005A02BE">
          <w:rPr>
            <w:iCs w:val="0"/>
            <w:noProof/>
            <w:szCs w:val="22"/>
          </w:rPr>
          <w:tab/>
        </w:r>
        <w:r w:rsidR="005A02BE" w:rsidRPr="00BE3297">
          <w:rPr>
            <w:rStyle w:val="Hyperlink"/>
            <w:noProof/>
          </w:rPr>
          <w:t>Interface Parity</w:t>
        </w:r>
        <w:r w:rsidR="005A02BE">
          <w:rPr>
            <w:noProof/>
            <w:webHidden/>
          </w:rPr>
          <w:tab/>
        </w:r>
        <w:r w:rsidR="005A02BE">
          <w:rPr>
            <w:noProof/>
            <w:webHidden/>
          </w:rPr>
          <w:fldChar w:fldCharType="begin"/>
        </w:r>
        <w:r w:rsidR="005A02BE">
          <w:rPr>
            <w:noProof/>
            <w:webHidden/>
          </w:rPr>
          <w:instrText xml:space="preserve"> PAGEREF _Toc506190485 \h </w:instrText>
        </w:r>
        <w:r w:rsidR="005A02BE">
          <w:rPr>
            <w:noProof/>
            <w:webHidden/>
          </w:rPr>
        </w:r>
        <w:r w:rsidR="005A02BE">
          <w:rPr>
            <w:noProof/>
            <w:webHidden/>
          </w:rPr>
          <w:fldChar w:fldCharType="separate"/>
        </w:r>
        <w:r w:rsidR="005A02BE">
          <w:rPr>
            <w:noProof/>
            <w:webHidden/>
          </w:rPr>
          <w:t>54</w:t>
        </w:r>
        <w:r w:rsidR="005A02BE">
          <w:rPr>
            <w:noProof/>
            <w:webHidden/>
          </w:rPr>
          <w:fldChar w:fldCharType="end"/>
        </w:r>
      </w:hyperlink>
    </w:p>
    <w:p w14:paraId="2248EB29" w14:textId="1ADFE5D7" w:rsidR="005A02BE" w:rsidRDefault="00E73371">
      <w:pPr>
        <w:pStyle w:val="TOC1"/>
        <w:rPr>
          <w:rFonts w:asciiTheme="minorHAnsi" w:hAnsiTheme="minorHAnsi"/>
          <w:b w:val="0"/>
          <w:color w:val="auto"/>
          <w:szCs w:val="22"/>
        </w:rPr>
      </w:pPr>
      <w:hyperlink w:anchor="_Toc506190486" w:history="1">
        <w:r w:rsidR="005A02BE" w:rsidRPr="00BE3297">
          <w:rPr>
            <w:rStyle w:val="Hyperlink"/>
            <w14:scene3d>
              <w14:camera w14:prst="orthographicFront"/>
              <w14:lightRig w14:rig="threePt" w14:dir="t">
                <w14:rot w14:lat="0" w14:lon="0" w14:rev="0"/>
              </w14:lightRig>
            </w14:scene3d>
          </w:rPr>
          <w:t>9</w:t>
        </w:r>
        <w:r w:rsidR="005A02BE">
          <w:rPr>
            <w:rFonts w:asciiTheme="minorHAnsi" w:hAnsiTheme="minorHAnsi"/>
            <w:b w:val="0"/>
            <w:color w:val="auto"/>
            <w:szCs w:val="22"/>
          </w:rPr>
          <w:tab/>
        </w:r>
        <w:r w:rsidR="005A02BE" w:rsidRPr="00BE3297">
          <w:rPr>
            <w:rStyle w:val="Hyperlink"/>
          </w:rPr>
          <w:t>Safety Analysis Results</w:t>
        </w:r>
        <w:r w:rsidR="005A02BE">
          <w:rPr>
            <w:webHidden/>
          </w:rPr>
          <w:tab/>
        </w:r>
        <w:r w:rsidR="005A02BE">
          <w:rPr>
            <w:webHidden/>
          </w:rPr>
          <w:fldChar w:fldCharType="begin"/>
        </w:r>
        <w:r w:rsidR="005A02BE">
          <w:rPr>
            <w:webHidden/>
          </w:rPr>
          <w:instrText xml:space="preserve"> PAGEREF _Toc506190486 \h </w:instrText>
        </w:r>
        <w:r w:rsidR="005A02BE">
          <w:rPr>
            <w:webHidden/>
          </w:rPr>
        </w:r>
        <w:r w:rsidR="005A02BE">
          <w:rPr>
            <w:webHidden/>
          </w:rPr>
          <w:fldChar w:fldCharType="separate"/>
        </w:r>
        <w:r w:rsidR="005A02BE">
          <w:rPr>
            <w:webHidden/>
          </w:rPr>
          <w:t>55</w:t>
        </w:r>
        <w:r w:rsidR="005A02BE">
          <w:rPr>
            <w:webHidden/>
          </w:rPr>
          <w:fldChar w:fldCharType="end"/>
        </w:r>
      </w:hyperlink>
    </w:p>
    <w:p w14:paraId="627248C0" w14:textId="6F3A0147" w:rsidR="005A02BE" w:rsidRDefault="00E73371">
      <w:pPr>
        <w:pStyle w:val="TOC2"/>
        <w:tabs>
          <w:tab w:val="left" w:pos="800"/>
        </w:tabs>
        <w:rPr>
          <w:noProof/>
          <w:szCs w:val="22"/>
        </w:rPr>
      </w:pPr>
      <w:hyperlink w:anchor="_Toc506190487" w:history="1">
        <w:r w:rsidR="005A02BE" w:rsidRPr="00BE3297">
          <w:rPr>
            <w:rStyle w:val="Hyperlink"/>
            <w:noProof/>
          </w:rPr>
          <w:t>9.1</w:t>
        </w:r>
        <w:r w:rsidR="005A02BE">
          <w:rPr>
            <w:noProof/>
            <w:szCs w:val="22"/>
          </w:rPr>
          <w:tab/>
        </w:r>
        <w:r w:rsidR="005A02BE" w:rsidRPr="00BE3297">
          <w:rPr>
            <w:rStyle w:val="Hyperlink"/>
            <w:noProof/>
          </w:rPr>
          <w:t>Coverage Assumptions</w:t>
        </w:r>
        <w:r w:rsidR="005A02BE">
          <w:rPr>
            <w:noProof/>
            <w:webHidden/>
          </w:rPr>
          <w:tab/>
        </w:r>
        <w:r w:rsidR="005A02BE">
          <w:rPr>
            <w:noProof/>
            <w:webHidden/>
          </w:rPr>
          <w:fldChar w:fldCharType="begin"/>
        </w:r>
        <w:r w:rsidR="005A02BE">
          <w:rPr>
            <w:noProof/>
            <w:webHidden/>
          </w:rPr>
          <w:instrText xml:space="preserve"> PAGEREF _Toc506190487 \h </w:instrText>
        </w:r>
        <w:r w:rsidR="005A02BE">
          <w:rPr>
            <w:noProof/>
            <w:webHidden/>
          </w:rPr>
        </w:r>
        <w:r w:rsidR="005A02BE">
          <w:rPr>
            <w:noProof/>
            <w:webHidden/>
          </w:rPr>
          <w:fldChar w:fldCharType="separate"/>
        </w:r>
        <w:r w:rsidR="005A02BE">
          <w:rPr>
            <w:noProof/>
            <w:webHidden/>
          </w:rPr>
          <w:t>55</w:t>
        </w:r>
        <w:r w:rsidR="005A02BE">
          <w:rPr>
            <w:noProof/>
            <w:webHidden/>
          </w:rPr>
          <w:fldChar w:fldCharType="end"/>
        </w:r>
      </w:hyperlink>
    </w:p>
    <w:p w14:paraId="555DEB2E" w14:textId="5C426069" w:rsidR="005A02BE" w:rsidRDefault="00E73371">
      <w:pPr>
        <w:pStyle w:val="TOC3"/>
        <w:rPr>
          <w:iCs w:val="0"/>
          <w:noProof/>
          <w:szCs w:val="22"/>
        </w:rPr>
      </w:pPr>
      <w:hyperlink w:anchor="_Toc506190488" w:history="1">
        <w:r w:rsidR="005A02BE" w:rsidRPr="00BE3297">
          <w:rPr>
            <w:rStyle w:val="Hyperlink"/>
            <w:noProof/>
          </w:rPr>
          <w:t>9.1.1</w:t>
        </w:r>
        <w:r w:rsidR="005A02BE">
          <w:rPr>
            <w:iCs w:val="0"/>
            <w:noProof/>
            <w:szCs w:val="22"/>
          </w:rPr>
          <w:tab/>
        </w:r>
        <w:r w:rsidR="005A02BE" w:rsidRPr="00BE3297">
          <w:rPr>
            <w:rStyle w:val="Hyperlink"/>
            <w:noProof/>
          </w:rPr>
          <w:t>ECC</w:t>
        </w:r>
        <w:r w:rsidR="005A02BE">
          <w:rPr>
            <w:noProof/>
            <w:webHidden/>
          </w:rPr>
          <w:tab/>
        </w:r>
        <w:r w:rsidR="005A02BE">
          <w:rPr>
            <w:noProof/>
            <w:webHidden/>
          </w:rPr>
          <w:fldChar w:fldCharType="begin"/>
        </w:r>
        <w:r w:rsidR="005A02BE">
          <w:rPr>
            <w:noProof/>
            <w:webHidden/>
          </w:rPr>
          <w:instrText xml:space="preserve"> PAGEREF _Toc506190488 \h </w:instrText>
        </w:r>
        <w:r w:rsidR="005A02BE">
          <w:rPr>
            <w:noProof/>
            <w:webHidden/>
          </w:rPr>
        </w:r>
        <w:r w:rsidR="005A02BE">
          <w:rPr>
            <w:noProof/>
            <w:webHidden/>
          </w:rPr>
          <w:fldChar w:fldCharType="separate"/>
        </w:r>
        <w:r w:rsidR="005A02BE">
          <w:rPr>
            <w:noProof/>
            <w:webHidden/>
          </w:rPr>
          <w:t>55</w:t>
        </w:r>
        <w:r w:rsidR="005A02BE">
          <w:rPr>
            <w:noProof/>
            <w:webHidden/>
          </w:rPr>
          <w:fldChar w:fldCharType="end"/>
        </w:r>
      </w:hyperlink>
    </w:p>
    <w:p w14:paraId="0F14201A" w14:textId="724F90F6" w:rsidR="005A02BE" w:rsidRDefault="00E73371">
      <w:pPr>
        <w:pStyle w:val="TOC3"/>
        <w:rPr>
          <w:iCs w:val="0"/>
          <w:noProof/>
          <w:szCs w:val="22"/>
        </w:rPr>
      </w:pPr>
      <w:hyperlink w:anchor="_Toc506190489" w:history="1">
        <w:r w:rsidR="005A02BE" w:rsidRPr="00BE3297">
          <w:rPr>
            <w:rStyle w:val="Hyperlink"/>
            <w:noProof/>
          </w:rPr>
          <w:t>9.1.2</w:t>
        </w:r>
        <w:r w:rsidR="005A02BE">
          <w:rPr>
            <w:iCs w:val="0"/>
            <w:noProof/>
            <w:szCs w:val="22"/>
          </w:rPr>
          <w:tab/>
        </w:r>
        <w:r w:rsidR="005A02BE" w:rsidRPr="00BE3297">
          <w:rPr>
            <w:rStyle w:val="Hyperlink"/>
            <w:noProof/>
          </w:rPr>
          <w:t>Parity</w:t>
        </w:r>
        <w:r w:rsidR="005A02BE">
          <w:rPr>
            <w:noProof/>
            <w:webHidden/>
          </w:rPr>
          <w:tab/>
        </w:r>
        <w:r w:rsidR="005A02BE">
          <w:rPr>
            <w:noProof/>
            <w:webHidden/>
          </w:rPr>
          <w:fldChar w:fldCharType="begin"/>
        </w:r>
        <w:r w:rsidR="005A02BE">
          <w:rPr>
            <w:noProof/>
            <w:webHidden/>
          </w:rPr>
          <w:instrText xml:space="preserve"> PAGEREF _Toc506190489 \h </w:instrText>
        </w:r>
        <w:r w:rsidR="005A02BE">
          <w:rPr>
            <w:noProof/>
            <w:webHidden/>
          </w:rPr>
        </w:r>
        <w:r w:rsidR="005A02BE">
          <w:rPr>
            <w:noProof/>
            <w:webHidden/>
          </w:rPr>
          <w:fldChar w:fldCharType="separate"/>
        </w:r>
        <w:r w:rsidR="005A02BE">
          <w:rPr>
            <w:noProof/>
            <w:webHidden/>
          </w:rPr>
          <w:t>55</w:t>
        </w:r>
        <w:r w:rsidR="005A02BE">
          <w:rPr>
            <w:noProof/>
            <w:webHidden/>
          </w:rPr>
          <w:fldChar w:fldCharType="end"/>
        </w:r>
      </w:hyperlink>
    </w:p>
    <w:p w14:paraId="12203780" w14:textId="7BC67CED" w:rsidR="005A02BE" w:rsidRDefault="00E73371">
      <w:pPr>
        <w:pStyle w:val="TOC2"/>
        <w:tabs>
          <w:tab w:val="left" w:pos="800"/>
        </w:tabs>
        <w:rPr>
          <w:noProof/>
          <w:szCs w:val="22"/>
        </w:rPr>
      </w:pPr>
      <w:hyperlink w:anchor="_Toc506190490" w:history="1">
        <w:r w:rsidR="005A02BE" w:rsidRPr="00BE3297">
          <w:rPr>
            <w:rStyle w:val="Hyperlink"/>
            <w:noProof/>
          </w:rPr>
          <w:t>9.2</w:t>
        </w:r>
        <w:r w:rsidR="005A02BE">
          <w:rPr>
            <w:noProof/>
            <w:szCs w:val="22"/>
          </w:rPr>
          <w:tab/>
        </w:r>
        <w:r w:rsidR="005A02BE" w:rsidRPr="00BE3297">
          <w:rPr>
            <w:rStyle w:val="Hyperlink"/>
            <w:noProof/>
          </w:rPr>
          <w:t>Fault Injection</w:t>
        </w:r>
        <w:r w:rsidR="005A02BE">
          <w:rPr>
            <w:noProof/>
            <w:webHidden/>
          </w:rPr>
          <w:tab/>
        </w:r>
        <w:r w:rsidR="005A02BE">
          <w:rPr>
            <w:noProof/>
            <w:webHidden/>
          </w:rPr>
          <w:fldChar w:fldCharType="begin"/>
        </w:r>
        <w:r w:rsidR="005A02BE">
          <w:rPr>
            <w:noProof/>
            <w:webHidden/>
          </w:rPr>
          <w:instrText xml:space="preserve"> PAGEREF _Toc506190490 \h </w:instrText>
        </w:r>
        <w:r w:rsidR="005A02BE">
          <w:rPr>
            <w:noProof/>
            <w:webHidden/>
          </w:rPr>
        </w:r>
        <w:r w:rsidR="005A02BE">
          <w:rPr>
            <w:noProof/>
            <w:webHidden/>
          </w:rPr>
          <w:fldChar w:fldCharType="separate"/>
        </w:r>
        <w:r w:rsidR="005A02BE">
          <w:rPr>
            <w:noProof/>
            <w:webHidden/>
          </w:rPr>
          <w:t>56</w:t>
        </w:r>
        <w:r w:rsidR="005A02BE">
          <w:rPr>
            <w:noProof/>
            <w:webHidden/>
          </w:rPr>
          <w:fldChar w:fldCharType="end"/>
        </w:r>
      </w:hyperlink>
    </w:p>
    <w:p w14:paraId="78FDE9DC" w14:textId="26EB1163" w:rsidR="005A02BE" w:rsidRDefault="00E73371">
      <w:pPr>
        <w:pStyle w:val="TOC2"/>
        <w:tabs>
          <w:tab w:val="left" w:pos="800"/>
        </w:tabs>
        <w:rPr>
          <w:noProof/>
          <w:szCs w:val="22"/>
        </w:rPr>
      </w:pPr>
      <w:hyperlink w:anchor="_Toc506190491" w:history="1">
        <w:r w:rsidR="005A02BE" w:rsidRPr="00BE3297">
          <w:rPr>
            <w:rStyle w:val="Hyperlink"/>
            <w:noProof/>
          </w:rPr>
          <w:t>9.3</w:t>
        </w:r>
        <w:r w:rsidR="005A02BE">
          <w:rPr>
            <w:noProof/>
            <w:szCs w:val="22"/>
          </w:rPr>
          <w:tab/>
        </w:r>
        <w:r w:rsidR="005A02BE" w:rsidRPr="00BE3297">
          <w:rPr>
            <w:rStyle w:val="Hyperlink"/>
            <w:noProof/>
          </w:rPr>
          <w:t>FMEDA</w:t>
        </w:r>
        <w:r w:rsidR="005A02BE">
          <w:rPr>
            <w:noProof/>
            <w:webHidden/>
          </w:rPr>
          <w:tab/>
        </w:r>
        <w:r w:rsidR="005A02BE">
          <w:rPr>
            <w:noProof/>
            <w:webHidden/>
          </w:rPr>
          <w:fldChar w:fldCharType="begin"/>
        </w:r>
        <w:r w:rsidR="005A02BE">
          <w:rPr>
            <w:noProof/>
            <w:webHidden/>
          </w:rPr>
          <w:instrText xml:space="preserve"> PAGEREF _Toc506190491 \h </w:instrText>
        </w:r>
        <w:r w:rsidR="005A02BE">
          <w:rPr>
            <w:noProof/>
            <w:webHidden/>
          </w:rPr>
        </w:r>
        <w:r w:rsidR="005A02BE">
          <w:rPr>
            <w:noProof/>
            <w:webHidden/>
          </w:rPr>
          <w:fldChar w:fldCharType="separate"/>
        </w:r>
        <w:r w:rsidR="005A02BE">
          <w:rPr>
            <w:noProof/>
            <w:webHidden/>
          </w:rPr>
          <w:t>56</w:t>
        </w:r>
        <w:r w:rsidR="005A02BE">
          <w:rPr>
            <w:noProof/>
            <w:webHidden/>
          </w:rPr>
          <w:fldChar w:fldCharType="end"/>
        </w:r>
      </w:hyperlink>
    </w:p>
    <w:p w14:paraId="40019E40" w14:textId="6A474387" w:rsidR="005A02BE" w:rsidRDefault="00E73371">
      <w:pPr>
        <w:pStyle w:val="TOC2"/>
        <w:tabs>
          <w:tab w:val="left" w:pos="800"/>
        </w:tabs>
        <w:rPr>
          <w:noProof/>
          <w:szCs w:val="22"/>
        </w:rPr>
      </w:pPr>
      <w:hyperlink w:anchor="_Toc506190492" w:history="1">
        <w:r w:rsidR="005A02BE" w:rsidRPr="00BE3297">
          <w:rPr>
            <w:rStyle w:val="Hyperlink"/>
            <w:noProof/>
          </w:rPr>
          <w:t>9.4</w:t>
        </w:r>
        <w:r w:rsidR="005A02BE">
          <w:rPr>
            <w:noProof/>
            <w:szCs w:val="22"/>
          </w:rPr>
          <w:tab/>
        </w:r>
        <w:r w:rsidR="005A02BE" w:rsidRPr="00BE3297">
          <w:rPr>
            <w:rStyle w:val="Hyperlink"/>
            <w:noProof/>
          </w:rPr>
          <w:t>DFA</w:t>
        </w:r>
        <w:r w:rsidR="005A02BE">
          <w:rPr>
            <w:noProof/>
            <w:webHidden/>
          </w:rPr>
          <w:tab/>
        </w:r>
        <w:r w:rsidR="005A02BE">
          <w:rPr>
            <w:noProof/>
            <w:webHidden/>
          </w:rPr>
          <w:fldChar w:fldCharType="begin"/>
        </w:r>
        <w:r w:rsidR="005A02BE">
          <w:rPr>
            <w:noProof/>
            <w:webHidden/>
          </w:rPr>
          <w:instrText xml:space="preserve"> PAGEREF _Toc506190492 \h </w:instrText>
        </w:r>
        <w:r w:rsidR="005A02BE">
          <w:rPr>
            <w:noProof/>
            <w:webHidden/>
          </w:rPr>
        </w:r>
        <w:r w:rsidR="005A02BE">
          <w:rPr>
            <w:noProof/>
            <w:webHidden/>
          </w:rPr>
          <w:fldChar w:fldCharType="separate"/>
        </w:r>
        <w:r w:rsidR="005A02BE">
          <w:rPr>
            <w:noProof/>
            <w:webHidden/>
          </w:rPr>
          <w:t>56</w:t>
        </w:r>
        <w:r w:rsidR="005A02BE">
          <w:rPr>
            <w:noProof/>
            <w:webHidden/>
          </w:rPr>
          <w:fldChar w:fldCharType="end"/>
        </w:r>
      </w:hyperlink>
    </w:p>
    <w:p w14:paraId="1920C482" w14:textId="4E2865B1" w:rsidR="005A02BE" w:rsidRDefault="00E73371">
      <w:pPr>
        <w:pStyle w:val="TOC1"/>
        <w:rPr>
          <w:rFonts w:asciiTheme="minorHAnsi" w:hAnsiTheme="minorHAnsi"/>
          <w:b w:val="0"/>
          <w:color w:val="auto"/>
          <w:szCs w:val="22"/>
        </w:rPr>
      </w:pPr>
      <w:hyperlink w:anchor="_Toc506190493" w:history="1">
        <w:r w:rsidR="005A02BE" w:rsidRPr="00BE3297">
          <w:rPr>
            <w:rStyle w:val="Hyperlink"/>
            <w14:scene3d>
              <w14:camera w14:prst="orthographicFront"/>
              <w14:lightRig w14:rig="threePt" w14:dir="t">
                <w14:rot w14:lat="0" w14:lon="0" w14:rev="0"/>
              </w14:lightRig>
            </w14:scene3d>
          </w:rPr>
          <w:t>10</w:t>
        </w:r>
        <w:r w:rsidR="005A02BE">
          <w:rPr>
            <w:rFonts w:asciiTheme="minorHAnsi" w:hAnsiTheme="minorHAnsi"/>
            <w:b w:val="0"/>
            <w:color w:val="auto"/>
            <w:szCs w:val="22"/>
          </w:rPr>
          <w:tab/>
        </w:r>
        <w:r w:rsidR="005A02BE" w:rsidRPr="00BE3297">
          <w:rPr>
            <w:rStyle w:val="Hyperlink"/>
          </w:rPr>
          <w:t>Terminology</w:t>
        </w:r>
        <w:r w:rsidR="005A02BE">
          <w:rPr>
            <w:webHidden/>
          </w:rPr>
          <w:tab/>
        </w:r>
        <w:r w:rsidR="005A02BE">
          <w:rPr>
            <w:webHidden/>
          </w:rPr>
          <w:fldChar w:fldCharType="begin"/>
        </w:r>
        <w:r w:rsidR="005A02BE">
          <w:rPr>
            <w:webHidden/>
          </w:rPr>
          <w:instrText xml:space="preserve"> PAGEREF _Toc506190493 \h </w:instrText>
        </w:r>
        <w:r w:rsidR="005A02BE">
          <w:rPr>
            <w:webHidden/>
          </w:rPr>
        </w:r>
        <w:r w:rsidR="005A02BE">
          <w:rPr>
            <w:webHidden/>
          </w:rPr>
          <w:fldChar w:fldCharType="separate"/>
        </w:r>
        <w:r w:rsidR="005A02BE">
          <w:rPr>
            <w:webHidden/>
          </w:rPr>
          <w:t>57</w:t>
        </w:r>
        <w:r w:rsidR="005A02BE">
          <w:rPr>
            <w:webHidden/>
          </w:rPr>
          <w:fldChar w:fldCharType="end"/>
        </w:r>
      </w:hyperlink>
    </w:p>
    <w:p w14:paraId="2CBFCC86" w14:textId="641C41CA" w:rsidR="0011273D" w:rsidRPr="001A42FB" w:rsidRDefault="00627C95" w:rsidP="0011273D">
      <w:pPr>
        <w:pStyle w:val="TOC2"/>
      </w:pPr>
      <w:r>
        <w:rPr>
          <w:rFonts w:ascii="Arial" w:hAnsi="Arial"/>
          <w:bCs/>
          <w:noProof/>
          <w:color w:val="002B5C"/>
          <w:szCs w:val="44"/>
        </w:rPr>
        <w:fldChar w:fldCharType="end"/>
      </w:r>
    </w:p>
    <w:p w14:paraId="55160A11" w14:textId="77777777" w:rsidR="0011273D" w:rsidRDefault="0011273D" w:rsidP="0011273D">
      <w:pPr>
        <w:pStyle w:val="Body"/>
      </w:pPr>
    </w:p>
    <w:p w14:paraId="498D22C4" w14:textId="77777777" w:rsidR="0011273D" w:rsidRDefault="0011273D" w:rsidP="00200D4F">
      <w:pPr>
        <w:pStyle w:val="Contents"/>
      </w:pPr>
      <w:bookmarkStart w:id="15" w:name="_Ref33721117"/>
      <w:bookmarkStart w:id="16" w:name="_Ref33721148"/>
      <w:bookmarkStart w:id="17" w:name="_Toc506190396"/>
      <w:r>
        <w:lastRenderedPageBreak/>
        <w:t>Figure</w:t>
      </w:r>
      <w:bookmarkEnd w:id="15"/>
      <w:bookmarkEnd w:id="16"/>
      <w:r>
        <w:t>s</w:t>
      </w:r>
      <w:bookmarkEnd w:id="17"/>
    </w:p>
    <w:p w14:paraId="698CFA1C" w14:textId="7CB16E7C" w:rsidR="005A02BE" w:rsidRDefault="003500DB">
      <w:pPr>
        <w:pStyle w:val="TableofFigures"/>
        <w:tabs>
          <w:tab w:val="right" w:leader="dot" w:pos="9350"/>
        </w:tabs>
        <w:rPr>
          <w:noProof/>
        </w:rPr>
      </w:pPr>
      <w:r>
        <w:fldChar w:fldCharType="begin"/>
      </w:r>
      <w:r>
        <w:instrText xml:space="preserve"> TOC \h \z \c "Figure" </w:instrText>
      </w:r>
      <w:r>
        <w:fldChar w:fldCharType="separate"/>
      </w:r>
      <w:hyperlink w:anchor="_Toc506190494" w:history="1">
        <w:r w:rsidR="005A02BE" w:rsidRPr="002D11E0">
          <w:rPr>
            <w:rStyle w:val="Hyperlink"/>
            <w:noProof/>
          </w:rPr>
          <w:t>Figure 1 NetSpeed Network IP (NetSpeed Components) NoC</w:t>
        </w:r>
        <w:r w:rsidR="005A02BE">
          <w:rPr>
            <w:noProof/>
            <w:webHidden/>
          </w:rPr>
          <w:tab/>
        </w:r>
        <w:r w:rsidR="005A02BE">
          <w:rPr>
            <w:noProof/>
            <w:webHidden/>
          </w:rPr>
          <w:fldChar w:fldCharType="begin"/>
        </w:r>
        <w:r w:rsidR="005A02BE">
          <w:rPr>
            <w:noProof/>
            <w:webHidden/>
          </w:rPr>
          <w:instrText xml:space="preserve"> PAGEREF _Toc506190494 \h </w:instrText>
        </w:r>
        <w:r w:rsidR="005A02BE">
          <w:rPr>
            <w:noProof/>
            <w:webHidden/>
          </w:rPr>
        </w:r>
        <w:r w:rsidR="005A02BE">
          <w:rPr>
            <w:noProof/>
            <w:webHidden/>
          </w:rPr>
          <w:fldChar w:fldCharType="separate"/>
        </w:r>
        <w:r w:rsidR="005A02BE">
          <w:rPr>
            <w:noProof/>
            <w:webHidden/>
          </w:rPr>
          <w:t>12</w:t>
        </w:r>
        <w:r w:rsidR="005A02BE">
          <w:rPr>
            <w:noProof/>
            <w:webHidden/>
          </w:rPr>
          <w:fldChar w:fldCharType="end"/>
        </w:r>
      </w:hyperlink>
    </w:p>
    <w:p w14:paraId="6063FE87" w14:textId="6093A03A" w:rsidR="005A02BE" w:rsidRDefault="00E73371">
      <w:pPr>
        <w:pStyle w:val="TableofFigures"/>
        <w:tabs>
          <w:tab w:val="right" w:leader="dot" w:pos="9350"/>
        </w:tabs>
        <w:rPr>
          <w:noProof/>
        </w:rPr>
      </w:pPr>
      <w:hyperlink w:anchor="_Toc506190495" w:history="1">
        <w:r w:rsidR="005A02BE" w:rsidRPr="002D11E0">
          <w:rPr>
            <w:rStyle w:val="Hyperlink"/>
            <w:noProof/>
          </w:rPr>
          <w:t>Figure 2 NoC Applications Systems</w:t>
        </w:r>
        <w:r w:rsidR="005A02BE">
          <w:rPr>
            <w:noProof/>
            <w:webHidden/>
          </w:rPr>
          <w:tab/>
        </w:r>
        <w:r w:rsidR="005A02BE">
          <w:rPr>
            <w:noProof/>
            <w:webHidden/>
          </w:rPr>
          <w:fldChar w:fldCharType="begin"/>
        </w:r>
        <w:r w:rsidR="005A02BE">
          <w:rPr>
            <w:noProof/>
            <w:webHidden/>
          </w:rPr>
          <w:instrText xml:space="preserve"> PAGEREF _Toc506190495 \h </w:instrText>
        </w:r>
        <w:r w:rsidR="005A02BE">
          <w:rPr>
            <w:noProof/>
            <w:webHidden/>
          </w:rPr>
        </w:r>
        <w:r w:rsidR="005A02BE">
          <w:rPr>
            <w:noProof/>
            <w:webHidden/>
          </w:rPr>
          <w:fldChar w:fldCharType="separate"/>
        </w:r>
        <w:r w:rsidR="005A02BE">
          <w:rPr>
            <w:noProof/>
            <w:webHidden/>
          </w:rPr>
          <w:t>13</w:t>
        </w:r>
        <w:r w:rsidR="005A02BE">
          <w:rPr>
            <w:noProof/>
            <w:webHidden/>
          </w:rPr>
          <w:fldChar w:fldCharType="end"/>
        </w:r>
      </w:hyperlink>
    </w:p>
    <w:p w14:paraId="772872A2" w14:textId="21FA5D69" w:rsidR="005A02BE" w:rsidRDefault="00E73371">
      <w:pPr>
        <w:pStyle w:val="TableofFigures"/>
        <w:tabs>
          <w:tab w:val="right" w:leader="dot" w:pos="9350"/>
        </w:tabs>
        <w:rPr>
          <w:noProof/>
        </w:rPr>
      </w:pPr>
      <w:hyperlink w:anchor="_Toc506190496" w:history="1">
        <w:r w:rsidR="005A02BE" w:rsidRPr="002D11E0">
          <w:rPr>
            <w:rStyle w:val="Hyperlink"/>
            <w:noProof/>
          </w:rPr>
          <w:t>Figure 3 Appropriate NoC with Functional Specs through NocStudio NCF</w:t>
        </w:r>
        <w:r w:rsidR="005A02BE">
          <w:rPr>
            <w:noProof/>
            <w:webHidden/>
          </w:rPr>
          <w:tab/>
        </w:r>
        <w:r w:rsidR="005A02BE">
          <w:rPr>
            <w:noProof/>
            <w:webHidden/>
          </w:rPr>
          <w:fldChar w:fldCharType="begin"/>
        </w:r>
        <w:r w:rsidR="005A02BE">
          <w:rPr>
            <w:noProof/>
            <w:webHidden/>
          </w:rPr>
          <w:instrText xml:space="preserve"> PAGEREF _Toc506190496 \h </w:instrText>
        </w:r>
        <w:r w:rsidR="005A02BE">
          <w:rPr>
            <w:noProof/>
            <w:webHidden/>
          </w:rPr>
        </w:r>
        <w:r w:rsidR="005A02BE">
          <w:rPr>
            <w:noProof/>
            <w:webHidden/>
          </w:rPr>
          <w:fldChar w:fldCharType="separate"/>
        </w:r>
        <w:r w:rsidR="005A02BE">
          <w:rPr>
            <w:noProof/>
            <w:webHidden/>
          </w:rPr>
          <w:t>17</w:t>
        </w:r>
        <w:r w:rsidR="005A02BE">
          <w:rPr>
            <w:noProof/>
            <w:webHidden/>
          </w:rPr>
          <w:fldChar w:fldCharType="end"/>
        </w:r>
      </w:hyperlink>
    </w:p>
    <w:p w14:paraId="65C298C6" w14:textId="08CFE3F7" w:rsidR="005A02BE" w:rsidRDefault="00E73371">
      <w:pPr>
        <w:pStyle w:val="TableofFigures"/>
        <w:tabs>
          <w:tab w:val="right" w:leader="dot" w:pos="9350"/>
        </w:tabs>
        <w:rPr>
          <w:noProof/>
        </w:rPr>
      </w:pPr>
      <w:hyperlink w:anchor="_Toc506190497" w:history="1">
        <w:r w:rsidR="005A02BE" w:rsidRPr="002D11E0">
          <w:rPr>
            <w:rStyle w:val="Hyperlink"/>
            <w:noProof/>
          </w:rPr>
          <w:t>Figure 4 NetSpeed NoC Architecture</w:t>
        </w:r>
        <w:r w:rsidR="005A02BE">
          <w:rPr>
            <w:noProof/>
            <w:webHidden/>
          </w:rPr>
          <w:tab/>
        </w:r>
        <w:r w:rsidR="005A02BE">
          <w:rPr>
            <w:noProof/>
            <w:webHidden/>
          </w:rPr>
          <w:fldChar w:fldCharType="begin"/>
        </w:r>
        <w:r w:rsidR="005A02BE">
          <w:rPr>
            <w:noProof/>
            <w:webHidden/>
          </w:rPr>
          <w:instrText xml:space="preserve"> PAGEREF _Toc506190497 \h </w:instrText>
        </w:r>
        <w:r w:rsidR="005A02BE">
          <w:rPr>
            <w:noProof/>
            <w:webHidden/>
          </w:rPr>
        </w:r>
        <w:r w:rsidR="005A02BE">
          <w:rPr>
            <w:noProof/>
            <w:webHidden/>
          </w:rPr>
          <w:fldChar w:fldCharType="separate"/>
        </w:r>
        <w:r w:rsidR="005A02BE">
          <w:rPr>
            <w:noProof/>
            <w:webHidden/>
          </w:rPr>
          <w:t>19</w:t>
        </w:r>
        <w:r w:rsidR="005A02BE">
          <w:rPr>
            <w:noProof/>
            <w:webHidden/>
          </w:rPr>
          <w:fldChar w:fldCharType="end"/>
        </w:r>
      </w:hyperlink>
    </w:p>
    <w:p w14:paraId="756BE1BB" w14:textId="3140D220" w:rsidR="005A02BE" w:rsidRDefault="00E73371">
      <w:pPr>
        <w:pStyle w:val="TableofFigures"/>
        <w:tabs>
          <w:tab w:val="right" w:leader="dot" w:pos="9350"/>
        </w:tabs>
        <w:rPr>
          <w:noProof/>
        </w:rPr>
      </w:pPr>
      <w:hyperlink w:anchor="_Toc506190498" w:history="1">
        <w:r w:rsidR="005A02BE" w:rsidRPr="002D11E0">
          <w:rPr>
            <w:rStyle w:val="Hyperlink"/>
            <w:noProof/>
          </w:rPr>
          <w:t>Figure 5 NetSpeed Safety and Resilience Feature Support</w:t>
        </w:r>
        <w:r w:rsidR="005A02BE">
          <w:rPr>
            <w:noProof/>
            <w:webHidden/>
          </w:rPr>
          <w:tab/>
        </w:r>
        <w:r w:rsidR="005A02BE">
          <w:rPr>
            <w:noProof/>
            <w:webHidden/>
          </w:rPr>
          <w:fldChar w:fldCharType="begin"/>
        </w:r>
        <w:r w:rsidR="005A02BE">
          <w:rPr>
            <w:noProof/>
            <w:webHidden/>
          </w:rPr>
          <w:instrText xml:space="preserve"> PAGEREF _Toc506190498 \h </w:instrText>
        </w:r>
        <w:r w:rsidR="005A02BE">
          <w:rPr>
            <w:noProof/>
            <w:webHidden/>
          </w:rPr>
        </w:r>
        <w:r w:rsidR="005A02BE">
          <w:rPr>
            <w:noProof/>
            <w:webHidden/>
          </w:rPr>
          <w:fldChar w:fldCharType="separate"/>
        </w:r>
        <w:r w:rsidR="005A02BE">
          <w:rPr>
            <w:noProof/>
            <w:webHidden/>
          </w:rPr>
          <w:t>20</w:t>
        </w:r>
        <w:r w:rsidR="005A02BE">
          <w:rPr>
            <w:noProof/>
            <w:webHidden/>
          </w:rPr>
          <w:fldChar w:fldCharType="end"/>
        </w:r>
      </w:hyperlink>
    </w:p>
    <w:p w14:paraId="46BFC229" w14:textId="7B0F8379" w:rsidR="005A02BE" w:rsidRDefault="00E73371">
      <w:pPr>
        <w:pStyle w:val="TableofFigures"/>
        <w:tabs>
          <w:tab w:val="right" w:leader="dot" w:pos="9350"/>
        </w:tabs>
        <w:rPr>
          <w:noProof/>
        </w:rPr>
      </w:pPr>
      <w:hyperlink w:anchor="_Toc506190499" w:history="1">
        <w:r w:rsidR="005A02BE" w:rsidRPr="002D11E0">
          <w:rPr>
            <w:rStyle w:val="Hyperlink"/>
            <w:noProof/>
          </w:rPr>
          <w:t>Figure 6 Route Duplication</w:t>
        </w:r>
        <w:r w:rsidR="005A02BE">
          <w:rPr>
            <w:noProof/>
            <w:webHidden/>
          </w:rPr>
          <w:tab/>
        </w:r>
        <w:r w:rsidR="005A02BE">
          <w:rPr>
            <w:noProof/>
            <w:webHidden/>
          </w:rPr>
          <w:fldChar w:fldCharType="begin"/>
        </w:r>
        <w:r w:rsidR="005A02BE">
          <w:rPr>
            <w:noProof/>
            <w:webHidden/>
          </w:rPr>
          <w:instrText xml:space="preserve"> PAGEREF _Toc506190499 \h </w:instrText>
        </w:r>
        <w:r w:rsidR="005A02BE">
          <w:rPr>
            <w:noProof/>
            <w:webHidden/>
          </w:rPr>
        </w:r>
        <w:r w:rsidR="005A02BE">
          <w:rPr>
            <w:noProof/>
            <w:webHidden/>
          </w:rPr>
          <w:fldChar w:fldCharType="separate"/>
        </w:r>
        <w:r w:rsidR="005A02BE">
          <w:rPr>
            <w:noProof/>
            <w:webHidden/>
          </w:rPr>
          <w:t>25</w:t>
        </w:r>
        <w:r w:rsidR="005A02BE">
          <w:rPr>
            <w:noProof/>
            <w:webHidden/>
          </w:rPr>
          <w:fldChar w:fldCharType="end"/>
        </w:r>
      </w:hyperlink>
    </w:p>
    <w:p w14:paraId="45888938" w14:textId="22D38572" w:rsidR="005A02BE" w:rsidRDefault="00E73371">
      <w:pPr>
        <w:pStyle w:val="TableofFigures"/>
        <w:tabs>
          <w:tab w:val="right" w:leader="dot" w:pos="9350"/>
        </w:tabs>
        <w:rPr>
          <w:noProof/>
        </w:rPr>
      </w:pPr>
      <w:hyperlink w:anchor="_Toc506190500" w:history="1">
        <w:r w:rsidR="005A02BE" w:rsidRPr="002D11E0">
          <w:rPr>
            <w:rStyle w:val="Hyperlink"/>
            <w:noProof/>
          </w:rPr>
          <w:t>Figure 7 Compound bridge to Address Redundant Port Checking</w:t>
        </w:r>
        <w:r w:rsidR="005A02BE">
          <w:rPr>
            <w:noProof/>
            <w:webHidden/>
          </w:rPr>
          <w:tab/>
        </w:r>
        <w:r w:rsidR="005A02BE">
          <w:rPr>
            <w:noProof/>
            <w:webHidden/>
          </w:rPr>
          <w:fldChar w:fldCharType="begin"/>
        </w:r>
        <w:r w:rsidR="005A02BE">
          <w:rPr>
            <w:noProof/>
            <w:webHidden/>
          </w:rPr>
          <w:instrText xml:space="preserve"> PAGEREF _Toc506190500 \h </w:instrText>
        </w:r>
        <w:r w:rsidR="005A02BE">
          <w:rPr>
            <w:noProof/>
            <w:webHidden/>
          </w:rPr>
        </w:r>
        <w:r w:rsidR="005A02BE">
          <w:rPr>
            <w:noProof/>
            <w:webHidden/>
          </w:rPr>
          <w:fldChar w:fldCharType="separate"/>
        </w:r>
        <w:r w:rsidR="005A02BE">
          <w:rPr>
            <w:noProof/>
            <w:webHidden/>
          </w:rPr>
          <w:t>26</w:t>
        </w:r>
        <w:r w:rsidR="005A02BE">
          <w:rPr>
            <w:noProof/>
            <w:webHidden/>
          </w:rPr>
          <w:fldChar w:fldCharType="end"/>
        </w:r>
      </w:hyperlink>
    </w:p>
    <w:p w14:paraId="2204F985" w14:textId="66F1F1C1" w:rsidR="005A02BE" w:rsidRDefault="00E73371">
      <w:pPr>
        <w:pStyle w:val="TableofFigures"/>
        <w:tabs>
          <w:tab w:val="right" w:leader="dot" w:pos="9350"/>
        </w:tabs>
        <w:rPr>
          <w:noProof/>
        </w:rPr>
      </w:pPr>
      <w:hyperlink w:anchor="_Toc506190501" w:history="1">
        <w:r w:rsidR="005A02BE" w:rsidRPr="002D11E0">
          <w:rPr>
            <w:rStyle w:val="Hyperlink"/>
            <w:noProof/>
          </w:rPr>
          <w:t>Figure 8 Network BIST</w:t>
        </w:r>
        <w:r w:rsidR="005A02BE">
          <w:rPr>
            <w:noProof/>
            <w:webHidden/>
          </w:rPr>
          <w:tab/>
        </w:r>
        <w:r w:rsidR="005A02BE">
          <w:rPr>
            <w:noProof/>
            <w:webHidden/>
          </w:rPr>
          <w:fldChar w:fldCharType="begin"/>
        </w:r>
        <w:r w:rsidR="005A02BE">
          <w:rPr>
            <w:noProof/>
            <w:webHidden/>
          </w:rPr>
          <w:instrText xml:space="preserve"> PAGEREF _Toc506190501 \h </w:instrText>
        </w:r>
        <w:r w:rsidR="005A02BE">
          <w:rPr>
            <w:noProof/>
            <w:webHidden/>
          </w:rPr>
        </w:r>
        <w:r w:rsidR="005A02BE">
          <w:rPr>
            <w:noProof/>
            <w:webHidden/>
          </w:rPr>
          <w:fldChar w:fldCharType="separate"/>
        </w:r>
        <w:r w:rsidR="005A02BE">
          <w:rPr>
            <w:noProof/>
            <w:webHidden/>
          </w:rPr>
          <w:t>29</w:t>
        </w:r>
        <w:r w:rsidR="005A02BE">
          <w:rPr>
            <w:noProof/>
            <w:webHidden/>
          </w:rPr>
          <w:fldChar w:fldCharType="end"/>
        </w:r>
      </w:hyperlink>
    </w:p>
    <w:p w14:paraId="33E5246E" w14:textId="52FC61C9" w:rsidR="005A02BE" w:rsidRDefault="00E73371">
      <w:pPr>
        <w:pStyle w:val="TableofFigures"/>
        <w:tabs>
          <w:tab w:val="right" w:leader="dot" w:pos="9350"/>
        </w:tabs>
        <w:rPr>
          <w:noProof/>
        </w:rPr>
      </w:pPr>
      <w:hyperlink w:anchor="_Toc506190502" w:history="1">
        <w:r w:rsidR="005A02BE" w:rsidRPr="002D11E0">
          <w:rPr>
            <w:rStyle w:val="Hyperlink"/>
            <w:noProof/>
          </w:rPr>
          <w:t>Figure 9 BIST Control</w:t>
        </w:r>
        <w:r w:rsidR="005A02BE">
          <w:rPr>
            <w:noProof/>
            <w:webHidden/>
          </w:rPr>
          <w:tab/>
        </w:r>
        <w:r w:rsidR="005A02BE">
          <w:rPr>
            <w:noProof/>
            <w:webHidden/>
          </w:rPr>
          <w:fldChar w:fldCharType="begin"/>
        </w:r>
        <w:r w:rsidR="005A02BE">
          <w:rPr>
            <w:noProof/>
            <w:webHidden/>
          </w:rPr>
          <w:instrText xml:space="preserve"> PAGEREF _Toc506190502 \h </w:instrText>
        </w:r>
        <w:r w:rsidR="005A02BE">
          <w:rPr>
            <w:noProof/>
            <w:webHidden/>
          </w:rPr>
        </w:r>
        <w:r w:rsidR="005A02BE">
          <w:rPr>
            <w:noProof/>
            <w:webHidden/>
          </w:rPr>
          <w:fldChar w:fldCharType="separate"/>
        </w:r>
        <w:r w:rsidR="005A02BE">
          <w:rPr>
            <w:noProof/>
            <w:webHidden/>
          </w:rPr>
          <w:t>30</w:t>
        </w:r>
        <w:r w:rsidR="005A02BE">
          <w:rPr>
            <w:noProof/>
            <w:webHidden/>
          </w:rPr>
          <w:fldChar w:fldCharType="end"/>
        </w:r>
      </w:hyperlink>
    </w:p>
    <w:p w14:paraId="78B363E1" w14:textId="5A7AFFE7" w:rsidR="005A02BE" w:rsidRDefault="00E73371">
      <w:pPr>
        <w:pStyle w:val="TableofFigures"/>
        <w:tabs>
          <w:tab w:val="right" w:leader="dot" w:pos="9350"/>
        </w:tabs>
        <w:rPr>
          <w:noProof/>
        </w:rPr>
      </w:pPr>
      <w:hyperlink w:anchor="_Toc506190503" w:history="1">
        <w:r w:rsidR="005A02BE" w:rsidRPr="002D11E0">
          <w:rPr>
            <w:rStyle w:val="Hyperlink"/>
            <w:noProof/>
          </w:rPr>
          <w:t>Figure 10 Router FIFOs</w:t>
        </w:r>
        <w:r w:rsidR="005A02BE">
          <w:rPr>
            <w:noProof/>
            <w:webHidden/>
          </w:rPr>
          <w:tab/>
        </w:r>
        <w:r w:rsidR="005A02BE">
          <w:rPr>
            <w:noProof/>
            <w:webHidden/>
          </w:rPr>
          <w:fldChar w:fldCharType="begin"/>
        </w:r>
        <w:r w:rsidR="005A02BE">
          <w:rPr>
            <w:noProof/>
            <w:webHidden/>
          </w:rPr>
          <w:instrText xml:space="preserve"> PAGEREF _Toc506190503 \h </w:instrText>
        </w:r>
        <w:r w:rsidR="005A02BE">
          <w:rPr>
            <w:noProof/>
            <w:webHidden/>
          </w:rPr>
        </w:r>
        <w:r w:rsidR="005A02BE">
          <w:rPr>
            <w:noProof/>
            <w:webHidden/>
          </w:rPr>
          <w:fldChar w:fldCharType="separate"/>
        </w:r>
        <w:r w:rsidR="005A02BE">
          <w:rPr>
            <w:noProof/>
            <w:webHidden/>
          </w:rPr>
          <w:t>31</w:t>
        </w:r>
        <w:r w:rsidR="005A02BE">
          <w:rPr>
            <w:noProof/>
            <w:webHidden/>
          </w:rPr>
          <w:fldChar w:fldCharType="end"/>
        </w:r>
      </w:hyperlink>
    </w:p>
    <w:p w14:paraId="150B995D" w14:textId="5A1AED86" w:rsidR="005A02BE" w:rsidRDefault="00E73371">
      <w:pPr>
        <w:pStyle w:val="TableofFigures"/>
        <w:tabs>
          <w:tab w:val="right" w:leader="dot" w:pos="9350"/>
        </w:tabs>
        <w:rPr>
          <w:noProof/>
        </w:rPr>
      </w:pPr>
      <w:hyperlink w:anchor="_Toc506190504" w:history="1">
        <w:r w:rsidR="005A02BE" w:rsidRPr="002D11E0">
          <w:rPr>
            <w:rStyle w:val="Hyperlink"/>
            <w:noProof/>
          </w:rPr>
          <w:t>Figure 11 Safety Life Cycle</w:t>
        </w:r>
        <w:r w:rsidR="005A02BE">
          <w:rPr>
            <w:noProof/>
            <w:webHidden/>
          </w:rPr>
          <w:tab/>
        </w:r>
        <w:r w:rsidR="005A02BE">
          <w:rPr>
            <w:noProof/>
            <w:webHidden/>
          </w:rPr>
          <w:fldChar w:fldCharType="begin"/>
        </w:r>
        <w:r w:rsidR="005A02BE">
          <w:rPr>
            <w:noProof/>
            <w:webHidden/>
          </w:rPr>
          <w:instrText xml:space="preserve"> PAGEREF _Toc506190504 \h </w:instrText>
        </w:r>
        <w:r w:rsidR="005A02BE">
          <w:rPr>
            <w:noProof/>
            <w:webHidden/>
          </w:rPr>
        </w:r>
        <w:r w:rsidR="005A02BE">
          <w:rPr>
            <w:noProof/>
            <w:webHidden/>
          </w:rPr>
          <w:fldChar w:fldCharType="separate"/>
        </w:r>
        <w:r w:rsidR="005A02BE">
          <w:rPr>
            <w:noProof/>
            <w:webHidden/>
          </w:rPr>
          <w:t>34</w:t>
        </w:r>
        <w:r w:rsidR="005A02BE">
          <w:rPr>
            <w:noProof/>
            <w:webHidden/>
          </w:rPr>
          <w:fldChar w:fldCharType="end"/>
        </w:r>
      </w:hyperlink>
    </w:p>
    <w:p w14:paraId="79074A8A" w14:textId="4B7711F1" w:rsidR="005A02BE" w:rsidRDefault="00E73371">
      <w:pPr>
        <w:pStyle w:val="TableofFigures"/>
        <w:tabs>
          <w:tab w:val="right" w:leader="dot" w:pos="9350"/>
        </w:tabs>
        <w:rPr>
          <w:noProof/>
        </w:rPr>
      </w:pPr>
      <w:hyperlink w:anchor="_Toc506190505" w:history="1">
        <w:r w:rsidR="005A02BE" w:rsidRPr="002D11E0">
          <w:rPr>
            <w:rStyle w:val="Hyperlink"/>
            <w:noProof/>
          </w:rPr>
          <w:t>Figure 12 NetSpeed Safety Life Cycle</w:t>
        </w:r>
        <w:r w:rsidR="005A02BE">
          <w:rPr>
            <w:noProof/>
            <w:webHidden/>
          </w:rPr>
          <w:tab/>
        </w:r>
        <w:r w:rsidR="005A02BE">
          <w:rPr>
            <w:noProof/>
            <w:webHidden/>
          </w:rPr>
          <w:fldChar w:fldCharType="begin"/>
        </w:r>
        <w:r w:rsidR="005A02BE">
          <w:rPr>
            <w:noProof/>
            <w:webHidden/>
          </w:rPr>
          <w:instrText xml:space="preserve"> PAGEREF _Toc506190505 \h </w:instrText>
        </w:r>
        <w:r w:rsidR="005A02BE">
          <w:rPr>
            <w:noProof/>
            <w:webHidden/>
          </w:rPr>
        </w:r>
        <w:r w:rsidR="005A02BE">
          <w:rPr>
            <w:noProof/>
            <w:webHidden/>
          </w:rPr>
          <w:fldChar w:fldCharType="separate"/>
        </w:r>
        <w:r w:rsidR="005A02BE">
          <w:rPr>
            <w:noProof/>
            <w:webHidden/>
          </w:rPr>
          <w:t>35</w:t>
        </w:r>
        <w:r w:rsidR="005A02BE">
          <w:rPr>
            <w:noProof/>
            <w:webHidden/>
          </w:rPr>
          <w:fldChar w:fldCharType="end"/>
        </w:r>
      </w:hyperlink>
    </w:p>
    <w:p w14:paraId="27C39475" w14:textId="4F5FB33E" w:rsidR="005A02BE" w:rsidRDefault="00E73371">
      <w:pPr>
        <w:pStyle w:val="TableofFigures"/>
        <w:tabs>
          <w:tab w:val="right" w:leader="dot" w:pos="9350"/>
        </w:tabs>
        <w:rPr>
          <w:noProof/>
        </w:rPr>
      </w:pPr>
      <w:hyperlink w:anchor="_Toc506190506" w:history="1">
        <w:r w:rsidR="005A02BE" w:rsidRPr="002D11E0">
          <w:rPr>
            <w:rStyle w:val="Hyperlink"/>
            <w:noProof/>
          </w:rPr>
          <w:t>Figure 13 EPIC 17.09 in JIRA – Requirements Traceability</w:t>
        </w:r>
        <w:r w:rsidR="005A02BE">
          <w:rPr>
            <w:noProof/>
            <w:webHidden/>
          </w:rPr>
          <w:tab/>
        </w:r>
        <w:r w:rsidR="005A02BE">
          <w:rPr>
            <w:noProof/>
            <w:webHidden/>
          </w:rPr>
          <w:fldChar w:fldCharType="begin"/>
        </w:r>
        <w:r w:rsidR="005A02BE">
          <w:rPr>
            <w:noProof/>
            <w:webHidden/>
          </w:rPr>
          <w:instrText xml:space="preserve"> PAGEREF _Toc506190506 \h </w:instrText>
        </w:r>
        <w:r w:rsidR="005A02BE">
          <w:rPr>
            <w:noProof/>
            <w:webHidden/>
          </w:rPr>
        </w:r>
        <w:r w:rsidR="005A02BE">
          <w:rPr>
            <w:noProof/>
            <w:webHidden/>
          </w:rPr>
          <w:fldChar w:fldCharType="separate"/>
        </w:r>
        <w:r w:rsidR="005A02BE">
          <w:rPr>
            <w:noProof/>
            <w:webHidden/>
          </w:rPr>
          <w:t>36</w:t>
        </w:r>
        <w:r w:rsidR="005A02BE">
          <w:rPr>
            <w:noProof/>
            <w:webHidden/>
          </w:rPr>
          <w:fldChar w:fldCharType="end"/>
        </w:r>
      </w:hyperlink>
    </w:p>
    <w:p w14:paraId="15231DF4" w14:textId="13C7F4E6" w:rsidR="005A02BE" w:rsidRDefault="00E73371">
      <w:pPr>
        <w:pStyle w:val="TableofFigures"/>
        <w:tabs>
          <w:tab w:val="right" w:leader="dot" w:pos="9350"/>
        </w:tabs>
        <w:rPr>
          <w:noProof/>
        </w:rPr>
      </w:pPr>
      <w:hyperlink w:anchor="_Toc506190507" w:history="1">
        <w:r w:rsidR="005A02BE" w:rsidRPr="002D11E0">
          <w:rPr>
            <w:rStyle w:val="Hyperlink"/>
            <w:noProof/>
          </w:rPr>
          <w:t>Figure 14 Safety Requirements as Part of EPIC 17.09 in JIRA</w:t>
        </w:r>
        <w:r w:rsidR="005A02BE">
          <w:rPr>
            <w:noProof/>
            <w:webHidden/>
          </w:rPr>
          <w:tab/>
        </w:r>
        <w:r w:rsidR="005A02BE">
          <w:rPr>
            <w:noProof/>
            <w:webHidden/>
          </w:rPr>
          <w:fldChar w:fldCharType="begin"/>
        </w:r>
        <w:r w:rsidR="005A02BE">
          <w:rPr>
            <w:noProof/>
            <w:webHidden/>
          </w:rPr>
          <w:instrText xml:space="preserve"> PAGEREF _Toc506190507 \h </w:instrText>
        </w:r>
        <w:r w:rsidR="005A02BE">
          <w:rPr>
            <w:noProof/>
            <w:webHidden/>
          </w:rPr>
        </w:r>
        <w:r w:rsidR="005A02BE">
          <w:rPr>
            <w:noProof/>
            <w:webHidden/>
          </w:rPr>
          <w:fldChar w:fldCharType="separate"/>
        </w:r>
        <w:r w:rsidR="005A02BE">
          <w:rPr>
            <w:noProof/>
            <w:webHidden/>
          </w:rPr>
          <w:t>37</w:t>
        </w:r>
        <w:r w:rsidR="005A02BE">
          <w:rPr>
            <w:noProof/>
            <w:webHidden/>
          </w:rPr>
          <w:fldChar w:fldCharType="end"/>
        </w:r>
      </w:hyperlink>
    </w:p>
    <w:p w14:paraId="7F40DE1F" w14:textId="339D8CB9" w:rsidR="005A02BE" w:rsidRDefault="00E73371">
      <w:pPr>
        <w:pStyle w:val="TableofFigures"/>
        <w:tabs>
          <w:tab w:val="right" w:leader="dot" w:pos="9350"/>
        </w:tabs>
        <w:rPr>
          <w:noProof/>
        </w:rPr>
      </w:pPr>
      <w:hyperlink w:anchor="_Toc506190508" w:history="1">
        <w:r w:rsidR="005A02BE" w:rsidRPr="002D11E0">
          <w:rPr>
            <w:rStyle w:val="Hyperlink"/>
            <w:noProof/>
          </w:rPr>
          <w:t>Figure 15 ISO 26262-Part2</w:t>
        </w:r>
        <w:r w:rsidR="005A02BE">
          <w:rPr>
            <w:noProof/>
            <w:webHidden/>
          </w:rPr>
          <w:tab/>
        </w:r>
        <w:r w:rsidR="005A02BE">
          <w:rPr>
            <w:noProof/>
            <w:webHidden/>
          </w:rPr>
          <w:fldChar w:fldCharType="begin"/>
        </w:r>
        <w:r w:rsidR="005A02BE">
          <w:rPr>
            <w:noProof/>
            <w:webHidden/>
          </w:rPr>
          <w:instrText xml:space="preserve"> PAGEREF _Toc506190508 \h </w:instrText>
        </w:r>
        <w:r w:rsidR="005A02BE">
          <w:rPr>
            <w:noProof/>
            <w:webHidden/>
          </w:rPr>
        </w:r>
        <w:r w:rsidR="005A02BE">
          <w:rPr>
            <w:noProof/>
            <w:webHidden/>
          </w:rPr>
          <w:fldChar w:fldCharType="separate"/>
        </w:r>
        <w:r w:rsidR="005A02BE">
          <w:rPr>
            <w:noProof/>
            <w:webHidden/>
          </w:rPr>
          <w:t>38</w:t>
        </w:r>
        <w:r w:rsidR="005A02BE">
          <w:rPr>
            <w:noProof/>
            <w:webHidden/>
          </w:rPr>
          <w:fldChar w:fldCharType="end"/>
        </w:r>
      </w:hyperlink>
    </w:p>
    <w:p w14:paraId="76964C36" w14:textId="4CD8CF7C" w:rsidR="005A02BE" w:rsidRDefault="00E73371">
      <w:pPr>
        <w:pStyle w:val="TableofFigures"/>
        <w:tabs>
          <w:tab w:val="right" w:leader="dot" w:pos="9350"/>
        </w:tabs>
        <w:rPr>
          <w:noProof/>
        </w:rPr>
      </w:pPr>
      <w:hyperlink w:anchor="_Toc506190509" w:history="1">
        <w:r w:rsidR="005A02BE" w:rsidRPr="002D11E0">
          <w:rPr>
            <w:rStyle w:val="Hyperlink"/>
            <w:noProof/>
          </w:rPr>
          <w:t>Figure 16 Test Plan and Design Flow</w:t>
        </w:r>
        <w:r w:rsidR="005A02BE">
          <w:rPr>
            <w:noProof/>
            <w:webHidden/>
          </w:rPr>
          <w:tab/>
        </w:r>
        <w:r w:rsidR="005A02BE">
          <w:rPr>
            <w:noProof/>
            <w:webHidden/>
          </w:rPr>
          <w:fldChar w:fldCharType="begin"/>
        </w:r>
        <w:r w:rsidR="005A02BE">
          <w:rPr>
            <w:noProof/>
            <w:webHidden/>
          </w:rPr>
          <w:instrText xml:space="preserve"> PAGEREF _Toc506190509 \h </w:instrText>
        </w:r>
        <w:r w:rsidR="005A02BE">
          <w:rPr>
            <w:noProof/>
            <w:webHidden/>
          </w:rPr>
        </w:r>
        <w:r w:rsidR="005A02BE">
          <w:rPr>
            <w:noProof/>
            <w:webHidden/>
          </w:rPr>
          <w:fldChar w:fldCharType="separate"/>
        </w:r>
        <w:r w:rsidR="005A02BE">
          <w:rPr>
            <w:noProof/>
            <w:webHidden/>
          </w:rPr>
          <w:t>39</w:t>
        </w:r>
        <w:r w:rsidR="005A02BE">
          <w:rPr>
            <w:noProof/>
            <w:webHidden/>
          </w:rPr>
          <w:fldChar w:fldCharType="end"/>
        </w:r>
      </w:hyperlink>
    </w:p>
    <w:p w14:paraId="7EF6A4AE" w14:textId="7CF6605F" w:rsidR="005A02BE" w:rsidRDefault="00E73371">
      <w:pPr>
        <w:pStyle w:val="TableofFigures"/>
        <w:tabs>
          <w:tab w:val="right" w:leader="dot" w:pos="9350"/>
        </w:tabs>
        <w:rPr>
          <w:noProof/>
        </w:rPr>
      </w:pPr>
      <w:hyperlink w:anchor="_Toc506190510" w:history="1">
        <w:r w:rsidR="005A02BE" w:rsidRPr="002D11E0">
          <w:rPr>
            <w:rStyle w:val="Hyperlink"/>
            <w:noProof/>
          </w:rPr>
          <w:t>Figure 17 Post-Sales Customer Engagement Flow</w:t>
        </w:r>
        <w:r w:rsidR="005A02BE">
          <w:rPr>
            <w:noProof/>
            <w:webHidden/>
          </w:rPr>
          <w:tab/>
        </w:r>
        <w:r w:rsidR="005A02BE">
          <w:rPr>
            <w:noProof/>
            <w:webHidden/>
          </w:rPr>
          <w:fldChar w:fldCharType="begin"/>
        </w:r>
        <w:r w:rsidR="005A02BE">
          <w:rPr>
            <w:noProof/>
            <w:webHidden/>
          </w:rPr>
          <w:instrText xml:space="preserve"> PAGEREF _Toc506190510 \h </w:instrText>
        </w:r>
        <w:r w:rsidR="005A02BE">
          <w:rPr>
            <w:noProof/>
            <w:webHidden/>
          </w:rPr>
        </w:r>
        <w:r w:rsidR="005A02BE">
          <w:rPr>
            <w:noProof/>
            <w:webHidden/>
          </w:rPr>
          <w:fldChar w:fldCharType="separate"/>
        </w:r>
        <w:r w:rsidR="005A02BE">
          <w:rPr>
            <w:noProof/>
            <w:webHidden/>
          </w:rPr>
          <w:t>40</w:t>
        </w:r>
        <w:r w:rsidR="005A02BE">
          <w:rPr>
            <w:noProof/>
            <w:webHidden/>
          </w:rPr>
          <w:fldChar w:fldCharType="end"/>
        </w:r>
      </w:hyperlink>
    </w:p>
    <w:p w14:paraId="5718AB29" w14:textId="126A52D8" w:rsidR="005A02BE" w:rsidRDefault="00E73371">
      <w:pPr>
        <w:pStyle w:val="TableofFigures"/>
        <w:tabs>
          <w:tab w:val="right" w:leader="dot" w:pos="9350"/>
        </w:tabs>
        <w:rPr>
          <w:noProof/>
        </w:rPr>
      </w:pPr>
      <w:hyperlink w:anchor="_Toc506190511" w:history="1">
        <w:r w:rsidR="005A02BE" w:rsidRPr="002D11E0">
          <w:rPr>
            <w:rStyle w:val="Hyperlink"/>
            <w:noProof/>
          </w:rPr>
          <w:t>Figure 18 Design Flow</w:t>
        </w:r>
        <w:r w:rsidR="005A02BE">
          <w:rPr>
            <w:noProof/>
            <w:webHidden/>
          </w:rPr>
          <w:tab/>
        </w:r>
        <w:r w:rsidR="005A02BE">
          <w:rPr>
            <w:noProof/>
            <w:webHidden/>
          </w:rPr>
          <w:fldChar w:fldCharType="begin"/>
        </w:r>
        <w:r w:rsidR="005A02BE">
          <w:rPr>
            <w:noProof/>
            <w:webHidden/>
          </w:rPr>
          <w:instrText xml:space="preserve"> PAGEREF _Toc506190511 \h </w:instrText>
        </w:r>
        <w:r w:rsidR="005A02BE">
          <w:rPr>
            <w:noProof/>
            <w:webHidden/>
          </w:rPr>
        </w:r>
        <w:r w:rsidR="005A02BE">
          <w:rPr>
            <w:noProof/>
            <w:webHidden/>
          </w:rPr>
          <w:fldChar w:fldCharType="separate"/>
        </w:r>
        <w:r w:rsidR="005A02BE">
          <w:rPr>
            <w:noProof/>
            <w:webHidden/>
          </w:rPr>
          <w:t>42</w:t>
        </w:r>
        <w:r w:rsidR="005A02BE">
          <w:rPr>
            <w:noProof/>
            <w:webHidden/>
          </w:rPr>
          <w:fldChar w:fldCharType="end"/>
        </w:r>
      </w:hyperlink>
    </w:p>
    <w:p w14:paraId="686B18C9" w14:textId="55526E20" w:rsidR="005A02BE" w:rsidRDefault="00E73371">
      <w:pPr>
        <w:pStyle w:val="TableofFigures"/>
        <w:tabs>
          <w:tab w:val="right" w:leader="dot" w:pos="9350"/>
        </w:tabs>
        <w:rPr>
          <w:noProof/>
        </w:rPr>
      </w:pPr>
      <w:hyperlink w:anchor="_Toc506190512" w:history="1">
        <w:r w:rsidR="005A02BE" w:rsidRPr="002D11E0">
          <w:rPr>
            <w:rStyle w:val="Hyperlink"/>
            <w:noProof/>
          </w:rPr>
          <w:t>Figure 19 Requirement List</w:t>
        </w:r>
        <w:r w:rsidR="005A02BE">
          <w:rPr>
            <w:noProof/>
            <w:webHidden/>
          </w:rPr>
          <w:tab/>
        </w:r>
        <w:r w:rsidR="005A02BE">
          <w:rPr>
            <w:noProof/>
            <w:webHidden/>
          </w:rPr>
          <w:fldChar w:fldCharType="begin"/>
        </w:r>
        <w:r w:rsidR="005A02BE">
          <w:rPr>
            <w:noProof/>
            <w:webHidden/>
          </w:rPr>
          <w:instrText xml:space="preserve"> PAGEREF _Toc506190512 \h </w:instrText>
        </w:r>
        <w:r w:rsidR="005A02BE">
          <w:rPr>
            <w:noProof/>
            <w:webHidden/>
          </w:rPr>
        </w:r>
        <w:r w:rsidR="005A02BE">
          <w:rPr>
            <w:noProof/>
            <w:webHidden/>
          </w:rPr>
          <w:fldChar w:fldCharType="separate"/>
        </w:r>
        <w:r w:rsidR="005A02BE">
          <w:rPr>
            <w:noProof/>
            <w:webHidden/>
          </w:rPr>
          <w:t>43</w:t>
        </w:r>
        <w:r w:rsidR="005A02BE">
          <w:rPr>
            <w:noProof/>
            <w:webHidden/>
          </w:rPr>
          <w:fldChar w:fldCharType="end"/>
        </w:r>
      </w:hyperlink>
    </w:p>
    <w:p w14:paraId="6FA2CF80" w14:textId="58BA9540" w:rsidR="005A02BE" w:rsidRDefault="00E73371">
      <w:pPr>
        <w:pStyle w:val="TableofFigures"/>
        <w:tabs>
          <w:tab w:val="right" w:leader="dot" w:pos="9350"/>
        </w:tabs>
        <w:rPr>
          <w:noProof/>
        </w:rPr>
      </w:pPr>
      <w:hyperlink w:anchor="_Toc506190513" w:history="1">
        <w:r w:rsidR="005A02BE" w:rsidRPr="002D11E0">
          <w:rPr>
            <w:rStyle w:val="Hyperlink"/>
            <w:noProof/>
          </w:rPr>
          <w:t>Figure 20 Verification Process</w:t>
        </w:r>
        <w:r w:rsidR="005A02BE">
          <w:rPr>
            <w:noProof/>
            <w:webHidden/>
          </w:rPr>
          <w:tab/>
        </w:r>
        <w:r w:rsidR="005A02BE">
          <w:rPr>
            <w:noProof/>
            <w:webHidden/>
          </w:rPr>
          <w:fldChar w:fldCharType="begin"/>
        </w:r>
        <w:r w:rsidR="005A02BE">
          <w:rPr>
            <w:noProof/>
            <w:webHidden/>
          </w:rPr>
          <w:instrText xml:space="preserve"> PAGEREF _Toc506190513 \h </w:instrText>
        </w:r>
        <w:r w:rsidR="005A02BE">
          <w:rPr>
            <w:noProof/>
            <w:webHidden/>
          </w:rPr>
        </w:r>
        <w:r w:rsidR="005A02BE">
          <w:rPr>
            <w:noProof/>
            <w:webHidden/>
          </w:rPr>
          <w:fldChar w:fldCharType="separate"/>
        </w:r>
        <w:r w:rsidR="005A02BE">
          <w:rPr>
            <w:noProof/>
            <w:webHidden/>
          </w:rPr>
          <w:t>45</w:t>
        </w:r>
        <w:r w:rsidR="005A02BE">
          <w:rPr>
            <w:noProof/>
            <w:webHidden/>
          </w:rPr>
          <w:fldChar w:fldCharType="end"/>
        </w:r>
      </w:hyperlink>
    </w:p>
    <w:p w14:paraId="53FF64B3" w14:textId="0FCEDC9B" w:rsidR="005A02BE" w:rsidRDefault="00E73371">
      <w:pPr>
        <w:pStyle w:val="TableofFigures"/>
        <w:tabs>
          <w:tab w:val="right" w:leader="dot" w:pos="9350"/>
        </w:tabs>
        <w:rPr>
          <w:noProof/>
        </w:rPr>
      </w:pPr>
      <w:hyperlink w:anchor="_Toc506190514" w:history="1">
        <w:r w:rsidR="005A02BE" w:rsidRPr="002D11E0">
          <w:rPr>
            <w:rStyle w:val="Hyperlink"/>
            <w:noProof/>
          </w:rPr>
          <w:t>Figure 21 Verification Hierarchy</w:t>
        </w:r>
        <w:r w:rsidR="005A02BE">
          <w:rPr>
            <w:noProof/>
            <w:webHidden/>
          </w:rPr>
          <w:tab/>
        </w:r>
        <w:r w:rsidR="005A02BE">
          <w:rPr>
            <w:noProof/>
            <w:webHidden/>
          </w:rPr>
          <w:fldChar w:fldCharType="begin"/>
        </w:r>
        <w:r w:rsidR="005A02BE">
          <w:rPr>
            <w:noProof/>
            <w:webHidden/>
          </w:rPr>
          <w:instrText xml:space="preserve"> PAGEREF _Toc506190514 \h </w:instrText>
        </w:r>
        <w:r w:rsidR="005A02BE">
          <w:rPr>
            <w:noProof/>
            <w:webHidden/>
          </w:rPr>
        </w:r>
        <w:r w:rsidR="005A02BE">
          <w:rPr>
            <w:noProof/>
            <w:webHidden/>
          </w:rPr>
          <w:fldChar w:fldCharType="separate"/>
        </w:r>
        <w:r w:rsidR="005A02BE">
          <w:rPr>
            <w:noProof/>
            <w:webHidden/>
          </w:rPr>
          <w:t>46</w:t>
        </w:r>
        <w:r w:rsidR="005A02BE">
          <w:rPr>
            <w:noProof/>
            <w:webHidden/>
          </w:rPr>
          <w:fldChar w:fldCharType="end"/>
        </w:r>
      </w:hyperlink>
    </w:p>
    <w:p w14:paraId="07C702F8" w14:textId="3D987DA7" w:rsidR="005A02BE" w:rsidRDefault="00E73371">
      <w:pPr>
        <w:pStyle w:val="TableofFigures"/>
        <w:tabs>
          <w:tab w:val="right" w:leader="dot" w:pos="9350"/>
        </w:tabs>
        <w:rPr>
          <w:noProof/>
        </w:rPr>
      </w:pPr>
      <w:hyperlink w:anchor="_Toc506190515" w:history="1">
        <w:r w:rsidR="005A02BE" w:rsidRPr="002D11E0">
          <w:rPr>
            <w:rStyle w:val="Hyperlink"/>
            <w:noProof/>
          </w:rPr>
          <w:t>Figure 22 Palladium Emulation</w:t>
        </w:r>
        <w:r w:rsidR="005A02BE">
          <w:rPr>
            <w:noProof/>
            <w:webHidden/>
          </w:rPr>
          <w:tab/>
        </w:r>
        <w:r w:rsidR="005A02BE">
          <w:rPr>
            <w:noProof/>
            <w:webHidden/>
          </w:rPr>
          <w:fldChar w:fldCharType="begin"/>
        </w:r>
        <w:r w:rsidR="005A02BE">
          <w:rPr>
            <w:noProof/>
            <w:webHidden/>
          </w:rPr>
          <w:instrText xml:space="preserve"> PAGEREF _Toc506190515 \h </w:instrText>
        </w:r>
        <w:r w:rsidR="005A02BE">
          <w:rPr>
            <w:noProof/>
            <w:webHidden/>
          </w:rPr>
        </w:r>
        <w:r w:rsidR="005A02BE">
          <w:rPr>
            <w:noProof/>
            <w:webHidden/>
          </w:rPr>
          <w:fldChar w:fldCharType="separate"/>
        </w:r>
        <w:r w:rsidR="005A02BE">
          <w:rPr>
            <w:noProof/>
            <w:webHidden/>
          </w:rPr>
          <w:t>47</w:t>
        </w:r>
        <w:r w:rsidR="005A02BE">
          <w:rPr>
            <w:noProof/>
            <w:webHidden/>
          </w:rPr>
          <w:fldChar w:fldCharType="end"/>
        </w:r>
      </w:hyperlink>
    </w:p>
    <w:p w14:paraId="78C992B2" w14:textId="18118C22" w:rsidR="005A02BE" w:rsidRDefault="00E73371">
      <w:pPr>
        <w:pStyle w:val="TableofFigures"/>
        <w:tabs>
          <w:tab w:val="right" w:leader="dot" w:pos="9350"/>
        </w:tabs>
        <w:rPr>
          <w:noProof/>
        </w:rPr>
      </w:pPr>
      <w:hyperlink w:anchor="_Toc506190516" w:history="1">
        <w:r w:rsidR="005A02BE" w:rsidRPr="002D11E0">
          <w:rPr>
            <w:rStyle w:val="Hyperlink"/>
            <w:noProof/>
          </w:rPr>
          <w:t>Figure 23 NoCWeaver, CXT, Nemesis</w:t>
        </w:r>
        <w:r w:rsidR="005A02BE">
          <w:rPr>
            <w:noProof/>
            <w:webHidden/>
          </w:rPr>
          <w:tab/>
        </w:r>
        <w:r w:rsidR="005A02BE">
          <w:rPr>
            <w:noProof/>
            <w:webHidden/>
          </w:rPr>
          <w:fldChar w:fldCharType="begin"/>
        </w:r>
        <w:r w:rsidR="005A02BE">
          <w:rPr>
            <w:noProof/>
            <w:webHidden/>
          </w:rPr>
          <w:instrText xml:space="preserve"> PAGEREF _Toc506190516 \h </w:instrText>
        </w:r>
        <w:r w:rsidR="005A02BE">
          <w:rPr>
            <w:noProof/>
            <w:webHidden/>
          </w:rPr>
        </w:r>
        <w:r w:rsidR="005A02BE">
          <w:rPr>
            <w:noProof/>
            <w:webHidden/>
          </w:rPr>
          <w:fldChar w:fldCharType="separate"/>
        </w:r>
        <w:r w:rsidR="005A02BE">
          <w:rPr>
            <w:noProof/>
            <w:webHidden/>
          </w:rPr>
          <w:t>48</w:t>
        </w:r>
        <w:r w:rsidR="005A02BE">
          <w:rPr>
            <w:noProof/>
            <w:webHidden/>
          </w:rPr>
          <w:fldChar w:fldCharType="end"/>
        </w:r>
      </w:hyperlink>
    </w:p>
    <w:p w14:paraId="680DB61D" w14:textId="30210629" w:rsidR="005A02BE" w:rsidRDefault="00E73371">
      <w:pPr>
        <w:pStyle w:val="TableofFigures"/>
        <w:tabs>
          <w:tab w:val="right" w:leader="dot" w:pos="9350"/>
        </w:tabs>
        <w:rPr>
          <w:noProof/>
        </w:rPr>
      </w:pPr>
      <w:hyperlink w:anchor="_Toc506190517" w:history="1">
        <w:r w:rsidR="005A02BE" w:rsidRPr="002D11E0">
          <w:rPr>
            <w:rStyle w:val="Hyperlink"/>
            <w:noProof/>
          </w:rPr>
          <w:t>Figure 24 Coverage</w:t>
        </w:r>
        <w:r w:rsidR="005A02BE">
          <w:rPr>
            <w:noProof/>
            <w:webHidden/>
          </w:rPr>
          <w:tab/>
        </w:r>
        <w:r w:rsidR="005A02BE">
          <w:rPr>
            <w:noProof/>
            <w:webHidden/>
          </w:rPr>
          <w:fldChar w:fldCharType="begin"/>
        </w:r>
        <w:r w:rsidR="005A02BE">
          <w:rPr>
            <w:noProof/>
            <w:webHidden/>
          </w:rPr>
          <w:instrText xml:space="preserve"> PAGEREF _Toc506190517 \h </w:instrText>
        </w:r>
        <w:r w:rsidR="005A02BE">
          <w:rPr>
            <w:noProof/>
            <w:webHidden/>
          </w:rPr>
        </w:r>
        <w:r w:rsidR="005A02BE">
          <w:rPr>
            <w:noProof/>
            <w:webHidden/>
          </w:rPr>
          <w:fldChar w:fldCharType="separate"/>
        </w:r>
        <w:r w:rsidR="005A02BE">
          <w:rPr>
            <w:noProof/>
            <w:webHidden/>
          </w:rPr>
          <w:t>50</w:t>
        </w:r>
        <w:r w:rsidR="005A02BE">
          <w:rPr>
            <w:noProof/>
            <w:webHidden/>
          </w:rPr>
          <w:fldChar w:fldCharType="end"/>
        </w:r>
      </w:hyperlink>
    </w:p>
    <w:p w14:paraId="711075B0" w14:textId="483956BE" w:rsidR="005A02BE" w:rsidRDefault="00E73371">
      <w:pPr>
        <w:pStyle w:val="TableofFigures"/>
        <w:tabs>
          <w:tab w:val="right" w:leader="dot" w:pos="9350"/>
        </w:tabs>
        <w:rPr>
          <w:noProof/>
        </w:rPr>
      </w:pPr>
      <w:hyperlink w:anchor="_Toc506190518" w:history="1">
        <w:r w:rsidR="005A02BE" w:rsidRPr="002D11E0">
          <w:rPr>
            <w:rStyle w:val="Hyperlink"/>
            <w:noProof/>
          </w:rPr>
          <w:t>Figure 25 Build Schedule</w:t>
        </w:r>
        <w:r w:rsidR="005A02BE">
          <w:rPr>
            <w:noProof/>
            <w:webHidden/>
          </w:rPr>
          <w:tab/>
        </w:r>
        <w:r w:rsidR="005A02BE">
          <w:rPr>
            <w:noProof/>
            <w:webHidden/>
          </w:rPr>
          <w:fldChar w:fldCharType="begin"/>
        </w:r>
        <w:r w:rsidR="005A02BE">
          <w:rPr>
            <w:noProof/>
            <w:webHidden/>
          </w:rPr>
          <w:instrText xml:space="preserve"> PAGEREF _Toc506190518 \h </w:instrText>
        </w:r>
        <w:r w:rsidR="005A02BE">
          <w:rPr>
            <w:noProof/>
            <w:webHidden/>
          </w:rPr>
        </w:r>
        <w:r w:rsidR="005A02BE">
          <w:rPr>
            <w:noProof/>
            <w:webHidden/>
          </w:rPr>
          <w:fldChar w:fldCharType="separate"/>
        </w:r>
        <w:r w:rsidR="005A02BE">
          <w:rPr>
            <w:noProof/>
            <w:webHidden/>
          </w:rPr>
          <w:t>51</w:t>
        </w:r>
        <w:r w:rsidR="005A02BE">
          <w:rPr>
            <w:noProof/>
            <w:webHidden/>
          </w:rPr>
          <w:fldChar w:fldCharType="end"/>
        </w:r>
      </w:hyperlink>
    </w:p>
    <w:p w14:paraId="1F7FC425" w14:textId="1EEE7E9F" w:rsidR="005A02BE" w:rsidRDefault="00E73371">
      <w:pPr>
        <w:pStyle w:val="TableofFigures"/>
        <w:tabs>
          <w:tab w:val="right" w:leader="dot" w:pos="9350"/>
        </w:tabs>
        <w:rPr>
          <w:noProof/>
        </w:rPr>
      </w:pPr>
      <w:hyperlink w:anchor="_Toc506190519" w:history="1">
        <w:r w:rsidR="005A02BE" w:rsidRPr="002D11E0">
          <w:rPr>
            <w:rStyle w:val="Hyperlink"/>
            <w:noProof/>
          </w:rPr>
          <w:t>Figure 26 Bug Tracking</w:t>
        </w:r>
        <w:r w:rsidR="005A02BE">
          <w:rPr>
            <w:noProof/>
            <w:webHidden/>
          </w:rPr>
          <w:tab/>
        </w:r>
        <w:r w:rsidR="005A02BE">
          <w:rPr>
            <w:noProof/>
            <w:webHidden/>
          </w:rPr>
          <w:fldChar w:fldCharType="begin"/>
        </w:r>
        <w:r w:rsidR="005A02BE">
          <w:rPr>
            <w:noProof/>
            <w:webHidden/>
          </w:rPr>
          <w:instrText xml:space="preserve"> PAGEREF _Toc506190519 \h </w:instrText>
        </w:r>
        <w:r w:rsidR="005A02BE">
          <w:rPr>
            <w:noProof/>
            <w:webHidden/>
          </w:rPr>
        </w:r>
        <w:r w:rsidR="005A02BE">
          <w:rPr>
            <w:noProof/>
            <w:webHidden/>
          </w:rPr>
          <w:fldChar w:fldCharType="separate"/>
        </w:r>
        <w:r w:rsidR="005A02BE">
          <w:rPr>
            <w:noProof/>
            <w:webHidden/>
          </w:rPr>
          <w:t>51</w:t>
        </w:r>
        <w:r w:rsidR="005A02BE">
          <w:rPr>
            <w:noProof/>
            <w:webHidden/>
          </w:rPr>
          <w:fldChar w:fldCharType="end"/>
        </w:r>
      </w:hyperlink>
    </w:p>
    <w:p w14:paraId="3A4CA958" w14:textId="6AEB8CFF" w:rsidR="005140B5" w:rsidRDefault="003500DB" w:rsidP="005140B5">
      <w:pPr>
        <w:pStyle w:val="Contents"/>
      </w:pPr>
      <w:r>
        <w:lastRenderedPageBreak/>
        <w:fldChar w:fldCharType="end"/>
      </w:r>
      <w:bookmarkStart w:id="18" w:name="_Toc506190397"/>
      <w:r w:rsidR="005140B5">
        <w:t>Tables</w:t>
      </w:r>
      <w:bookmarkEnd w:id="18"/>
    </w:p>
    <w:p w14:paraId="217473DA" w14:textId="269A2900" w:rsidR="005A02BE" w:rsidRDefault="005140B5">
      <w:pPr>
        <w:pStyle w:val="TableofFigures"/>
        <w:tabs>
          <w:tab w:val="right" w:pos="9350"/>
        </w:tabs>
        <w:rPr>
          <w:noProof/>
        </w:rPr>
      </w:pPr>
      <w:r>
        <w:fldChar w:fldCharType="begin"/>
      </w:r>
      <w:r>
        <w:instrText xml:space="preserve"> TOC \c "Table" </w:instrText>
      </w:r>
      <w:r>
        <w:fldChar w:fldCharType="separate"/>
      </w:r>
      <w:r w:rsidR="005A02BE">
        <w:rPr>
          <w:noProof/>
        </w:rPr>
        <w:t>Table 1 Packet Pattern</w:t>
      </w:r>
      <w:r w:rsidR="005A02BE">
        <w:rPr>
          <w:noProof/>
        </w:rPr>
        <w:tab/>
      </w:r>
      <w:r w:rsidR="005A02BE">
        <w:rPr>
          <w:noProof/>
        </w:rPr>
        <w:fldChar w:fldCharType="begin"/>
      </w:r>
      <w:r w:rsidR="005A02BE">
        <w:rPr>
          <w:noProof/>
        </w:rPr>
        <w:instrText xml:space="preserve"> PAGEREF _Toc506190520 \h </w:instrText>
      </w:r>
      <w:r w:rsidR="005A02BE">
        <w:rPr>
          <w:noProof/>
        </w:rPr>
      </w:r>
      <w:r w:rsidR="005A02BE">
        <w:rPr>
          <w:noProof/>
        </w:rPr>
        <w:fldChar w:fldCharType="separate"/>
      </w:r>
      <w:r w:rsidR="005A02BE">
        <w:rPr>
          <w:noProof/>
        </w:rPr>
        <w:t>31</w:t>
      </w:r>
      <w:r w:rsidR="005A02BE">
        <w:rPr>
          <w:noProof/>
        </w:rPr>
        <w:fldChar w:fldCharType="end"/>
      </w:r>
    </w:p>
    <w:p w14:paraId="0B8D3410" w14:textId="28D1F5FB" w:rsidR="005A02BE" w:rsidRDefault="005A02BE">
      <w:pPr>
        <w:pStyle w:val="TableofFigures"/>
        <w:tabs>
          <w:tab w:val="right" w:pos="9350"/>
        </w:tabs>
        <w:rPr>
          <w:noProof/>
        </w:rPr>
      </w:pPr>
      <w:r>
        <w:rPr>
          <w:noProof/>
        </w:rPr>
        <w:t>Table 2 Test Plan Template</w:t>
      </w:r>
      <w:r>
        <w:rPr>
          <w:noProof/>
        </w:rPr>
        <w:tab/>
      </w:r>
      <w:r>
        <w:rPr>
          <w:noProof/>
        </w:rPr>
        <w:fldChar w:fldCharType="begin"/>
      </w:r>
      <w:r>
        <w:rPr>
          <w:noProof/>
        </w:rPr>
        <w:instrText xml:space="preserve"> PAGEREF _Toc506190521 \h </w:instrText>
      </w:r>
      <w:r>
        <w:rPr>
          <w:noProof/>
        </w:rPr>
      </w:r>
      <w:r>
        <w:rPr>
          <w:noProof/>
        </w:rPr>
        <w:fldChar w:fldCharType="separate"/>
      </w:r>
      <w:r>
        <w:rPr>
          <w:noProof/>
        </w:rPr>
        <w:t>46</w:t>
      </w:r>
      <w:r>
        <w:rPr>
          <w:noProof/>
        </w:rPr>
        <w:fldChar w:fldCharType="end"/>
      </w:r>
    </w:p>
    <w:p w14:paraId="4312F053" w14:textId="796FDA2E" w:rsidR="005A02BE" w:rsidRDefault="005A02BE">
      <w:pPr>
        <w:pStyle w:val="TableofFigures"/>
        <w:tabs>
          <w:tab w:val="right" w:pos="9350"/>
        </w:tabs>
        <w:rPr>
          <w:noProof/>
        </w:rPr>
      </w:pPr>
      <w:r>
        <w:rPr>
          <w:noProof/>
        </w:rPr>
        <w:t>Table 3 Verification Codes</w:t>
      </w:r>
      <w:r>
        <w:rPr>
          <w:noProof/>
        </w:rPr>
        <w:tab/>
      </w:r>
      <w:r>
        <w:rPr>
          <w:noProof/>
        </w:rPr>
        <w:fldChar w:fldCharType="begin"/>
      </w:r>
      <w:r>
        <w:rPr>
          <w:noProof/>
        </w:rPr>
        <w:instrText xml:space="preserve"> PAGEREF _Toc506190522 \h </w:instrText>
      </w:r>
      <w:r>
        <w:rPr>
          <w:noProof/>
        </w:rPr>
      </w:r>
      <w:r>
        <w:rPr>
          <w:noProof/>
        </w:rPr>
        <w:fldChar w:fldCharType="separate"/>
      </w:r>
      <w:r>
        <w:rPr>
          <w:noProof/>
        </w:rPr>
        <w:t>53</w:t>
      </w:r>
      <w:r>
        <w:rPr>
          <w:noProof/>
        </w:rPr>
        <w:fldChar w:fldCharType="end"/>
      </w:r>
    </w:p>
    <w:p w14:paraId="489A87EE" w14:textId="1CFEA89B" w:rsidR="005A02BE" w:rsidRDefault="005A02BE">
      <w:pPr>
        <w:pStyle w:val="TableofFigures"/>
        <w:tabs>
          <w:tab w:val="right" w:pos="9350"/>
        </w:tabs>
        <w:rPr>
          <w:noProof/>
        </w:rPr>
      </w:pPr>
      <w:r>
        <w:rPr>
          <w:noProof/>
        </w:rPr>
        <w:t>Table 4 Diagnostic Coverage for Parity Detection—By Code</w:t>
      </w:r>
      <w:r>
        <w:rPr>
          <w:noProof/>
        </w:rPr>
        <w:tab/>
      </w:r>
      <w:r>
        <w:rPr>
          <w:noProof/>
        </w:rPr>
        <w:fldChar w:fldCharType="begin"/>
      </w:r>
      <w:r>
        <w:rPr>
          <w:noProof/>
        </w:rPr>
        <w:instrText xml:space="preserve"> PAGEREF _Toc506190523 \h </w:instrText>
      </w:r>
      <w:r>
        <w:rPr>
          <w:noProof/>
        </w:rPr>
      </w:r>
      <w:r>
        <w:rPr>
          <w:noProof/>
        </w:rPr>
        <w:fldChar w:fldCharType="separate"/>
      </w:r>
      <w:r>
        <w:rPr>
          <w:noProof/>
        </w:rPr>
        <w:t>55</w:t>
      </w:r>
      <w:r>
        <w:rPr>
          <w:noProof/>
        </w:rPr>
        <w:fldChar w:fldCharType="end"/>
      </w:r>
    </w:p>
    <w:p w14:paraId="6B5D7EE3" w14:textId="734C8FAA" w:rsidR="005A02BE" w:rsidRDefault="005A02BE">
      <w:pPr>
        <w:pStyle w:val="TableofFigures"/>
        <w:tabs>
          <w:tab w:val="right" w:pos="9350"/>
        </w:tabs>
        <w:rPr>
          <w:noProof/>
        </w:rPr>
      </w:pPr>
      <w:r>
        <w:rPr>
          <w:noProof/>
        </w:rPr>
        <w:t>Table 5 Diagnostic Coverage for Parity Detection—By Error Type</w:t>
      </w:r>
      <w:r>
        <w:rPr>
          <w:noProof/>
        </w:rPr>
        <w:tab/>
      </w:r>
      <w:r>
        <w:rPr>
          <w:noProof/>
        </w:rPr>
        <w:fldChar w:fldCharType="begin"/>
      </w:r>
      <w:r>
        <w:rPr>
          <w:noProof/>
        </w:rPr>
        <w:instrText xml:space="preserve"> PAGEREF _Toc506190524 \h </w:instrText>
      </w:r>
      <w:r>
        <w:rPr>
          <w:noProof/>
        </w:rPr>
      </w:r>
      <w:r>
        <w:rPr>
          <w:noProof/>
        </w:rPr>
        <w:fldChar w:fldCharType="separate"/>
      </w:r>
      <w:r>
        <w:rPr>
          <w:noProof/>
        </w:rPr>
        <w:t>55</w:t>
      </w:r>
      <w:r>
        <w:rPr>
          <w:noProof/>
        </w:rPr>
        <w:fldChar w:fldCharType="end"/>
      </w:r>
    </w:p>
    <w:p w14:paraId="7CD9CAF7" w14:textId="29EDE272" w:rsidR="005A02BE" w:rsidRDefault="005A02BE">
      <w:pPr>
        <w:pStyle w:val="TableofFigures"/>
        <w:tabs>
          <w:tab w:val="right" w:pos="9350"/>
        </w:tabs>
        <w:rPr>
          <w:noProof/>
        </w:rPr>
      </w:pPr>
      <w:r>
        <w:rPr>
          <w:noProof/>
        </w:rPr>
        <w:t>Table 6 Terms and Definitions</w:t>
      </w:r>
      <w:r>
        <w:rPr>
          <w:noProof/>
        </w:rPr>
        <w:tab/>
      </w:r>
      <w:r>
        <w:rPr>
          <w:noProof/>
        </w:rPr>
        <w:fldChar w:fldCharType="begin"/>
      </w:r>
      <w:r>
        <w:rPr>
          <w:noProof/>
        </w:rPr>
        <w:instrText xml:space="preserve"> PAGEREF _Toc506190525 \h </w:instrText>
      </w:r>
      <w:r>
        <w:rPr>
          <w:noProof/>
        </w:rPr>
      </w:r>
      <w:r>
        <w:rPr>
          <w:noProof/>
        </w:rPr>
        <w:fldChar w:fldCharType="separate"/>
      </w:r>
      <w:r>
        <w:rPr>
          <w:noProof/>
        </w:rPr>
        <w:t>57</w:t>
      </w:r>
      <w:r>
        <w:rPr>
          <w:noProof/>
        </w:rPr>
        <w:fldChar w:fldCharType="end"/>
      </w:r>
    </w:p>
    <w:p w14:paraId="4371B4F6" w14:textId="6B2C66E6" w:rsidR="006954CB" w:rsidRDefault="005140B5" w:rsidP="005140B5">
      <w:pPr>
        <w:pStyle w:val="Body"/>
      </w:pPr>
      <w:r>
        <w:fldChar w:fldCharType="end"/>
      </w:r>
    </w:p>
    <w:p w14:paraId="7C38264B" w14:textId="77777777" w:rsidR="006954CB" w:rsidRPr="006954CB" w:rsidRDefault="006954CB" w:rsidP="006954CB"/>
    <w:p w14:paraId="1121FECA" w14:textId="77777777" w:rsidR="006954CB" w:rsidRPr="006954CB" w:rsidRDefault="006954CB" w:rsidP="006954CB"/>
    <w:p w14:paraId="60384274" w14:textId="77777777" w:rsidR="006954CB" w:rsidRPr="006954CB" w:rsidRDefault="006954CB" w:rsidP="006954CB"/>
    <w:p w14:paraId="695A4962" w14:textId="77777777" w:rsidR="006954CB" w:rsidRPr="006954CB" w:rsidRDefault="006954CB" w:rsidP="006954CB"/>
    <w:p w14:paraId="47BE2E5C" w14:textId="77777777" w:rsidR="006954CB" w:rsidRPr="006954CB" w:rsidRDefault="006954CB" w:rsidP="006954CB"/>
    <w:p w14:paraId="66055FA1" w14:textId="77777777" w:rsidR="006954CB" w:rsidRPr="006954CB" w:rsidRDefault="006954CB" w:rsidP="006954CB"/>
    <w:p w14:paraId="77328604" w14:textId="77777777" w:rsidR="006954CB" w:rsidRPr="006954CB" w:rsidRDefault="006954CB" w:rsidP="006954CB"/>
    <w:p w14:paraId="684C422F" w14:textId="77777777" w:rsidR="006954CB" w:rsidRPr="006954CB" w:rsidRDefault="006954CB" w:rsidP="006954CB"/>
    <w:p w14:paraId="5093F34B" w14:textId="77777777" w:rsidR="006954CB" w:rsidRPr="006954CB" w:rsidRDefault="006954CB" w:rsidP="006954CB"/>
    <w:p w14:paraId="56E96580" w14:textId="77777777" w:rsidR="006954CB" w:rsidRDefault="006954CB" w:rsidP="006954CB"/>
    <w:p w14:paraId="52E7D6DC" w14:textId="77777777" w:rsidR="006954CB" w:rsidRDefault="006954CB" w:rsidP="006954CB"/>
    <w:p w14:paraId="232A9D53" w14:textId="77777777" w:rsidR="005140B5" w:rsidRPr="006954CB" w:rsidRDefault="006954CB" w:rsidP="006954CB">
      <w:pPr>
        <w:tabs>
          <w:tab w:val="center" w:pos="4680"/>
        </w:tabs>
        <w:sectPr w:rsidR="005140B5" w:rsidRPr="006954CB" w:rsidSect="005140B5">
          <w:headerReference w:type="default" r:id="rId10"/>
          <w:footerReference w:type="default" r:id="rId11"/>
          <w:pgSz w:w="12240" w:h="15840" w:code="1"/>
          <w:pgMar w:top="1440" w:right="1440" w:bottom="1440" w:left="1440" w:header="720" w:footer="432" w:gutter="0"/>
          <w:cols w:space="720"/>
          <w:noEndnote/>
        </w:sectPr>
      </w:pPr>
      <w:r>
        <w:tab/>
      </w:r>
    </w:p>
    <w:p w14:paraId="34E2461B" w14:textId="7C819659" w:rsidR="0011273D" w:rsidRPr="00C7536B" w:rsidRDefault="008E1080" w:rsidP="004069E1">
      <w:pPr>
        <w:pStyle w:val="Heading1"/>
      </w:pPr>
      <w:bookmarkStart w:id="19" w:name="_Ref505972236"/>
      <w:bookmarkStart w:id="20" w:name="_Toc506190398"/>
      <w:r>
        <w:lastRenderedPageBreak/>
        <w:t>Introduction</w:t>
      </w:r>
      <w:bookmarkEnd w:id="19"/>
      <w:bookmarkEnd w:id="20"/>
      <w:r>
        <w:t xml:space="preserve"> </w:t>
      </w:r>
    </w:p>
    <w:p w14:paraId="22B41643" w14:textId="527196F3" w:rsidR="003E1122" w:rsidRDefault="008E1080" w:rsidP="008E1080">
      <w:pPr>
        <w:pStyle w:val="Body"/>
        <w:rPr>
          <w:rFonts w:asciiTheme="majorHAnsi" w:hAnsiTheme="majorHAnsi"/>
        </w:rPr>
      </w:pPr>
      <w:r w:rsidRPr="008E1080">
        <w:t xml:space="preserve">This </w:t>
      </w:r>
      <w:r w:rsidR="00FD5CB5">
        <w:t>document is a s</w:t>
      </w:r>
      <w:r w:rsidRPr="008E1080">
        <w:t xml:space="preserve">afety </w:t>
      </w:r>
      <w:r w:rsidR="00FD5CB5">
        <w:t>m</w:t>
      </w:r>
      <w:r w:rsidRPr="008E1080">
        <w:t xml:space="preserve">anual for </w:t>
      </w:r>
      <w:r w:rsidR="00520C2D">
        <w:t>NetSpeed IP products</w:t>
      </w:r>
      <w:r w:rsidR="00FD5CB5">
        <w:t>. It</w:t>
      </w:r>
      <w:r w:rsidRPr="008E1080">
        <w:t xml:space="preserve"> provides an overview of </w:t>
      </w:r>
      <w:r w:rsidR="007628A5">
        <w:t xml:space="preserve">the </w:t>
      </w:r>
      <w:r w:rsidRPr="008E1080">
        <w:t xml:space="preserve">safety </w:t>
      </w:r>
      <w:r w:rsidR="00AF4FE1">
        <w:t xml:space="preserve">measures and policies </w:t>
      </w:r>
      <w:r w:rsidR="00723110" w:rsidRPr="008E1080">
        <w:t>require</w:t>
      </w:r>
      <w:r w:rsidR="00723110">
        <w:t>d</w:t>
      </w:r>
      <w:r w:rsidR="00723110" w:rsidRPr="008E1080">
        <w:t xml:space="preserve"> </w:t>
      </w:r>
      <w:r w:rsidR="007628A5">
        <w:t>for</w:t>
      </w:r>
      <w:r w:rsidRPr="008E1080">
        <w:t xml:space="preserve"> develop</w:t>
      </w:r>
      <w:r w:rsidR="007628A5">
        <w:t>ing</w:t>
      </w:r>
      <w:r w:rsidRPr="008E1080">
        <w:t xml:space="preserve"> safety-critical automotive </w:t>
      </w:r>
      <w:r w:rsidR="003E1122" w:rsidRPr="008E1080">
        <w:t>designs</w:t>
      </w:r>
      <w:r w:rsidR="003E1122">
        <w:t xml:space="preserve">. </w:t>
      </w:r>
      <w:r w:rsidRPr="008E1080">
        <w:rPr>
          <w:rFonts w:asciiTheme="majorHAnsi" w:hAnsiTheme="majorHAnsi"/>
        </w:rPr>
        <w:t>The manual</w:t>
      </w:r>
      <w:r w:rsidR="00FD5CB5">
        <w:rPr>
          <w:rFonts w:asciiTheme="majorHAnsi" w:hAnsiTheme="majorHAnsi"/>
        </w:rPr>
        <w:t xml:space="preserve"> covers </w:t>
      </w:r>
      <w:r w:rsidRPr="008E1080">
        <w:rPr>
          <w:rFonts w:asciiTheme="majorHAnsi" w:hAnsiTheme="majorHAnsi"/>
        </w:rPr>
        <w:t xml:space="preserve">safety processes, flows, </w:t>
      </w:r>
      <w:r w:rsidR="00FD5CB5">
        <w:rPr>
          <w:rFonts w:asciiTheme="majorHAnsi" w:hAnsiTheme="majorHAnsi"/>
        </w:rPr>
        <w:t xml:space="preserve">and </w:t>
      </w:r>
      <w:r w:rsidRPr="008E1080">
        <w:rPr>
          <w:rFonts w:asciiTheme="majorHAnsi" w:hAnsiTheme="majorHAnsi"/>
        </w:rPr>
        <w:t xml:space="preserve">requirements </w:t>
      </w:r>
      <w:r w:rsidR="009209E6">
        <w:rPr>
          <w:rFonts w:asciiTheme="majorHAnsi" w:hAnsiTheme="majorHAnsi"/>
        </w:rPr>
        <w:t>such as</w:t>
      </w:r>
      <w:r w:rsidR="009209E6" w:rsidRPr="008E1080">
        <w:rPr>
          <w:rFonts w:asciiTheme="majorHAnsi" w:hAnsiTheme="majorHAnsi"/>
        </w:rPr>
        <w:t xml:space="preserve"> </w:t>
      </w:r>
      <w:r w:rsidRPr="008E1080">
        <w:rPr>
          <w:rFonts w:asciiTheme="majorHAnsi" w:hAnsiTheme="majorHAnsi"/>
        </w:rPr>
        <w:t>description</w:t>
      </w:r>
      <w:r w:rsidR="00FD5CB5">
        <w:rPr>
          <w:rFonts w:asciiTheme="majorHAnsi" w:hAnsiTheme="majorHAnsi"/>
        </w:rPr>
        <w:t>s</w:t>
      </w:r>
      <w:r w:rsidRPr="008E1080">
        <w:rPr>
          <w:rFonts w:asciiTheme="majorHAnsi" w:hAnsiTheme="majorHAnsi"/>
        </w:rPr>
        <w:t xml:space="preserve">, plans, and reports </w:t>
      </w:r>
      <w:r w:rsidR="009209E6">
        <w:rPr>
          <w:rFonts w:asciiTheme="majorHAnsi" w:hAnsiTheme="majorHAnsi"/>
        </w:rPr>
        <w:t xml:space="preserve">that </w:t>
      </w:r>
      <w:r w:rsidRPr="008E1080">
        <w:rPr>
          <w:rFonts w:asciiTheme="majorHAnsi" w:hAnsiTheme="majorHAnsi"/>
        </w:rPr>
        <w:t xml:space="preserve">help design teams </w:t>
      </w:r>
      <w:r w:rsidR="009209E6">
        <w:rPr>
          <w:rFonts w:asciiTheme="majorHAnsi" w:hAnsiTheme="majorHAnsi"/>
        </w:rPr>
        <w:t xml:space="preserve">attain </w:t>
      </w:r>
      <w:r w:rsidR="007628A5" w:rsidRPr="007628A5">
        <w:rPr>
          <w:rFonts w:asciiTheme="majorHAnsi" w:hAnsiTheme="majorHAnsi"/>
        </w:rPr>
        <w:t xml:space="preserve">in a timely manner </w:t>
      </w:r>
      <w:r w:rsidR="007628A5" w:rsidRPr="008E1080">
        <w:rPr>
          <w:rFonts w:asciiTheme="majorHAnsi" w:hAnsiTheme="majorHAnsi"/>
        </w:rPr>
        <w:t xml:space="preserve">ISO 26262 certification </w:t>
      </w:r>
      <w:r w:rsidR="009209E6">
        <w:rPr>
          <w:rFonts w:asciiTheme="majorHAnsi" w:hAnsiTheme="majorHAnsi"/>
        </w:rPr>
        <w:t>for</w:t>
      </w:r>
      <w:r w:rsidR="009209E6" w:rsidRPr="008E1080">
        <w:rPr>
          <w:rFonts w:asciiTheme="majorHAnsi" w:hAnsiTheme="majorHAnsi"/>
        </w:rPr>
        <w:t xml:space="preserve"> </w:t>
      </w:r>
      <w:r w:rsidRPr="008E1080">
        <w:rPr>
          <w:rFonts w:asciiTheme="majorHAnsi" w:hAnsiTheme="majorHAnsi"/>
        </w:rPr>
        <w:t>automotive design</w:t>
      </w:r>
      <w:r w:rsidR="00FD5CB5">
        <w:rPr>
          <w:rFonts w:asciiTheme="majorHAnsi" w:hAnsiTheme="majorHAnsi"/>
        </w:rPr>
        <w:t>s</w:t>
      </w:r>
      <w:r w:rsidRPr="008E1080">
        <w:rPr>
          <w:rFonts w:asciiTheme="majorHAnsi" w:hAnsiTheme="majorHAnsi"/>
        </w:rPr>
        <w:t xml:space="preserve"> </w:t>
      </w:r>
      <w:r w:rsidR="009209E6">
        <w:rPr>
          <w:rFonts w:asciiTheme="majorHAnsi" w:hAnsiTheme="majorHAnsi"/>
        </w:rPr>
        <w:t>that have</w:t>
      </w:r>
      <w:r w:rsidR="009209E6" w:rsidRPr="008E1080">
        <w:rPr>
          <w:rFonts w:asciiTheme="majorHAnsi" w:hAnsiTheme="majorHAnsi"/>
        </w:rPr>
        <w:t xml:space="preserve"> </w:t>
      </w:r>
      <w:r w:rsidR="00520C2D">
        <w:rPr>
          <w:rFonts w:asciiTheme="majorHAnsi" w:hAnsiTheme="majorHAnsi"/>
        </w:rPr>
        <w:t>NetSpeed</w:t>
      </w:r>
      <w:r w:rsidRPr="008E1080">
        <w:rPr>
          <w:rFonts w:asciiTheme="majorHAnsi" w:hAnsiTheme="majorHAnsi"/>
        </w:rPr>
        <w:t xml:space="preserve"> IP embedded</w:t>
      </w:r>
      <w:r w:rsidR="009209E6">
        <w:rPr>
          <w:rFonts w:asciiTheme="majorHAnsi" w:hAnsiTheme="majorHAnsi"/>
        </w:rPr>
        <w:t xml:space="preserve"> within.</w:t>
      </w:r>
    </w:p>
    <w:p w14:paraId="64A2124E" w14:textId="4BE7D6FC" w:rsidR="008E1080" w:rsidRDefault="008E5B2A" w:rsidP="008E1080">
      <w:pPr>
        <w:pStyle w:val="Body"/>
        <w:rPr>
          <w:rFonts w:asciiTheme="majorHAnsi" w:hAnsiTheme="majorHAnsi"/>
        </w:rPr>
      </w:pPr>
      <w:r w:rsidRPr="008E5B2A">
        <w:t xml:space="preserve">ISO 26262 </w:t>
      </w:r>
      <w:r>
        <w:t xml:space="preserve">was </w:t>
      </w:r>
      <w:r w:rsidR="007628A5" w:rsidRPr="007628A5">
        <w:t xml:space="preserve">defined </w:t>
      </w:r>
      <w:r w:rsidRPr="007628A5">
        <w:t>in 2011</w:t>
      </w:r>
      <w:r>
        <w:t xml:space="preserve"> </w:t>
      </w:r>
      <w:r w:rsidR="007628A5" w:rsidRPr="007628A5">
        <w:t>by the International Organization for Standardization (ISO)</w:t>
      </w:r>
      <w:r w:rsidR="004962FD">
        <w:t xml:space="preserve"> and serves as </w:t>
      </w:r>
      <w:r w:rsidR="004962FD" w:rsidRPr="007628A5">
        <w:t xml:space="preserve">an international standard for </w:t>
      </w:r>
      <w:r w:rsidR="004962FD">
        <w:t xml:space="preserve">ensuring </w:t>
      </w:r>
      <w:r w:rsidR="004962FD" w:rsidRPr="007628A5">
        <w:t xml:space="preserve">functional safety of electrical and/or electronic systems in </w:t>
      </w:r>
      <w:r w:rsidR="004962FD">
        <w:t>road vehicles</w:t>
      </w:r>
      <w:r w:rsidR="007628A5" w:rsidRPr="007628A5">
        <w:t>.</w:t>
      </w:r>
    </w:p>
    <w:p w14:paraId="494EBFEF" w14:textId="15D8A2C8" w:rsidR="00F94234" w:rsidRDefault="00F94234" w:rsidP="003219F3">
      <w:pPr>
        <w:pStyle w:val="Body"/>
      </w:pPr>
      <w:r w:rsidRPr="00F94234">
        <w:t>NetSpeed</w:t>
      </w:r>
      <w:r>
        <w:t>’s</w:t>
      </w:r>
      <w:r w:rsidRPr="00F94234">
        <w:t xml:space="preserve">  </w:t>
      </w:r>
      <w:hyperlink r:id="rId12" w:anchor="_NetSpeed_NoC_in" w:history="1">
        <w:r w:rsidR="008E5B2A">
          <w:rPr>
            <w:rStyle w:val="Hyperlink"/>
            <w:color w:val="auto"/>
            <w:u w:val="none"/>
          </w:rPr>
          <w:t>s</w:t>
        </w:r>
        <w:r w:rsidR="008E5B2A" w:rsidRPr="00F94234">
          <w:rPr>
            <w:rStyle w:val="Hyperlink"/>
            <w:color w:val="auto"/>
            <w:u w:val="none"/>
          </w:rPr>
          <w:t xml:space="preserve">afety </w:t>
        </w:r>
        <w:r w:rsidR="008E5B2A">
          <w:rPr>
            <w:rStyle w:val="Hyperlink"/>
            <w:color w:val="auto"/>
            <w:u w:val="none"/>
          </w:rPr>
          <w:t>f</w:t>
        </w:r>
        <w:r w:rsidR="008E5B2A" w:rsidRPr="00F94234">
          <w:rPr>
            <w:rStyle w:val="Hyperlink"/>
            <w:color w:val="auto"/>
            <w:u w:val="none"/>
          </w:rPr>
          <w:t>low</w:t>
        </w:r>
      </w:hyperlink>
      <w:r>
        <w:t xml:space="preserve"> </w:t>
      </w:r>
      <w:r w:rsidR="00723110">
        <w:t xml:space="preserve">maps </w:t>
      </w:r>
      <w:r w:rsidR="00FD5CB5">
        <w:t>network on a chip (</w:t>
      </w:r>
      <w:r>
        <w:t>NoC</w:t>
      </w:r>
      <w:r w:rsidR="00FD5CB5">
        <w:t>)</w:t>
      </w:r>
      <w:r>
        <w:t xml:space="preserve"> development phases to various parts of </w:t>
      </w:r>
      <w:r w:rsidR="009209E6">
        <w:t xml:space="preserve">the </w:t>
      </w:r>
      <w:r>
        <w:t>ISO</w:t>
      </w:r>
      <w:r w:rsidR="007628A5">
        <w:t xml:space="preserve"> </w:t>
      </w:r>
      <w:r>
        <w:t>26262 requirements</w:t>
      </w:r>
      <w:r w:rsidR="009209E6">
        <w:t xml:space="preserve">. </w:t>
      </w:r>
      <w:r w:rsidR="00882E54">
        <w:t xml:space="preserve">The </w:t>
      </w:r>
      <w:r w:rsidR="008E5B2A">
        <w:t xml:space="preserve">safety </w:t>
      </w:r>
      <w:r w:rsidR="00882E54">
        <w:t>flow</w:t>
      </w:r>
      <w:r w:rsidR="009209E6">
        <w:t xml:space="preserve"> also</w:t>
      </w:r>
      <w:r>
        <w:t xml:space="preserve"> supports tailoring of activities to be performed during the life</w:t>
      </w:r>
      <w:r w:rsidR="00096F53">
        <w:t xml:space="preserve"> </w:t>
      </w:r>
      <w:r>
        <w:t>cycle phases.</w:t>
      </w:r>
    </w:p>
    <w:p w14:paraId="3FA0C0F5" w14:textId="77777777" w:rsidR="00F94234" w:rsidRPr="008E1080" w:rsidRDefault="00F94234" w:rsidP="008E1080">
      <w:pPr>
        <w:pStyle w:val="Body"/>
        <w:rPr>
          <w:rFonts w:asciiTheme="majorHAnsi" w:hAnsiTheme="majorHAnsi"/>
        </w:rPr>
      </w:pPr>
    </w:p>
    <w:p w14:paraId="67A84230" w14:textId="69708B58" w:rsidR="00743F20" w:rsidRPr="00C7536B" w:rsidRDefault="00743F20" w:rsidP="008E1080">
      <w:pPr>
        <w:pStyle w:val="Body"/>
        <w:rPr>
          <w:rFonts w:asciiTheme="majorHAnsi" w:hAnsiTheme="majorHAnsi"/>
        </w:rPr>
      </w:pPr>
    </w:p>
    <w:p w14:paraId="2909FF4C" w14:textId="2336DBF5" w:rsidR="00513362" w:rsidRPr="00C7536B" w:rsidRDefault="008E1080" w:rsidP="00A979BC">
      <w:pPr>
        <w:pStyle w:val="Heading1"/>
      </w:pPr>
      <w:bookmarkStart w:id="21" w:name="_Toc506190399"/>
      <w:r>
        <w:lastRenderedPageBreak/>
        <w:t>Assumed Safety Requirements</w:t>
      </w:r>
      <w:bookmarkEnd w:id="21"/>
    </w:p>
    <w:p w14:paraId="6641B704" w14:textId="4B9D7713" w:rsidR="00513362" w:rsidRPr="00C7536B" w:rsidRDefault="00F94234" w:rsidP="00513362">
      <w:pPr>
        <w:pStyle w:val="Heading2"/>
      </w:pPr>
      <w:bookmarkStart w:id="22" w:name="_Ref504072617"/>
      <w:bookmarkStart w:id="23" w:name="_Ref504072626"/>
      <w:bookmarkStart w:id="24" w:name="_Toc506190400"/>
      <w:r>
        <w:t>Assumption of Use</w:t>
      </w:r>
      <w:bookmarkEnd w:id="22"/>
      <w:bookmarkEnd w:id="23"/>
      <w:bookmarkEnd w:id="24"/>
    </w:p>
    <w:p w14:paraId="39457E2A" w14:textId="7DAEFF94" w:rsidR="00F40A17" w:rsidRPr="00F40A17" w:rsidRDefault="00424019" w:rsidP="00F40A17">
      <w:pPr>
        <w:pStyle w:val="Body"/>
      </w:pPr>
      <w:r>
        <w:t xml:space="preserve">The </w:t>
      </w:r>
      <w:r w:rsidR="00F94234">
        <w:t xml:space="preserve">NetSpeed IP is a configurable interconnect IP </w:t>
      </w:r>
      <w:r w:rsidR="00882E54">
        <w:t xml:space="preserve">that supports </w:t>
      </w:r>
      <w:r w:rsidR="00F94234">
        <w:t>various features for interface</w:t>
      </w:r>
      <w:r w:rsidR="00882E54">
        <w:t xml:space="preserve">s, </w:t>
      </w:r>
      <w:r w:rsidR="00F94234">
        <w:t>protocol</w:t>
      </w:r>
      <w:r w:rsidR="00882E54">
        <w:t>s</w:t>
      </w:r>
      <w:r w:rsidR="00F94234">
        <w:t xml:space="preserve">, performance, </w:t>
      </w:r>
      <w:r w:rsidR="00882E54">
        <w:t>quality of service (</w:t>
      </w:r>
      <w:r w:rsidR="00F94234">
        <w:t>QoS</w:t>
      </w:r>
      <w:r w:rsidR="00882E54">
        <w:t>)</w:t>
      </w:r>
      <w:r w:rsidR="00F94234">
        <w:t>, and coherency</w:t>
      </w:r>
      <w:r w:rsidR="008E5B2A">
        <w:t>, among other things</w:t>
      </w:r>
      <w:r w:rsidR="00F94234">
        <w:t xml:space="preserve">. </w:t>
      </w:r>
      <w:r w:rsidR="00882E54">
        <w:t>C</w:t>
      </w:r>
      <w:r w:rsidR="00F94234">
        <w:t>ustomer</w:t>
      </w:r>
      <w:r w:rsidR="00882E54">
        <w:t>s</w:t>
      </w:r>
      <w:r w:rsidR="00F94234">
        <w:t xml:space="preserve"> can configure the IP </w:t>
      </w:r>
      <w:r w:rsidR="00882E54">
        <w:t xml:space="preserve">according to </w:t>
      </w:r>
      <w:r w:rsidR="00F94234">
        <w:t xml:space="preserve">their system requirements. This is </w:t>
      </w:r>
      <w:r w:rsidR="009C54C9" w:rsidRPr="009C54C9">
        <w:t xml:space="preserve">also </w:t>
      </w:r>
      <w:r w:rsidR="00F94234">
        <w:t xml:space="preserve">true from </w:t>
      </w:r>
      <w:r w:rsidR="00731016">
        <w:t xml:space="preserve">a </w:t>
      </w:r>
      <w:r w:rsidR="009C54C9">
        <w:t xml:space="preserve">functional safety and ISO 26262 </w:t>
      </w:r>
      <w:r w:rsidR="00F94234">
        <w:t xml:space="preserve">perspective. NetSpeed does not have further constraints or assumptions on configurations and use. </w:t>
      </w:r>
      <w:r w:rsidR="00882E54">
        <w:t xml:space="preserve">Because </w:t>
      </w:r>
      <w:r w:rsidR="009C54C9">
        <w:t xml:space="preserve">the NetSpeed </w:t>
      </w:r>
      <w:r w:rsidR="00F94234">
        <w:t xml:space="preserve">IP </w:t>
      </w:r>
      <w:r w:rsidR="009C54C9">
        <w:t>is to</w:t>
      </w:r>
      <w:r w:rsidR="00F94234">
        <w:t xml:space="preserve"> be integrated into a</w:t>
      </w:r>
      <w:r w:rsidR="00882E54">
        <w:t xml:space="preserve"> system on a chip (SoC)</w:t>
      </w:r>
      <w:r w:rsidR="00F94234">
        <w:t xml:space="preserve">, </w:t>
      </w:r>
      <w:r w:rsidR="00882E54">
        <w:t xml:space="preserve">the integrator </w:t>
      </w:r>
      <w:r w:rsidR="00F94234">
        <w:t xml:space="preserve">is </w:t>
      </w:r>
      <w:r w:rsidR="00882E54">
        <w:t>responsible for</w:t>
      </w:r>
      <w:r w:rsidR="00F94234">
        <w:t xml:space="preserve"> </w:t>
      </w:r>
      <w:r w:rsidR="00882E54">
        <w:t xml:space="preserve">defining </w:t>
      </w:r>
      <w:r w:rsidR="00F94234">
        <w:t>system</w:t>
      </w:r>
      <w:r w:rsidR="00882E54">
        <w:t>-</w:t>
      </w:r>
      <w:r w:rsidR="00F94234">
        <w:t xml:space="preserve">safe states and appropriate </w:t>
      </w:r>
      <w:r w:rsidR="009C54C9">
        <w:t>f</w:t>
      </w:r>
      <w:r w:rsidR="009C54C9" w:rsidRPr="009C54C9">
        <w:t>ault</w:t>
      </w:r>
      <w:r w:rsidR="00602B3A">
        <w:t>-</w:t>
      </w:r>
      <w:r w:rsidR="009C54C9">
        <w:t>t</w:t>
      </w:r>
      <w:r w:rsidR="009C54C9" w:rsidRPr="009C54C9">
        <w:t xml:space="preserve">olerant </w:t>
      </w:r>
      <w:r w:rsidR="009C54C9">
        <w:t>t</w:t>
      </w:r>
      <w:r w:rsidR="009C54C9" w:rsidRPr="009C54C9">
        <w:t xml:space="preserve">ime </w:t>
      </w:r>
      <w:r w:rsidR="009C54C9">
        <w:t>i</w:t>
      </w:r>
      <w:r w:rsidR="009C54C9" w:rsidRPr="009C54C9">
        <w:t>nterval</w:t>
      </w:r>
      <w:r w:rsidR="009C54C9">
        <w:t>s (</w:t>
      </w:r>
      <w:r w:rsidR="00F94234">
        <w:t>FTTIs</w:t>
      </w:r>
      <w:r w:rsidR="009C54C9">
        <w:t>)</w:t>
      </w:r>
      <w:r w:rsidR="00882E54">
        <w:t xml:space="preserve"> </w:t>
      </w:r>
      <w:r w:rsidR="00F94234">
        <w:t>based on system requirements.</w:t>
      </w:r>
    </w:p>
    <w:p w14:paraId="34E7B5D2" w14:textId="06041808" w:rsidR="00F40A17" w:rsidRPr="00F40A17" w:rsidRDefault="00F40A17" w:rsidP="00EC1B2B">
      <w:pPr>
        <w:pStyle w:val="Body"/>
        <w:rPr>
          <w:rFonts w:ascii="Segoe UI" w:hAnsi="Segoe UI"/>
        </w:rPr>
      </w:pPr>
      <w:r w:rsidRPr="00F40A17">
        <w:t>Customers using Net</w:t>
      </w:r>
      <w:r>
        <w:t>S</w:t>
      </w:r>
      <w:r w:rsidRPr="00F40A17">
        <w:t>peed IP have the flexibility to configure the design to achieve the desired ASIL level.</w:t>
      </w:r>
    </w:p>
    <w:p w14:paraId="38371993" w14:textId="77777777" w:rsidR="00F40A17" w:rsidRPr="00F40A17" w:rsidRDefault="00F40A17" w:rsidP="00EC1B2B">
      <w:pPr>
        <w:pStyle w:val="Bullet1"/>
      </w:pPr>
      <w:r w:rsidRPr="00F40A17">
        <w:rPr>
          <w:rFonts w:ascii="HelveticaNeue" w:hAnsi="HelveticaNeue" w:cs="Segoe UI"/>
          <w:color w:val="000000"/>
        </w:rPr>
        <w:t> </w:t>
      </w:r>
      <w:r w:rsidRPr="00F40A17">
        <w:t>ASIL-B &amp; C</w:t>
      </w:r>
    </w:p>
    <w:p w14:paraId="34DCDF8A" w14:textId="330E17AB" w:rsidR="00F40A17" w:rsidRPr="00F40A17" w:rsidRDefault="00F40A17" w:rsidP="00EC1B2B">
      <w:pPr>
        <w:pStyle w:val="Bullet2"/>
      </w:pPr>
      <w:r w:rsidRPr="00F40A17">
        <w:t>Users are able to use a partial list of the supported features in Net</w:t>
      </w:r>
      <w:r w:rsidR="00476AD6">
        <w:t>S</w:t>
      </w:r>
      <w:r w:rsidRPr="00F40A17">
        <w:t>peed IP to achieve ASIL-B &amp; C.</w:t>
      </w:r>
    </w:p>
    <w:p w14:paraId="18788162" w14:textId="77777777" w:rsidR="00F40A17" w:rsidRPr="00F40A17" w:rsidRDefault="00F40A17" w:rsidP="00EC1B2B">
      <w:pPr>
        <w:pStyle w:val="Bullet2"/>
      </w:pPr>
      <w:r w:rsidRPr="00F40A17">
        <w:t>If Agent modules are present, the SRAMs that are part of these modules are expected to have a fault coverage of 99% or higher.</w:t>
      </w:r>
    </w:p>
    <w:p w14:paraId="620854AE" w14:textId="77777777" w:rsidR="00F40A17" w:rsidRPr="00F40A17" w:rsidRDefault="00F40A17" w:rsidP="00EC1B2B">
      <w:pPr>
        <w:pStyle w:val="Bullet1"/>
      </w:pPr>
      <w:r w:rsidRPr="00F40A17">
        <w:t>ASIL-D</w:t>
      </w:r>
    </w:p>
    <w:p w14:paraId="74A58D5F" w14:textId="26BC44F7" w:rsidR="00F40A17" w:rsidRPr="00F40A17" w:rsidRDefault="00F40A17" w:rsidP="00EC1B2B">
      <w:pPr>
        <w:pStyle w:val="Bullet2"/>
      </w:pPr>
      <w:r w:rsidRPr="00F40A17">
        <w:t>All IP supported functional safety features are require</w:t>
      </w:r>
      <w:r w:rsidR="000623E1">
        <w:t>d</w:t>
      </w:r>
      <w:r w:rsidRPr="00F40A17">
        <w:t xml:space="preserve"> to be enabled.</w:t>
      </w:r>
    </w:p>
    <w:p w14:paraId="0E2D6083" w14:textId="2CB8B6D6" w:rsidR="00F40A17" w:rsidRPr="00F40A17" w:rsidRDefault="00F40A17" w:rsidP="00EC1B2B">
      <w:pPr>
        <w:pStyle w:val="Bullet2"/>
      </w:pPr>
      <w:r w:rsidRPr="00F40A17">
        <w:t>External diagnostic coverage may be required to supplement coverage required for ASIL-D</w:t>
      </w:r>
      <w:r w:rsidR="00734119">
        <w:t>.</w:t>
      </w:r>
    </w:p>
    <w:p w14:paraId="7DDC43C0" w14:textId="77777777" w:rsidR="00F40A17" w:rsidRPr="00F40A17" w:rsidRDefault="00F40A17" w:rsidP="00EC1B2B">
      <w:pPr>
        <w:pStyle w:val="Bullet2"/>
      </w:pPr>
      <w:r w:rsidRPr="00F40A17">
        <w:t>Agent modules are present, the SRAMs that are part of these modules are expected to have a fault coverage of 99.5% or higher.</w:t>
      </w:r>
    </w:p>
    <w:p w14:paraId="70006CE4" w14:textId="65BF62F1" w:rsidR="00B03D78" w:rsidRDefault="00F94234" w:rsidP="003A5CE7">
      <w:pPr>
        <w:pStyle w:val="Heading2"/>
        <w:numPr>
          <w:ilvl w:val="1"/>
          <w:numId w:val="16"/>
        </w:numPr>
        <w:spacing w:line="360" w:lineRule="auto"/>
      </w:pPr>
      <w:bookmarkStart w:id="25" w:name="_Toc506190401"/>
      <w:bookmarkStart w:id="26" w:name="_Toc496108998"/>
      <w:r>
        <w:lastRenderedPageBreak/>
        <w:t xml:space="preserve">NetSpeed IP Network on </w:t>
      </w:r>
      <w:r w:rsidR="00D07534">
        <w:t xml:space="preserve">a </w:t>
      </w:r>
      <w:r>
        <w:t>Chip</w:t>
      </w:r>
      <w:bookmarkEnd w:id="25"/>
    </w:p>
    <w:p w14:paraId="1E1D690E" w14:textId="49969FA5" w:rsidR="00F94234" w:rsidRDefault="00B03D78" w:rsidP="003A5CE7">
      <w:pPr>
        <w:pStyle w:val="Body"/>
        <w:keepNext/>
        <w:keepLines/>
      </w:pPr>
      <w:r>
        <w:t xml:space="preserve">Figure 1 </w:t>
      </w:r>
      <w:r w:rsidR="008B311B">
        <w:t>is a top-level view of a NetSpeed NoC.</w:t>
      </w:r>
      <w:bookmarkEnd w:id="26"/>
    </w:p>
    <w:p w14:paraId="6953F634" w14:textId="338EF2AB" w:rsidR="00F94234" w:rsidRDefault="00DD7372" w:rsidP="00F94234">
      <w:pPr>
        <w:keepNext/>
        <w:spacing w:line="360" w:lineRule="auto"/>
      </w:pPr>
      <w:r>
        <w:rPr>
          <w:noProof/>
        </w:rPr>
        <w:drawing>
          <wp:inline distT="0" distB="0" distL="0" distR="0" wp14:anchorId="1B7FB4D4" wp14:editId="6EE6FB33">
            <wp:extent cx="5860639" cy="3919220"/>
            <wp:effectExtent l="0" t="0" r="6985"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Network IP NoC Components.emf"/>
                    <pic:cNvPicPr/>
                  </pic:nvPicPr>
                  <pic:blipFill>
                    <a:blip r:embed="rId13"/>
                    <a:stretch>
                      <a:fillRect/>
                    </a:stretch>
                  </pic:blipFill>
                  <pic:spPr>
                    <a:xfrm>
                      <a:off x="0" y="0"/>
                      <a:ext cx="5860639" cy="3919220"/>
                    </a:xfrm>
                    <a:prstGeom prst="rect">
                      <a:avLst/>
                    </a:prstGeom>
                  </pic:spPr>
                </pic:pic>
              </a:graphicData>
            </a:graphic>
          </wp:inline>
        </w:drawing>
      </w:r>
    </w:p>
    <w:p w14:paraId="55192AF7" w14:textId="28C42B35" w:rsidR="00F94234" w:rsidRDefault="00F94234" w:rsidP="007A22EA">
      <w:pPr>
        <w:pStyle w:val="StyleCaptionCentered"/>
      </w:pPr>
      <w:bookmarkStart w:id="27" w:name="_Toc494107295"/>
      <w:bookmarkStart w:id="28" w:name="_Toc506190494"/>
      <w:r>
        <w:t xml:space="preserve">Figure </w:t>
      </w:r>
      <w:fldSimple w:instr=" SEQ Figure \* ARABIC ">
        <w:r w:rsidR="009A2B62">
          <w:rPr>
            <w:noProof/>
          </w:rPr>
          <w:t>1</w:t>
        </w:r>
      </w:fldSimple>
      <w:r>
        <w:t xml:space="preserve"> NetSpeed Network IP (NetSpeed </w:t>
      </w:r>
      <w:r w:rsidR="00602B3A">
        <w:t>Components</w:t>
      </w:r>
      <w:r>
        <w:t>) NoC</w:t>
      </w:r>
      <w:bookmarkEnd w:id="27"/>
      <w:bookmarkEnd w:id="28"/>
    </w:p>
    <w:p w14:paraId="41922C28" w14:textId="3053131E" w:rsidR="00F94234" w:rsidRDefault="00424019" w:rsidP="003219F3">
      <w:pPr>
        <w:pStyle w:val="Body"/>
      </w:pPr>
      <w:r>
        <w:t>A</w:t>
      </w:r>
      <w:r w:rsidR="006D6E61">
        <w:t xml:space="preserve"> </w:t>
      </w:r>
      <w:r w:rsidR="00F94234">
        <w:t>NoC</w:t>
      </w:r>
      <w:r w:rsidR="006D6E61">
        <w:t>—like other hierarchical components such as the CPU, GPU and DDR—</w:t>
      </w:r>
      <w:r w:rsidR="00F94234">
        <w:t>is</w:t>
      </w:r>
      <w:r w:rsidR="006D6E61">
        <w:t xml:space="preserve"> </w:t>
      </w:r>
      <w:r w:rsidR="00F94234">
        <w:t xml:space="preserve">a component in </w:t>
      </w:r>
      <w:r w:rsidR="006D6E61">
        <w:t xml:space="preserve">an </w:t>
      </w:r>
      <w:r w:rsidR="00F94234">
        <w:t xml:space="preserve">SoC. Along with </w:t>
      </w:r>
      <w:r w:rsidR="009C54C9">
        <w:t>f</w:t>
      </w:r>
      <w:r w:rsidR="009C54C9" w:rsidRPr="009C54C9">
        <w:t xml:space="preserve">ailure </w:t>
      </w:r>
      <w:r w:rsidR="009C54C9">
        <w:t>m</w:t>
      </w:r>
      <w:r w:rsidR="009C54C9" w:rsidRPr="009C54C9">
        <w:t xml:space="preserve">ode </w:t>
      </w:r>
      <w:r w:rsidR="009C54C9">
        <w:t>e</w:t>
      </w:r>
      <w:r w:rsidR="009C54C9" w:rsidRPr="009C54C9">
        <w:t xml:space="preserve">ffects and </w:t>
      </w:r>
      <w:r w:rsidR="009C54C9">
        <w:t>d</w:t>
      </w:r>
      <w:r w:rsidR="009C54C9" w:rsidRPr="009C54C9">
        <w:t xml:space="preserve">iagnostic </w:t>
      </w:r>
      <w:r w:rsidR="009C54C9">
        <w:t>a</w:t>
      </w:r>
      <w:r w:rsidR="009C54C9" w:rsidRPr="009C54C9">
        <w:t xml:space="preserve">nalysis </w:t>
      </w:r>
      <w:r w:rsidR="009C54C9">
        <w:t>(</w:t>
      </w:r>
      <w:r w:rsidR="00F94234">
        <w:t>FMEDA</w:t>
      </w:r>
      <w:r w:rsidR="009C54C9">
        <w:t>)</w:t>
      </w:r>
      <w:r w:rsidR="006D6E61">
        <w:t xml:space="preserve"> </w:t>
      </w:r>
      <w:r w:rsidR="00F94234">
        <w:t xml:space="preserve">and a safety analysis document </w:t>
      </w:r>
      <w:r w:rsidR="009C54C9">
        <w:t>safety manual</w:t>
      </w:r>
      <w:r w:rsidR="00D05689">
        <w:t>,</w:t>
      </w:r>
      <w:r w:rsidR="00F94234">
        <w:t xml:space="preserve"> all details required to qualify </w:t>
      </w:r>
      <w:r w:rsidR="009C54C9">
        <w:t xml:space="preserve">a </w:t>
      </w:r>
      <w:r w:rsidR="00F94234">
        <w:t xml:space="preserve">NoC to </w:t>
      </w:r>
      <w:r w:rsidR="009C54C9">
        <w:t xml:space="preserve">a </w:t>
      </w:r>
      <w:r w:rsidR="00F94234">
        <w:t xml:space="preserve">required </w:t>
      </w:r>
      <w:r w:rsidR="009C54C9">
        <w:t>a</w:t>
      </w:r>
      <w:r w:rsidR="009C54C9" w:rsidRPr="009C54C9">
        <w:t xml:space="preserve">utomotive </w:t>
      </w:r>
      <w:r w:rsidR="009C54C9">
        <w:t>s</w:t>
      </w:r>
      <w:r w:rsidR="009C54C9" w:rsidRPr="009C54C9">
        <w:t xml:space="preserve">afety </w:t>
      </w:r>
      <w:r w:rsidR="009C54C9">
        <w:t>i</w:t>
      </w:r>
      <w:r w:rsidR="009C54C9" w:rsidRPr="009C54C9">
        <w:t xml:space="preserve">ntegrity </w:t>
      </w:r>
      <w:r w:rsidR="002544C4">
        <w:t>l</w:t>
      </w:r>
      <w:r w:rsidR="002544C4" w:rsidRPr="009C54C9">
        <w:t xml:space="preserve">evel </w:t>
      </w:r>
      <w:r w:rsidR="002544C4">
        <w:t>(</w:t>
      </w:r>
      <w:r w:rsidR="00F94234">
        <w:t>ASIL</w:t>
      </w:r>
      <w:r w:rsidR="009C54C9">
        <w:t>)</w:t>
      </w:r>
      <w:r w:rsidR="006D6E61">
        <w:rPr>
          <w:b/>
        </w:rPr>
        <w:t xml:space="preserve"> </w:t>
      </w:r>
      <w:r w:rsidR="00F94234">
        <w:t>level are documented.</w:t>
      </w:r>
    </w:p>
    <w:p w14:paraId="1FB4DFFD" w14:textId="771783B5" w:rsidR="00F94234" w:rsidRDefault="00F94234" w:rsidP="00F94234">
      <w:pPr>
        <w:pStyle w:val="Heading2"/>
        <w:numPr>
          <w:ilvl w:val="0"/>
          <w:numId w:val="0"/>
        </w:numPr>
      </w:pPr>
      <w:bookmarkStart w:id="29" w:name="_Toc496108999"/>
      <w:bookmarkStart w:id="30" w:name="_Toc506190402"/>
      <w:r>
        <w:t xml:space="preserve">2.3 </w:t>
      </w:r>
      <w:r w:rsidR="00F1545D">
        <w:tab/>
      </w:r>
      <w:r>
        <w:t xml:space="preserve">NoC IP </w:t>
      </w:r>
      <w:r w:rsidR="006D6E61">
        <w:t xml:space="preserve">in </w:t>
      </w:r>
      <w:r>
        <w:t>System Application</w:t>
      </w:r>
      <w:bookmarkEnd w:id="29"/>
      <w:r w:rsidR="009C54C9">
        <w:t>s</w:t>
      </w:r>
      <w:bookmarkEnd w:id="30"/>
    </w:p>
    <w:p w14:paraId="4E1C8B84" w14:textId="1F647F6E" w:rsidR="00F94234" w:rsidRDefault="00731040" w:rsidP="0083366E">
      <w:pPr>
        <w:pStyle w:val="Body"/>
      </w:pPr>
      <w:r>
        <w:t>The</w:t>
      </w:r>
      <w:r w:rsidR="006D6E61">
        <w:t xml:space="preserve"> </w:t>
      </w:r>
      <w:r w:rsidR="00F94234">
        <w:t xml:space="preserve">NoC IP </w:t>
      </w:r>
      <w:r w:rsidR="006D6E61">
        <w:t>is incorporated</w:t>
      </w:r>
      <w:r w:rsidR="00F94234">
        <w:t xml:space="preserve"> in</w:t>
      </w:r>
      <w:r w:rsidR="006D6E61">
        <w:t xml:space="preserve"> </w:t>
      </w:r>
      <w:r w:rsidR="00723110">
        <w:t xml:space="preserve">system applications </w:t>
      </w:r>
      <w:r w:rsidR="001B198C">
        <w:t>such as</w:t>
      </w:r>
      <w:r w:rsidR="00723110">
        <w:t xml:space="preserve"> </w:t>
      </w:r>
      <w:r w:rsidR="006D6E61">
        <w:t>automotive a</w:t>
      </w:r>
      <w:r w:rsidR="00F94234">
        <w:t xml:space="preserve">dvanced </w:t>
      </w:r>
      <w:r w:rsidR="006D6E61">
        <w:t>driving assistance systems (ADASs</w:t>
      </w:r>
      <w:r w:rsidR="00F94234">
        <w:t xml:space="preserve">), </w:t>
      </w:r>
      <w:r w:rsidR="006D6E61">
        <w:t>augmented reality (</w:t>
      </w:r>
      <w:r w:rsidR="00F94234">
        <w:t>AR</w:t>
      </w:r>
      <w:r w:rsidR="006D6E61">
        <w:t>)</w:t>
      </w:r>
      <w:r w:rsidR="00F94234">
        <w:t>/</w:t>
      </w:r>
      <w:r w:rsidR="006D6E61">
        <w:t xml:space="preserve">virtual reality </w:t>
      </w:r>
      <w:r w:rsidR="00F94234">
        <w:t>(</w:t>
      </w:r>
      <w:r w:rsidR="006D6E61">
        <w:t>VR</w:t>
      </w:r>
      <w:r w:rsidR="00F94234">
        <w:t>)</w:t>
      </w:r>
      <w:r w:rsidR="006D6E61">
        <w:t>, and Industrial Internet of Things</w:t>
      </w:r>
      <w:r w:rsidR="006D6E61" w:rsidDel="006D6E61">
        <w:t xml:space="preserve"> </w:t>
      </w:r>
      <w:r w:rsidR="006D6E61">
        <w:t>(</w:t>
      </w:r>
      <w:r w:rsidR="00F94234">
        <w:t xml:space="preserve">IIoT). </w:t>
      </w:r>
      <w:r>
        <w:t>Its building blocks include</w:t>
      </w:r>
      <w:r w:rsidR="00F94234">
        <w:t xml:space="preserve"> bridges, routers, links</w:t>
      </w:r>
      <w:r>
        <w:t>,</w:t>
      </w:r>
      <w:r w:rsidR="00F94234">
        <w:t xml:space="preserve"> and agents with caches. </w:t>
      </w:r>
    </w:p>
    <w:p w14:paraId="42245338" w14:textId="03CEF604" w:rsidR="00F22353" w:rsidRDefault="00F22353" w:rsidP="005248C2">
      <w:pPr>
        <w:pStyle w:val="Caption"/>
        <w:jc w:val="center"/>
      </w:pPr>
      <w:bookmarkStart w:id="31" w:name="_Toc494107296"/>
      <w:r>
        <w:rPr>
          <w:noProof/>
        </w:rPr>
        <w:lastRenderedPageBreak/>
        <w:drawing>
          <wp:inline distT="0" distB="0" distL="0" distR="0" wp14:anchorId="2412177F" wp14:editId="27058319">
            <wp:extent cx="5339642" cy="38347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C Applications.emf"/>
                    <pic:cNvPicPr/>
                  </pic:nvPicPr>
                  <pic:blipFill>
                    <a:blip r:embed="rId14"/>
                    <a:stretch>
                      <a:fillRect/>
                    </a:stretch>
                  </pic:blipFill>
                  <pic:spPr>
                    <a:xfrm>
                      <a:off x="0" y="0"/>
                      <a:ext cx="5339642" cy="3834734"/>
                    </a:xfrm>
                    <a:prstGeom prst="rect">
                      <a:avLst/>
                    </a:prstGeom>
                  </pic:spPr>
                </pic:pic>
              </a:graphicData>
            </a:graphic>
          </wp:inline>
        </w:drawing>
      </w:r>
    </w:p>
    <w:p w14:paraId="382128E3" w14:textId="1E0C5E34" w:rsidR="00F94234" w:rsidRDefault="00F94234" w:rsidP="005248C2">
      <w:pPr>
        <w:pStyle w:val="Caption"/>
        <w:jc w:val="center"/>
      </w:pPr>
      <w:bookmarkStart w:id="32" w:name="_Toc506190495"/>
      <w:r>
        <w:t xml:space="preserve">Figure </w:t>
      </w:r>
      <w:fldSimple w:instr=" SEQ Figure \* ARABIC ">
        <w:r w:rsidR="009A2B62">
          <w:rPr>
            <w:noProof/>
          </w:rPr>
          <w:t>2</w:t>
        </w:r>
      </w:fldSimple>
      <w:r>
        <w:t xml:space="preserve"> NoC Applications Systems</w:t>
      </w:r>
      <w:bookmarkEnd w:id="31"/>
      <w:bookmarkEnd w:id="32"/>
    </w:p>
    <w:p w14:paraId="78D8F6C4" w14:textId="10629B80" w:rsidR="00731040" w:rsidRDefault="00731040" w:rsidP="003219F3">
      <w:pPr>
        <w:pStyle w:val="Body"/>
      </w:pPr>
      <w:r>
        <w:t xml:space="preserve">Bridges connect a master or a slave block to the network of routers and links through a well-defined protocol. </w:t>
      </w:r>
      <w:r w:rsidRPr="0083366E">
        <w:t xml:space="preserve">The </w:t>
      </w:r>
      <w:r>
        <w:t xml:space="preserve">bridges </w:t>
      </w:r>
      <w:r w:rsidR="00F94234">
        <w:t>packetize the host’s transactions into NetSpeed</w:t>
      </w:r>
      <w:r>
        <w:t>’s</w:t>
      </w:r>
      <w:r w:rsidR="00F94234">
        <w:t xml:space="preserve"> packet format during injection into the network and depacketizes them during ejection.  </w:t>
      </w:r>
    </w:p>
    <w:p w14:paraId="3E09D96C" w14:textId="0188E72B" w:rsidR="00F94234" w:rsidRDefault="00F94234" w:rsidP="00214184">
      <w:pPr>
        <w:pStyle w:val="Body"/>
        <w:rPr>
          <w:rFonts w:asciiTheme="majorHAnsi" w:hAnsiTheme="majorHAnsi"/>
          <w:szCs w:val="20"/>
        </w:rPr>
      </w:pPr>
      <w:r>
        <w:t xml:space="preserve">A router can have four directional links, referred to as north (N), south (S), east (E), and west (W). It also can have </w:t>
      </w:r>
      <w:r w:rsidR="00424019">
        <w:t>as many as</w:t>
      </w:r>
      <w:r>
        <w:t xml:space="preserve"> four additional links to connect to up to four hosts (H, I, J, </w:t>
      </w:r>
      <w:r w:rsidR="00731040">
        <w:t xml:space="preserve">and </w:t>
      </w:r>
      <w:r>
        <w:t>K). All eight links are identical and can be attached to bridges or to other routers.</w:t>
      </w:r>
    </w:p>
    <w:p w14:paraId="064EA453" w14:textId="1F8FCB24" w:rsidR="008E1080" w:rsidRDefault="008E1080" w:rsidP="00870491">
      <w:pPr>
        <w:pStyle w:val="Body"/>
        <w:rPr>
          <w:rFonts w:asciiTheme="majorHAnsi" w:hAnsiTheme="majorHAnsi"/>
        </w:rPr>
      </w:pPr>
    </w:p>
    <w:p w14:paraId="44C359F2" w14:textId="7D14DC06" w:rsidR="006A1D89" w:rsidRDefault="006A1D89" w:rsidP="00A47BBD">
      <w:pPr>
        <w:pStyle w:val="Heading1"/>
      </w:pPr>
      <w:bookmarkStart w:id="33" w:name="_Toc506190403"/>
      <w:r>
        <w:lastRenderedPageBreak/>
        <w:t>Functional Safety Approach</w:t>
      </w:r>
      <w:bookmarkEnd w:id="33"/>
    </w:p>
    <w:p w14:paraId="4612EA2B" w14:textId="4521636A" w:rsidR="006A1D89" w:rsidRDefault="006A1D89" w:rsidP="006A1D89">
      <w:pPr>
        <w:pStyle w:val="Heading2"/>
      </w:pPr>
      <w:bookmarkStart w:id="34" w:name="_Toc496109053"/>
      <w:bookmarkStart w:id="35" w:name="_Toc506190404"/>
      <w:r>
        <w:t>Top-Down Approach</w:t>
      </w:r>
      <w:bookmarkEnd w:id="34"/>
      <w:bookmarkEnd w:id="35"/>
    </w:p>
    <w:p w14:paraId="5EAE3B67" w14:textId="785ABDA7" w:rsidR="006A1D89" w:rsidRDefault="00424019" w:rsidP="006A1D89">
      <w:pPr>
        <w:pStyle w:val="Body"/>
      </w:pPr>
      <w:r>
        <w:t xml:space="preserve">The </w:t>
      </w:r>
      <w:r w:rsidR="00520C2D">
        <w:t>NetSpeed</w:t>
      </w:r>
      <w:r w:rsidR="006A1D89">
        <w:t xml:space="preserve"> IP follows a top</w:t>
      </w:r>
      <w:r w:rsidR="00723110">
        <w:t>-</w:t>
      </w:r>
      <w:r w:rsidR="006A1D89">
        <w:t>down approach</w:t>
      </w:r>
      <w:r w:rsidR="001B198C">
        <w:t>,</w:t>
      </w:r>
      <w:r w:rsidR="006A1D89">
        <w:t xml:space="preserve"> guided by </w:t>
      </w:r>
      <w:r w:rsidR="00731040">
        <w:t xml:space="preserve">the </w:t>
      </w:r>
      <w:r w:rsidR="006A1D89">
        <w:t>ISO 26262 safety life</w:t>
      </w:r>
      <w:r w:rsidR="00096F53">
        <w:t xml:space="preserve"> </w:t>
      </w:r>
      <w:r w:rsidR="006A1D89">
        <w:t xml:space="preserve">cycle. Functional </w:t>
      </w:r>
      <w:r w:rsidR="00592EBA">
        <w:t xml:space="preserve">safety base requirements </w:t>
      </w:r>
      <w:r w:rsidR="006A1D89">
        <w:t xml:space="preserve">are root requirements. </w:t>
      </w:r>
      <w:r w:rsidR="00AF4FE1">
        <w:t>Users</w:t>
      </w:r>
      <w:r w:rsidR="006A1D89">
        <w:t xml:space="preserve"> specif</w:t>
      </w:r>
      <w:r w:rsidR="00AF4FE1">
        <w:t xml:space="preserve">y </w:t>
      </w:r>
      <w:r>
        <w:t>the base requirements</w:t>
      </w:r>
      <w:r w:rsidR="00AF4FE1">
        <w:t xml:space="preserve"> </w:t>
      </w:r>
      <w:r w:rsidR="006A1D89">
        <w:t xml:space="preserve">as input in the form of a </w:t>
      </w:r>
      <w:r w:rsidR="00AF4FE1">
        <w:t>c</w:t>
      </w:r>
      <w:r w:rsidR="006A1D89">
        <w:t>onfig</w:t>
      </w:r>
      <w:r>
        <w:t>uration</w:t>
      </w:r>
      <w:r w:rsidR="006A1D89">
        <w:t xml:space="preserve"> file to the software that generates the IP</w:t>
      </w:r>
      <w:r>
        <w:t>—</w:t>
      </w:r>
      <w:r w:rsidR="00723110">
        <w:t>in</w:t>
      </w:r>
      <w:r>
        <w:t xml:space="preserve"> </w:t>
      </w:r>
      <w:r w:rsidR="00723110">
        <w:t xml:space="preserve">this case, </w:t>
      </w:r>
      <w:r w:rsidR="00487F03">
        <w:t>NocStudio</w:t>
      </w:r>
      <w:r w:rsidR="006A1D89">
        <w:t xml:space="preserve">. </w:t>
      </w:r>
      <w:r>
        <w:t xml:space="preserve">A </w:t>
      </w:r>
      <w:r w:rsidR="006A1D89">
        <w:t>NoC with desired system functionality and safety measures are part of this config</w:t>
      </w:r>
      <w:r>
        <w:t>uration</w:t>
      </w:r>
      <w:r w:rsidR="006A1D89">
        <w:t xml:space="preserve"> file</w:t>
      </w:r>
      <w:r>
        <w:t>—in this case</w:t>
      </w:r>
      <w:r w:rsidR="008B311B">
        <w:t xml:space="preserve"> </w:t>
      </w:r>
      <w:r>
        <w:t xml:space="preserve">again, the </w:t>
      </w:r>
      <w:r w:rsidR="00487F03">
        <w:t>NocStudio</w:t>
      </w:r>
      <w:r w:rsidR="006A1D89">
        <w:t xml:space="preserve"> config</w:t>
      </w:r>
      <w:r>
        <w:t>uration</w:t>
      </w:r>
      <w:r w:rsidR="006A1D89">
        <w:t xml:space="preserve"> file </w:t>
      </w:r>
      <w:r>
        <w:t xml:space="preserve">that defines </w:t>
      </w:r>
      <w:r w:rsidR="006A1D89">
        <w:t xml:space="preserve">functional requirements. </w:t>
      </w:r>
      <w:r>
        <w:t xml:space="preserve">The configuration file </w:t>
      </w:r>
      <w:r w:rsidR="006A1D89">
        <w:t xml:space="preserve">is validated at the architectural level prior to generating </w:t>
      </w:r>
      <w:r>
        <w:t xml:space="preserve">the </w:t>
      </w:r>
      <w:r w:rsidR="006A1D89">
        <w:t>IP for validation. The generated IP is then verified for correctness prior to release.</w:t>
      </w:r>
    </w:p>
    <w:p w14:paraId="5D29B8B5" w14:textId="006A5201" w:rsidR="006A1D89" w:rsidRDefault="006A1D89" w:rsidP="006A1D89">
      <w:pPr>
        <w:pStyle w:val="Heading2"/>
      </w:pPr>
      <w:bookmarkStart w:id="36" w:name="_Functional_Safe_NetSpeed"/>
      <w:bookmarkStart w:id="37" w:name="_Toc496109054"/>
      <w:bookmarkStart w:id="38" w:name="_Toc506190405"/>
      <w:bookmarkEnd w:id="36"/>
      <w:r>
        <w:t>Functional Safety</w:t>
      </w:r>
      <w:r w:rsidR="00AF4FE1">
        <w:t>—</w:t>
      </w:r>
      <w:r>
        <w:t>System</w:t>
      </w:r>
      <w:r w:rsidR="00AF4FE1">
        <w:t xml:space="preserve"> </w:t>
      </w:r>
      <w:r>
        <w:t>Level</w:t>
      </w:r>
      <w:bookmarkEnd w:id="37"/>
      <w:bookmarkEnd w:id="38"/>
    </w:p>
    <w:p w14:paraId="249FCCE0" w14:textId="42657231" w:rsidR="006A1D89" w:rsidRDefault="006A1D89" w:rsidP="00EC1B2B">
      <w:pPr>
        <w:pStyle w:val="Body"/>
        <w:jc w:val="left"/>
      </w:pPr>
      <w:r>
        <w:t xml:space="preserve">NetSpeed provides </w:t>
      </w:r>
      <w:r w:rsidR="00424019">
        <w:t>the</w:t>
      </w:r>
      <w:r w:rsidR="00602B3A">
        <w:t xml:space="preserve"> </w:t>
      </w:r>
      <w:r>
        <w:t xml:space="preserve">NoC IP as </w:t>
      </w:r>
      <w:r w:rsidR="00AF4FE1">
        <w:t xml:space="preserve">a </w:t>
      </w:r>
      <w:r>
        <w:t xml:space="preserve">product with </w:t>
      </w:r>
      <w:r w:rsidR="00AF4FE1">
        <w:t xml:space="preserve">a </w:t>
      </w:r>
      <w:r>
        <w:t>functional</w:t>
      </w:r>
      <w:r w:rsidR="00AF4FE1">
        <w:t>ly</w:t>
      </w:r>
      <w:r>
        <w:t xml:space="preserve"> safe architecture based on customer or end</w:t>
      </w:r>
      <w:r w:rsidR="00AF4FE1">
        <w:t>-user</w:t>
      </w:r>
      <w:r>
        <w:t xml:space="preserve"> use-case requirements for </w:t>
      </w:r>
      <w:r w:rsidR="00AF4FE1">
        <w:t xml:space="preserve">a </w:t>
      </w:r>
      <w:r>
        <w:t xml:space="preserve">final SoC. </w:t>
      </w:r>
      <w:r w:rsidR="00AF4FE1">
        <w:t>Refer to AN_505_Safety_Serviceability_Security_Features.pdf</w:t>
      </w:r>
      <w:r w:rsidR="00F84CFF">
        <w:t xml:space="preserve"> </w:t>
      </w:r>
      <w:r w:rsidR="00AF4FE1">
        <w:t xml:space="preserve">for a summary of safety </w:t>
      </w:r>
      <w:r>
        <w:t>features in all possible NoC designs or configurations</w:t>
      </w:r>
      <w:r w:rsidR="00AF4FE1">
        <w:t>.</w:t>
      </w:r>
    </w:p>
    <w:p w14:paraId="4A21461B" w14:textId="42A1794C" w:rsidR="006A1D89" w:rsidRDefault="006A1D89" w:rsidP="0083366E">
      <w:pPr>
        <w:pStyle w:val="Body"/>
      </w:pPr>
      <w:r>
        <w:t xml:space="preserve">Safety is not </w:t>
      </w:r>
      <w:r w:rsidR="00AF4FE1">
        <w:t xml:space="preserve">an </w:t>
      </w:r>
      <w:r>
        <w:t>add-on feature</w:t>
      </w:r>
      <w:r w:rsidR="00AF4FE1">
        <w:t xml:space="preserve">. </w:t>
      </w:r>
      <w:r w:rsidR="00F578B2">
        <w:t>In other words,</w:t>
      </w:r>
      <w:r w:rsidR="00723110">
        <w:t xml:space="preserve"> </w:t>
      </w:r>
      <w:r>
        <w:t xml:space="preserve">safety cannot be added at the end of </w:t>
      </w:r>
      <w:r w:rsidR="00AF4FE1">
        <w:t xml:space="preserve">the </w:t>
      </w:r>
      <w:r>
        <w:t>product</w:t>
      </w:r>
      <w:r w:rsidR="00723110">
        <w:t>-</w:t>
      </w:r>
      <w:r>
        <w:t xml:space="preserve">development </w:t>
      </w:r>
      <w:r w:rsidR="00AF4FE1">
        <w:t xml:space="preserve">process </w:t>
      </w:r>
      <w:r>
        <w:t xml:space="preserve">as </w:t>
      </w:r>
      <w:r w:rsidR="00AF4FE1">
        <w:t xml:space="preserve">an </w:t>
      </w:r>
      <w:r w:rsidR="00602B3A">
        <w:t>afterthought</w:t>
      </w:r>
      <w:r>
        <w:t>.</w:t>
      </w:r>
      <w:r w:rsidR="00AF4FE1">
        <w:t xml:space="preserve"> </w:t>
      </w:r>
      <w:r w:rsidR="00602B3A" w:rsidRPr="00602B3A">
        <w:t xml:space="preserve">Safety-feature design is an integral part of the design flow. </w:t>
      </w:r>
      <w:r w:rsidR="00AF4FE1">
        <w:t>The p</w:t>
      </w:r>
      <w:r>
        <w:t>roduct</w:t>
      </w:r>
      <w:r w:rsidR="00723110">
        <w:t>-</w:t>
      </w:r>
      <w:r>
        <w:t xml:space="preserve">development phase </w:t>
      </w:r>
      <w:r w:rsidR="00AF4FE1">
        <w:t xml:space="preserve">begins </w:t>
      </w:r>
      <w:r>
        <w:t>with functional</w:t>
      </w:r>
      <w:r w:rsidR="00AF4FE1">
        <w:t>ly</w:t>
      </w:r>
      <w:r>
        <w:t xml:space="preserve"> safe requirements</w:t>
      </w:r>
      <w:r w:rsidR="00723110">
        <w:t>,</w:t>
      </w:r>
      <w:r>
        <w:t xml:space="preserve"> from concept to requirements, </w:t>
      </w:r>
      <w:r w:rsidR="00AF4FE1">
        <w:t xml:space="preserve">from </w:t>
      </w:r>
      <w:r>
        <w:t xml:space="preserve">design </w:t>
      </w:r>
      <w:r w:rsidR="00AF4FE1">
        <w:t xml:space="preserve">to </w:t>
      </w:r>
      <w:r>
        <w:t>implementation.</w:t>
      </w:r>
      <w:r w:rsidR="00602B3A">
        <w:t xml:space="preserve"> </w:t>
      </w:r>
      <w:r>
        <w:t xml:space="preserve">Safety requirements are </w:t>
      </w:r>
      <w:r w:rsidR="00AF4FE1">
        <w:t xml:space="preserve">handled </w:t>
      </w:r>
      <w:r>
        <w:t xml:space="preserve">in the same process as non-safety features and </w:t>
      </w:r>
      <w:r w:rsidR="00602B3A">
        <w:t xml:space="preserve">they </w:t>
      </w:r>
      <w:r w:rsidR="00F578B2">
        <w:t xml:space="preserve">proceed </w:t>
      </w:r>
      <w:r>
        <w:t xml:space="preserve">through development and verification procedures. </w:t>
      </w:r>
    </w:p>
    <w:p w14:paraId="798B56CB" w14:textId="47B7102B" w:rsidR="006A1D89" w:rsidRDefault="006A1D89" w:rsidP="006A1D89">
      <w:pPr>
        <w:pStyle w:val="Body"/>
      </w:pPr>
      <w:r>
        <w:t xml:space="preserve">The flow from requirements to release is explained in subsequent sections of this </w:t>
      </w:r>
      <w:r w:rsidR="00723110">
        <w:t>manual</w:t>
      </w:r>
      <w:r>
        <w:t xml:space="preserve">. All references to non-safety related features of the product </w:t>
      </w:r>
      <w:r w:rsidR="00F578B2" w:rsidRPr="00F578B2">
        <w:t xml:space="preserve">fully </w:t>
      </w:r>
      <w:r>
        <w:t>apply to safety features.</w:t>
      </w:r>
    </w:p>
    <w:p w14:paraId="718D938B" w14:textId="54F40FD8" w:rsidR="006A1D89" w:rsidRDefault="006A1D89" w:rsidP="006A1D89">
      <w:pPr>
        <w:pStyle w:val="Heading3"/>
      </w:pPr>
      <w:bookmarkStart w:id="39" w:name="_Toc496109055"/>
      <w:bookmarkStart w:id="40" w:name="_Toc506190406"/>
      <w:r>
        <w:t xml:space="preserve">Safety Goal </w:t>
      </w:r>
      <w:r w:rsidR="00723110">
        <w:t xml:space="preserve">and </w:t>
      </w:r>
      <w:r>
        <w:t>Safety Motivation</w:t>
      </w:r>
      <w:bookmarkEnd w:id="39"/>
      <w:bookmarkEnd w:id="40"/>
    </w:p>
    <w:p w14:paraId="5F62279E" w14:textId="77777777" w:rsidR="006A1D89" w:rsidRDefault="006A1D89">
      <w:pPr>
        <w:pStyle w:val="Heading4"/>
      </w:pPr>
      <w:r>
        <w:t>Safety Goal</w:t>
      </w:r>
    </w:p>
    <w:p w14:paraId="5396B66F" w14:textId="6DE30DC6" w:rsidR="006A1D89" w:rsidRDefault="006A1D89" w:rsidP="00F35B54">
      <w:pPr>
        <w:pStyle w:val="Body"/>
      </w:pPr>
      <w:r>
        <w:t xml:space="preserve">Traditional approaches to hardware safety and security features are limited to errors that could be dealt with at the hardware level. </w:t>
      </w:r>
      <w:r w:rsidR="000716C1">
        <w:t xml:space="preserve">Unfortunately, these approaches make it </w:t>
      </w:r>
      <w:r w:rsidR="00F578B2">
        <w:t xml:space="preserve">possible for </w:t>
      </w:r>
      <w:r>
        <w:t xml:space="preserve">an unrecoverable hardware error </w:t>
      </w:r>
      <w:r w:rsidR="00F578B2">
        <w:t>to</w:t>
      </w:r>
      <w:r w:rsidR="00723110">
        <w:t xml:space="preserve"> </w:t>
      </w:r>
      <w:r>
        <w:t>bring down an entire SoC and the applications running on it</w:t>
      </w:r>
      <w:r w:rsidR="00495B88">
        <w:t>. This</w:t>
      </w:r>
      <w:r w:rsidR="000716C1">
        <w:t xml:space="preserve"> is</w:t>
      </w:r>
      <w:r w:rsidR="004962FD">
        <w:t xml:space="preserve"> unacceptable f</w:t>
      </w:r>
      <w:r w:rsidR="00F578B2">
        <w:t>or</w:t>
      </w:r>
      <w:r w:rsidR="00F578B2" w:rsidRPr="00F578B2">
        <w:t xml:space="preserve"> mission-critical applications </w:t>
      </w:r>
      <w:r w:rsidR="00F578B2">
        <w:t>such as</w:t>
      </w:r>
      <w:r w:rsidR="00F578B2" w:rsidRPr="00F578B2">
        <w:t xml:space="preserve"> ADAS and cloud computing</w:t>
      </w:r>
      <w:r w:rsidR="000716C1">
        <w:t xml:space="preserve">—applications </w:t>
      </w:r>
      <w:r w:rsidR="00F578B2" w:rsidRPr="00F578B2">
        <w:t xml:space="preserve">where the </w:t>
      </w:r>
      <w:r w:rsidR="004962FD">
        <w:t xml:space="preserve">NetSpeed NoC </w:t>
      </w:r>
      <w:r w:rsidR="00F578B2" w:rsidRPr="00F578B2">
        <w:t>IP is targeted for use</w:t>
      </w:r>
      <w:r>
        <w:t xml:space="preserve">. </w:t>
      </w:r>
      <w:r w:rsidR="004962FD">
        <w:t xml:space="preserve">The </w:t>
      </w:r>
      <w:r>
        <w:t xml:space="preserve">SoCs </w:t>
      </w:r>
      <w:r w:rsidR="000716C1">
        <w:t>used</w:t>
      </w:r>
      <w:r w:rsidR="004962FD">
        <w:t xml:space="preserve"> in these applications must be able to</w:t>
      </w:r>
      <w:r>
        <w:t xml:space="preserve"> </w:t>
      </w:r>
      <w:r w:rsidR="004962FD">
        <w:t xml:space="preserve">handle </w:t>
      </w:r>
      <w:r>
        <w:t>unrecoverable hardware errors</w:t>
      </w:r>
      <w:r w:rsidR="004962FD">
        <w:t xml:space="preserve"> </w:t>
      </w:r>
      <w:r>
        <w:t xml:space="preserve">while </w:t>
      </w:r>
      <w:r w:rsidR="004962FD">
        <w:t xml:space="preserve">continuing to </w:t>
      </w:r>
      <w:r>
        <w:t>deliver uninterrupted application and transaction services to end</w:t>
      </w:r>
      <w:r w:rsidR="00723110">
        <w:t>-</w:t>
      </w:r>
      <w:r>
        <w:t>users.</w:t>
      </w:r>
    </w:p>
    <w:p w14:paraId="57E19897" w14:textId="3A9469A1" w:rsidR="006A1D89" w:rsidRDefault="00305706" w:rsidP="00F35B54">
      <w:pPr>
        <w:pStyle w:val="Body"/>
      </w:pPr>
      <w:r>
        <w:lastRenderedPageBreak/>
        <w:t xml:space="preserve">The </w:t>
      </w:r>
      <w:r w:rsidR="00520C2D">
        <w:t>NetSpeed</w:t>
      </w:r>
      <w:r w:rsidR="006A1D89">
        <w:t xml:space="preserve"> NoC </w:t>
      </w:r>
      <w:r>
        <w:t xml:space="preserve">IP </w:t>
      </w:r>
      <w:r w:rsidR="006A1D89">
        <w:t xml:space="preserve">enables SoCs to handle unrecoverable errors </w:t>
      </w:r>
      <w:r w:rsidR="000716C1">
        <w:t xml:space="preserve">from </w:t>
      </w:r>
      <w:r w:rsidR="006A1D89">
        <w:t>end to end</w:t>
      </w:r>
      <w:r w:rsidR="004962FD">
        <w:t xml:space="preserve">, </w:t>
      </w:r>
      <w:r w:rsidR="006A1D89">
        <w:t xml:space="preserve">from the underlying hardware to the application software. </w:t>
      </w:r>
    </w:p>
    <w:p w14:paraId="04A7B1A6" w14:textId="6AA51356" w:rsidR="006A1D89" w:rsidRDefault="006A1D89">
      <w:pPr>
        <w:pStyle w:val="Heading4"/>
      </w:pPr>
      <w:r>
        <w:t xml:space="preserve">Coherency </w:t>
      </w:r>
      <w:r w:rsidR="00305706">
        <w:t>I</w:t>
      </w:r>
      <w:r>
        <w:t>ssue</w:t>
      </w:r>
    </w:p>
    <w:p w14:paraId="3056EA26" w14:textId="282DC246" w:rsidR="006A1D89" w:rsidRDefault="006A1D89" w:rsidP="00EC1B2B">
      <w:pPr>
        <w:pStyle w:val="Body"/>
      </w:pPr>
      <w:r>
        <w:t>Safety</w:t>
      </w:r>
      <w:r w:rsidR="00C306AE">
        <w:t>-</w:t>
      </w:r>
      <w:r>
        <w:t>analysis results relate</w:t>
      </w:r>
      <w:r w:rsidR="00305706">
        <w:t>d</w:t>
      </w:r>
      <w:r>
        <w:t xml:space="preserve"> to the actual design are documented in the FMEDA Spreadsheet (Confl</w:t>
      </w:r>
      <w:r w:rsidR="00F35B54">
        <w:t>u</w:t>
      </w:r>
      <w:r>
        <w:t>ence</w:t>
      </w:r>
      <w:r w:rsidR="000F74BB">
        <w:t>—</w:t>
      </w:r>
      <w:r w:rsidR="00520C2D">
        <w:t>NetSpeed</w:t>
      </w:r>
      <w:r w:rsidR="000F74BB">
        <w:t xml:space="preserve"> </w:t>
      </w:r>
      <w:r>
        <w:t xml:space="preserve">SoC Interconnect 20170406). Safety engineers keep track of ongoing changes in design through a detailed process. </w:t>
      </w:r>
      <w:r w:rsidR="00C306AE">
        <w:t>Design c</w:t>
      </w:r>
      <w:r>
        <w:t xml:space="preserve">hanges </w:t>
      </w:r>
      <w:r w:rsidR="00C306AE">
        <w:t xml:space="preserve">regularly </w:t>
      </w:r>
      <w:r>
        <w:t>result from new requirements</w:t>
      </w:r>
      <w:r w:rsidR="00305706">
        <w:t>, f</w:t>
      </w:r>
      <w:r>
        <w:t>eatures</w:t>
      </w:r>
      <w:r w:rsidR="00305706">
        <w:t xml:space="preserve">, and </w:t>
      </w:r>
      <w:r>
        <w:t>improvements</w:t>
      </w:r>
      <w:r w:rsidR="00C306AE">
        <w:t>, and t</w:t>
      </w:r>
      <w:r>
        <w:t>hey are tracked</w:t>
      </w:r>
      <w:r w:rsidR="00BD1C97">
        <w:t xml:space="preserve"> </w:t>
      </w:r>
      <w:r>
        <w:t>with regular automated process</w:t>
      </w:r>
      <w:r w:rsidR="00305706">
        <w:t>es</w:t>
      </w:r>
      <w:r>
        <w:t xml:space="preserve"> such that all degradations are controlled </w:t>
      </w:r>
      <w:r w:rsidR="00C306AE">
        <w:t xml:space="preserve">until the </w:t>
      </w:r>
      <w:r>
        <w:t>closure of each change.</w:t>
      </w:r>
    </w:p>
    <w:p w14:paraId="11617A2A" w14:textId="7E82C307" w:rsidR="006A1D89" w:rsidRDefault="006A1D89">
      <w:pPr>
        <w:pStyle w:val="Heading4"/>
      </w:pPr>
      <w:r>
        <w:t xml:space="preserve">Plausibility </w:t>
      </w:r>
      <w:r w:rsidR="00305706">
        <w:t>I</w:t>
      </w:r>
      <w:r>
        <w:t>ssue</w:t>
      </w:r>
    </w:p>
    <w:p w14:paraId="6398663C" w14:textId="624335D2" w:rsidR="006A1D89" w:rsidRDefault="000716C1" w:rsidP="00EC1B2B">
      <w:pPr>
        <w:pStyle w:val="Body"/>
      </w:pPr>
      <w:r>
        <w:t>Functional safety</w:t>
      </w:r>
      <w:r w:rsidR="000F74BB">
        <w:t xml:space="preserve"> </w:t>
      </w:r>
      <w:r w:rsidR="006A1D89">
        <w:t>features are implemented and verified on a regular basis in a well-defined process. Safety</w:t>
      </w:r>
      <w:r w:rsidR="000F74BB">
        <w:t>-</w:t>
      </w:r>
      <w:r w:rsidR="006A1D89">
        <w:t xml:space="preserve">integrity levels in FMEDA are also analyzed with systematic procedures for </w:t>
      </w:r>
      <w:r w:rsidR="000F74BB">
        <w:t xml:space="preserve">the </w:t>
      </w:r>
      <w:r w:rsidR="006A1D89">
        <w:t>ASIL level.</w:t>
      </w:r>
    </w:p>
    <w:p w14:paraId="689708DA" w14:textId="026D1F8E" w:rsidR="006A1D89" w:rsidRDefault="006A1D89" w:rsidP="00EC1B2B">
      <w:pPr>
        <w:pStyle w:val="Body"/>
      </w:pPr>
      <w:r>
        <w:t xml:space="preserve">Test procedures </w:t>
      </w:r>
      <w:r w:rsidR="000F74BB">
        <w:t xml:space="preserve">execute </w:t>
      </w:r>
      <w:r>
        <w:t>fault injections to cover all paths, states and</w:t>
      </w:r>
      <w:r w:rsidR="000F74BB">
        <w:t xml:space="preserve">, </w:t>
      </w:r>
      <w:r>
        <w:t>transitions. They also check parameter</w:t>
      </w:r>
      <w:r w:rsidR="000F74BB">
        <w:t>-</w:t>
      </w:r>
      <w:r>
        <w:t xml:space="preserve">value ranges and respective boundary cases.  </w:t>
      </w:r>
    </w:p>
    <w:p w14:paraId="053B731C" w14:textId="2F603AD7" w:rsidR="006A1D89" w:rsidRDefault="006A1D89">
      <w:pPr>
        <w:pStyle w:val="Heading4"/>
      </w:pPr>
      <w:r>
        <w:t xml:space="preserve">Accuracy </w:t>
      </w:r>
      <w:r w:rsidR="000F74BB">
        <w:t>Issue</w:t>
      </w:r>
    </w:p>
    <w:p w14:paraId="54BB9977" w14:textId="19BE230D" w:rsidR="006A1D89" w:rsidRDefault="006A1D89" w:rsidP="00EC1B2B">
      <w:pPr>
        <w:pStyle w:val="Body"/>
      </w:pPr>
      <w:r>
        <w:t>ASIL/Safety phases are assessed in NetSpeed process</w:t>
      </w:r>
      <w:r w:rsidR="000F74BB">
        <w:t>es</w:t>
      </w:r>
      <w:r>
        <w:t xml:space="preserve"> without over-engineering</w:t>
      </w:r>
      <w:r w:rsidR="00BD1C97">
        <w:t>,</w:t>
      </w:r>
      <w:r>
        <w:t xml:space="preserve"> and </w:t>
      </w:r>
      <w:r w:rsidR="00322841">
        <w:t xml:space="preserve">they are </w:t>
      </w:r>
      <w:r>
        <w:t xml:space="preserve">targeted to ensure </w:t>
      </w:r>
      <w:r w:rsidR="00322841">
        <w:t xml:space="preserve">that </w:t>
      </w:r>
      <w:r>
        <w:t>numerical thresholds are always maintained.</w:t>
      </w:r>
    </w:p>
    <w:p w14:paraId="3BFB4F16" w14:textId="2E536524" w:rsidR="006A1D89" w:rsidRDefault="006A1D89">
      <w:pPr>
        <w:pStyle w:val="Heading4"/>
      </w:pPr>
      <w:r>
        <w:t xml:space="preserve">Completeness </w:t>
      </w:r>
      <w:r w:rsidR="007723CD">
        <w:t>I</w:t>
      </w:r>
      <w:r>
        <w:t>ssue</w:t>
      </w:r>
    </w:p>
    <w:p w14:paraId="3315C533" w14:textId="505BF17D" w:rsidR="006A1D89" w:rsidRDefault="006A1D89" w:rsidP="00F35B54">
      <w:pPr>
        <w:pStyle w:val="Body"/>
      </w:pPr>
      <w:r>
        <w:t xml:space="preserve">NetSpeed </w:t>
      </w:r>
      <w:r w:rsidR="007723CD">
        <w:t xml:space="preserve">safety </w:t>
      </w:r>
      <w:r>
        <w:t xml:space="preserve">engineers enumerate all minimal safety cases and add them as assertions into the product as errors. </w:t>
      </w:r>
    </w:p>
    <w:p w14:paraId="653B16EF" w14:textId="724C3953" w:rsidR="006A1D89" w:rsidRDefault="006A1D89" w:rsidP="00F35B54">
      <w:pPr>
        <w:pStyle w:val="Heading2"/>
      </w:pPr>
      <w:bookmarkStart w:id="41" w:name="_Toc496109056"/>
      <w:bookmarkStart w:id="42" w:name="_Toc506190407"/>
      <w:r>
        <w:t>Functional Safety–Component Level</w:t>
      </w:r>
      <w:bookmarkEnd w:id="41"/>
      <w:bookmarkEnd w:id="42"/>
    </w:p>
    <w:p w14:paraId="26EBADC3" w14:textId="383E0632" w:rsidR="006A1D89" w:rsidRDefault="006A1D89" w:rsidP="00F35B54">
      <w:pPr>
        <w:pStyle w:val="Body"/>
      </w:pPr>
      <w:r>
        <w:t xml:space="preserve">Functional safety is not just an issue at </w:t>
      </w:r>
      <w:r w:rsidR="007723CD">
        <w:t xml:space="preserve">the </w:t>
      </w:r>
      <w:r>
        <w:t>system level</w:t>
      </w:r>
      <w:r w:rsidR="00CE4038">
        <w:t>; it is</w:t>
      </w:r>
      <w:r>
        <w:t xml:space="preserve"> also </w:t>
      </w:r>
      <w:r w:rsidR="00CE4038">
        <w:t xml:space="preserve">imperative </w:t>
      </w:r>
      <w:r>
        <w:t xml:space="preserve">at </w:t>
      </w:r>
      <w:r w:rsidR="007723CD">
        <w:t xml:space="preserve">the </w:t>
      </w:r>
      <w:r>
        <w:t>component level. Integrated safety devices for NoC customer</w:t>
      </w:r>
      <w:r w:rsidR="00CE4038">
        <w:t>s</w:t>
      </w:r>
      <w:r>
        <w:t xml:space="preserve"> get</w:t>
      </w:r>
      <w:r w:rsidR="00CE4038">
        <w:t xml:space="preserve"> de</w:t>
      </w:r>
      <w:r>
        <w:t xml:space="preserve">tailed directions through parity and/or </w:t>
      </w:r>
      <w:r w:rsidR="003A5B56">
        <w:t xml:space="preserve">the </w:t>
      </w:r>
      <w:r w:rsidR="008178FF">
        <w:t>error correction code (</w:t>
      </w:r>
      <w:r w:rsidR="007723CD">
        <w:t>ECC</w:t>
      </w:r>
      <w:r w:rsidR="008178FF">
        <w:t>)</w:t>
      </w:r>
      <w:r w:rsidR="007723CD">
        <w:t xml:space="preserve"> </w:t>
      </w:r>
      <w:r>
        <w:t xml:space="preserve">to be added </w:t>
      </w:r>
      <w:r w:rsidR="00CE4038" w:rsidRPr="00CE4038">
        <w:t xml:space="preserve">selectively </w:t>
      </w:r>
      <w:r>
        <w:t>as a part of configuration file</w:t>
      </w:r>
      <w:r w:rsidR="00CE4038">
        <w:t>s</w:t>
      </w:r>
      <w:r w:rsidR="00BD1C97">
        <w:t xml:space="preserve">. They are </w:t>
      </w:r>
      <w:r>
        <w:t xml:space="preserve">also described in </w:t>
      </w:r>
      <w:r w:rsidR="00CE4038">
        <w:t xml:space="preserve">the </w:t>
      </w:r>
      <w:r>
        <w:t>technical reference manual.</w:t>
      </w:r>
    </w:p>
    <w:p w14:paraId="3A75CAA3" w14:textId="09844952" w:rsidR="006A1D89" w:rsidRDefault="003B0CB0" w:rsidP="00F35B54">
      <w:pPr>
        <w:pStyle w:val="Body"/>
      </w:pPr>
      <w:r>
        <w:t xml:space="preserve">The </w:t>
      </w:r>
      <w:r w:rsidR="006A1D89">
        <w:t xml:space="preserve">NetSpeed NoC IP is expressed as a single component </w:t>
      </w:r>
      <w:r>
        <w:t xml:space="preserve">of </w:t>
      </w:r>
      <w:r w:rsidR="006A1D89">
        <w:t>the product SoC. NetSpeed NoC is the transport or networking IP</w:t>
      </w:r>
      <w:r>
        <w:t>,</w:t>
      </w:r>
      <w:r w:rsidR="006A1D89">
        <w:t xml:space="preserve"> and every safety element</w:t>
      </w:r>
      <w:r>
        <w:t>—</w:t>
      </w:r>
      <w:r w:rsidR="006A1D89">
        <w:t>such</w:t>
      </w:r>
      <w:r>
        <w:t xml:space="preserve"> </w:t>
      </w:r>
      <w:r w:rsidR="006A1D89">
        <w:t xml:space="preserve">as safety at the boundary through interface parity or safety deep inside the </w:t>
      </w:r>
      <w:r>
        <w:t>NoC—</w:t>
      </w:r>
      <w:r w:rsidR="006A1D89">
        <w:t>can</w:t>
      </w:r>
      <w:r>
        <w:t xml:space="preserve"> </w:t>
      </w:r>
      <w:r w:rsidR="006A1D89">
        <w:t xml:space="preserve">be added as </w:t>
      </w:r>
      <w:r w:rsidR="003A5B56">
        <w:t xml:space="preserve">a </w:t>
      </w:r>
      <w:r w:rsidR="00BD1C97">
        <w:t xml:space="preserve">link safety </w:t>
      </w:r>
      <w:r w:rsidR="006A1D89">
        <w:t>or register</w:t>
      </w:r>
      <w:r>
        <w:t>-</w:t>
      </w:r>
      <w:r w:rsidR="006A1D89">
        <w:t>level safety</w:t>
      </w:r>
      <w:r>
        <w:t>,</w:t>
      </w:r>
      <w:r w:rsidR="006A1D89">
        <w:t xml:space="preserve"> as in ISO 26262: Safety Element out of Context (SEooC).</w:t>
      </w:r>
    </w:p>
    <w:p w14:paraId="10EFA4B6" w14:textId="7F43089E" w:rsidR="006A1D89" w:rsidRDefault="003B0CB0" w:rsidP="00EC1B2B">
      <w:pPr>
        <w:pStyle w:val="Body"/>
      </w:pPr>
      <w:r>
        <w:t>The b</w:t>
      </w:r>
      <w:r w:rsidR="006A1D89">
        <w:t xml:space="preserve">asic approach is to assume a system context (or several) </w:t>
      </w:r>
      <w:r w:rsidR="00812107">
        <w:t xml:space="preserve">for </w:t>
      </w:r>
      <w:r w:rsidR="006A1D89">
        <w:t xml:space="preserve">the component. </w:t>
      </w:r>
      <w:r w:rsidR="00487F03">
        <w:t>NocStudio</w:t>
      </w:r>
      <w:r w:rsidR="006A1D89">
        <w:t xml:space="preserve"> helps customer</w:t>
      </w:r>
      <w:r>
        <w:t>s</w:t>
      </w:r>
      <w:r w:rsidR="006A1D89">
        <w:t xml:space="preserve"> define </w:t>
      </w:r>
      <w:r w:rsidR="00812107">
        <w:t xml:space="preserve">NoC IP </w:t>
      </w:r>
      <w:r w:rsidR="006A1D89">
        <w:t xml:space="preserve">details. </w:t>
      </w:r>
      <w:r>
        <w:t xml:space="preserve">The </w:t>
      </w:r>
      <w:r w:rsidR="006A1D89">
        <w:t>Safety Application Guide</w:t>
      </w:r>
      <w:r w:rsidR="00812107">
        <w:t>—</w:t>
      </w:r>
      <w:r w:rsidR="006A1D89">
        <w:t>Safety</w:t>
      </w:r>
      <w:r w:rsidR="00812107">
        <w:t xml:space="preserve"> </w:t>
      </w:r>
      <w:r w:rsidR="006A1D89">
        <w:t xml:space="preserve">Elements in </w:t>
      </w:r>
      <w:r w:rsidR="00CE4038">
        <w:t xml:space="preserve">the </w:t>
      </w:r>
      <w:r w:rsidR="006A1D89" w:rsidRPr="0083366E">
        <w:rPr>
          <w:bCs/>
        </w:rPr>
        <w:t>NoC Reference Manual</w:t>
      </w:r>
      <w:r w:rsidR="00812107">
        <w:t>—</w:t>
      </w:r>
      <w:r w:rsidR="006A1D89">
        <w:t>specifies</w:t>
      </w:r>
      <w:r w:rsidR="00812107">
        <w:t xml:space="preserve"> </w:t>
      </w:r>
      <w:r w:rsidR="006A1D89">
        <w:t xml:space="preserve">how the safety inside or at the interface of the NoC is applied </w:t>
      </w:r>
      <w:r w:rsidR="006A1D89">
        <w:lastRenderedPageBreak/>
        <w:t>correctly in the assumed NoC system context.</w:t>
      </w:r>
      <w:r w:rsidR="00812107">
        <w:t xml:space="preserve"> </w:t>
      </w:r>
      <w:r w:rsidR="00BD1C97">
        <w:t xml:space="preserve">The </w:t>
      </w:r>
      <w:r w:rsidR="006A1D89">
        <w:t xml:space="preserve">NoC Reference Manual is one of the output deliverables from </w:t>
      </w:r>
      <w:r w:rsidR="00487F03">
        <w:t>NocStudio</w:t>
      </w:r>
      <w:r w:rsidR="006A1D89">
        <w:t xml:space="preserve"> (autogenerated by </w:t>
      </w:r>
      <w:r>
        <w:t xml:space="preserve">the customer </w:t>
      </w:r>
      <w:r w:rsidR="006A1D89">
        <w:t xml:space="preserve">in one or more iterations). </w:t>
      </w:r>
    </w:p>
    <w:p w14:paraId="736C0015" w14:textId="5E8FED2A" w:rsidR="00244BC0" w:rsidRDefault="00745BB1" w:rsidP="00EC1B2B">
      <w:pPr>
        <w:pStyle w:val="Body"/>
      </w:pPr>
      <w:r>
        <w:t>Through bridges and routers that use designated protocols for transportation,</w:t>
      </w:r>
      <w:r w:rsidDel="003B0CB0">
        <w:t xml:space="preserve"> </w:t>
      </w:r>
      <w:r w:rsidR="002E6FD2">
        <w:t xml:space="preserve">the </w:t>
      </w:r>
      <w:r w:rsidR="00244BC0">
        <w:t xml:space="preserve">NoC </w:t>
      </w:r>
      <w:r>
        <w:t xml:space="preserve">can </w:t>
      </w:r>
      <w:r w:rsidR="00244BC0">
        <w:t>support</w:t>
      </w:r>
      <w:r>
        <w:t xml:space="preserve"> </w:t>
      </w:r>
      <w:r w:rsidR="00244BC0">
        <w:t>data transactions from agents or different types of hosts</w:t>
      </w:r>
      <w:r w:rsidR="003B0CB0">
        <w:t>,</w:t>
      </w:r>
      <w:r w:rsidR="00244BC0">
        <w:t xml:space="preserve"> </w:t>
      </w:r>
      <w:r w:rsidR="002E6FD2">
        <w:t xml:space="preserve">such as </w:t>
      </w:r>
      <w:r w:rsidR="00244BC0">
        <w:t xml:space="preserve">CPUs, GPUs, </w:t>
      </w:r>
      <w:r w:rsidR="003B0CB0">
        <w:t xml:space="preserve">and </w:t>
      </w:r>
      <w:r w:rsidR="00244BC0">
        <w:t>DSPs</w:t>
      </w:r>
      <w:r w:rsidR="00812107">
        <w:t xml:space="preserve">, </w:t>
      </w:r>
      <w:r w:rsidR="003B0CB0">
        <w:t>as well as</w:t>
      </w:r>
      <w:r w:rsidR="00244BC0">
        <w:t xml:space="preserve"> peripherals</w:t>
      </w:r>
      <w:r w:rsidR="003B0CB0">
        <w:t>,</w:t>
      </w:r>
      <w:r w:rsidR="00244BC0">
        <w:t xml:space="preserve"> </w:t>
      </w:r>
      <w:r w:rsidR="00BD1C97">
        <w:t xml:space="preserve">such as </w:t>
      </w:r>
      <w:r w:rsidR="00244BC0">
        <w:t>memory controller</w:t>
      </w:r>
      <w:r w:rsidR="003B0CB0">
        <w:t>s</w:t>
      </w:r>
      <w:r>
        <w:t xml:space="preserve"> and</w:t>
      </w:r>
      <w:r w:rsidR="00244BC0">
        <w:t xml:space="preserve"> SATA</w:t>
      </w:r>
      <w:r>
        <w:t xml:space="preserve"> or</w:t>
      </w:r>
      <w:r w:rsidR="00244BC0">
        <w:t xml:space="preserve"> PCIe </w:t>
      </w:r>
      <w:r>
        <w:t>devices</w:t>
      </w:r>
      <w:r w:rsidR="00244BC0">
        <w:t xml:space="preserve">. </w:t>
      </w:r>
    </w:p>
    <w:p w14:paraId="114C23E3" w14:textId="49A11B60" w:rsidR="00244BC0" w:rsidRDefault="00BD1C97" w:rsidP="00EC1B2B">
      <w:pPr>
        <w:pStyle w:val="Body"/>
      </w:pPr>
      <w:r>
        <w:t>Error-free and fault-tolerant operation of the interconnection networks used in the device is crucial</w:t>
      </w:r>
      <w:r w:rsidDel="00BD1C97">
        <w:t xml:space="preserve"> </w:t>
      </w:r>
      <w:r>
        <w:t>f</w:t>
      </w:r>
      <w:r w:rsidR="00244BC0">
        <w:t>or safe and reliable operation. Random faults can occur in the storage elements and wiring resources used by a systemwide interconnect. Such errors must be detected and corrected when possible</w:t>
      </w:r>
      <w:r w:rsidR="00745BB1">
        <w:t>,</w:t>
      </w:r>
      <w:r w:rsidR="00244BC0">
        <w:t xml:space="preserve"> and</w:t>
      </w:r>
      <w:r w:rsidR="00745BB1">
        <w:t xml:space="preserve"> system software must </w:t>
      </w:r>
      <w:r>
        <w:t>report</w:t>
      </w:r>
      <w:r w:rsidR="00244BC0">
        <w:t xml:space="preserve"> all uncorrected errors for intervention. </w:t>
      </w:r>
    </w:p>
    <w:p w14:paraId="3109717D" w14:textId="07231050" w:rsidR="00244BC0" w:rsidRDefault="00244BC0" w:rsidP="00EC1B2B">
      <w:pPr>
        <w:pStyle w:val="Body"/>
      </w:pPr>
      <w:r>
        <w:t xml:space="preserve">NoC functional requirements cover all possible </w:t>
      </w:r>
      <w:r w:rsidR="002E6FD2">
        <w:t xml:space="preserve">data </w:t>
      </w:r>
      <w:r>
        <w:t xml:space="preserve">transportation across components </w:t>
      </w:r>
      <w:r w:rsidR="00646944">
        <w:t>specified in the</w:t>
      </w:r>
      <w:r>
        <w:t xml:space="preserve"> </w:t>
      </w:r>
      <w:r w:rsidR="00487F03">
        <w:t>NocStudio</w:t>
      </w:r>
      <w:r>
        <w:t xml:space="preserve"> configuration. To ensure safety </w:t>
      </w:r>
      <w:r w:rsidR="00812107">
        <w:t>during</w:t>
      </w:r>
      <w:r>
        <w:t xml:space="preserve"> </w:t>
      </w:r>
      <w:r w:rsidR="00646944">
        <w:t xml:space="preserve">packet </w:t>
      </w:r>
      <w:r>
        <w:t>transportation</w:t>
      </w:r>
      <w:r w:rsidR="002E6FD2">
        <w:t>,</w:t>
      </w:r>
      <w:r>
        <w:t xml:space="preserve"> various safety features are adopted from </w:t>
      </w:r>
      <w:r w:rsidR="00646944">
        <w:t xml:space="preserve">the </w:t>
      </w:r>
      <w:r>
        <w:t>concepts and requirements phase</w:t>
      </w:r>
      <w:r w:rsidR="00646944">
        <w:t>s</w:t>
      </w:r>
      <w:r>
        <w:t xml:space="preserve"> of the development process.</w:t>
      </w:r>
    </w:p>
    <w:p w14:paraId="5253A0D3" w14:textId="35DCFAF3" w:rsidR="00244BC0" w:rsidRDefault="002E6FD2" w:rsidP="00EC1B2B">
      <w:pPr>
        <w:pStyle w:val="Body"/>
      </w:pPr>
      <w:r>
        <w:t>To e</w:t>
      </w:r>
      <w:r w:rsidR="00244BC0">
        <w:t>nsur</w:t>
      </w:r>
      <w:r>
        <w:t>e</w:t>
      </w:r>
      <w:r w:rsidR="00244BC0">
        <w:t xml:space="preserve"> </w:t>
      </w:r>
      <w:r w:rsidR="00646944">
        <w:t xml:space="preserve">functional and </w:t>
      </w:r>
      <w:r w:rsidR="00244BC0">
        <w:t xml:space="preserve">safe transportation of packets across </w:t>
      </w:r>
      <w:r w:rsidR="00646944">
        <w:t xml:space="preserve">the </w:t>
      </w:r>
      <w:r w:rsidR="00244BC0">
        <w:t>NoC fabric,</w:t>
      </w:r>
      <w:r>
        <w:t xml:space="preserve"> various</w:t>
      </w:r>
      <w:r w:rsidR="00244BC0">
        <w:t xml:space="preserve"> error detection and correction techniques are incorporated</w:t>
      </w:r>
      <w:r>
        <w:t>,</w:t>
      </w:r>
      <w:r w:rsidR="00244BC0">
        <w:t xml:space="preserve"> such as</w:t>
      </w:r>
      <w:r>
        <w:t>:</w:t>
      </w:r>
    </w:p>
    <w:p w14:paraId="6D4DA560" w14:textId="14DF59E3" w:rsidR="00244BC0" w:rsidRPr="00D05689" w:rsidRDefault="00244BC0" w:rsidP="001C1F70">
      <w:pPr>
        <w:pStyle w:val="Bullet1"/>
      </w:pPr>
      <w:r w:rsidRPr="00D05689">
        <w:t xml:space="preserve">End-to-end </w:t>
      </w:r>
      <w:r w:rsidR="00646944">
        <w:t>t</w:t>
      </w:r>
      <w:r w:rsidR="00646944" w:rsidRPr="00D05689">
        <w:t xml:space="preserve">ransport </w:t>
      </w:r>
      <w:r w:rsidR="00646944">
        <w:t>e</w:t>
      </w:r>
      <w:r w:rsidR="00646944" w:rsidRPr="00D05689">
        <w:t xml:space="preserve">rror </w:t>
      </w:r>
      <w:r w:rsidR="00646944">
        <w:t>c</w:t>
      </w:r>
      <w:r w:rsidR="00646944" w:rsidRPr="00D05689">
        <w:t>hecking</w:t>
      </w:r>
    </w:p>
    <w:p w14:paraId="56CE5533" w14:textId="19D5662E" w:rsidR="00244BC0" w:rsidRPr="00D05689" w:rsidRDefault="00244BC0" w:rsidP="001C1F70">
      <w:pPr>
        <w:pStyle w:val="Bullet1"/>
      </w:pPr>
      <w:r w:rsidRPr="00D05689">
        <w:t xml:space="preserve">Hop-to-hop </w:t>
      </w:r>
      <w:r w:rsidR="00646944">
        <w:t>e</w:t>
      </w:r>
      <w:r w:rsidR="00646944" w:rsidRPr="00D05689">
        <w:t xml:space="preserve">rror </w:t>
      </w:r>
      <w:r w:rsidR="00646944">
        <w:t>c</w:t>
      </w:r>
      <w:r w:rsidR="00646944" w:rsidRPr="00D05689">
        <w:t>hecking</w:t>
      </w:r>
    </w:p>
    <w:p w14:paraId="44A77326" w14:textId="4D34FC37" w:rsidR="00244BC0" w:rsidRPr="00D05689" w:rsidRDefault="00244BC0" w:rsidP="001C1F70">
      <w:pPr>
        <w:pStyle w:val="Bullet1"/>
      </w:pPr>
      <w:r w:rsidRPr="00D05689">
        <w:t xml:space="preserve">Configuring </w:t>
      </w:r>
      <w:r w:rsidR="00646944">
        <w:t>e</w:t>
      </w:r>
      <w:r w:rsidR="00646944" w:rsidRPr="00D05689">
        <w:t xml:space="preserve">rror </w:t>
      </w:r>
      <w:r w:rsidR="00646944">
        <w:t>c</w:t>
      </w:r>
      <w:r w:rsidR="00646944" w:rsidRPr="00D05689">
        <w:t>hecking</w:t>
      </w:r>
    </w:p>
    <w:p w14:paraId="66F948AD" w14:textId="77777777" w:rsidR="00244BC0" w:rsidRPr="00D05689" w:rsidRDefault="00244BC0" w:rsidP="001C1F70">
      <w:pPr>
        <w:pStyle w:val="Bullet1"/>
      </w:pPr>
      <w:r w:rsidRPr="00D05689">
        <w:t>End-to-end packet integrity</w:t>
      </w:r>
    </w:p>
    <w:p w14:paraId="046606D1" w14:textId="77777777" w:rsidR="00244BC0" w:rsidRPr="00D05689" w:rsidRDefault="00244BC0" w:rsidP="001C1F70">
      <w:pPr>
        <w:pStyle w:val="Bullet1"/>
      </w:pPr>
      <w:r w:rsidRPr="00D05689">
        <w:t>End-to-end packet stream integrity</w:t>
      </w:r>
    </w:p>
    <w:p w14:paraId="59203DF7" w14:textId="15D2E4E5" w:rsidR="00244BC0" w:rsidRDefault="00244BC0" w:rsidP="00EC1B2B">
      <w:pPr>
        <w:pStyle w:val="Body"/>
      </w:pPr>
      <w:r>
        <w:t xml:space="preserve">The inputs selected to </w:t>
      </w:r>
      <w:r w:rsidR="00487F03">
        <w:t>NocStudio</w:t>
      </w:r>
      <w:r>
        <w:t xml:space="preserve"> or the configuration file </w:t>
      </w:r>
      <w:r w:rsidR="00812107">
        <w:t>are used for</w:t>
      </w:r>
      <w:r>
        <w:t xml:space="preserve"> ECC computation based on </w:t>
      </w:r>
      <w:r w:rsidR="00646944">
        <w:t xml:space="preserve">a </w:t>
      </w:r>
      <w:r>
        <w:t>user</w:t>
      </w:r>
      <w:r w:rsidR="00646944">
        <w:t>-</w:t>
      </w:r>
      <w:r>
        <w:t xml:space="preserve">specified maximum granularity. ECC generation at the transmitting end </w:t>
      </w:r>
      <w:r w:rsidR="00646944">
        <w:t xml:space="preserve">as well as </w:t>
      </w:r>
      <w:r>
        <w:t>detection and correction at the receiving end add a cycle each to overall path latency</w:t>
      </w:r>
      <w:r w:rsidR="00646944">
        <w:t>,</w:t>
      </w:r>
      <w:r>
        <w:t xml:space="preserve"> thus adding PPA with safety feature. </w:t>
      </w:r>
    </w:p>
    <w:p w14:paraId="44F615DB" w14:textId="279C0203" w:rsidR="00244BC0" w:rsidRDefault="00812107" w:rsidP="00EC1B2B">
      <w:pPr>
        <w:pStyle w:val="Body"/>
      </w:pPr>
      <w:r>
        <w:t xml:space="preserve">NocStudio provides flexibility to the end-user in selecting safety features. </w:t>
      </w:r>
      <w:r w:rsidR="00244BC0">
        <w:t>As an alternative to ECC, user</w:t>
      </w:r>
      <w:r w:rsidR="00646944">
        <w:t>s</w:t>
      </w:r>
      <w:r w:rsidR="00244BC0">
        <w:t xml:space="preserve"> </w:t>
      </w:r>
      <w:r w:rsidR="002E6FD2">
        <w:t xml:space="preserve">can </w:t>
      </w:r>
      <w:r w:rsidR="00244BC0">
        <w:t>configure parity to be transported with the data. Parity</w:t>
      </w:r>
      <w:r w:rsidR="00646944">
        <w:t>-</w:t>
      </w:r>
      <w:r w:rsidR="00244BC0">
        <w:t>based protection does not add latency to the path.</w:t>
      </w:r>
    </w:p>
    <w:p w14:paraId="2FB14654" w14:textId="78B83EA2" w:rsidR="00244BC0" w:rsidRDefault="00487F03" w:rsidP="003A5CE7">
      <w:pPr>
        <w:pStyle w:val="Heading2"/>
      </w:pPr>
      <w:bookmarkStart w:id="43" w:name="_Toc496109073"/>
      <w:bookmarkStart w:id="44" w:name="_Toc506190408"/>
      <w:r>
        <w:t>NocStudio</w:t>
      </w:r>
      <w:r w:rsidR="00244BC0">
        <w:t xml:space="preserve"> to Create NoC IP</w:t>
      </w:r>
      <w:bookmarkEnd w:id="43"/>
      <w:bookmarkEnd w:id="44"/>
    </w:p>
    <w:p w14:paraId="1BFE9E8C" w14:textId="4BC56E1A" w:rsidR="00C036EA" w:rsidRDefault="00C036EA" w:rsidP="003A5CE7">
      <w:pPr>
        <w:pStyle w:val="Body"/>
        <w:keepNext/>
        <w:keepLines/>
      </w:pPr>
      <w:r>
        <w:t xml:space="preserve">NetSpeed </w:t>
      </w:r>
      <w:r w:rsidR="00244BC0">
        <w:t xml:space="preserve">NocStudio is a Network-on-Chip (NoC) architecture platform </w:t>
      </w:r>
      <w:r>
        <w:t xml:space="preserve">for </w:t>
      </w:r>
      <w:r w:rsidR="00244BC0">
        <w:t>ASIC designers and SOC architects</w:t>
      </w:r>
      <w:r>
        <w:t xml:space="preserve">. </w:t>
      </w:r>
      <w:r w:rsidR="0087375E">
        <w:t xml:space="preserve">Figure 4 illustrates how </w:t>
      </w:r>
      <w:r w:rsidR="00812107">
        <w:t>t</w:t>
      </w:r>
      <w:r>
        <w:t>he platform incorporates</w:t>
      </w:r>
      <w:r w:rsidR="00244BC0">
        <w:t xml:space="preserve"> </w:t>
      </w:r>
      <w:r w:rsidR="00646944">
        <w:t xml:space="preserve">a </w:t>
      </w:r>
      <w:r w:rsidR="00244BC0">
        <w:t xml:space="preserve">design flow </w:t>
      </w:r>
      <w:r w:rsidR="00646944">
        <w:t xml:space="preserve">that involves </w:t>
      </w:r>
      <w:r>
        <w:t>the following</w:t>
      </w:r>
      <w:r w:rsidR="00244BC0">
        <w:t xml:space="preserve"> </w:t>
      </w:r>
      <w:r w:rsidR="00646944">
        <w:t xml:space="preserve">distinct </w:t>
      </w:r>
      <w:r>
        <w:t xml:space="preserve">phases, </w:t>
      </w:r>
      <w:r w:rsidR="00646944">
        <w:t>or processes</w:t>
      </w:r>
      <w:r>
        <w:t>:</w:t>
      </w:r>
      <w:r w:rsidR="00244BC0">
        <w:t xml:space="preserve"> </w:t>
      </w:r>
    </w:p>
    <w:p w14:paraId="3B2AA904" w14:textId="56413B95" w:rsidR="008C06C6" w:rsidRPr="00EC1B2B" w:rsidRDefault="00B86A5A" w:rsidP="003A5CE7">
      <w:pPr>
        <w:pStyle w:val="ListParagraph"/>
      </w:pPr>
      <w:r w:rsidRPr="00EC1B2B">
        <w:t>S</w:t>
      </w:r>
      <w:r w:rsidR="00C036EA" w:rsidRPr="00EC1B2B">
        <w:t>pecification phase</w:t>
      </w:r>
    </w:p>
    <w:p w14:paraId="3675008E" w14:textId="57AE1F27" w:rsidR="008C06C6" w:rsidRPr="00EC1B2B" w:rsidRDefault="00B86A5A" w:rsidP="003A5CE7">
      <w:pPr>
        <w:pStyle w:val="ListParagraph"/>
      </w:pPr>
      <w:r w:rsidRPr="00EC1B2B">
        <w:t>C</w:t>
      </w:r>
      <w:r w:rsidR="00C036EA" w:rsidRPr="00EC1B2B">
        <w:t>ustomization phase</w:t>
      </w:r>
    </w:p>
    <w:p w14:paraId="781A2992" w14:textId="45004572" w:rsidR="00B86A5A" w:rsidRPr="00EC1B2B" w:rsidRDefault="00B86A5A" w:rsidP="003A5CE7">
      <w:pPr>
        <w:pStyle w:val="ListParagraph"/>
      </w:pPr>
      <w:r w:rsidRPr="00EC1B2B">
        <w:lastRenderedPageBreak/>
        <w:t>G</w:t>
      </w:r>
      <w:r w:rsidR="00C036EA" w:rsidRPr="00EC1B2B">
        <w:t xml:space="preserve">eneration phase </w:t>
      </w:r>
    </w:p>
    <w:p w14:paraId="3EE3E134" w14:textId="38475CD0" w:rsidR="00244BC0" w:rsidRDefault="00C036EA" w:rsidP="003A5B56">
      <w:pPr>
        <w:pStyle w:val="Body"/>
      </w:pPr>
      <w:r>
        <w:t>This section describes each of these phases</w:t>
      </w:r>
      <w:r w:rsidR="00B86A5A">
        <w:t xml:space="preserve"> in further detail</w:t>
      </w:r>
      <w:r>
        <w:t>.</w:t>
      </w:r>
    </w:p>
    <w:p w14:paraId="474355D1" w14:textId="65A69938" w:rsidR="00244BC0" w:rsidRDefault="00B64872" w:rsidP="0083366E">
      <w:pPr>
        <w:keepNext/>
        <w:spacing w:line="360" w:lineRule="auto"/>
        <w:jc w:val="center"/>
      </w:pPr>
      <w:r>
        <w:rPr>
          <w:noProof/>
        </w:rPr>
        <w:drawing>
          <wp:inline distT="0" distB="0" distL="0" distR="0" wp14:anchorId="4E478811" wp14:editId="496128D9">
            <wp:extent cx="5740501" cy="34984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CStudio Phases.emf"/>
                    <pic:cNvPicPr/>
                  </pic:nvPicPr>
                  <pic:blipFill>
                    <a:blip r:embed="rId15"/>
                    <a:stretch>
                      <a:fillRect/>
                    </a:stretch>
                  </pic:blipFill>
                  <pic:spPr>
                    <a:xfrm>
                      <a:off x="0" y="0"/>
                      <a:ext cx="5740501" cy="3498466"/>
                    </a:xfrm>
                    <a:prstGeom prst="rect">
                      <a:avLst/>
                    </a:prstGeom>
                  </pic:spPr>
                </pic:pic>
              </a:graphicData>
            </a:graphic>
          </wp:inline>
        </w:drawing>
      </w:r>
    </w:p>
    <w:p w14:paraId="7D40092A" w14:textId="3D60A3D6" w:rsidR="00244BC0" w:rsidRDefault="00244BC0" w:rsidP="00244BC0">
      <w:pPr>
        <w:pStyle w:val="Caption"/>
      </w:pPr>
      <w:r>
        <w:t xml:space="preserve">                                       </w:t>
      </w:r>
      <w:bookmarkStart w:id="45" w:name="_Toc494107325"/>
      <w:bookmarkStart w:id="46" w:name="_Toc506190496"/>
      <w:r>
        <w:t xml:space="preserve">Figure </w:t>
      </w:r>
      <w:fldSimple w:instr=" SEQ Figure \* ARABIC ">
        <w:r w:rsidR="009A2B62">
          <w:rPr>
            <w:noProof/>
          </w:rPr>
          <w:t>3</w:t>
        </w:r>
      </w:fldSimple>
      <w:r>
        <w:t xml:space="preserve"> Appropriate NoC with Functional Specs through </w:t>
      </w:r>
      <w:r w:rsidR="00487F03">
        <w:t>NocStudio</w:t>
      </w:r>
      <w:r>
        <w:t xml:space="preserve"> NCF</w:t>
      </w:r>
      <w:bookmarkEnd w:id="45"/>
      <w:bookmarkEnd w:id="46"/>
    </w:p>
    <w:p w14:paraId="5565EF30" w14:textId="77777777" w:rsidR="00C036EA" w:rsidRDefault="00C036EA" w:rsidP="0083366E">
      <w:pPr>
        <w:pStyle w:val="Heading3"/>
      </w:pPr>
      <w:bookmarkStart w:id="47" w:name="_Toc506190409"/>
      <w:r>
        <w:t>Specification Phase</w:t>
      </w:r>
      <w:bookmarkEnd w:id="47"/>
    </w:p>
    <w:p w14:paraId="5E3CE70B" w14:textId="0BD24EFB" w:rsidR="00C036EA" w:rsidRPr="0083366E" w:rsidRDefault="00C036EA" w:rsidP="009017D7">
      <w:pPr>
        <w:pStyle w:val="Body"/>
      </w:pPr>
      <w:r w:rsidRPr="003A5B56">
        <w:t xml:space="preserve">During the </w:t>
      </w:r>
      <w:r w:rsidR="0087375E">
        <w:t>S</w:t>
      </w:r>
      <w:r w:rsidRPr="003A5B56">
        <w:t xml:space="preserve">pecification phase, </w:t>
      </w:r>
      <w:r w:rsidR="00596AA3" w:rsidRPr="001733C7">
        <w:t>NoC</w:t>
      </w:r>
      <w:r w:rsidR="00596AA3">
        <w:t>S</w:t>
      </w:r>
      <w:r w:rsidR="00596AA3" w:rsidRPr="003A5B56">
        <w:t xml:space="preserve">tudio </w:t>
      </w:r>
      <w:r w:rsidR="00244BC0" w:rsidRPr="003A5B56">
        <w:t>helps user</w:t>
      </w:r>
      <w:r w:rsidRPr="002E6FD2">
        <w:t>s</w:t>
      </w:r>
      <w:r w:rsidR="00244BC0" w:rsidRPr="002E6FD2">
        <w:t xml:space="preserve"> to </w:t>
      </w:r>
      <w:r w:rsidR="00244BC0" w:rsidRPr="0083366E">
        <w:t xml:space="preserve">specify </w:t>
      </w:r>
      <w:r w:rsidRPr="0083366E">
        <w:t>the following:</w:t>
      </w:r>
    </w:p>
    <w:p w14:paraId="48CC6519" w14:textId="1E2CAAB5" w:rsidR="00C036EA" w:rsidRDefault="00244BC0" w:rsidP="00EC1B2B">
      <w:pPr>
        <w:pStyle w:val="Bullet1"/>
      </w:pPr>
      <w:r>
        <w:t xml:space="preserve">IP hosts, locations, </w:t>
      </w:r>
      <w:r w:rsidR="00C036EA">
        <w:t xml:space="preserve">and </w:t>
      </w:r>
      <w:r>
        <w:t>respective interface protocols</w:t>
      </w:r>
    </w:p>
    <w:p w14:paraId="6A511220" w14:textId="2163CB99" w:rsidR="00C036EA" w:rsidRDefault="00244BC0" w:rsidP="00EC1B2B">
      <w:pPr>
        <w:pStyle w:val="Bullet1"/>
      </w:pPr>
      <w:r>
        <w:t xml:space="preserve">Address map, </w:t>
      </w:r>
      <w:r w:rsidR="00C036EA">
        <w:t>connectivity</w:t>
      </w:r>
      <w:r>
        <w:t xml:space="preserve">, </w:t>
      </w:r>
      <w:r w:rsidR="00C036EA">
        <w:t xml:space="preserve">and dependencies </w:t>
      </w:r>
    </w:p>
    <w:p w14:paraId="1CAC9316" w14:textId="1DC62718" w:rsidR="00244BC0" w:rsidRDefault="00C036EA" w:rsidP="00EC1B2B">
      <w:pPr>
        <w:pStyle w:val="Bullet1"/>
      </w:pPr>
      <w:r>
        <w:t>B</w:t>
      </w:r>
      <w:r w:rsidR="00244BC0">
        <w:t>andwidth and real-time requirement</w:t>
      </w:r>
      <w:r>
        <w:t>s,</w:t>
      </w:r>
      <w:r w:rsidR="00244BC0">
        <w:t xml:space="preserve"> or QoS</w:t>
      </w:r>
      <w:r>
        <w:t>,</w:t>
      </w:r>
      <w:r w:rsidR="00244BC0">
        <w:t xml:space="preserve"> for traffic</w:t>
      </w:r>
    </w:p>
    <w:p w14:paraId="6AA94977" w14:textId="77777777" w:rsidR="00C036EA" w:rsidRDefault="00C036EA" w:rsidP="0083366E">
      <w:pPr>
        <w:pStyle w:val="Heading3"/>
      </w:pPr>
      <w:bookmarkStart w:id="48" w:name="_Toc506190410"/>
      <w:r>
        <w:t>Customization Phase</w:t>
      </w:r>
      <w:bookmarkEnd w:id="48"/>
    </w:p>
    <w:p w14:paraId="0BA0C20F" w14:textId="7E3140B9" w:rsidR="009017D7" w:rsidRPr="003A5B56" w:rsidRDefault="00244BC0" w:rsidP="009017D7">
      <w:pPr>
        <w:pStyle w:val="Body"/>
      </w:pPr>
      <w:r w:rsidRPr="003A5B56">
        <w:t xml:space="preserve">The </w:t>
      </w:r>
      <w:r w:rsidR="0087375E">
        <w:t>C</w:t>
      </w:r>
      <w:r w:rsidRPr="0083366E">
        <w:rPr>
          <w:bCs/>
        </w:rPr>
        <w:t>ustomiz</w:t>
      </w:r>
      <w:r w:rsidR="00596AA3" w:rsidRPr="0083366E">
        <w:rPr>
          <w:bCs/>
        </w:rPr>
        <w:t>ation</w:t>
      </w:r>
      <w:r w:rsidRPr="0083366E">
        <w:rPr>
          <w:bCs/>
        </w:rPr>
        <w:t xml:space="preserve"> </w:t>
      </w:r>
      <w:r w:rsidR="00596AA3" w:rsidRPr="003A5B56">
        <w:t xml:space="preserve">phase follows the specification phase. In the </w:t>
      </w:r>
      <w:r w:rsidR="00596AA3" w:rsidRPr="002E6FD2">
        <w:t>customization phase,</w:t>
      </w:r>
      <w:r w:rsidRPr="002E6FD2">
        <w:t xml:space="preserve"> </w:t>
      </w:r>
      <w:r w:rsidR="00487F03" w:rsidRPr="001733C7">
        <w:t>NocStudio</w:t>
      </w:r>
      <w:r w:rsidRPr="001733C7">
        <w:t xml:space="preserve"> </w:t>
      </w:r>
      <w:r w:rsidR="00596AA3">
        <w:t>does the following:</w:t>
      </w:r>
    </w:p>
    <w:p w14:paraId="31E45C97" w14:textId="0F32C20A" w:rsidR="009017D7" w:rsidRDefault="00596AA3" w:rsidP="00BE7364">
      <w:pPr>
        <w:pStyle w:val="Bullet1"/>
      </w:pPr>
      <w:r>
        <w:t xml:space="preserve">Adds </w:t>
      </w:r>
      <w:r w:rsidR="00244BC0">
        <w:t xml:space="preserve">the </w:t>
      </w:r>
      <w:r>
        <w:t xml:space="preserve">link </w:t>
      </w:r>
      <w:r w:rsidR="00851D52">
        <w:t xml:space="preserve">and </w:t>
      </w:r>
      <w:r>
        <w:t xml:space="preserve">buffer </w:t>
      </w:r>
      <w:r w:rsidR="00244BC0">
        <w:t xml:space="preserve">cost </w:t>
      </w:r>
    </w:p>
    <w:p w14:paraId="65FF00BA" w14:textId="230DF0AC" w:rsidR="009017D7" w:rsidRDefault="00596AA3" w:rsidP="00BE7364">
      <w:pPr>
        <w:pStyle w:val="Bullet1"/>
      </w:pPr>
      <w:r>
        <w:t xml:space="preserve">Adds </w:t>
      </w:r>
      <w:r w:rsidR="00244BC0">
        <w:t xml:space="preserve">the routing channels, considering the physical blockages </w:t>
      </w:r>
    </w:p>
    <w:p w14:paraId="212BDC28" w14:textId="49A111DE" w:rsidR="009017D7" w:rsidRDefault="00596AA3" w:rsidP="00BE7364">
      <w:pPr>
        <w:pStyle w:val="Bullet1"/>
      </w:pPr>
      <w:r>
        <w:t>Calculates p</w:t>
      </w:r>
      <w:r w:rsidR="00244BC0">
        <w:t xml:space="preserve">ower, </w:t>
      </w:r>
      <w:r>
        <w:t>performance</w:t>
      </w:r>
      <w:r w:rsidR="00BE7364">
        <w:t>,</w:t>
      </w:r>
      <w:r>
        <w:t xml:space="preserve"> </w:t>
      </w:r>
      <w:r w:rsidR="00244BC0">
        <w:t xml:space="preserve">and </w:t>
      </w:r>
      <w:r>
        <w:t>area PPA</w:t>
      </w:r>
      <w:r w:rsidR="00244BC0">
        <w:t xml:space="preserve">. </w:t>
      </w:r>
    </w:p>
    <w:p w14:paraId="27FDCEFD" w14:textId="13D81F21" w:rsidR="00244BC0" w:rsidRDefault="00244BC0" w:rsidP="009017D7">
      <w:pPr>
        <w:pStyle w:val="Body"/>
      </w:pPr>
      <w:r>
        <w:t>Customer</w:t>
      </w:r>
      <w:r w:rsidR="00596AA3">
        <w:t>s</w:t>
      </w:r>
      <w:r>
        <w:t xml:space="preserve"> can iterate this step by changing the location of the items</w:t>
      </w:r>
      <w:r w:rsidR="005356BE">
        <w:t>. They can also</w:t>
      </w:r>
      <w:r>
        <w:t xml:space="preserve"> use different traffic requirement</w:t>
      </w:r>
      <w:r w:rsidR="00596AA3">
        <w:t>s</w:t>
      </w:r>
      <w:r w:rsidR="005356BE">
        <w:t>,</w:t>
      </w:r>
      <w:r>
        <w:t xml:space="preserve"> msg_rate/beat rate</w:t>
      </w:r>
      <w:r w:rsidR="00596AA3">
        <w:t>s</w:t>
      </w:r>
      <w:r w:rsidR="005356BE">
        <w:t>,</w:t>
      </w:r>
      <w:r>
        <w:t xml:space="preserve"> or transaction rate</w:t>
      </w:r>
      <w:r w:rsidR="00596AA3">
        <w:t>s</w:t>
      </w:r>
      <w:r>
        <w:t xml:space="preserve"> </w:t>
      </w:r>
      <w:r w:rsidR="00596AA3">
        <w:t>to</w:t>
      </w:r>
      <w:r>
        <w:t xml:space="preserve"> meet </w:t>
      </w:r>
      <w:r w:rsidR="00596AA3">
        <w:t xml:space="preserve">target </w:t>
      </w:r>
      <w:r>
        <w:t>PPA</w:t>
      </w:r>
      <w:r w:rsidR="00596AA3">
        <w:t>s</w:t>
      </w:r>
      <w:r>
        <w:t xml:space="preserve"> with respective SoC requirement</w:t>
      </w:r>
      <w:r w:rsidR="00596AA3">
        <w:t>s</w:t>
      </w:r>
      <w:r>
        <w:t>.</w:t>
      </w:r>
    </w:p>
    <w:p w14:paraId="615D5350" w14:textId="7B51B851" w:rsidR="00851D52" w:rsidRDefault="00851D52" w:rsidP="00851D52">
      <w:pPr>
        <w:pStyle w:val="Heading3"/>
      </w:pPr>
      <w:bookmarkStart w:id="49" w:name="_Toc506190411"/>
      <w:r>
        <w:lastRenderedPageBreak/>
        <w:t>Generation Phase</w:t>
      </w:r>
      <w:bookmarkEnd w:id="49"/>
    </w:p>
    <w:p w14:paraId="091905BF" w14:textId="6B2F1AED" w:rsidR="00851D52" w:rsidRDefault="00851D52" w:rsidP="00851D52">
      <w:r>
        <w:t xml:space="preserve">After all requirements/specifications are determined and the </w:t>
      </w:r>
      <w:r w:rsidR="0087375E">
        <w:t>C</w:t>
      </w:r>
      <w:r>
        <w:t xml:space="preserve">ustomization phase is complete, NoCStudio enters the </w:t>
      </w:r>
      <w:r w:rsidR="0087375E">
        <w:t>G</w:t>
      </w:r>
      <w:r>
        <w:t xml:space="preserve">eneration phase. In </w:t>
      </w:r>
      <w:r w:rsidR="007F03C3">
        <w:t xml:space="preserve">this </w:t>
      </w:r>
      <w:r>
        <w:t>phase, NoCStudio generates the following:</w:t>
      </w:r>
    </w:p>
    <w:p w14:paraId="0D35EE38" w14:textId="019E27B5" w:rsidR="00851D52" w:rsidRDefault="00851D52" w:rsidP="0083366E">
      <w:pPr>
        <w:pStyle w:val="Bullet1"/>
      </w:pPr>
      <w:r>
        <w:t>Hardware Collateral</w:t>
      </w:r>
    </w:p>
    <w:p w14:paraId="201E70BC" w14:textId="77777777" w:rsidR="005356BE" w:rsidRDefault="005356BE" w:rsidP="0083366E">
      <w:pPr>
        <w:pStyle w:val="Bullet2"/>
      </w:pPr>
      <w:r>
        <w:t>IPXACT XML Format—Design Local Information</w:t>
      </w:r>
    </w:p>
    <w:p w14:paraId="4AD7A38E" w14:textId="77777777" w:rsidR="005356BE" w:rsidRDefault="005356BE" w:rsidP="0083366E">
      <w:pPr>
        <w:pStyle w:val="Bullet2"/>
      </w:pPr>
      <w:r>
        <w:t>DEF Physical Systems Information</w:t>
      </w:r>
    </w:p>
    <w:p w14:paraId="2B66019A" w14:textId="4DAA4E76" w:rsidR="005356BE" w:rsidRDefault="005356BE" w:rsidP="0083366E">
      <w:pPr>
        <w:pStyle w:val="Bullet2"/>
      </w:pPr>
      <w:r>
        <w:t>SDC Timing Information</w:t>
      </w:r>
    </w:p>
    <w:p w14:paraId="40B4380C" w14:textId="008B7803" w:rsidR="00851D52" w:rsidRDefault="00851D52" w:rsidP="0083366E">
      <w:pPr>
        <w:pStyle w:val="Bullet1"/>
      </w:pPr>
      <w:r>
        <w:t>RTL Design</w:t>
      </w:r>
      <w:r w:rsidR="005356BE">
        <w:t>—This NoC IP is s</w:t>
      </w:r>
      <w:r w:rsidR="005356BE" w:rsidRPr="005356BE">
        <w:t>ynthesizable RTL</w:t>
      </w:r>
    </w:p>
    <w:p w14:paraId="479D1CEA" w14:textId="33D510DC" w:rsidR="00851D52" w:rsidRDefault="00851D52" w:rsidP="0083366E">
      <w:pPr>
        <w:pStyle w:val="Bullet1"/>
      </w:pPr>
      <w:r>
        <w:t>Performance Model System C</w:t>
      </w:r>
      <w:r w:rsidR="005356BE">
        <w:t>—System simulation</w:t>
      </w:r>
    </w:p>
    <w:p w14:paraId="26CA4DAD" w14:textId="598306D2" w:rsidR="00851D52" w:rsidRPr="003A5B56" w:rsidRDefault="005356BE" w:rsidP="0083366E">
      <w:pPr>
        <w:pStyle w:val="Bullet1"/>
      </w:pPr>
      <w:r>
        <w:t>D</w:t>
      </w:r>
      <w:r w:rsidR="00851D52">
        <w:t>ocumentation</w:t>
      </w:r>
      <w:r>
        <w:t>—HTML-based NoCStudio User Guide</w:t>
      </w:r>
    </w:p>
    <w:p w14:paraId="26F72F4D" w14:textId="77777777" w:rsidR="00851D52" w:rsidRDefault="00851D52" w:rsidP="009017D7">
      <w:pPr>
        <w:pStyle w:val="Body"/>
      </w:pPr>
    </w:p>
    <w:p w14:paraId="2449BE27" w14:textId="77777777" w:rsidR="006A1D89" w:rsidRPr="006A1D89" w:rsidRDefault="006A1D89" w:rsidP="006A1D89">
      <w:pPr>
        <w:pStyle w:val="Body"/>
      </w:pPr>
    </w:p>
    <w:p w14:paraId="7EE81214" w14:textId="0C30BCB0" w:rsidR="00A47BBD" w:rsidRPr="00C7536B" w:rsidRDefault="00A47BBD" w:rsidP="00A47BBD">
      <w:pPr>
        <w:pStyle w:val="Heading1"/>
      </w:pPr>
      <w:bookmarkStart w:id="50" w:name="_Ref506185136"/>
      <w:bookmarkStart w:id="51" w:name="_Toc506190412"/>
      <w:r>
        <w:lastRenderedPageBreak/>
        <w:t>Internal Safety Mechanisms</w:t>
      </w:r>
      <w:bookmarkEnd w:id="50"/>
      <w:bookmarkEnd w:id="51"/>
    </w:p>
    <w:p w14:paraId="16C16A8E" w14:textId="20B412E8" w:rsidR="00F94234" w:rsidRPr="000144F9" w:rsidRDefault="00F94234" w:rsidP="00F94234">
      <w:pPr>
        <w:pStyle w:val="Heading2"/>
        <w:rPr>
          <w:rFonts w:asciiTheme="minorHAnsi" w:hAnsiTheme="minorHAnsi"/>
        </w:rPr>
      </w:pPr>
      <w:bookmarkStart w:id="52" w:name="_Toc498432512"/>
      <w:bookmarkStart w:id="53" w:name="_Toc506190413"/>
      <w:bookmarkStart w:id="54" w:name="_Toc479766139"/>
      <w:bookmarkStart w:id="55" w:name="_Toc427443106"/>
      <w:r w:rsidRPr="000144F9">
        <w:rPr>
          <w:rFonts w:asciiTheme="minorHAnsi" w:hAnsiTheme="minorHAnsi"/>
        </w:rPr>
        <w:t xml:space="preserve">NetSpeed Architecture </w:t>
      </w:r>
      <w:bookmarkEnd w:id="52"/>
      <w:r w:rsidR="00646944">
        <w:rPr>
          <w:rFonts w:asciiTheme="minorHAnsi" w:hAnsiTheme="minorHAnsi"/>
        </w:rPr>
        <w:t>Overview</w:t>
      </w:r>
      <w:bookmarkEnd w:id="53"/>
    </w:p>
    <w:p w14:paraId="417418BA" w14:textId="35690FAA" w:rsidR="00F94234" w:rsidRDefault="00520C2D" w:rsidP="00F94234">
      <w:pPr>
        <w:jc w:val="both"/>
      </w:pPr>
      <w:r>
        <w:fldChar w:fldCharType="begin"/>
      </w:r>
      <w:r>
        <w:instrText xml:space="preserve"> REF _Ref498459969 \h </w:instrText>
      </w:r>
      <w:r>
        <w:fldChar w:fldCharType="separate"/>
      </w:r>
      <w:r w:rsidR="009A2B62">
        <w:t xml:space="preserve">Figure </w:t>
      </w:r>
      <w:r w:rsidR="009A2B62">
        <w:rPr>
          <w:noProof/>
        </w:rPr>
        <w:t>4</w:t>
      </w:r>
      <w:r>
        <w:fldChar w:fldCharType="end"/>
      </w:r>
      <w:r>
        <w:t xml:space="preserve"> </w:t>
      </w:r>
      <w:r w:rsidR="00646944">
        <w:t>presents a</w:t>
      </w:r>
      <w:r w:rsidR="00F94234" w:rsidRPr="000144F9">
        <w:t xml:space="preserve"> high</w:t>
      </w:r>
      <w:r w:rsidR="00646944">
        <w:t>-</w:t>
      </w:r>
      <w:r w:rsidR="00F94234" w:rsidRPr="000144F9">
        <w:t>level architecture of the NetSpeed NoC IP. A bridge can connect a master or slave block to the NoC and perform the required operations to support the master and slave communication</w:t>
      </w:r>
      <w:r w:rsidR="007F03C3">
        <w:t xml:space="preserve">, </w:t>
      </w:r>
      <w:r w:rsidR="00F94234" w:rsidRPr="000144F9">
        <w:t>per the protocol standard. The bridge packetizes the host blocks’ transactions into NetSpeed packet format during injection into the NoC and de-packetizes them during ejection. The bridge connects to the router networks. A router can have four directional links, referred to as north (N), south (S), east (E), and west (W). It also can have up to four additional links to connect to up to four hosts (H, I, J, K). All eight links are identical and can be attached to bridges or to other routers.</w:t>
      </w:r>
    </w:p>
    <w:p w14:paraId="76EA3E4A" w14:textId="30A788A1" w:rsidR="0083366E" w:rsidRPr="000144F9" w:rsidRDefault="00F22353" w:rsidP="00F94234">
      <w:pPr>
        <w:jc w:val="both"/>
      </w:pPr>
      <w:r>
        <w:rPr>
          <w:noProof/>
        </w:rPr>
        <w:drawing>
          <wp:inline distT="0" distB="0" distL="0" distR="0" wp14:anchorId="26314EEC" wp14:editId="6C1BF0E4">
            <wp:extent cx="5943157" cy="28168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CIP Architecture.emf"/>
                    <pic:cNvPicPr/>
                  </pic:nvPicPr>
                  <pic:blipFill>
                    <a:blip r:embed="rId16"/>
                    <a:stretch>
                      <a:fillRect/>
                    </a:stretch>
                  </pic:blipFill>
                  <pic:spPr>
                    <a:xfrm>
                      <a:off x="0" y="0"/>
                      <a:ext cx="5943157" cy="2816860"/>
                    </a:xfrm>
                    <a:prstGeom prst="rect">
                      <a:avLst/>
                    </a:prstGeom>
                  </pic:spPr>
                </pic:pic>
              </a:graphicData>
            </a:graphic>
          </wp:inline>
        </w:drawing>
      </w:r>
    </w:p>
    <w:p w14:paraId="039BF915" w14:textId="591745D3" w:rsidR="00F94234" w:rsidRPr="000144F9" w:rsidRDefault="00F94234" w:rsidP="007A22EA">
      <w:pPr>
        <w:pStyle w:val="StyleCaptionCentered"/>
      </w:pPr>
      <w:bookmarkStart w:id="56" w:name="_Ref498459969"/>
      <w:bookmarkStart w:id="57" w:name="_Toc506190497"/>
      <w:r>
        <w:t xml:space="preserve">Figure </w:t>
      </w:r>
      <w:fldSimple w:instr=" SEQ Figure \* ARABIC ">
        <w:r w:rsidR="009A2B62">
          <w:rPr>
            <w:noProof/>
          </w:rPr>
          <w:t>4</w:t>
        </w:r>
      </w:fldSimple>
      <w:bookmarkEnd w:id="56"/>
      <w:r>
        <w:t xml:space="preserve"> </w:t>
      </w:r>
      <w:r w:rsidRPr="000144F9">
        <w:t>NetSpeed NoC Architecture</w:t>
      </w:r>
      <w:bookmarkEnd w:id="57"/>
    </w:p>
    <w:p w14:paraId="11AF52E7" w14:textId="26019BC4" w:rsidR="00F94234" w:rsidRPr="000144F9" w:rsidRDefault="00F94234" w:rsidP="00F94234">
      <w:pPr>
        <w:pStyle w:val="Heading2"/>
        <w:rPr>
          <w:rFonts w:asciiTheme="minorHAnsi" w:hAnsiTheme="minorHAnsi"/>
        </w:rPr>
      </w:pPr>
      <w:bookmarkStart w:id="58" w:name="_Toc498432513"/>
      <w:bookmarkStart w:id="59" w:name="_Toc506190414"/>
      <w:r w:rsidRPr="000144F9">
        <w:rPr>
          <w:rFonts w:asciiTheme="minorHAnsi" w:hAnsiTheme="minorHAnsi"/>
        </w:rPr>
        <w:t>Summary of Functional Safety, Reliability</w:t>
      </w:r>
      <w:r w:rsidR="007F03C3">
        <w:rPr>
          <w:rFonts w:asciiTheme="minorHAnsi" w:hAnsiTheme="minorHAnsi"/>
        </w:rPr>
        <w:t>,</w:t>
      </w:r>
      <w:r w:rsidRPr="000144F9">
        <w:rPr>
          <w:rFonts w:asciiTheme="minorHAnsi" w:hAnsiTheme="minorHAnsi"/>
        </w:rPr>
        <w:t xml:space="preserve"> and Availability</w:t>
      </w:r>
      <w:bookmarkEnd w:id="58"/>
      <w:bookmarkEnd w:id="59"/>
    </w:p>
    <w:p w14:paraId="0E0C2B35" w14:textId="119ECACC" w:rsidR="00F94234" w:rsidRPr="000144F9" w:rsidRDefault="00520C2D" w:rsidP="00F94234">
      <w:pPr>
        <w:pStyle w:val="Body"/>
        <w:jc w:val="left"/>
      </w:pPr>
      <w:r>
        <w:fldChar w:fldCharType="begin"/>
      </w:r>
      <w:r>
        <w:instrText xml:space="preserve"> REF _Ref498459987 \h </w:instrText>
      </w:r>
      <w:r>
        <w:fldChar w:fldCharType="separate"/>
      </w:r>
      <w:r w:rsidR="009A2B62">
        <w:t xml:space="preserve">Figure </w:t>
      </w:r>
      <w:r w:rsidR="009A2B62">
        <w:rPr>
          <w:noProof/>
        </w:rPr>
        <w:t>5</w:t>
      </w:r>
      <w:r>
        <w:fldChar w:fldCharType="end"/>
      </w:r>
      <w:r>
        <w:t xml:space="preserve"> </w:t>
      </w:r>
      <w:r w:rsidR="00F94234" w:rsidRPr="000144F9">
        <w:t>summarizes the functional safety features provided by NetSpeed across the different interconnect components</w:t>
      </w:r>
    </w:p>
    <w:p w14:paraId="03E24814" w14:textId="77777777" w:rsidR="00F94234" w:rsidRPr="000144F9" w:rsidRDefault="00F94234" w:rsidP="00F94234">
      <w:pPr>
        <w:pStyle w:val="Body"/>
        <w:jc w:val="left"/>
      </w:pPr>
    </w:p>
    <w:p w14:paraId="1AF3E71B" w14:textId="6C6C8482" w:rsidR="00F94234" w:rsidRDefault="00F94234" w:rsidP="00F94234">
      <w:pPr>
        <w:pStyle w:val="Body"/>
        <w:keepNext/>
        <w:jc w:val="left"/>
      </w:pPr>
    </w:p>
    <w:p w14:paraId="5F7E5420" w14:textId="6C5024E9" w:rsidR="00476D5E" w:rsidRPr="000144F9" w:rsidRDefault="00476D5E" w:rsidP="00F94234">
      <w:pPr>
        <w:pStyle w:val="Body"/>
        <w:keepNext/>
        <w:jc w:val="left"/>
      </w:pPr>
      <w:r>
        <w:rPr>
          <w:noProof/>
        </w:rPr>
        <w:drawing>
          <wp:inline distT="0" distB="0" distL="0" distR="0" wp14:anchorId="59A4DD0E" wp14:editId="05079022">
            <wp:extent cx="5943111" cy="248475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fety and Resilience Feature Support.emf"/>
                    <pic:cNvPicPr/>
                  </pic:nvPicPr>
                  <pic:blipFill>
                    <a:blip r:embed="rId17"/>
                    <a:stretch>
                      <a:fillRect/>
                    </a:stretch>
                  </pic:blipFill>
                  <pic:spPr>
                    <a:xfrm>
                      <a:off x="0" y="0"/>
                      <a:ext cx="5943111" cy="2484755"/>
                    </a:xfrm>
                    <a:prstGeom prst="rect">
                      <a:avLst/>
                    </a:prstGeom>
                  </pic:spPr>
                </pic:pic>
              </a:graphicData>
            </a:graphic>
          </wp:inline>
        </w:drawing>
      </w:r>
    </w:p>
    <w:p w14:paraId="19F5C75C" w14:textId="78B13A6E" w:rsidR="00F94234" w:rsidRPr="000144F9" w:rsidRDefault="00F94234" w:rsidP="005248C2">
      <w:pPr>
        <w:pStyle w:val="StyleCaptionCentered"/>
      </w:pPr>
      <w:bookmarkStart w:id="60" w:name="_Ref498459987"/>
      <w:bookmarkStart w:id="61" w:name="_Toc506190498"/>
      <w:r>
        <w:t xml:space="preserve">Figure </w:t>
      </w:r>
      <w:fldSimple w:instr=" SEQ Figure \* ARABIC ">
        <w:r w:rsidR="009A2B62">
          <w:rPr>
            <w:noProof/>
          </w:rPr>
          <w:t>5</w:t>
        </w:r>
      </w:fldSimple>
      <w:bookmarkEnd w:id="60"/>
      <w:r>
        <w:t xml:space="preserve"> </w:t>
      </w:r>
      <w:r w:rsidRPr="000144F9">
        <w:t>NetSpeed Safety and Resilience Feature Support</w:t>
      </w:r>
      <w:bookmarkEnd w:id="61"/>
    </w:p>
    <w:p w14:paraId="04EDD204" w14:textId="77777777" w:rsidR="00F94234" w:rsidRPr="000144F9" w:rsidRDefault="00F94234" w:rsidP="00F94234">
      <w:pPr>
        <w:pStyle w:val="Heading2"/>
        <w:rPr>
          <w:rFonts w:asciiTheme="minorHAnsi" w:hAnsiTheme="minorHAnsi"/>
        </w:rPr>
      </w:pPr>
      <w:bookmarkStart w:id="62" w:name="_Toc498432514"/>
      <w:bookmarkStart w:id="63" w:name="_Toc506190415"/>
      <w:r w:rsidRPr="000144F9">
        <w:rPr>
          <w:rFonts w:asciiTheme="minorHAnsi" w:hAnsiTheme="minorHAnsi"/>
        </w:rPr>
        <w:t>Error Detection and Correction Features</w:t>
      </w:r>
      <w:bookmarkEnd w:id="62"/>
      <w:bookmarkEnd w:id="63"/>
    </w:p>
    <w:p w14:paraId="3A729852" w14:textId="5CFF8F6E" w:rsidR="007F03C3" w:rsidRDefault="00F94234" w:rsidP="00F94234">
      <w:pPr>
        <w:jc w:val="both"/>
      </w:pPr>
      <w:r w:rsidRPr="000144F9">
        <w:t xml:space="preserve">The current process for ensuring reliable hardware performance is </w:t>
      </w:r>
      <w:r w:rsidR="007F03C3">
        <w:t xml:space="preserve">as follows: </w:t>
      </w:r>
    </w:p>
    <w:p w14:paraId="7BA0CCAA" w14:textId="532E607A" w:rsidR="007F03C3" w:rsidRPr="003A5CE7" w:rsidRDefault="007F03C3" w:rsidP="003A5CE7">
      <w:pPr>
        <w:pStyle w:val="ListParagraph"/>
        <w:numPr>
          <w:ilvl w:val="0"/>
          <w:numId w:val="46"/>
        </w:numPr>
        <w:ind w:left="360"/>
      </w:pPr>
      <w:r w:rsidRPr="003A5CE7">
        <w:t>D</w:t>
      </w:r>
      <w:r w:rsidR="00F94234" w:rsidRPr="003A5CE7">
        <w:t>etect and correct errors where possible</w:t>
      </w:r>
      <w:r w:rsidRPr="003A5CE7">
        <w:t>.</w:t>
      </w:r>
    </w:p>
    <w:p w14:paraId="32FC4078" w14:textId="41C8C448" w:rsidR="007F03C3" w:rsidRPr="003A5CE7" w:rsidRDefault="007F03C3" w:rsidP="003A5CE7">
      <w:pPr>
        <w:pStyle w:val="ListParagraph"/>
      </w:pPr>
      <w:r w:rsidRPr="003A5CE7">
        <w:t>R</w:t>
      </w:r>
      <w:r w:rsidR="00F94234" w:rsidRPr="003A5CE7">
        <w:t xml:space="preserve">ecover from </w:t>
      </w:r>
      <w:r w:rsidR="00F94234" w:rsidRPr="00A524C5">
        <w:t>uncorrectable errors through either physical or logical replacement of a failing component or data path</w:t>
      </w:r>
      <w:r w:rsidR="00746E28" w:rsidRPr="00A524C5">
        <w:t>.</w:t>
      </w:r>
    </w:p>
    <w:p w14:paraId="40D29251" w14:textId="50659FC4" w:rsidR="007F03C3" w:rsidRPr="003A5CE7" w:rsidRDefault="007F03C3" w:rsidP="003A5CE7">
      <w:pPr>
        <w:pStyle w:val="ListParagraph"/>
      </w:pPr>
      <w:r w:rsidRPr="003A5CE7">
        <w:t>P</w:t>
      </w:r>
      <w:r w:rsidR="00F94234" w:rsidRPr="003A5CE7">
        <w:t xml:space="preserve">revent future errors by replacing in a timely fashion </w:t>
      </w:r>
      <w:r w:rsidR="00BE7364" w:rsidRPr="003A5CE7">
        <w:t xml:space="preserve">the </w:t>
      </w:r>
      <w:r w:rsidR="00F94234" w:rsidRPr="003A5CE7">
        <w:t xml:space="preserve">components most likely to fail. </w:t>
      </w:r>
    </w:p>
    <w:p w14:paraId="69389C97" w14:textId="1877D5C7" w:rsidR="000204E1" w:rsidRDefault="008178FF" w:rsidP="007F03C3">
      <w:pPr>
        <w:pStyle w:val="Body"/>
      </w:pPr>
      <w:r>
        <w:t>ECCs</w:t>
      </w:r>
      <w:r w:rsidR="00F94234" w:rsidRPr="000144F9">
        <w:t xml:space="preserve"> were devised to enable the detection and correction of errors. </w:t>
      </w:r>
      <w:r w:rsidR="000204E1">
        <w:t>Si</w:t>
      </w:r>
      <w:r w:rsidR="000204E1" w:rsidRPr="00A34D21">
        <w:t>ngle</w:t>
      </w:r>
      <w:r w:rsidR="000204E1">
        <w:t>-</w:t>
      </w:r>
      <w:r w:rsidR="000204E1" w:rsidRPr="00A34D21">
        <w:t>error correct</w:t>
      </w:r>
      <w:r w:rsidR="000204E1">
        <w:t>ion and</w:t>
      </w:r>
      <w:r w:rsidR="000204E1" w:rsidRPr="00A34D21">
        <w:t xml:space="preserve"> double</w:t>
      </w:r>
      <w:r w:rsidR="000204E1">
        <w:t>-</w:t>
      </w:r>
      <w:r w:rsidR="000204E1" w:rsidRPr="00A34D21">
        <w:t>error detect</w:t>
      </w:r>
      <w:r w:rsidR="000204E1">
        <w:t>ion</w:t>
      </w:r>
      <w:r w:rsidR="000204E1" w:rsidRPr="00A34D21">
        <w:t xml:space="preserve"> </w:t>
      </w:r>
      <w:r w:rsidR="000204E1">
        <w:t>(</w:t>
      </w:r>
      <w:r w:rsidR="000204E1" w:rsidRPr="000144F9">
        <w:t>SECDED)</w:t>
      </w:r>
      <w:r w:rsidR="000204E1">
        <w:t xml:space="preserve"> is just one</w:t>
      </w:r>
      <w:r w:rsidR="000204E1" w:rsidRPr="000144F9">
        <w:t xml:space="preserve"> ECC in common use</w:t>
      </w:r>
      <w:r w:rsidR="000204E1">
        <w:t xml:space="preserve"> today. As its name implies, SECDED </w:t>
      </w:r>
      <w:r w:rsidR="007F03C3" w:rsidRPr="000144F9">
        <w:t xml:space="preserve">allows the correction of one bit in an error or </w:t>
      </w:r>
      <w:r w:rsidR="000204E1">
        <w:t xml:space="preserve">the </w:t>
      </w:r>
      <w:r w:rsidR="007F03C3" w:rsidRPr="000144F9">
        <w:t>detection of a double-bit error in a memory block</w:t>
      </w:r>
      <w:r w:rsidR="00746E28">
        <w:t>.</w:t>
      </w:r>
      <w:r w:rsidR="00F94234" w:rsidRPr="000144F9">
        <w:t xml:space="preserve"> </w:t>
      </w:r>
    </w:p>
    <w:p w14:paraId="310B916E" w14:textId="4644290B" w:rsidR="00A34D21" w:rsidRPr="000204E1" w:rsidRDefault="00F94234" w:rsidP="0083366E">
      <w:pPr>
        <w:pStyle w:val="Body"/>
      </w:pPr>
      <w:r w:rsidRPr="000144F9">
        <w:t xml:space="preserve">Hardware errors can be classified as either </w:t>
      </w:r>
      <w:r w:rsidR="00A34D21">
        <w:t>of the following:</w:t>
      </w:r>
    </w:p>
    <w:p w14:paraId="3DFDF658" w14:textId="008AFA53" w:rsidR="00A34D21" w:rsidRPr="00C96218" w:rsidRDefault="000204E1" w:rsidP="0083366E">
      <w:pPr>
        <w:pStyle w:val="Bullet1"/>
      </w:pPr>
      <w:r w:rsidRPr="001733C7">
        <w:t>DCE</w:t>
      </w:r>
      <w:r>
        <w:t>—</w:t>
      </w:r>
      <w:r w:rsidR="00A34D21" w:rsidRPr="001733C7">
        <w:t>D</w:t>
      </w:r>
      <w:r w:rsidR="00F94234" w:rsidRPr="001733C7">
        <w:t>etected</w:t>
      </w:r>
      <w:r>
        <w:t xml:space="preserve"> </w:t>
      </w:r>
      <w:r w:rsidR="00F94234" w:rsidRPr="001733C7">
        <w:t>and corrected errors</w:t>
      </w:r>
      <w:r w:rsidR="00A34D21" w:rsidRPr="00C96218">
        <w:t>. Handling DCEs is done in the silicon using ECCs and can be made transparent to system components.</w:t>
      </w:r>
    </w:p>
    <w:p w14:paraId="23554F97" w14:textId="7DEB1C5A" w:rsidR="00A34D21" w:rsidRDefault="000204E1" w:rsidP="0083366E">
      <w:pPr>
        <w:pStyle w:val="Bullet1"/>
      </w:pPr>
      <w:r w:rsidRPr="007412E4">
        <w:t>DUE</w:t>
      </w:r>
      <w:r w:rsidR="00BF240C">
        <w:t>—</w:t>
      </w:r>
      <w:r w:rsidR="00A34D21" w:rsidRPr="007412E4">
        <w:t>D</w:t>
      </w:r>
      <w:r w:rsidR="00F94234" w:rsidRPr="007412E4">
        <w:t>etected</w:t>
      </w:r>
      <w:r w:rsidR="00BF240C">
        <w:t xml:space="preserve"> </w:t>
      </w:r>
      <w:r w:rsidR="00F94234" w:rsidRPr="007412E4">
        <w:t>but uncorrected errors</w:t>
      </w:r>
      <w:r>
        <w:t>.</w:t>
      </w:r>
      <w:r w:rsidR="00F94234" w:rsidRPr="007412E4">
        <w:t xml:space="preserve"> </w:t>
      </w:r>
      <w:r w:rsidR="00A34D21" w:rsidRPr="007412E4">
        <w:t xml:space="preserve">Handling DUEs </w:t>
      </w:r>
      <w:r w:rsidR="008178FF">
        <w:t>requires</w:t>
      </w:r>
      <w:r w:rsidR="00A34D21" w:rsidRPr="001733C7">
        <w:t xml:space="preserve"> collaboration from multiple levels of abstraction in the hardware-software stack.</w:t>
      </w:r>
    </w:p>
    <w:p w14:paraId="0AD725B4" w14:textId="5C0CF032" w:rsidR="00F94234" w:rsidRPr="000144F9" w:rsidRDefault="00F94234" w:rsidP="007B1899">
      <w:pPr>
        <w:pStyle w:val="Heading3"/>
        <w:rPr>
          <w:rFonts w:asciiTheme="minorHAnsi" w:hAnsiTheme="minorHAnsi"/>
        </w:rPr>
      </w:pPr>
      <w:bookmarkStart w:id="64" w:name="_Toc498432515"/>
      <w:bookmarkStart w:id="65" w:name="_Toc506190416"/>
      <w:r w:rsidRPr="000144F9">
        <w:rPr>
          <w:rFonts w:asciiTheme="minorHAnsi" w:hAnsiTheme="minorHAnsi"/>
        </w:rPr>
        <w:t>ECC Algorithm</w:t>
      </w:r>
      <w:bookmarkEnd w:id="64"/>
      <w:bookmarkEnd w:id="65"/>
    </w:p>
    <w:p w14:paraId="06BE286E" w14:textId="77678F91" w:rsidR="000204E1" w:rsidRDefault="00F94234" w:rsidP="00F94234">
      <w:pPr>
        <w:jc w:val="both"/>
      </w:pPr>
      <w:r w:rsidRPr="000144F9">
        <w:t>If the NoC or directory is configured to have ECC, the IP implements a customized ECC algorithm. Additional bits are added to the NoC data</w:t>
      </w:r>
      <w:r w:rsidR="00CD7395">
        <w:t xml:space="preserve"> </w:t>
      </w:r>
      <w:r w:rsidRPr="000144F9">
        <w:t xml:space="preserve">path and directory RAM array widths to hold ECC information. The bridge packetization and directory control logic handles generating </w:t>
      </w:r>
      <w:r w:rsidRPr="000144F9">
        <w:lastRenderedPageBreak/>
        <w:t xml:space="preserve">ECC values and checking them in the NoC destination or directory read results to confirm that there is no error. </w:t>
      </w:r>
    </w:p>
    <w:p w14:paraId="7ACE1E76" w14:textId="7DA26557" w:rsidR="00F94234" w:rsidRPr="000144F9" w:rsidRDefault="00F94234" w:rsidP="00F94234">
      <w:pPr>
        <w:jc w:val="both"/>
      </w:pPr>
      <w:r w:rsidRPr="000144F9">
        <w:t xml:space="preserve">The ECC algorithm uses a </w:t>
      </w:r>
      <w:r w:rsidR="001733C7">
        <w:t xml:space="preserve">SECDED </w:t>
      </w:r>
      <w:r w:rsidR="00A34D21">
        <w:t>H</w:t>
      </w:r>
      <w:r w:rsidR="00A34D21" w:rsidRPr="000144F9">
        <w:t xml:space="preserve">amming </w:t>
      </w:r>
      <w:r w:rsidRPr="000144F9">
        <w:t>code with an additional parity bit. The algorithm adds the ECC check</w:t>
      </w:r>
      <w:r w:rsidR="00A34D21">
        <w:t xml:space="preserve"> </w:t>
      </w:r>
      <w:r w:rsidRPr="000144F9">
        <w:t>bits to the protected data block, so all bits are protected with single-bit correction, and double-bit detection. The hardware supports a register mechanism to access the directory RAM</w:t>
      </w:r>
      <w:r w:rsidR="00A34D21" w:rsidRPr="00A34D21">
        <w:t xml:space="preserve"> directly</w:t>
      </w:r>
      <w:r w:rsidRPr="000144F9">
        <w:t>, including the ECC check</w:t>
      </w:r>
      <w:r w:rsidR="00A34D21">
        <w:t xml:space="preserve"> </w:t>
      </w:r>
      <w:r w:rsidRPr="000144F9">
        <w:t xml:space="preserve">bits. It supports multiple variants, including a method to take an existing directory entry and flip one or more bits before writing it back into the array. This can be used to test </w:t>
      </w:r>
      <w:r w:rsidR="00A34D21">
        <w:t xml:space="preserve">the </w:t>
      </w:r>
      <w:r w:rsidRPr="000144F9">
        <w:t xml:space="preserve">ECC logic within the system. The ECC detection and correction can also be disabled </w:t>
      </w:r>
      <w:r w:rsidR="00A34D21">
        <w:t>through</w:t>
      </w:r>
      <w:r w:rsidR="00A34D21" w:rsidRPr="000144F9">
        <w:t xml:space="preserve"> </w:t>
      </w:r>
      <w:r w:rsidRPr="000144F9">
        <w:t>register access.</w:t>
      </w:r>
    </w:p>
    <w:p w14:paraId="50739E49" w14:textId="5A16B676" w:rsidR="00F94234" w:rsidRPr="000144F9" w:rsidRDefault="00F94234" w:rsidP="00F94234">
      <w:pPr>
        <w:pStyle w:val="Heading2"/>
        <w:rPr>
          <w:rFonts w:asciiTheme="minorHAnsi" w:hAnsiTheme="minorHAnsi"/>
        </w:rPr>
      </w:pPr>
      <w:bookmarkStart w:id="66" w:name="_Toc498432516"/>
      <w:bookmarkStart w:id="67" w:name="_Toc506190417"/>
      <w:r w:rsidRPr="000144F9">
        <w:rPr>
          <w:rFonts w:asciiTheme="minorHAnsi" w:hAnsiTheme="minorHAnsi"/>
        </w:rPr>
        <w:t>NoC-</w:t>
      </w:r>
      <w:r w:rsidR="00A34D21">
        <w:rPr>
          <w:rFonts w:asciiTheme="minorHAnsi" w:hAnsiTheme="minorHAnsi"/>
        </w:rPr>
        <w:t>T</w:t>
      </w:r>
      <w:r w:rsidR="00A34D21" w:rsidRPr="000144F9">
        <w:rPr>
          <w:rFonts w:asciiTheme="minorHAnsi" w:hAnsiTheme="minorHAnsi"/>
        </w:rPr>
        <w:t xml:space="preserve">ransport </w:t>
      </w:r>
      <w:r w:rsidRPr="000144F9">
        <w:rPr>
          <w:rFonts w:asciiTheme="minorHAnsi" w:hAnsiTheme="minorHAnsi"/>
        </w:rPr>
        <w:t>Error Detection and Correction</w:t>
      </w:r>
      <w:bookmarkEnd w:id="66"/>
      <w:bookmarkEnd w:id="67"/>
      <w:r w:rsidRPr="000144F9">
        <w:rPr>
          <w:rFonts w:asciiTheme="minorHAnsi" w:hAnsiTheme="minorHAnsi"/>
        </w:rPr>
        <w:t xml:space="preserve"> </w:t>
      </w:r>
    </w:p>
    <w:p w14:paraId="7E8C3573" w14:textId="7E479F7E" w:rsidR="00F94234" w:rsidRPr="000144F9" w:rsidRDefault="00F94234" w:rsidP="00F94234">
      <w:pPr>
        <w:pStyle w:val="Heading3"/>
        <w:rPr>
          <w:rFonts w:asciiTheme="minorHAnsi" w:hAnsiTheme="minorHAnsi"/>
        </w:rPr>
      </w:pPr>
      <w:bookmarkStart w:id="68" w:name="_Toc498432517"/>
      <w:bookmarkStart w:id="69" w:name="_Toc506190418"/>
      <w:r w:rsidRPr="000144F9">
        <w:rPr>
          <w:rFonts w:asciiTheme="minorHAnsi" w:hAnsiTheme="minorHAnsi"/>
        </w:rPr>
        <w:t>End-to-</w:t>
      </w:r>
      <w:r w:rsidR="00A34D21">
        <w:rPr>
          <w:rFonts w:asciiTheme="minorHAnsi" w:hAnsiTheme="minorHAnsi"/>
        </w:rPr>
        <w:t>E</w:t>
      </w:r>
      <w:r w:rsidR="00A34D21" w:rsidRPr="000144F9">
        <w:rPr>
          <w:rFonts w:asciiTheme="minorHAnsi" w:hAnsiTheme="minorHAnsi"/>
        </w:rPr>
        <w:t xml:space="preserve">nd </w:t>
      </w:r>
      <w:r w:rsidR="00A34D21">
        <w:rPr>
          <w:rFonts w:asciiTheme="minorHAnsi" w:hAnsiTheme="minorHAnsi"/>
        </w:rPr>
        <w:t>T</w:t>
      </w:r>
      <w:r w:rsidR="00A34D21" w:rsidRPr="000144F9">
        <w:rPr>
          <w:rFonts w:asciiTheme="minorHAnsi" w:hAnsiTheme="minorHAnsi"/>
        </w:rPr>
        <w:t xml:space="preserve">ransport </w:t>
      </w:r>
      <w:bookmarkEnd w:id="68"/>
      <w:r w:rsidR="00A34D21">
        <w:rPr>
          <w:rFonts w:asciiTheme="minorHAnsi" w:hAnsiTheme="minorHAnsi"/>
        </w:rPr>
        <w:t>I</w:t>
      </w:r>
      <w:r w:rsidR="00A34D21" w:rsidRPr="000144F9">
        <w:rPr>
          <w:rFonts w:asciiTheme="minorHAnsi" w:hAnsiTheme="minorHAnsi"/>
        </w:rPr>
        <w:t>ntegrity</w:t>
      </w:r>
      <w:bookmarkEnd w:id="69"/>
    </w:p>
    <w:p w14:paraId="63EB824C" w14:textId="67F67D47" w:rsidR="00F94234" w:rsidRPr="000144F9" w:rsidRDefault="003F6CB5">
      <w:pPr>
        <w:pStyle w:val="Heading4"/>
      </w:pPr>
      <w:bookmarkStart w:id="70" w:name="_Ref505972213"/>
      <w:r>
        <w:t>End-to-</w:t>
      </w:r>
      <w:r w:rsidR="00B23D98">
        <w:t>E</w:t>
      </w:r>
      <w:r>
        <w:t xml:space="preserve">nd NoC ECC </w:t>
      </w:r>
      <w:r w:rsidR="00B23D98">
        <w:t>P</w:t>
      </w:r>
      <w:r>
        <w:t>rotection</w:t>
      </w:r>
      <w:bookmarkEnd w:id="70"/>
    </w:p>
    <w:p w14:paraId="2FA5DD24" w14:textId="77777777" w:rsidR="003F3F49" w:rsidRDefault="003F3F49" w:rsidP="003F3F49">
      <w:pPr>
        <w:pStyle w:val="Heading5"/>
      </w:pPr>
      <w:r>
        <w:t>Data ECC Protection</w:t>
      </w:r>
    </w:p>
    <w:p w14:paraId="5CF291D2" w14:textId="16E6CF28" w:rsidR="00F94234" w:rsidRPr="000144F9" w:rsidRDefault="00F94234" w:rsidP="00E81E98">
      <w:pPr>
        <w:pStyle w:val="Body"/>
      </w:pPr>
      <w:r w:rsidRPr="000144F9">
        <w:t xml:space="preserve">Within the NetSpeed IP, data (including byte enables) ECC is implemented at the </w:t>
      </w:r>
      <w:r w:rsidR="00BD3CBE">
        <w:t>FLIT</w:t>
      </w:r>
      <w:r w:rsidRPr="000144F9">
        <w:t>/sub-</w:t>
      </w:r>
      <w:r w:rsidR="00BD3CBE">
        <w:t>FLIT</w:t>
      </w:r>
      <w:r w:rsidRPr="000144F9">
        <w:t xml:space="preserve"> level in </w:t>
      </w:r>
      <w:r w:rsidR="00A34D21">
        <w:t xml:space="preserve">the </w:t>
      </w:r>
      <w:r w:rsidRPr="000144F9">
        <w:t xml:space="preserve">NetSpeed NoC infrastructure to provide transport integrity. </w:t>
      </w:r>
      <w:r w:rsidR="00A34D21">
        <w:t xml:space="preserve">The </w:t>
      </w:r>
      <w:r w:rsidRPr="000144F9">
        <w:t>ECC function</w:t>
      </w:r>
      <w:r w:rsidR="00A34D21">
        <w:t>s</w:t>
      </w:r>
      <w:r w:rsidRPr="000144F9">
        <w:t xml:space="preserve"> </w:t>
      </w:r>
      <w:r w:rsidR="00A34D21">
        <w:t>as</w:t>
      </w:r>
      <w:r w:rsidR="00A34D21" w:rsidRPr="000144F9">
        <w:t xml:space="preserve"> </w:t>
      </w:r>
      <w:r w:rsidRPr="000144F9">
        <w:t>single</w:t>
      </w:r>
      <w:r w:rsidR="00B706F0">
        <w:t>-</w:t>
      </w:r>
      <w:r w:rsidRPr="000144F9">
        <w:t>bit correction, double</w:t>
      </w:r>
      <w:r w:rsidR="00B706F0">
        <w:t>-</w:t>
      </w:r>
      <w:r w:rsidRPr="000144F9">
        <w:t xml:space="preserve">bit detection. To deal with variable width interfaces, </w:t>
      </w:r>
      <w:r w:rsidR="007B1899">
        <w:t xml:space="preserve">the </w:t>
      </w:r>
      <w:r w:rsidRPr="000144F9">
        <w:t xml:space="preserve">ECC is implemented </w:t>
      </w:r>
      <w:r w:rsidR="00B23D98">
        <w:t xml:space="preserve">either </w:t>
      </w:r>
      <w:r w:rsidRPr="000144F9">
        <w:t xml:space="preserve">at the minimum NoC link </w:t>
      </w:r>
      <w:r w:rsidR="007B1899">
        <w:t xml:space="preserve">granularity </w:t>
      </w:r>
      <w:r w:rsidRPr="000144F9">
        <w:t>or</w:t>
      </w:r>
      <w:r w:rsidR="00B23D98">
        <w:t xml:space="preserve"> at</w:t>
      </w:r>
      <w:r w:rsidRPr="000144F9">
        <w:t xml:space="preserve"> </w:t>
      </w:r>
      <w:r w:rsidR="007B1899">
        <w:t xml:space="preserve">a </w:t>
      </w:r>
      <w:r w:rsidRPr="000144F9">
        <w:t>user</w:t>
      </w:r>
      <w:r w:rsidR="007B1899">
        <w:t>-</w:t>
      </w:r>
      <w:r w:rsidRPr="000144F9">
        <w:t>specified granularity, whichever is smaller. Multiple ECC fields are present for wider links. Sideband signal</w:t>
      </w:r>
      <w:r w:rsidR="007B1899">
        <w:t>s</w:t>
      </w:r>
      <w:r w:rsidRPr="000144F9">
        <w:t xml:space="preserve"> are also protected with </w:t>
      </w:r>
      <w:r w:rsidR="001733C7">
        <w:t xml:space="preserve">the </w:t>
      </w:r>
      <w:r w:rsidRPr="000144F9">
        <w:t>ECC.</w:t>
      </w:r>
    </w:p>
    <w:p w14:paraId="60D11AED" w14:textId="6EEEA516" w:rsidR="00F94234" w:rsidRDefault="00F94234" w:rsidP="00F94234">
      <w:pPr>
        <w:jc w:val="both"/>
      </w:pPr>
      <w:r w:rsidRPr="000144F9">
        <w:t xml:space="preserve">The ECC is created at the ingress point and the default mode is for </w:t>
      </w:r>
      <w:r w:rsidR="007B1899">
        <w:t xml:space="preserve">the </w:t>
      </w:r>
      <w:r w:rsidRPr="000144F9">
        <w:t>ECC to be checked at egress from the network for the packetized transaction. However, at the expense of additional area, error detection and correction can be configured to be added on a per-hop basis inside the NoC</w:t>
      </w:r>
      <w:r w:rsidR="007B1899">
        <w:t>, thereby</w:t>
      </w:r>
      <w:r w:rsidRPr="000144F9">
        <w:t xml:space="preserve"> increasing robustness.</w:t>
      </w:r>
    </w:p>
    <w:p w14:paraId="4D4EB6CF" w14:textId="03631224" w:rsidR="00F17BA0" w:rsidRPr="000144F9" w:rsidRDefault="00F17BA0" w:rsidP="00F17BA0">
      <w:pPr>
        <w:pStyle w:val="Heading5"/>
      </w:pPr>
      <w:bookmarkStart w:id="71" w:name="_Ref505972258"/>
      <w:r w:rsidRPr="000144F9">
        <w:t>Sideband ECC Protection</w:t>
      </w:r>
      <w:bookmarkEnd w:id="71"/>
    </w:p>
    <w:p w14:paraId="3B8FA233" w14:textId="0BE1B632" w:rsidR="00573206" w:rsidRDefault="00F17BA0" w:rsidP="00573206">
      <w:pPr>
        <w:pStyle w:val="Body"/>
      </w:pPr>
      <w:r w:rsidRPr="000144F9">
        <w:t xml:space="preserve">NetSpeed IP also </w:t>
      </w:r>
      <w:r>
        <w:t xml:space="preserve">uses </w:t>
      </w:r>
      <w:r w:rsidRPr="000144F9">
        <w:t xml:space="preserve">end-to-end ECC </w:t>
      </w:r>
      <w:r>
        <w:t xml:space="preserve">to </w:t>
      </w:r>
      <w:r w:rsidRPr="000144F9">
        <w:t xml:space="preserve">protect </w:t>
      </w:r>
      <w:r>
        <w:t xml:space="preserve">the </w:t>
      </w:r>
      <w:r w:rsidRPr="000144F9">
        <w:t xml:space="preserve">information carried in packet sideband. At the transmitting end, </w:t>
      </w:r>
      <w:r w:rsidR="00B23D98">
        <w:t xml:space="preserve">the </w:t>
      </w:r>
      <w:r w:rsidRPr="000144F9">
        <w:t>ECC is calculated on sideband segments at the selected granularity</w:t>
      </w:r>
      <w:r>
        <w:t xml:space="preserve">; </w:t>
      </w:r>
      <w:r w:rsidRPr="000144F9">
        <w:t>at the receiving end, error detection and correction is performed.</w:t>
      </w:r>
    </w:p>
    <w:p w14:paraId="5102D6AE" w14:textId="01F115B2" w:rsidR="00F94234" w:rsidRPr="000144F9" w:rsidRDefault="00F17BA0">
      <w:pPr>
        <w:pStyle w:val="Heading4"/>
      </w:pPr>
      <w:r w:rsidRPr="000144F9">
        <w:t xml:space="preserve"> </w:t>
      </w:r>
      <w:bookmarkStart w:id="72" w:name="_Ref505972601"/>
      <w:r w:rsidR="003F6CB5">
        <w:t>End-to-</w:t>
      </w:r>
      <w:r w:rsidR="00273C9F">
        <w:t>E</w:t>
      </w:r>
      <w:r w:rsidR="003F6CB5">
        <w:t xml:space="preserve">nd NoC Parity </w:t>
      </w:r>
      <w:r w:rsidR="00230EA2">
        <w:t>P</w:t>
      </w:r>
      <w:r w:rsidR="003F6CB5">
        <w:t>rotection</w:t>
      </w:r>
      <w:bookmarkEnd w:id="72"/>
    </w:p>
    <w:p w14:paraId="1976DED7" w14:textId="4528DEE9" w:rsidR="003F3F49" w:rsidRDefault="003F3F49" w:rsidP="006E33F9">
      <w:pPr>
        <w:pStyle w:val="Heading5"/>
      </w:pPr>
      <w:r>
        <w:t>Data Parity Protection</w:t>
      </w:r>
    </w:p>
    <w:p w14:paraId="1D5F3A79" w14:textId="1B4DF9DA" w:rsidR="00F94234" w:rsidRPr="000144F9" w:rsidRDefault="00F94234" w:rsidP="00EC1B2B">
      <w:pPr>
        <w:pStyle w:val="Body"/>
      </w:pPr>
      <w:r w:rsidRPr="000144F9">
        <w:t xml:space="preserve">ECC detection and correction comes at a cost to area, </w:t>
      </w:r>
      <w:r w:rsidR="007B1899">
        <w:t>so</w:t>
      </w:r>
      <w:r w:rsidRPr="000144F9">
        <w:t xml:space="preserve"> NetSpeed provides user</w:t>
      </w:r>
      <w:r w:rsidR="007B1899">
        <w:t>s</w:t>
      </w:r>
      <w:r w:rsidRPr="000144F9">
        <w:t xml:space="preserve"> with the option to implement data parity. The granularity and coverage of the protection is similar to the ECC methodology.  Data parity does not cause </w:t>
      </w:r>
      <w:r w:rsidR="007B1899">
        <w:t xml:space="preserve">additional </w:t>
      </w:r>
      <w:r w:rsidRPr="000144F9">
        <w:t xml:space="preserve">latency to the path. </w:t>
      </w:r>
    </w:p>
    <w:p w14:paraId="6952FD9C" w14:textId="6048A926" w:rsidR="00F94234" w:rsidRPr="000144F9" w:rsidRDefault="00F94234" w:rsidP="00B23D98">
      <w:pPr>
        <w:pStyle w:val="Heading5"/>
      </w:pPr>
      <w:bookmarkStart w:id="73" w:name="_Ref505972609"/>
      <w:r w:rsidRPr="000144F9">
        <w:lastRenderedPageBreak/>
        <w:t>Sideband Parity Protection</w:t>
      </w:r>
      <w:bookmarkEnd w:id="73"/>
    </w:p>
    <w:p w14:paraId="2FD838B8" w14:textId="18C82B25" w:rsidR="00F94234" w:rsidRPr="000144F9" w:rsidRDefault="00F94234" w:rsidP="00EC1B2B">
      <w:pPr>
        <w:pStyle w:val="Body"/>
      </w:pPr>
      <w:r w:rsidRPr="000144F9">
        <w:t xml:space="preserve">NetSpeed IP also </w:t>
      </w:r>
      <w:r w:rsidR="00B706F0">
        <w:t xml:space="preserve">uses </w:t>
      </w:r>
      <w:r w:rsidR="00B706F0" w:rsidRPr="000144F9">
        <w:t>end-to-end parity</w:t>
      </w:r>
      <w:r w:rsidR="00B706F0">
        <w:t xml:space="preserve"> to </w:t>
      </w:r>
      <w:r w:rsidRPr="000144F9">
        <w:t xml:space="preserve">protect </w:t>
      </w:r>
      <w:r w:rsidR="00B706F0">
        <w:t xml:space="preserve">the </w:t>
      </w:r>
      <w:r w:rsidRPr="000144F9">
        <w:t xml:space="preserve">information carried in packet sideband. At the transmitting end, </w:t>
      </w:r>
      <w:r w:rsidR="00F17BA0">
        <w:t>parity</w:t>
      </w:r>
      <w:r w:rsidR="00F17BA0" w:rsidRPr="000144F9">
        <w:t xml:space="preserve"> </w:t>
      </w:r>
      <w:r w:rsidRPr="000144F9">
        <w:t>is calculated on sideband segments at the selected granularity</w:t>
      </w:r>
      <w:r w:rsidR="001733C7">
        <w:t xml:space="preserve">; </w:t>
      </w:r>
      <w:r w:rsidRPr="000144F9">
        <w:t xml:space="preserve">at the receiving end, error detection is performed. </w:t>
      </w:r>
    </w:p>
    <w:p w14:paraId="1504A5AA" w14:textId="12D04383" w:rsidR="00F94234" w:rsidRPr="000144F9" w:rsidRDefault="00F94234" w:rsidP="00F94234">
      <w:pPr>
        <w:pStyle w:val="Heading3"/>
      </w:pPr>
      <w:bookmarkStart w:id="74" w:name="_Toc498432518"/>
      <w:bookmarkStart w:id="75" w:name="_Ref505973676"/>
      <w:bookmarkStart w:id="76" w:name="_Toc506190419"/>
      <w:r>
        <w:t>End-to-</w:t>
      </w:r>
      <w:r w:rsidR="007B1899">
        <w:t>End U</w:t>
      </w:r>
      <w:r w:rsidR="007B1899" w:rsidRPr="000144F9">
        <w:t xml:space="preserve">ser </w:t>
      </w:r>
      <w:bookmarkEnd w:id="74"/>
      <w:r w:rsidR="00483E8D">
        <w:t>ECC</w:t>
      </w:r>
      <w:bookmarkEnd w:id="75"/>
      <w:bookmarkEnd w:id="76"/>
    </w:p>
    <w:p w14:paraId="6E5434C9" w14:textId="1257F0E0" w:rsidR="00F94234" w:rsidRDefault="00F94234" w:rsidP="00EC1B2B">
      <w:pPr>
        <w:pStyle w:val="Body"/>
      </w:pPr>
      <w:r w:rsidRPr="000144F9">
        <w:t>NetSpeed IP also provides user</w:t>
      </w:r>
      <w:r w:rsidR="007B1899">
        <w:t>s with</w:t>
      </w:r>
      <w:r w:rsidRPr="000144F9">
        <w:t xml:space="preserve"> a configurable option to generate their own ECC</w:t>
      </w:r>
      <w:r w:rsidR="007B1899">
        <w:t>,</w:t>
      </w:r>
      <w:r w:rsidRPr="000144F9">
        <w:t xml:space="preserve"> and the NetSpeed NoC transports them to the receiving end. </w:t>
      </w:r>
      <w:r w:rsidR="007B1899">
        <w:t xml:space="preserve">The </w:t>
      </w:r>
      <w:r w:rsidRPr="000144F9">
        <w:t>NetSpeed IP passes host</w:t>
      </w:r>
      <w:r w:rsidR="007B1899">
        <w:t>-</w:t>
      </w:r>
      <w:r w:rsidRPr="000144F9">
        <w:t>generated ECC in data and control packets using user-bit fields. The ECC information originates and terminates in the host logic.</w:t>
      </w:r>
    </w:p>
    <w:p w14:paraId="4C96F56C" w14:textId="74207261" w:rsidR="003F6CB5" w:rsidRDefault="00F94234" w:rsidP="00F94234">
      <w:pPr>
        <w:pStyle w:val="Heading3"/>
      </w:pPr>
      <w:bookmarkStart w:id="77" w:name="_Ref505973826"/>
      <w:bookmarkStart w:id="78" w:name="_Toc506190420"/>
      <w:bookmarkStart w:id="79" w:name="_Toc498432519"/>
      <w:r>
        <w:t xml:space="preserve">Interface </w:t>
      </w:r>
      <w:r w:rsidR="003F6CB5">
        <w:t>Protection</w:t>
      </w:r>
      <w:bookmarkEnd w:id="77"/>
      <w:bookmarkEnd w:id="78"/>
    </w:p>
    <w:p w14:paraId="2F79EE8B" w14:textId="6609B5AA" w:rsidR="00F94234" w:rsidRDefault="003F6CB5" w:rsidP="005160B7">
      <w:pPr>
        <w:pStyle w:val="Heading4"/>
      </w:pPr>
      <w:bookmarkStart w:id="80" w:name="_Ref505974024"/>
      <w:r>
        <w:t xml:space="preserve">Interface </w:t>
      </w:r>
      <w:r w:rsidR="00F94234">
        <w:t>Parity</w:t>
      </w:r>
      <w:bookmarkEnd w:id="79"/>
      <w:bookmarkEnd w:id="80"/>
    </w:p>
    <w:p w14:paraId="73C11725" w14:textId="115A039A" w:rsidR="00F94234" w:rsidRDefault="00B706F0" w:rsidP="00EC1B2B">
      <w:pPr>
        <w:pStyle w:val="Body"/>
      </w:pPr>
      <w:r>
        <w:t xml:space="preserve">The </w:t>
      </w:r>
      <w:r w:rsidR="00F94234">
        <w:t>NetSpeed NoC provides advanced parity protection on the interface to the hosts. This adds protection for the data</w:t>
      </w:r>
      <w:r w:rsidR="007B1899">
        <w:t xml:space="preserve"> </w:t>
      </w:r>
      <w:r w:rsidR="00F94234">
        <w:t>path from the host IPs into the NetSpeed bridges. This also offers coverage of the ASYNC FIFO, skid stage</w:t>
      </w:r>
      <w:r w:rsidR="001733C7">
        <w:t>,</w:t>
      </w:r>
      <w:r w:rsidR="00F94234">
        <w:t xml:space="preserve"> and ratio sync buffer.</w:t>
      </w:r>
    </w:p>
    <w:p w14:paraId="51A1DFAD" w14:textId="3499A05D" w:rsidR="00F94234" w:rsidRDefault="00F94234" w:rsidP="00EC1B2B">
      <w:pPr>
        <w:pStyle w:val="Body"/>
      </w:pPr>
      <w:r>
        <w:t>The coverage and granularity provided by the parity protection depends on the type of signals</w:t>
      </w:r>
      <w:r w:rsidR="00B706F0">
        <w:t>,</w:t>
      </w:r>
      <w:r>
        <w:t xml:space="preserve"> and</w:t>
      </w:r>
      <w:r w:rsidR="007B1899">
        <w:t xml:space="preserve"> they</w:t>
      </w:r>
      <w:r>
        <w:t xml:space="preserve"> </w:t>
      </w:r>
      <w:r w:rsidR="007B1899">
        <w:t xml:space="preserve">vary </w:t>
      </w:r>
      <w:r>
        <w:t xml:space="preserve">between the various channels. For example, for the data interface, granularity </w:t>
      </w:r>
      <w:r w:rsidR="00B706F0">
        <w:t xml:space="preserve">can be configured for </w:t>
      </w:r>
      <w:r w:rsidR="001733C7">
        <w:t xml:space="preserve">1 </w:t>
      </w:r>
      <w:r>
        <w:t xml:space="preserve">bit for all data bits or </w:t>
      </w:r>
      <w:r w:rsidR="001733C7">
        <w:t xml:space="preserve">1 </w:t>
      </w:r>
      <w:r>
        <w:t>bit per 8-bits.</w:t>
      </w:r>
    </w:p>
    <w:p w14:paraId="4A0EC5CA" w14:textId="672F86D7" w:rsidR="00F94234" w:rsidRPr="0019107D" w:rsidRDefault="00F94234" w:rsidP="00EC1B2B">
      <w:pPr>
        <w:pStyle w:val="Body"/>
      </w:pPr>
      <w:r>
        <w:t>Parity is valid for every beat of information on these interfaces</w:t>
      </w:r>
      <w:r w:rsidR="007B1899">
        <w:t>,</w:t>
      </w:r>
      <w:r w:rsidR="001733C7">
        <w:t xml:space="preserve"> </w:t>
      </w:r>
      <w:r>
        <w:t xml:space="preserve">and </w:t>
      </w:r>
      <w:r w:rsidR="008D7180">
        <w:t>it</w:t>
      </w:r>
      <w:r>
        <w:t xml:space="preserve"> is checked off at the receiving end of the same interface before any transformation is performed within the bridge. This</w:t>
      </w:r>
      <w:r w:rsidR="001733C7">
        <w:t>,</w:t>
      </w:r>
      <w:r>
        <w:t xml:space="preserve"> augmented with the NoC</w:t>
      </w:r>
      <w:r w:rsidR="008D7180">
        <w:t>’s</w:t>
      </w:r>
      <w:r>
        <w:t xml:space="preserve"> </w:t>
      </w:r>
      <w:r w:rsidR="007B1899">
        <w:t>end</w:t>
      </w:r>
      <w:r>
        <w:t xml:space="preserve">-to-end transport integrity, provides a true </w:t>
      </w:r>
      <w:r w:rsidR="007B1899">
        <w:t>end</w:t>
      </w:r>
      <w:r>
        <w:t xml:space="preserve">-to-end </w:t>
      </w:r>
      <w:r w:rsidR="008D7180">
        <w:t xml:space="preserve">protection </w:t>
      </w:r>
      <w:r>
        <w:t xml:space="preserve">from host to host. </w:t>
      </w:r>
    </w:p>
    <w:p w14:paraId="33C6BD56" w14:textId="77777777" w:rsidR="00F94234" w:rsidRPr="000144F9" w:rsidRDefault="00F94234" w:rsidP="005160B7">
      <w:pPr>
        <w:pStyle w:val="Heading4"/>
      </w:pPr>
      <w:bookmarkStart w:id="81" w:name="_Toc498432520"/>
      <w:bookmarkStart w:id="82" w:name="_Ref505974044"/>
      <w:bookmarkStart w:id="83" w:name="_Ref505974054"/>
      <w:r w:rsidRPr="000144F9">
        <w:t>ARM Cortex R5/R7 Port compatib</w:t>
      </w:r>
      <w:r>
        <w:t>ility</w:t>
      </w:r>
      <w:bookmarkEnd w:id="81"/>
      <w:bookmarkEnd w:id="82"/>
      <w:bookmarkEnd w:id="83"/>
    </w:p>
    <w:p w14:paraId="6A5A55BF" w14:textId="2554C352" w:rsidR="00F94234" w:rsidRPr="000144F9" w:rsidRDefault="00F94234" w:rsidP="00EC1B2B">
      <w:pPr>
        <w:pStyle w:val="Body"/>
      </w:pPr>
      <w:r w:rsidRPr="000144F9">
        <w:t>With the advent of cores built for these markets, some interfaces already have protection</w:t>
      </w:r>
      <w:r w:rsidR="00340FC4">
        <w:t>-</w:t>
      </w:r>
      <w:r w:rsidRPr="000144F9">
        <w:t>related signals defined and associated as part of the physical ports. The ARM R5/R7 cores have ports protected with ECC and parity for the various parts of the interface. NetSpeed provides the option to generate ECC and parity compatible with the AXI port protection in the ARM Cortex R5/R7 cores. This not only eases user integration but</w:t>
      </w:r>
      <w:r w:rsidR="00BD3CBE">
        <w:t>,</w:t>
      </w:r>
      <w:r w:rsidRPr="000144F9">
        <w:t xml:space="preserve"> more importantly</w:t>
      </w:r>
      <w:r w:rsidR="00BD3CBE">
        <w:t>,</w:t>
      </w:r>
      <w:r w:rsidRPr="000144F9">
        <w:t xml:space="preserve"> leverages some of these interface features.</w:t>
      </w:r>
    </w:p>
    <w:p w14:paraId="2698617F" w14:textId="4ED39A6B" w:rsidR="00F94234" w:rsidRPr="000144F9" w:rsidRDefault="00F94234" w:rsidP="00F94234">
      <w:pPr>
        <w:pStyle w:val="Heading3"/>
        <w:rPr>
          <w:rFonts w:asciiTheme="minorHAnsi" w:hAnsiTheme="minorHAnsi"/>
        </w:rPr>
      </w:pPr>
      <w:bookmarkStart w:id="84" w:name="_Toc498432521"/>
      <w:bookmarkStart w:id="85" w:name="_Toc506190421"/>
      <w:r w:rsidRPr="000144F9">
        <w:rPr>
          <w:rFonts w:asciiTheme="minorHAnsi" w:hAnsiTheme="minorHAnsi"/>
        </w:rPr>
        <w:t>Hop-to-</w:t>
      </w:r>
      <w:r w:rsidR="00BD3CBE">
        <w:rPr>
          <w:rFonts w:asciiTheme="minorHAnsi" w:hAnsiTheme="minorHAnsi"/>
        </w:rPr>
        <w:t>H</w:t>
      </w:r>
      <w:r w:rsidR="00BD3CBE" w:rsidRPr="000144F9">
        <w:rPr>
          <w:rFonts w:asciiTheme="minorHAnsi" w:hAnsiTheme="minorHAnsi"/>
        </w:rPr>
        <w:t xml:space="preserve">op </w:t>
      </w:r>
      <w:r w:rsidRPr="000144F9">
        <w:rPr>
          <w:rFonts w:asciiTheme="minorHAnsi" w:hAnsiTheme="minorHAnsi"/>
        </w:rPr>
        <w:t>Protection</w:t>
      </w:r>
      <w:bookmarkEnd w:id="84"/>
      <w:bookmarkEnd w:id="85"/>
    </w:p>
    <w:p w14:paraId="3EE10833" w14:textId="77777777" w:rsidR="00F94234" w:rsidRPr="000144F9" w:rsidRDefault="00F94234">
      <w:pPr>
        <w:pStyle w:val="Heading4"/>
      </w:pPr>
      <w:r w:rsidRPr="000144F9">
        <w:t xml:space="preserve">Control Parity Protection </w:t>
      </w:r>
    </w:p>
    <w:p w14:paraId="5A0455CE" w14:textId="2E86064D" w:rsidR="00F94234" w:rsidRPr="000144F9" w:rsidRDefault="00340FC4" w:rsidP="00EC1B2B">
      <w:pPr>
        <w:pStyle w:val="Body"/>
      </w:pPr>
      <w:r>
        <w:t xml:space="preserve">The </w:t>
      </w:r>
      <w:r w:rsidR="00F94234" w:rsidRPr="000144F9">
        <w:t>NetSpeed IP can be configured to generate parity protection for packet fields</w:t>
      </w:r>
      <w:r w:rsidR="00BD3CBE">
        <w:t>,</w:t>
      </w:r>
      <w:r w:rsidR="00F94234" w:rsidRPr="000144F9">
        <w:t xml:space="preserve"> which can get updated hop-to-hop within the NoC. </w:t>
      </w:r>
      <w:r w:rsidR="004D05C5">
        <w:t>R</w:t>
      </w:r>
      <w:r w:rsidR="00F94234" w:rsidRPr="000144F9">
        <w:t>outing information</w:t>
      </w:r>
      <w:r w:rsidR="004D05C5">
        <w:t>, f</w:t>
      </w:r>
      <w:r w:rsidR="004D05C5" w:rsidRPr="000144F9">
        <w:t>or example</w:t>
      </w:r>
      <w:r w:rsidR="004D05C5">
        <w:t>,</w:t>
      </w:r>
      <w:r w:rsidR="004D05C5" w:rsidRPr="000144F9">
        <w:t xml:space="preserve"> </w:t>
      </w:r>
      <w:r w:rsidR="00F94234" w:rsidRPr="000144F9">
        <w:t xml:space="preserve">can be parity protected. </w:t>
      </w:r>
      <w:r w:rsidR="00F94234" w:rsidRPr="000144F9">
        <w:lastRenderedPageBreak/>
        <w:t>These packet fields can undergo modifications</w:t>
      </w:r>
      <w:r w:rsidR="00BD3CBE">
        <w:t>,</w:t>
      </w:r>
      <w:r>
        <w:t xml:space="preserve"> </w:t>
      </w:r>
      <w:r w:rsidR="004D05C5">
        <w:t xml:space="preserve">so </w:t>
      </w:r>
      <w:r w:rsidR="00F94234" w:rsidRPr="000144F9">
        <w:t>it is vital to not only protect but also</w:t>
      </w:r>
      <w:r w:rsidR="00BD3CBE">
        <w:t xml:space="preserve"> to </w:t>
      </w:r>
      <w:r w:rsidR="00F94234" w:rsidRPr="000144F9">
        <w:t>check</w:t>
      </w:r>
      <w:r w:rsidR="00BD3CBE">
        <w:t xml:space="preserve"> </w:t>
      </w:r>
      <w:r w:rsidR="00F94234" w:rsidRPr="000144F9">
        <w:t>and re</w:t>
      </w:r>
      <w:r>
        <w:t>-</w:t>
      </w:r>
      <w:r w:rsidR="00F94234" w:rsidRPr="000144F9">
        <w:t>compute on a per</w:t>
      </w:r>
      <w:r>
        <w:t>-</w:t>
      </w:r>
      <w:r w:rsidR="00F94234" w:rsidRPr="000144F9">
        <w:t>hop basis.</w:t>
      </w:r>
    </w:p>
    <w:p w14:paraId="735CB266" w14:textId="05E1248C" w:rsidR="00F94234" w:rsidRPr="000144F9" w:rsidRDefault="00F94234">
      <w:pPr>
        <w:pStyle w:val="Heading4"/>
      </w:pPr>
      <w:r w:rsidRPr="000144F9">
        <w:t xml:space="preserve">Error </w:t>
      </w:r>
      <w:r w:rsidR="00BD3CBE">
        <w:t>D</w:t>
      </w:r>
      <w:r w:rsidR="00BD3CBE" w:rsidRPr="000144F9">
        <w:t xml:space="preserve">etection </w:t>
      </w:r>
      <w:r w:rsidR="00BD3CBE">
        <w:t>U</w:t>
      </w:r>
      <w:r w:rsidR="00BD3CBE" w:rsidRPr="000144F9">
        <w:t xml:space="preserve">sing </w:t>
      </w:r>
      <w:r w:rsidRPr="000144F9">
        <w:t>e2e ECC/Parity</w:t>
      </w:r>
    </w:p>
    <w:p w14:paraId="4634E8D8" w14:textId="2E567583" w:rsidR="00F94234" w:rsidRPr="000144F9" w:rsidRDefault="00F94234" w:rsidP="00EC1B2B">
      <w:pPr>
        <w:pStyle w:val="Body"/>
      </w:pPr>
      <w:r w:rsidRPr="000144F9">
        <w:t xml:space="preserve">Detection and correction of ECC comes at a cost of area and latency. </w:t>
      </w:r>
      <w:r w:rsidR="00A362FE">
        <w:t xml:space="preserve">The </w:t>
      </w:r>
      <w:r w:rsidRPr="000144F9">
        <w:t>NetSpeed IP provides user</w:t>
      </w:r>
      <w:r w:rsidR="00BD3CBE">
        <w:t>s</w:t>
      </w:r>
      <w:r w:rsidRPr="000144F9">
        <w:t xml:space="preserve"> with </w:t>
      </w:r>
      <w:r w:rsidR="00BD3CBE">
        <w:t>the</w:t>
      </w:r>
      <w:r w:rsidR="00BD3CBE" w:rsidRPr="000144F9">
        <w:t xml:space="preserve"> </w:t>
      </w:r>
      <w:r w:rsidRPr="000144F9">
        <w:t>additional configurable option</w:t>
      </w:r>
      <w:r w:rsidR="00F70C90">
        <w:t>:</w:t>
      </w:r>
      <w:r w:rsidRPr="000144F9">
        <w:t xml:space="preserve"> data</w:t>
      </w:r>
      <w:r w:rsidR="00BD3CBE">
        <w:t>-</w:t>
      </w:r>
      <w:r w:rsidRPr="000144F9">
        <w:t xml:space="preserve">error detection (only) </w:t>
      </w:r>
      <w:r w:rsidR="00BD3CBE">
        <w:t>on</w:t>
      </w:r>
      <w:r w:rsidR="00BD3CBE" w:rsidRPr="000144F9">
        <w:t xml:space="preserve"> </w:t>
      </w:r>
      <w:r w:rsidRPr="000144F9">
        <w:t>a hop-to-hop basis</w:t>
      </w:r>
      <w:r w:rsidR="00F70C90">
        <w:t xml:space="preserve">, </w:t>
      </w:r>
      <w:r w:rsidRPr="000144F9">
        <w:t xml:space="preserve">using the ECC or </w:t>
      </w:r>
      <w:r w:rsidR="00BD3CBE">
        <w:t>p</w:t>
      </w:r>
      <w:r w:rsidR="00BD3CBE" w:rsidRPr="000144F9">
        <w:t xml:space="preserve">arity </w:t>
      </w:r>
      <w:r w:rsidRPr="000144F9">
        <w:t xml:space="preserve">carried to protect the data and sideband. This does not incur extra latency </w:t>
      </w:r>
      <w:r w:rsidR="00BD3CBE">
        <w:t>because</w:t>
      </w:r>
      <w:r w:rsidR="00BD3CBE" w:rsidRPr="000144F9">
        <w:t xml:space="preserve"> </w:t>
      </w:r>
      <w:r w:rsidRPr="000144F9">
        <w:t xml:space="preserve">it is only detection, but </w:t>
      </w:r>
      <w:r w:rsidR="00BD3CBE">
        <w:t xml:space="preserve">it does </w:t>
      </w:r>
      <w:r w:rsidRPr="000144F9">
        <w:t>provide a way to localize error</w:t>
      </w:r>
      <w:r w:rsidR="00A362FE">
        <w:t>s</w:t>
      </w:r>
      <w:r w:rsidRPr="000144F9">
        <w:t xml:space="preserve"> and identify issue</w:t>
      </w:r>
      <w:r w:rsidR="00A362FE">
        <w:t>s</w:t>
      </w:r>
      <w:r w:rsidRPr="000144F9">
        <w:t xml:space="preserve"> sooner, rather than waiting until a check at the receiver. </w:t>
      </w:r>
    </w:p>
    <w:p w14:paraId="76D56E9F" w14:textId="45E6E547" w:rsidR="00F94234" w:rsidRPr="000144F9" w:rsidRDefault="00F94234" w:rsidP="00F94234">
      <w:pPr>
        <w:pStyle w:val="Heading3"/>
        <w:rPr>
          <w:rFonts w:asciiTheme="minorHAnsi" w:hAnsiTheme="minorHAnsi"/>
        </w:rPr>
      </w:pPr>
      <w:bookmarkStart w:id="86" w:name="_Toc498432522"/>
      <w:bookmarkStart w:id="87" w:name="_Toc506190422"/>
      <w:r w:rsidRPr="000144F9">
        <w:rPr>
          <w:rFonts w:asciiTheme="minorHAnsi" w:hAnsiTheme="minorHAnsi"/>
        </w:rPr>
        <w:t>End-to-</w:t>
      </w:r>
      <w:r w:rsidR="00BD3CBE">
        <w:rPr>
          <w:rFonts w:asciiTheme="minorHAnsi" w:hAnsiTheme="minorHAnsi"/>
        </w:rPr>
        <w:t>E</w:t>
      </w:r>
      <w:r w:rsidR="00BD3CBE" w:rsidRPr="000144F9">
        <w:rPr>
          <w:rFonts w:asciiTheme="minorHAnsi" w:hAnsiTheme="minorHAnsi"/>
        </w:rPr>
        <w:t xml:space="preserve">nd </w:t>
      </w:r>
      <w:r w:rsidRPr="000144F9">
        <w:rPr>
          <w:rFonts w:asciiTheme="minorHAnsi" w:hAnsiTheme="minorHAnsi"/>
        </w:rPr>
        <w:t>Packet Integrity</w:t>
      </w:r>
      <w:bookmarkEnd w:id="86"/>
      <w:bookmarkEnd w:id="87"/>
    </w:p>
    <w:p w14:paraId="7501C6E4" w14:textId="2D5AC5BD" w:rsidR="00F94234" w:rsidRDefault="00A362FE" w:rsidP="00F94234">
      <w:pPr>
        <w:jc w:val="both"/>
      </w:pPr>
      <w:r>
        <w:t xml:space="preserve">The </w:t>
      </w:r>
      <w:r w:rsidR="00F94234" w:rsidRPr="000144F9">
        <w:t>NetSpeed IP provides</w:t>
      </w:r>
      <w:r>
        <w:t xml:space="preserve"> a</w:t>
      </w:r>
      <w:r w:rsidR="00F94234" w:rsidRPr="000144F9">
        <w:t xml:space="preserve"> robust means of confirming integrity at the packet level to detect missing data or misrouted packets. A packet can be made up of multiple </w:t>
      </w:r>
      <w:r w:rsidR="00BD3CBE">
        <w:t>FLITs</w:t>
      </w:r>
      <w:r w:rsidR="00F94234" w:rsidRPr="000144F9">
        <w:t xml:space="preserve">, and additional protection is needed to check </w:t>
      </w:r>
      <w:r w:rsidR="00BD3CBE">
        <w:t>the</w:t>
      </w:r>
      <w:r w:rsidR="00BD3CBE" w:rsidRPr="000144F9">
        <w:t xml:space="preserve"> </w:t>
      </w:r>
      <w:r w:rsidR="00F94234" w:rsidRPr="000144F9">
        <w:t>integrity of complete packets exchanged on the NoC. This is done by including a checksum that covers the entire transaction payload</w:t>
      </w:r>
      <w:r w:rsidR="00F70C90">
        <w:t>—</w:t>
      </w:r>
      <w:r w:rsidR="000605D3">
        <w:t>all</w:t>
      </w:r>
      <w:r w:rsidR="00F94234" w:rsidRPr="000144F9">
        <w:t xml:space="preserve"> ad</w:t>
      </w:r>
      <w:r w:rsidR="000605D3">
        <w:t>d</w:t>
      </w:r>
      <w:r w:rsidR="00F94234" w:rsidRPr="000144F9">
        <w:t>ress and control field</w:t>
      </w:r>
      <w:r w:rsidR="000605D3">
        <w:t>s</w:t>
      </w:r>
      <w:r w:rsidR="00F70C90">
        <w:t xml:space="preserve"> </w:t>
      </w:r>
      <w:r w:rsidR="00F94234" w:rsidRPr="000144F9">
        <w:t>that must pass unaltered end to end</w:t>
      </w:r>
      <w:r>
        <w:t xml:space="preserve">, </w:t>
      </w:r>
      <w:r w:rsidR="00F94234" w:rsidRPr="000144F9">
        <w:t>as well as some basic identifying information</w:t>
      </w:r>
      <w:r>
        <w:t>,</w:t>
      </w:r>
      <w:r w:rsidR="00F94234" w:rsidRPr="000144F9">
        <w:t xml:space="preserve"> such as destination ID, source ID, </w:t>
      </w:r>
      <w:r>
        <w:t xml:space="preserve">and </w:t>
      </w:r>
      <w:r w:rsidR="00F94234" w:rsidRPr="000144F9">
        <w:t>sequence number. Advanced techniques such as bit</w:t>
      </w:r>
      <w:r w:rsidR="00F70C90">
        <w:t>-</w:t>
      </w:r>
      <w:r w:rsidR="00F94234" w:rsidRPr="000144F9">
        <w:t xml:space="preserve">interleaved parity and </w:t>
      </w:r>
      <w:r w:rsidR="00BD3CBE">
        <w:t>FLIT</w:t>
      </w:r>
      <w:r w:rsidR="00F94234" w:rsidRPr="000144F9">
        <w:t xml:space="preserve"> identifiers</w:t>
      </w:r>
      <w:r w:rsidR="00F70C90">
        <w:t>,</w:t>
      </w:r>
      <w:r w:rsidR="00F94234" w:rsidRPr="000144F9">
        <w:t xml:space="preserve"> further enhance the robustness of the NetSpeed IP by ensuring tolerance to errors. All </w:t>
      </w:r>
      <w:r w:rsidR="00F70C90">
        <w:t xml:space="preserve">of </w:t>
      </w:r>
      <w:r w:rsidR="00F94234" w:rsidRPr="000144F9">
        <w:t>these techniques are configurable</w:t>
      </w:r>
      <w:r w:rsidR="000605D3">
        <w:t xml:space="preserve">, </w:t>
      </w:r>
      <w:r w:rsidR="00F94234" w:rsidRPr="000144F9">
        <w:t>provid</w:t>
      </w:r>
      <w:r w:rsidR="00BA6D08">
        <w:t>i</w:t>
      </w:r>
      <w:r w:rsidR="000605D3">
        <w:t>ng</w:t>
      </w:r>
      <w:r w:rsidR="00F94234" w:rsidRPr="000144F9">
        <w:t xml:space="preserve"> users with </w:t>
      </w:r>
      <w:r w:rsidR="00BA6D08">
        <w:t xml:space="preserve">the </w:t>
      </w:r>
      <w:r w:rsidR="000605D3">
        <w:t>flexibility</w:t>
      </w:r>
      <w:r w:rsidR="000605D3" w:rsidRPr="000144F9">
        <w:t xml:space="preserve"> </w:t>
      </w:r>
      <w:r w:rsidR="00F94234" w:rsidRPr="000144F9">
        <w:t xml:space="preserve">to choose </w:t>
      </w:r>
      <w:r w:rsidR="000605D3">
        <w:t>different</w:t>
      </w:r>
      <w:r w:rsidR="00F94234" w:rsidRPr="000144F9">
        <w:t xml:space="preserve"> level</w:t>
      </w:r>
      <w:r w:rsidR="000605D3">
        <w:t>s</w:t>
      </w:r>
      <w:r w:rsidR="00F94234" w:rsidRPr="000144F9">
        <w:t xml:space="preserve"> of protection </w:t>
      </w:r>
      <w:r w:rsidR="000605D3">
        <w:t>after carefully considering</w:t>
      </w:r>
      <w:r w:rsidR="000605D3" w:rsidRPr="000144F9">
        <w:t xml:space="preserve"> </w:t>
      </w:r>
      <w:r w:rsidR="00F94234" w:rsidRPr="000144F9">
        <w:t>cost trade</w:t>
      </w:r>
      <w:r w:rsidR="00BD3CBE">
        <w:t>-</w:t>
      </w:r>
      <w:r w:rsidR="00F94234" w:rsidRPr="000144F9">
        <w:t>off</w:t>
      </w:r>
      <w:r w:rsidR="000605D3">
        <w:t>s</w:t>
      </w:r>
      <w:r w:rsidR="00F94234" w:rsidRPr="000144F9">
        <w:t>.</w:t>
      </w:r>
    </w:p>
    <w:p w14:paraId="6037FFDA" w14:textId="5C2F875B" w:rsidR="00F94234" w:rsidRPr="000144F9" w:rsidRDefault="00F94234" w:rsidP="00F94234">
      <w:pPr>
        <w:pStyle w:val="Heading2"/>
        <w:rPr>
          <w:rFonts w:asciiTheme="minorHAnsi" w:hAnsiTheme="minorHAnsi"/>
        </w:rPr>
      </w:pPr>
      <w:bookmarkStart w:id="88" w:name="_Toc498432523"/>
      <w:bookmarkStart w:id="89" w:name="_Ref505977902"/>
      <w:bookmarkStart w:id="90" w:name="_Ref505977928"/>
      <w:bookmarkStart w:id="91" w:name="_Ref505977942"/>
      <w:bookmarkStart w:id="92" w:name="_Toc506190423"/>
      <w:r w:rsidRPr="000144F9">
        <w:rPr>
          <w:rFonts w:asciiTheme="minorHAnsi" w:hAnsiTheme="minorHAnsi"/>
        </w:rPr>
        <w:t xml:space="preserve">Logic </w:t>
      </w:r>
      <w:r w:rsidR="00A362FE">
        <w:rPr>
          <w:rFonts w:asciiTheme="minorHAnsi" w:hAnsiTheme="minorHAnsi"/>
        </w:rPr>
        <w:t>P</w:t>
      </w:r>
      <w:r w:rsidR="00A362FE" w:rsidRPr="000144F9">
        <w:rPr>
          <w:rFonts w:asciiTheme="minorHAnsi" w:hAnsiTheme="minorHAnsi"/>
        </w:rPr>
        <w:t>rotection</w:t>
      </w:r>
      <w:r w:rsidR="00A362FE">
        <w:rPr>
          <w:rFonts w:asciiTheme="minorHAnsi" w:hAnsiTheme="minorHAnsi"/>
        </w:rPr>
        <w:t xml:space="preserve"> </w:t>
      </w:r>
      <w:r>
        <w:rPr>
          <w:rFonts w:asciiTheme="minorHAnsi" w:hAnsiTheme="minorHAnsi"/>
        </w:rPr>
        <w:t xml:space="preserve">and </w:t>
      </w:r>
      <w:bookmarkEnd w:id="88"/>
      <w:r w:rsidR="00A362FE">
        <w:rPr>
          <w:rFonts w:asciiTheme="minorHAnsi" w:hAnsiTheme="minorHAnsi"/>
        </w:rPr>
        <w:t>Redundancy</w:t>
      </w:r>
      <w:bookmarkEnd w:id="89"/>
      <w:bookmarkEnd w:id="90"/>
      <w:bookmarkEnd w:id="91"/>
      <w:bookmarkEnd w:id="92"/>
    </w:p>
    <w:p w14:paraId="5F5F451B" w14:textId="26689FE1" w:rsidR="00F94234" w:rsidRPr="000144F9" w:rsidRDefault="00F94234" w:rsidP="00F94234">
      <w:pPr>
        <w:jc w:val="both"/>
      </w:pPr>
      <w:r w:rsidRPr="000144F9">
        <w:t xml:space="preserve">Once the transaction is framed into a packet, </w:t>
      </w:r>
      <w:r w:rsidR="00A362FE">
        <w:t xml:space="preserve">the </w:t>
      </w:r>
      <w:r w:rsidRPr="000144F9">
        <w:t xml:space="preserve">NetSpeed IP can verify </w:t>
      </w:r>
      <w:r w:rsidR="00BA6D08">
        <w:t xml:space="preserve">a </w:t>
      </w:r>
      <w:r w:rsidRPr="000144F9">
        <w:t xml:space="preserve">correct transmission through the mechanism described in previous sections. However, to guarantee end-to-end resilience, we </w:t>
      </w:r>
      <w:r w:rsidR="00BD3CBE">
        <w:t>must</w:t>
      </w:r>
      <w:r w:rsidRPr="000144F9">
        <w:t xml:space="preserve"> protect the logic that frames the transaction on ingress and unpacks it at the egress. This is done by having duplicated logic with equivalence check at the NetSpeed bridges.</w:t>
      </w:r>
    </w:p>
    <w:p w14:paraId="64EB00C3" w14:textId="6CAEC06B" w:rsidR="00F94234" w:rsidRDefault="00F94234" w:rsidP="00F94234">
      <w:pPr>
        <w:pStyle w:val="Heading3"/>
      </w:pPr>
      <w:bookmarkStart w:id="93" w:name="_Toc498432524"/>
      <w:bookmarkStart w:id="94" w:name="_Ref505974363"/>
      <w:bookmarkStart w:id="95" w:name="_Ref505974407"/>
      <w:bookmarkStart w:id="96" w:name="_Ref505974416"/>
      <w:bookmarkStart w:id="97" w:name="_Toc506190424"/>
      <w:r>
        <w:t xml:space="preserve">Flop </w:t>
      </w:r>
      <w:r w:rsidR="00BD3CBE">
        <w:t xml:space="preserve">Structure </w:t>
      </w:r>
      <w:r>
        <w:t xml:space="preserve">Parity </w:t>
      </w:r>
      <w:bookmarkEnd w:id="93"/>
      <w:r w:rsidR="00BD3CBE">
        <w:t>Protection</w:t>
      </w:r>
      <w:bookmarkEnd w:id="94"/>
      <w:bookmarkEnd w:id="95"/>
      <w:bookmarkEnd w:id="96"/>
      <w:bookmarkEnd w:id="97"/>
    </w:p>
    <w:p w14:paraId="26891E85" w14:textId="5B8EB930" w:rsidR="00F94234" w:rsidRDefault="00F94234" w:rsidP="00EC1B2B">
      <w:pPr>
        <w:pStyle w:val="Body"/>
      </w:pPr>
      <w:r w:rsidRPr="000144F9">
        <w:t xml:space="preserve">As a first line of defense, NetSpeed provides the option to protect the </w:t>
      </w:r>
      <w:r>
        <w:t xml:space="preserve">large </w:t>
      </w:r>
      <w:r w:rsidRPr="000144F9">
        <w:t xml:space="preserve">logic structures with parity. This comes at a low cost compared to duplication. Key design </w:t>
      </w:r>
      <w:r w:rsidR="00A362FE" w:rsidRPr="000144F9">
        <w:t>features</w:t>
      </w:r>
      <w:r w:rsidR="00A362FE">
        <w:t>—</w:t>
      </w:r>
      <w:r>
        <w:t>i</w:t>
      </w:r>
      <w:r w:rsidRPr="000144F9">
        <w:t>ncluding</w:t>
      </w:r>
      <w:r w:rsidR="00A362FE">
        <w:t xml:space="preserve"> </w:t>
      </w:r>
      <w:r w:rsidRPr="000144F9">
        <w:t xml:space="preserve">buffers, flop arrays, registers, </w:t>
      </w:r>
      <w:r w:rsidR="00BD3CBE">
        <w:t xml:space="preserve">and </w:t>
      </w:r>
      <w:r>
        <w:t>constant parameter arrays</w:t>
      </w:r>
      <w:r w:rsidR="00A362FE">
        <w:t>—</w:t>
      </w:r>
      <w:r w:rsidRPr="000144F9">
        <w:t>can</w:t>
      </w:r>
      <w:r w:rsidR="00A362FE">
        <w:t xml:space="preserve"> </w:t>
      </w:r>
      <w:r w:rsidRPr="000144F9">
        <w:t xml:space="preserve">be </w:t>
      </w:r>
      <w:r>
        <w:t xml:space="preserve">configured </w:t>
      </w:r>
      <w:r w:rsidR="00A362FE">
        <w:t>for</w:t>
      </w:r>
      <w:r>
        <w:t xml:space="preserve"> </w:t>
      </w:r>
      <w:r w:rsidR="00BA6D08">
        <w:t xml:space="preserve">parity </w:t>
      </w:r>
      <w:r w:rsidR="00A362FE" w:rsidRPr="000144F9">
        <w:t>protect</w:t>
      </w:r>
      <w:r w:rsidR="00A362FE">
        <w:t>ion</w:t>
      </w:r>
      <w:r w:rsidR="00A362FE" w:rsidRPr="000144F9">
        <w:t xml:space="preserve"> </w:t>
      </w:r>
      <w:r w:rsidRPr="000144F9">
        <w:t xml:space="preserve">to ensure that faults </w:t>
      </w:r>
      <w:r w:rsidR="00A362FE">
        <w:t>are</w:t>
      </w:r>
      <w:r w:rsidRPr="000144F9">
        <w:t xml:space="preserve"> detected in these structures</w:t>
      </w:r>
      <w:r w:rsidR="00A362FE">
        <w:t>, which</w:t>
      </w:r>
      <w:r w:rsidRPr="000144F9">
        <w:t xml:space="preserve"> are integral part</w:t>
      </w:r>
      <w:r w:rsidR="00BA6D08">
        <w:t>s</w:t>
      </w:r>
      <w:r w:rsidRPr="000144F9">
        <w:t xml:space="preserve"> of the path.</w:t>
      </w:r>
      <w:r>
        <w:t xml:space="preserve"> This applies to the flop structures in the following components:</w:t>
      </w:r>
    </w:p>
    <w:p w14:paraId="75649A72" w14:textId="24B1494F" w:rsidR="00F94234" w:rsidRDefault="003F6CB5" w:rsidP="003F6CB5">
      <w:pPr>
        <w:pStyle w:val="Heading4"/>
      </w:pPr>
      <w:bookmarkStart w:id="98" w:name="_Ref505974506"/>
      <w:r>
        <w:t>Flop Structure Parity</w:t>
      </w:r>
      <w:r w:rsidR="005160B7">
        <w:t>—</w:t>
      </w:r>
      <w:r>
        <w:t>Bridges/Routers</w:t>
      </w:r>
      <w:r w:rsidR="005160B7">
        <w:t xml:space="preserve"> </w:t>
      </w:r>
      <w:bookmarkEnd w:id="98"/>
    </w:p>
    <w:p w14:paraId="47960847" w14:textId="0C780E63" w:rsidR="003F6CB5" w:rsidRDefault="005160B7" w:rsidP="003F6CB5">
      <w:r>
        <w:t xml:space="preserve">Flop structure parity for bridges and routers </w:t>
      </w:r>
      <w:r w:rsidR="003F6CB5">
        <w:t xml:space="preserve">covers the flop structures for all master and slave bridges, </w:t>
      </w:r>
      <w:r>
        <w:t>as well as</w:t>
      </w:r>
      <w:r w:rsidR="003F6CB5">
        <w:t xml:space="preserve"> </w:t>
      </w:r>
      <w:r>
        <w:t xml:space="preserve">all </w:t>
      </w:r>
      <w:r w:rsidR="003F6CB5">
        <w:t>routers in the NoC.</w:t>
      </w:r>
    </w:p>
    <w:p w14:paraId="3D531743" w14:textId="479612A5" w:rsidR="003F6CB5" w:rsidRDefault="003F6CB5" w:rsidP="00E31493">
      <w:pPr>
        <w:pStyle w:val="Heading4"/>
      </w:pPr>
      <w:bookmarkStart w:id="99" w:name="_Ref505974522"/>
      <w:r>
        <w:lastRenderedPageBreak/>
        <w:t>Flop Structure Parity</w:t>
      </w:r>
      <w:r w:rsidR="005160B7">
        <w:t>—</w:t>
      </w:r>
      <w:r>
        <w:t>Agents</w:t>
      </w:r>
      <w:bookmarkEnd w:id="99"/>
    </w:p>
    <w:p w14:paraId="21E59910" w14:textId="32A7F87B" w:rsidR="003F6CB5" w:rsidRDefault="005160B7" w:rsidP="00E31493">
      <w:pPr>
        <w:pStyle w:val="Body"/>
      </w:pPr>
      <w:r>
        <w:t>Flop structure parity for agents</w:t>
      </w:r>
      <w:r w:rsidR="003F6CB5">
        <w:t xml:space="preserve"> covers the flop structures in all the agents</w:t>
      </w:r>
      <w:r w:rsidR="00CF41CE">
        <w:t xml:space="preserve"> below:</w:t>
      </w:r>
      <w:r w:rsidR="003F6CB5">
        <w:t xml:space="preserve"> </w:t>
      </w:r>
    </w:p>
    <w:p w14:paraId="43F6091C" w14:textId="67E045E0" w:rsidR="00F94234" w:rsidRDefault="00A362FE" w:rsidP="003A5CE7">
      <w:pPr>
        <w:pStyle w:val="Bullet1"/>
      </w:pPr>
      <w:r>
        <w:t>C</w:t>
      </w:r>
      <w:r w:rsidR="00BD3CBE">
        <w:t xml:space="preserve">ache </w:t>
      </w:r>
      <w:r>
        <w:t>c</w:t>
      </w:r>
      <w:r w:rsidR="00BD3CBE">
        <w:t xml:space="preserve">oherency controller </w:t>
      </w:r>
      <w:r w:rsidR="003A41C9">
        <w:t>(</w:t>
      </w:r>
      <w:r w:rsidR="00F94234">
        <w:t>CCC</w:t>
      </w:r>
      <w:r w:rsidR="003A41C9">
        <w:t>)</w:t>
      </w:r>
      <w:r w:rsidR="00F94234">
        <w:t xml:space="preserve"> </w:t>
      </w:r>
    </w:p>
    <w:p w14:paraId="50C85CEC" w14:textId="3BA94944" w:rsidR="00F94234" w:rsidRDefault="003A41C9" w:rsidP="003A5CE7">
      <w:pPr>
        <w:pStyle w:val="Bullet1"/>
      </w:pPr>
      <w:r>
        <w:t>IO coherent bridge (</w:t>
      </w:r>
      <w:r w:rsidR="00F94234">
        <w:t>IOCB</w:t>
      </w:r>
      <w:r>
        <w:t>)</w:t>
      </w:r>
    </w:p>
    <w:p w14:paraId="31A1BD33" w14:textId="6F35C56D" w:rsidR="00F94234" w:rsidRDefault="00A362FE" w:rsidP="003A5CE7">
      <w:pPr>
        <w:pStyle w:val="Bullet1"/>
      </w:pPr>
      <w:r>
        <w:t>L</w:t>
      </w:r>
      <w:r w:rsidR="003A41C9">
        <w:t>ast level cache (</w:t>
      </w:r>
      <w:r w:rsidR="00F94234">
        <w:t>LLC</w:t>
      </w:r>
      <w:r w:rsidR="003A41C9">
        <w:t>)</w:t>
      </w:r>
    </w:p>
    <w:p w14:paraId="24E423D9" w14:textId="24A6BD62" w:rsidR="00F94234" w:rsidRPr="000144F9" w:rsidRDefault="00A362FE" w:rsidP="003A5CE7">
      <w:pPr>
        <w:pStyle w:val="Bullet1"/>
      </w:pPr>
      <w:r>
        <w:t>D</w:t>
      </w:r>
      <w:r w:rsidR="003A41C9">
        <w:t>eadlock avoidance unit (</w:t>
      </w:r>
      <w:r w:rsidR="00F94234">
        <w:t>DAU</w:t>
      </w:r>
      <w:r w:rsidR="003A41C9">
        <w:t>)</w:t>
      </w:r>
      <w:r w:rsidR="00F94234">
        <w:t xml:space="preserve"> </w:t>
      </w:r>
    </w:p>
    <w:p w14:paraId="5F3FF8E6" w14:textId="77777777" w:rsidR="00F94234" w:rsidRPr="000144F9" w:rsidRDefault="00F94234" w:rsidP="00F94234">
      <w:pPr>
        <w:pStyle w:val="Heading3"/>
        <w:rPr>
          <w:rFonts w:asciiTheme="minorHAnsi" w:hAnsiTheme="minorHAnsi"/>
        </w:rPr>
      </w:pPr>
      <w:bookmarkStart w:id="100" w:name="_Toc498432525"/>
      <w:bookmarkStart w:id="101" w:name="_Toc506190425"/>
      <w:r w:rsidRPr="000144F9">
        <w:rPr>
          <w:rFonts w:asciiTheme="minorHAnsi" w:hAnsiTheme="minorHAnsi"/>
        </w:rPr>
        <w:t>Bridge Duplication</w:t>
      </w:r>
      <w:bookmarkEnd w:id="100"/>
      <w:bookmarkEnd w:id="101"/>
    </w:p>
    <w:p w14:paraId="343C6AD2" w14:textId="6EE7BEE2" w:rsidR="00F94234" w:rsidRPr="000144F9" w:rsidRDefault="00F94234" w:rsidP="00EC1B2B">
      <w:pPr>
        <w:pStyle w:val="Body"/>
      </w:pPr>
      <w:r w:rsidRPr="000144F9">
        <w:t xml:space="preserve">For systems that require a higher level of protection, NetSpeed also provides </w:t>
      </w:r>
      <w:r w:rsidR="003A41C9">
        <w:t>a</w:t>
      </w:r>
      <w:r w:rsidR="003A41C9" w:rsidRPr="000144F9">
        <w:t xml:space="preserve"> </w:t>
      </w:r>
      <w:r w:rsidRPr="000144F9">
        <w:t xml:space="preserve">configurable option to duplicate entire bridges. This </w:t>
      </w:r>
      <w:r w:rsidR="003A41C9">
        <w:t xml:space="preserve">option </w:t>
      </w:r>
      <w:r w:rsidRPr="000144F9">
        <w:t xml:space="preserve">provides the utmost protection </w:t>
      </w:r>
      <w:r w:rsidR="003A41C9" w:rsidRPr="003A41C9">
        <w:t xml:space="preserve">from errors </w:t>
      </w:r>
      <w:r w:rsidR="003A41C9">
        <w:t>for</w:t>
      </w:r>
      <w:r w:rsidR="003A41C9" w:rsidRPr="000144F9">
        <w:t xml:space="preserve"> </w:t>
      </w:r>
      <w:r w:rsidRPr="000144F9">
        <w:t xml:space="preserve">the bridges. To ensure that the redundant unit is not similarly affected by error as the original, isolation is achieved by delaying the redundant unit by a clock cycle. </w:t>
      </w:r>
      <w:r w:rsidR="003A41C9">
        <w:t>A</w:t>
      </w:r>
      <w:r w:rsidRPr="000144F9">
        <w:t xml:space="preserve"> separate clock and reset input are </w:t>
      </w:r>
      <w:r w:rsidR="003A41C9">
        <w:t xml:space="preserve">also </w:t>
      </w:r>
      <w:r w:rsidRPr="000144F9">
        <w:t>provided to isolate them from glitches.</w:t>
      </w:r>
    </w:p>
    <w:p w14:paraId="0CDAB6E9" w14:textId="77777777" w:rsidR="00F94234" w:rsidRPr="000144F9" w:rsidRDefault="00F94234" w:rsidP="00F94234">
      <w:pPr>
        <w:pStyle w:val="Heading3"/>
        <w:rPr>
          <w:rFonts w:asciiTheme="minorHAnsi" w:hAnsiTheme="minorHAnsi"/>
        </w:rPr>
      </w:pPr>
      <w:bookmarkStart w:id="102" w:name="_Toc498432526"/>
      <w:bookmarkStart w:id="103" w:name="_Toc506190426"/>
      <w:r w:rsidRPr="000144F9">
        <w:rPr>
          <w:rFonts w:asciiTheme="minorHAnsi" w:hAnsiTheme="minorHAnsi"/>
        </w:rPr>
        <w:t>Route Duplication</w:t>
      </w:r>
      <w:bookmarkEnd w:id="102"/>
      <w:bookmarkEnd w:id="103"/>
    </w:p>
    <w:p w14:paraId="3DA7BA19" w14:textId="1BD27E7C" w:rsidR="00F94234" w:rsidRDefault="00F94234" w:rsidP="00EC1B2B">
      <w:pPr>
        <w:pStyle w:val="Body"/>
      </w:pPr>
      <w:r w:rsidRPr="000144F9">
        <w:t xml:space="preserve">The </w:t>
      </w:r>
      <w:r w:rsidR="00690B9C" w:rsidRPr="000144F9">
        <w:t>other piece of the data</w:t>
      </w:r>
      <w:r w:rsidR="00690B9C">
        <w:t xml:space="preserve"> </w:t>
      </w:r>
      <w:r w:rsidR="00690B9C" w:rsidRPr="000144F9">
        <w:t>path</w:t>
      </w:r>
      <w:r w:rsidR="00690B9C">
        <w:t xml:space="preserve">—the </w:t>
      </w:r>
      <w:r w:rsidR="00690B9C" w:rsidRPr="000144F9">
        <w:t>actual routes between the bridges</w:t>
      </w:r>
      <w:r w:rsidR="00690B9C">
        <w:t xml:space="preserve">—also requires </w:t>
      </w:r>
      <w:r w:rsidR="00690B9C" w:rsidRPr="000144F9">
        <w:t>protection</w:t>
      </w:r>
      <w:r w:rsidRPr="000144F9">
        <w:t>. This is accomplished algorithmic</w:t>
      </w:r>
      <w:r w:rsidR="00690B9C">
        <w:t>ally</w:t>
      </w:r>
      <w:r w:rsidRPr="000144F9">
        <w:t xml:space="preserve"> by duplicating entire routes between transmitter and receiver end points</w:t>
      </w:r>
      <w:r w:rsidR="00172241">
        <w:t xml:space="preserve">. </w:t>
      </w:r>
      <w:r w:rsidRPr="000144F9">
        <w:t xml:space="preserve">Only one physical route </w:t>
      </w:r>
      <w:r w:rsidR="003A41C9">
        <w:t>is</w:t>
      </w:r>
      <w:r w:rsidRPr="000144F9">
        <w:t xml:space="preserve"> active at any given instant, but software</w:t>
      </w:r>
      <w:r w:rsidR="00690B9C">
        <w:t xml:space="preserve"> can </w:t>
      </w:r>
      <w:r w:rsidRPr="000144F9">
        <w:t xml:space="preserve">control </w:t>
      </w:r>
      <w:r w:rsidR="00690B9C">
        <w:t>which</w:t>
      </w:r>
      <w:r w:rsidR="00690B9C" w:rsidRPr="000144F9">
        <w:t xml:space="preserve"> </w:t>
      </w:r>
      <w:r w:rsidRPr="000144F9">
        <w:t xml:space="preserve">routes </w:t>
      </w:r>
      <w:r w:rsidR="00690B9C">
        <w:t>are being used</w:t>
      </w:r>
      <w:r w:rsidRPr="000144F9">
        <w:t xml:space="preserve">. If a route is compromised due to errors, </w:t>
      </w:r>
      <w:r w:rsidR="00690B9C">
        <w:t xml:space="preserve">for example, </w:t>
      </w:r>
      <w:r w:rsidRPr="000144F9">
        <w:t xml:space="preserve">the </w:t>
      </w:r>
      <w:r w:rsidR="003A41C9">
        <w:t>software</w:t>
      </w:r>
      <w:r w:rsidR="003A41C9" w:rsidRPr="000144F9">
        <w:t xml:space="preserve"> </w:t>
      </w:r>
      <w:r w:rsidR="003A41C9">
        <w:t>can</w:t>
      </w:r>
      <w:r w:rsidR="003A41C9" w:rsidRPr="000144F9">
        <w:t xml:space="preserve"> </w:t>
      </w:r>
      <w:r w:rsidR="00690B9C">
        <w:t>switch</w:t>
      </w:r>
      <w:r w:rsidRPr="000144F9">
        <w:t xml:space="preserve"> to a different route</w:t>
      </w:r>
      <w:r w:rsidR="00172241">
        <w:t xml:space="preserve"> (see Figure 7)</w:t>
      </w:r>
      <w:r w:rsidRPr="000144F9">
        <w:t>. This is completely under software control</w:t>
      </w:r>
      <w:r w:rsidR="003A41C9">
        <w:t>,</w:t>
      </w:r>
      <w:r w:rsidRPr="000144F9">
        <w:t xml:space="preserve"> and</w:t>
      </w:r>
      <w:r w:rsidR="003A41C9">
        <w:t>,</w:t>
      </w:r>
      <w:r w:rsidRPr="000144F9">
        <w:t xml:space="preserve"> most importantly</w:t>
      </w:r>
      <w:r w:rsidR="003A41C9">
        <w:t>,</w:t>
      </w:r>
      <w:r w:rsidRPr="000144F9">
        <w:t xml:space="preserve"> </w:t>
      </w:r>
      <w:r w:rsidR="00A362FE">
        <w:t xml:space="preserve">it </w:t>
      </w:r>
      <w:r w:rsidRPr="000144F9">
        <w:t>has a very low area overhead compared to duplication of the routers themselves.</w:t>
      </w:r>
    </w:p>
    <w:p w14:paraId="669B266C" w14:textId="5CFE732F" w:rsidR="00F94234" w:rsidRDefault="00473EDF" w:rsidP="0083366E">
      <w:pPr>
        <w:jc w:val="center"/>
      </w:pPr>
      <w:r>
        <w:rPr>
          <w:noProof/>
        </w:rPr>
        <w:drawing>
          <wp:inline distT="0" distB="0" distL="0" distR="0" wp14:anchorId="56234225" wp14:editId="3A6D2474">
            <wp:extent cx="5942911" cy="32353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 Duplication.emf"/>
                    <pic:cNvPicPr/>
                  </pic:nvPicPr>
                  <pic:blipFill>
                    <a:blip r:embed="rId18"/>
                    <a:stretch>
                      <a:fillRect/>
                    </a:stretch>
                  </pic:blipFill>
                  <pic:spPr>
                    <a:xfrm>
                      <a:off x="0" y="0"/>
                      <a:ext cx="5942911" cy="3235325"/>
                    </a:xfrm>
                    <a:prstGeom prst="rect">
                      <a:avLst/>
                    </a:prstGeom>
                  </pic:spPr>
                </pic:pic>
              </a:graphicData>
            </a:graphic>
          </wp:inline>
        </w:drawing>
      </w:r>
    </w:p>
    <w:p w14:paraId="691DF92A" w14:textId="6A0D9EE4" w:rsidR="00F94234" w:rsidRDefault="00F94234" w:rsidP="007A22EA">
      <w:pPr>
        <w:pStyle w:val="StyleCaptionCentered"/>
      </w:pPr>
      <w:bookmarkStart w:id="104" w:name="_Toc506190499"/>
      <w:r>
        <w:lastRenderedPageBreak/>
        <w:t xml:space="preserve">Figure </w:t>
      </w:r>
      <w:fldSimple w:instr=" SEQ Figure \* ARABIC ">
        <w:r w:rsidR="009A2B62">
          <w:rPr>
            <w:noProof/>
          </w:rPr>
          <w:t>6</w:t>
        </w:r>
      </w:fldSimple>
      <w:r>
        <w:t xml:space="preserve"> Route </w:t>
      </w:r>
      <w:r w:rsidR="002B7D73">
        <w:t>Duplication</w:t>
      </w:r>
      <w:bookmarkEnd w:id="104"/>
    </w:p>
    <w:p w14:paraId="02A0A986" w14:textId="78857F6C" w:rsidR="003339B5" w:rsidRDefault="00B53F78" w:rsidP="0056539D">
      <w:r>
        <w:t>R</w:t>
      </w:r>
      <w:r w:rsidR="003339B5">
        <w:t>oute duplication has the following characteristics:</w:t>
      </w:r>
    </w:p>
    <w:p w14:paraId="68E96580" w14:textId="77777777" w:rsidR="003339B5" w:rsidRDefault="003339B5" w:rsidP="0083366E">
      <w:pPr>
        <w:pStyle w:val="Bullet1"/>
      </w:pPr>
      <w:r>
        <w:t>Configurable and Programmable</w:t>
      </w:r>
    </w:p>
    <w:p w14:paraId="3DAE5C33" w14:textId="4BCC7FF0" w:rsidR="0056539D" w:rsidRDefault="003339B5" w:rsidP="0083366E">
      <w:pPr>
        <w:pStyle w:val="Bullet2"/>
      </w:pPr>
      <w:r>
        <w:t>Design Time—Configurable to support multiple routes</w:t>
      </w:r>
    </w:p>
    <w:p w14:paraId="7F54E9B8" w14:textId="5B5AB519" w:rsidR="003339B5" w:rsidRDefault="003339B5" w:rsidP="0083366E">
      <w:pPr>
        <w:pStyle w:val="Bullet2"/>
      </w:pPr>
      <w:r>
        <w:t>Boot Time—Supports selection of initial set of routes</w:t>
      </w:r>
    </w:p>
    <w:p w14:paraId="41E272DF" w14:textId="7A9CB1E4" w:rsidR="003339B5" w:rsidRDefault="003339B5" w:rsidP="003339B5">
      <w:pPr>
        <w:pStyle w:val="Bullet2"/>
      </w:pPr>
      <w:r>
        <w:t>Runt-Time—Programmable to switch under software control</w:t>
      </w:r>
    </w:p>
    <w:p w14:paraId="68617B1A" w14:textId="214F607C" w:rsidR="003339B5" w:rsidRDefault="003339B5" w:rsidP="003339B5">
      <w:pPr>
        <w:pStyle w:val="Bullet1"/>
      </w:pPr>
      <w:r>
        <w:t>Complete Physical Isolation</w:t>
      </w:r>
    </w:p>
    <w:p w14:paraId="7D3532C9" w14:textId="0DF36B16" w:rsidR="003339B5" w:rsidRDefault="003339B5" w:rsidP="003339B5">
      <w:pPr>
        <w:pStyle w:val="Bullet2"/>
      </w:pPr>
      <w:r>
        <w:t>No sharing of resources (links and routers) between routes</w:t>
      </w:r>
    </w:p>
    <w:p w14:paraId="4E5FF552" w14:textId="675178E0" w:rsidR="003339B5" w:rsidRDefault="003339B5" w:rsidP="003339B5">
      <w:pPr>
        <w:pStyle w:val="Bullet2"/>
      </w:pPr>
      <w:r>
        <w:t>Each route can be individually optimized for PPA</w:t>
      </w:r>
    </w:p>
    <w:p w14:paraId="3B971B91" w14:textId="40336B00" w:rsidR="003339B5" w:rsidRDefault="003339B5" w:rsidP="003339B5">
      <w:pPr>
        <w:pStyle w:val="Bullet1"/>
      </w:pPr>
      <w:r>
        <w:t>Scalability</w:t>
      </w:r>
    </w:p>
    <w:p w14:paraId="0F9CB399" w14:textId="06D0DF27" w:rsidR="003339B5" w:rsidRDefault="003339B5" w:rsidP="003339B5">
      <w:pPr>
        <w:pStyle w:val="Bullet2"/>
      </w:pPr>
      <w:r>
        <w:t>Mix-and-match support, depending on individual master-slave requirements</w:t>
      </w:r>
    </w:p>
    <w:p w14:paraId="160D99BC" w14:textId="726E45A9" w:rsidR="003339B5" w:rsidRPr="000E1D3A" w:rsidRDefault="003339B5" w:rsidP="0083366E">
      <w:pPr>
        <w:pStyle w:val="Bullet2"/>
      </w:pPr>
      <w:r>
        <w:t>Automated scalable route optimization to reduce TTM</w:t>
      </w:r>
    </w:p>
    <w:p w14:paraId="3DECAABB" w14:textId="77777777" w:rsidR="00F94234" w:rsidRPr="000144F9" w:rsidRDefault="00F94234" w:rsidP="00F94234">
      <w:pPr>
        <w:pStyle w:val="Heading3"/>
        <w:rPr>
          <w:rFonts w:asciiTheme="minorHAnsi" w:hAnsiTheme="minorHAnsi"/>
        </w:rPr>
      </w:pPr>
      <w:bookmarkStart w:id="105" w:name="_Toc498432527"/>
      <w:bookmarkStart w:id="106" w:name="_Toc506190427"/>
      <w:r w:rsidRPr="000144F9">
        <w:rPr>
          <w:rFonts w:asciiTheme="minorHAnsi" w:hAnsiTheme="minorHAnsi"/>
        </w:rPr>
        <w:t>Architectural Support for Redundancy</w:t>
      </w:r>
      <w:bookmarkEnd w:id="105"/>
      <w:bookmarkEnd w:id="106"/>
    </w:p>
    <w:p w14:paraId="3B5EA60B" w14:textId="33DF718C" w:rsidR="00F94234" w:rsidRPr="000144F9" w:rsidRDefault="00F94234" w:rsidP="00F94234">
      <w:pPr>
        <w:pStyle w:val="Body"/>
      </w:pPr>
      <w:r w:rsidRPr="000144F9">
        <w:t>Hardware errors can affect computed results, data stored in memory, and data in transit between components. Such errors affect the accuracy, reliability, and integrity of computations. Hardware errors fall into two categories: soft errors and hard errors.  Soft errors mostly occur because of random events affecting electronic circuits at the molecular level, such as alpha particles or cosmic rays dislodging electrons and therefore moving charges from one part of a circuit to another. Hard errors are permanent physical failures at the hardware level</w:t>
      </w:r>
      <w:r w:rsidR="00A362FE">
        <w:t>—for example,</w:t>
      </w:r>
      <w:r w:rsidRPr="000144F9">
        <w:t xml:space="preserve"> a stuck bit in a data bus, a bad bit in a memory module, or a faulty internal circuit in a processor. To address these errors, mission-critical SoCs employ lockstep processor cores and other redundant computing elements. NetSpeed uses a compound bridge</w:t>
      </w:r>
      <w:r w:rsidR="00D23912">
        <w:t xml:space="preserve"> t</w:t>
      </w:r>
      <w:r w:rsidR="00D23912" w:rsidRPr="000144F9">
        <w:t>o handle these elements</w:t>
      </w:r>
      <w:r w:rsidR="00705B4E">
        <w:t>,</w:t>
      </w:r>
      <w:r w:rsidRPr="000144F9">
        <w:t xml:space="preserve"> as shown in</w:t>
      </w:r>
      <w:r>
        <w:t xml:space="preserve"> </w:t>
      </w:r>
      <w:r w:rsidR="00705B4E">
        <w:t>F</w:t>
      </w:r>
      <w:r>
        <w:t>igure</w:t>
      </w:r>
      <w:r w:rsidR="002E293E">
        <w:t xml:space="preserve"> 8</w:t>
      </w:r>
      <w:r>
        <w:t>,</w:t>
      </w:r>
      <w:r w:rsidRPr="000144F9">
        <w:t xml:space="preserve"> to compare AXI interfaces and confirm that they are lockstep equivalent.  </w:t>
      </w:r>
    </w:p>
    <w:p w14:paraId="3914D33B" w14:textId="37C49807" w:rsidR="00F94234" w:rsidRPr="000144F9" w:rsidRDefault="00DD7372" w:rsidP="0083366E">
      <w:pPr>
        <w:keepNext/>
        <w:jc w:val="center"/>
      </w:pPr>
      <w:r>
        <w:rPr>
          <w:noProof/>
        </w:rPr>
        <w:lastRenderedPageBreak/>
        <w:drawing>
          <wp:inline distT="0" distB="0" distL="0" distR="0" wp14:anchorId="31F952C0" wp14:editId="7CB8EAAE">
            <wp:extent cx="5734051" cy="3000534"/>
            <wp:effectExtent l="0" t="0" r="0" b="952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Compound Bridge.emf"/>
                    <pic:cNvPicPr/>
                  </pic:nvPicPr>
                  <pic:blipFill>
                    <a:blip r:embed="rId19"/>
                    <a:stretch>
                      <a:fillRect/>
                    </a:stretch>
                  </pic:blipFill>
                  <pic:spPr>
                    <a:xfrm>
                      <a:off x="0" y="0"/>
                      <a:ext cx="5734051" cy="3000534"/>
                    </a:xfrm>
                    <a:prstGeom prst="rect">
                      <a:avLst/>
                    </a:prstGeom>
                  </pic:spPr>
                </pic:pic>
              </a:graphicData>
            </a:graphic>
          </wp:inline>
        </w:drawing>
      </w:r>
    </w:p>
    <w:p w14:paraId="6EF8531A" w14:textId="39776EB6" w:rsidR="00F94234" w:rsidRPr="000144F9" w:rsidRDefault="00F94234" w:rsidP="007A22EA">
      <w:pPr>
        <w:pStyle w:val="StyleCaptionCentered"/>
      </w:pPr>
      <w:bookmarkStart w:id="107" w:name="_Toc506190500"/>
      <w:r w:rsidRPr="000144F9">
        <w:t xml:space="preserve">Figure </w:t>
      </w:r>
      <w:fldSimple w:instr=" SEQ Figure \* ARABIC ">
        <w:r w:rsidR="009A2B62">
          <w:rPr>
            <w:noProof/>
          </w:rPr>
          <w:t>7</w:t>
        </w:r>
      </w:fldSimple>
      <w:r w:rsidRPr="000144F9">
        <w:t xml:space="preserve"> Compound bridge to </w:t>
      </w:r>
      <w:r w:rsidR="006B47C4">
        <w:t>A</w:t>
      </w:r>
      <w:r w:rsidRPr="000144F9">
        <w:t xml:space="preserve">ddress </w:t>
      </w:r>
      <w:r w:rsidR="002544C4">
        <w:t>R</w:t>
      </w:r>
      <w:r w:rsidR="002544C4" w:rsidRPr="000144F9">
        <w:t>edundant</w:t>
      </w:r>
      <w:r w:rsidRPr="000144F9">
        <w:t xml:space="preserve"> </w:t>
      </w:r>
      <w:r w:rsidR="006B47C4">
        <w:t>P</w:t>
      </w:r>
      <w:r w:rsidRPr="000144F9">
        <w:t xml:space="preserve">ort </w:t>
      </w:r>
      <w:r w:rsidR="006B47C4">
        <w:t>C</w:t>
      </w:r>
      <w:r w:rsidRPr="000144F9">
        <w:t>hecking</w:t>
      </w:r>
      <w:bookmarkEnd w:id="107"/>
    </w:p>
    <w:p w14:paraId="4798F006" w14:textId="592E1FB3" w:rsidR="00F94234" w:rsidRPr="000144F9" w:rsidRDefault="00F94234" w:rsidP="00F94234">
      <w:pPr>
        <w:pStyle w:val="Heading3"/>
        <w:rPr>
          <w:rFonts w:asciiTheme="minorHAnsi" w:hAnsiTheme="minorHAnsi"/>
        </w:rPr>
      </w:pPr>
      <w:bookmarkStart w:id="108" w:name="_Toc498432528"/>
      <w:bookmarkStart w:id="109" w:name="_Ref505977966"/>
      <w:bookmarkStart w:id="110" w:name="_Ref505977977"/>
      <w:bookmarkStart w:id="111" w:name="_Toc506190428"/>
      <w:r>
        <w:rPr>
          <w:rFonts w:asciiTheme="minorHAnsi" w:hAnsiTheme="minorHAnsi"/>
        </w:rPr>
        <w:t xml:space="preserve">NoC </w:t>
      </w:r>
      <w:r w:rsidRPr="000144F9">
        <w:rPr>
          <w:rFonts w:asciiTheme="minorHAnsi" w:hAnsiTheme="minorHAnsi"/>
        </w:rPr>
        <w:t>Register Parity</w:t>
      </w:r>
      <w:bookmarkEnd w:id="108"/>
      <w:bookmarkEnd w:id="109"/>
      <w:bookmarkEnd w:id="110"/>
      <w:bookmarkEnd w:id="111"/>
    </w:p>
    <w:p w14:paraId="513CFF74" w14:textId="45E8A5D3" w:rsidR="00F94234" w:rsidRDefault="00705B4E" w:rsidP="00EC1B2B">
      <w:pPr>
        <w:pStyle w:val="Body"/>
      </w:pPr>
      <w:r>
        <w:t xml:space="preserve">The </w:t>
      </w:r>
      <w:r w:rsidR="00F94234" w:rsidRPr="000144F9">
        <w:t>NetSpeed IP can be configured to enable parity on all NoC registers. If enabled, parity bits are stored with write</w:t>
      </w:r>
      <w:r w:rsidR="006B47C4">
        <w:t>s</w:t>
      </w:r>
      <w:r w:rsidR="00F94234" w:rsidRPr="000144F9">
        <w:t xml:space="preserve"> (or at reset</w:t>
      </w:r>
      <w:r w:rsidR="006B47C4">
        <w:t>s</w:t>
      </w:r>
      <w:r w:rsidR="00F94234" w:rsidRPr="000144F9">
        <w:t xml:space="preserve">) and verified by </w:t>
      </w:r>
      <w:r w:rsidR="00445B0F">
        <w:t>the software</w:t>
      </w:r>
      <w:r w:rsidR="00445B0F" w:rsidRPr="000144F9">
        <w:t xml:space="preserve"> </w:t>
      </w:r>
      <w:r w:rsidR="00F94234" w:rsidRPr="000144F9">
        <w:t>on reads.  Parity is generated at regbus master and carried through the NoC. The hardware components that use register values check for parity whenever they use the value</w:t>
      </w:r>
      <w:r w:rsidR="00445B0F">
        <w:t>—</w:t>
      </w:r>
      <w:r w:rsidR="00F94234" w:rsidRPr="000144F9">
        <w:t>if</w:t>
      </w:r>
      <w:r w:rsidR="00445B0F">
        <w:t xml:space="preserve"> </w:t>
      </w:r>
      <w:r w:rsidR="00F94234" w:rsidRPr="000144F9">
        <w:t>there is a parity mismatch, the operation is modified appropriate</w:t>
      </w:r>
      <w:r>
        <w:t>ly</w:t>
      </w:r>
      <w:r w:rsidR="00F94234" w:rsidRPr="000144F9">
        <w:t xml:space="preserve"> for the circumstance. Apart from this</w:t>
      </w:r>
      <w:r w:rsidR="00445B0F">
        <w:t>,</w:t>
      </w:r>
      <w:r w:rsidR="00F94234" w:rsidRPr="000144F9">
        <w:t xml:space="preserve"> the parity is also checked every cycle. For </w:t>
      </w:r>
      <w:r w:rsidR="002544C4" w:rsidRPr="000144F9">
        <w:t>example</w:t>
      </w:r>
      <w:r w:rsidR="00445B0F">
        <w:t>,</w:t>
      </w:r>
      <w:r w:rsidR="00BA6D08">
        <w:t xml:space="preserve"> an </w:t>
      </w:r>
      <w:r w:rsidR="00F94234" w:rsidRPr="000144F9">
        <w:t xml:space="preserve">address table parity failure would force a </w:t>
      </w:r>
      <w:r w:rsidR="00736D08">
        <w:t>decode error (</w:t>
      </w:r>
      <w:r w:rsidR="00F94234" w:rsidRPr="000144F9">
        <w:t>DECERR</w:t>
      </w:r>
      <w:r w:rsidR="00736D08">
        <w:t>)</w:t>
      </w:r>
      <w:r w:rsidR="00F94234" w:rsidRPr="000144F9">
        <w:t xml:space="preserve"> response that terminates the transaction.</w:t>
      </w:r>
    </w:p>
    <w:p w14:paraId="2C20E6D9" w14:textId="2EBD71A6" w:rsidR="00F94234" w:rsidRPr="000144F9" w:rsidRDefault="00F17BA0" w:rsidP="00F94234">
      <w:pPr>
        <w:pStyle w:val="Heading2"/>
        <w:rPr>
          <w:rFonts w:asciiTheme="minorHAnsi" w:hAnsiTheme="minorHAnsi"/>
        </w:rPr>
      </w:pPr>
      <w:bookmarkStart w:id="112" w:name="_Toc498432529"/>
      <w:bookmarkStart w:id="113" w:name="_Ref505978152"/>
      <w:bookmarkStart w:id="114" w:name="_Ref505978165"/>
      <w:bookmarkStart w:id="115" w:name="_Toc506190429"/>
      <w:r>
        <w:rPr>
          <w:rFonts w:asciiTheme="minorHAnsi" w:hAnsiTheme="minorHAnsi"/>
        </w:rPr>
        <w:t>Memory ECC</w:t>
      </w:r>
      <w:bookmarkEnd w:id="112"/>
      <w:bookmarkEnd w:id="113"/>
      <w:bookmarkEnd w:id="114"/>
      <w:bookmarkEnd w:id="115"/>
    </w:p>
    <w:p w14:paraId="0544E748" w14:textId="77777777" w:rsidR="00F94234" w:rsidRPr="000144F9" w:rsidRDefault="00F94234" w:rsidP="00F94234">
      <w:pPr>
        <w:pStyle w:val="Heading3"/>
        <w:rPr>
          <w:rFonts w:asciiTheme="minorHAnsi" w:hAnsiTheme="minorHAnsi"/>
        </w:rPr>
      </w:pPr>
      <w:bookmarkStart w:id="116" w:name="_Toc498432530"/>
      <w:bookmarkStart w:id="117" w:name="_Toc506190430"/>
      <w:r w:rsidRPr="000144F9">
        <w:rPr>
          <w:rFonts w:asciiTheme="minorHAnsi" w:hAnsiTheme="minorHAnsi"/>
        </w:rPr>
        <w:t>Data ECC for RAMs</w:t>
      </w:r>
      <w:bookmarkEnd w:id="116"/>
      <w:bookmarkEnd w:id="117"/>
    </w:p>
    <w:p w14:paraId="3F695D78" w14:textId="72044C8B" w:rsidR="00F94234" w:rsidRPr="000144F9" w:rsidRDefault="00F94234" w:rsidP="00EC1B2B">
      <w:pPr>
        <w:pStyle w:val="Body"/>
      </w:pPr>
      <w:r w:rsidRPr="000144F9">
        <w:t>The coherency directory and last level cache RAMs support ECC single-bit correction and double-bit detection. The number of ECC check</w:t>
      </w:r>
      <w:r w:rsidR="00445B0F">
        <w:t xml:space="preserve"> </w:t>
      </w:r>
      <w:r w:rsidRPr="000144F9">
        <w:t>bits is derived from the number of data bits needed. This information is available in the NocStudio</w:t>
      </w:r>
      <w:r w:rsidR="00736D08">
        <w:t>-</w:t>
      </w:r>
      <w:r w:rsidRPr="000144F9">
        <w:t>generated NoC Reference Manual.</w:t>
      </w:r>
    </w:p>
    <w:p w14:paraId="483393CB" w14:textId="77777777" w:rsidR="00F94234" w:rsidRPr="000144F9" w:rsidRDefault="00F94234" w:rsidP="00F94234">
      <w:pPr>
        <w:pStyle w:val="Heading3"/>
        <w:rPr>
          <w:rFonts w:asciiTheme="minorHAnsi" w:hAnsiTheme="minorHAnsi"/>
        </w:rPr>
      </w:pPr>
      <w:bookmarkStart w:id="118" w:name="_Toc498432531"/>
      <w:bookmarkStart w:id="119" w:name="_Toc506190431"/>
      <w:r w:rsidRPr="000144F9">
        <w:rPr>
          <w:rFonts w:asciiTheme="minorHAnsi" w:hAnsiTheme="minorHAnsi"/>
        </w:rPr>
        <w:t>Address ECC</w:t>
      </w:r>
      <w:r>
        <w:rPr>
          <w:rFonts w:asciiTheme="minorHAnsi" w:hAnsiTheme="minorHAnsi"/>
        </w:rPr>
        <w:t xml:space="preserve"> for RAMs</w:t>
      </w:r>
      <w:bookmarkEnd w:id="118"/>
      <w:bookmarkEnd w:id="119"/>
    </w:p>
    <w:p w14:paraId="7DB9AC5B" w14:textId="28E1CAAD" w:rsidR="00F94234" w:rsidRDefault="00F94234" w:rsidP="00EC1B2B">
      <w:pPr>
        <w:pStyle w:val="Body"/>
      </w:pPr>
      <w:r w:rsidRPr="000144F9">
        <w:t>Apart from the data array, NetSpeed also protects the address decode/lookup functionality of the RAM</w:t>
      </w:r>
      <w:r w:rsidR="0066006B">
        <w:t>,</w:t>
      </w:r>
      <w:r w:rsidR="00736D08">
        <w:t xml:space="preserve"> </w:t>
      </w:r>
      <w:r w:rsidRPr="000144F9">
        <w:t>allowing failures in that logic to be detected. The goal is to have the ECC computed not just based on the data but also the array address. This level of protection is vital in safety</w:t>
      </w:r>
      <w:r w:rsidR="0066006B">
        <w:t>-</w:t>
      </w:r>
      <w:r w:rsidRPr="000144F9">
        <w:t xml:space="preserve">critical applications to detect potential issues causing incorrect rows to be read </w:t>
      </w:r>
      <w:r w:rsidR="00736D08">
        <w:t>from</w:t>
      </w:r>
      <w:r w:rsidR="00736D08" w:rsidRPr="000144F9">
        <w:t xml:space="preserve"> </w:t>
      </w:r>
      <w:r w:rsidRPr="000144F9">
        <w:t>the RAMs.</w:t>
      </w:r>
    </w:p>
    <w:p w14:paraId="5716288D" w14:textId="79291EDE" w:rsidR="00F94234" w:rsidRDefault="00F94234" w:rsidP="00F94234">
      <w:pPr>
        <w:pStyle w:val="Heading2"/>
      </w:pPr>
      <w:bookmarkStart w:id="120" w:name="_Toc498432532"/>
      <w:bookmarkStart w:id="121" w:name="_Toc506190432"/>
      <w:r>
        <w:lastRenderedPageBreak/>
        <w:t xml:space="preserve">Coherency </w:t>
      </w:r>
      <w:bookmarkEnd w:id="120"/>
      <w:r w:rsidR="005E7064">
        <w:t>Protection</w:t>
      </w:r>
      <w:bookmarkEnd w:id="121"/>
    </w:p>
    <w:p w14:paraId="081E8F0E" w14:textId="37773F76" w:rsidR="00F94234" w:rsidRPr="003B0571" w:rsidRDefault="00F94234" w:rsidP="00EC1B2B">
      <w:pPr>
        <w:pStyle w:val="Body"/>
      </w:pPr>
      <w:r>
        <w:t xml:space="preserve">NetSpeed protects all its coherency components, logic and memory included. The </w:t>
      </w:r>
      <w:r w:rsidR="005E7064">
        <w:t xml:space="preserve">various </w:t>
      </w:r>
      <w:r>
        <w:t>mechanisms are covered in different sections of this document</w:t>
      </w:r>
      <w:r w:rsidR="005E7064">
        <w:t xml:space="preserve">. They </w:t>
      </w:r>
      <w:r>
        <w:t>apply to coherent as well as non-coherent components of the NetSpeed IP.</w:t>
      </w:r>
    </w:p>
    <w:p w14:paraId="1762B9CC" w14:textId="74CA5C58" w:rsidR="00F94234" w:rsidRPr="000144F9" w:rsidRDefault="00FB32B2" w:rsidP="00F94234">
      <w:pPr>
        <w:pStyle w:val="Heading2"/>
        <w:rPr>
          <w:rFonts w:asciiTheme="minorHAnsi" w:hAnsiTheme="minorHAnsi"/>
        </w:rPr>
      </w:pPr>
      <w:bookmarkStart w:id="122" w:name="_Toc498432533"/>
      <w:bookmarkStart w:id="123" w:name="_Toc506190433"/>
      <w:r>
        <w:rPr>
          <w:rFonts w:asciiTheme="minorHAnsi" w:hAnsiTheme="minorHAnsi"/>
        </w:rPr>
        <w:t>Time</w:t>
      </w:r>
      <w:r w:rsidR="005E7064">
        <w:rPr>
          <w:rFonts w:asciiTheme="minorHAnsi" w:hAnsiTheme="minorHAnsi"/>
        </w:rPr>
        <w:t>-O</w:t>
      </w:r>
      <w:r>
        <w:rPr>
          <w:rFonts w:asciiTheme="minorHAnsi" w:hAnsiTheme="minorHAnsi"/>
        </w:rPr>
        <w:t>ut</w:t>
      </w:r>
      <w:r w:rsidR="00F94234" w:rsidRPr="000144F9">
        <w:rPr>
          <w:rFonts w:asciiTheme="minorHAnsi" w:hAnsiTheme="minorHAnsi"/>
        </w:rPr>
        <w:t>s</w:t>
      </w:r>
      <w:bookmarkEnd w:id="122"/>
      <w:bookmarkEnd w:id="123"/>
    </w:p>
    <w:p w14:paraId="417E72F1" w14:textId="538603B7" w:rsidR="00F94234" w:rsidRPr="000144F9" w:rsidRDefault="006D0BE5" w:rsidP="00EC1B2B">
      <w:pPr>
        <w:pStyle w:val="Body"/>
      </w:pPr>
      <w:r>
        <w:t>V</w:t>
      </w:r>
      <w:r w:rsidR="00F94234" w:rsidRPr="000144F9">
        <w:t xml:space="preserve">arious configurable options </w:t>
      </w:r>
      <w:r>
        <w:t xml:space="preserve">are available </w:t>
      </w:r>
      <w:r w:rsidR="00F94234" w:rsidRPr="000144F9">
        <w:t xml:space="preserve">for handling </w:t>
      </w:r>
      <w:r w:rsidR="00FB32B2">
        <w:t>time</w:t>
      </w:r>
      <w:r w:rsidR="005E7064">
        <w:t>-</w:t>
      </w:r>
      <w:r w:rsidR="00FB32B2">
        <w:t>out</w:t>
      </w:r>
      <w:r w:rsidR="00F94234" w:rsidRPr="000144F9">
        <w:t xml:space="preserve">s in </w:t>
      </w:r>
      <w:r w:rsidR="00B0209F">
        <w:t xml:space="preserve">the </w:t>
      </w:r>
      <w:r w:rsidR="00F94234" w:rsidRPr="000144F9">
        <w:t xml:space="preserve">NetSpeed IP using high resolution counters with programmable timestamps. </w:t>
      </w:r>
      <w:r>
        <w:t>A m</w:t>
      </w:r>
      <w:r w:rsidR="00F94234" w:rsidRPr="000144F9">
        <w:t xml:space="preserve">askable interrupt is also raised to the CPU with </w:t>
      </w:r>
      <w:r>
        <w:t xml:space="preserve">a </w:t>
      </w:r>
      <w:r w:rsidR="00F94234" w:rsidRPr="000144F9">
        <w:t>detailed syndrome of the timed-out request</w:t>
      </w:r>
    </w:p>
    <w:p w14:paraId="2B0C6B5B" w14:textId="574953F4" w:rsidR="00F94234" w:rsidRPr="000144F9" w:rsidRDefault="00F94234" w:rsidP="00F94234">
      <w:pPr>
        <w:pStyle w:val="Heading3"/>
        <w:rPr>
          <w:rFonts w:asciiTheme="minorHAnsi" w:hAnsiTheme="minorHAnsi"/>
        </w:rPr>
      </w:pPr>
      <w:bookmarkStart w:id="124" w:name="_Toc498432534"/>
      <w:bookmarkStart w:id="125" w:name="_Toc506190434"/>
      <w:r w:rsidRPr="000144F9">
        <w:rPr>
          <w:rFonts w:asciiTheme="minorHAnsi" w:hAnsiTheme="minorHAnsi"/>
        </w:rPr>
        <w:t xml:space="preserve">Target </w:t>
      </w:r>
      <w:r w:rsidR="00FB32B2">
        <w:rPr>
          <w:rFonts w:asciiTheme="minorHAnsi" w:hAnsiTheme="minorHAnsi"/>
        </w:rPr>
        <w:t>Time</w:t>
      </w:r>
      <w:r w:rsidR="00B0209F">
        <w:rPr>
          <w:rFonts w:asciiTheme="minorHAnsi" w:hAnsiTheme="minorHAnsi"/>
        </w:rPr>
        <w:t>-O</w:t>
      </w:r>
      <w:r w:rsidR="00FB32B2">
        <w:rPr>
          <w:rFonts w:asciiTheme="minorHAnsi" w:hAnsiTheme="minorHAnsi"/>
        </w:rPr>
        <w:t>ut</w:t>
      </w:r>
      <w:r w:rsidRPr="000144F9">
        <w:rPr>
          <w:rFonts w:asciiTheme="minorHAnsi" w:hAnsiTheme="minorHAnsi"/>
        </w:rPr>
        <w:t>s</w:t>
      </w:r>
      <w:bookmarkEnd w:id="124"/>
      <w:bookmarkEnd w:id="125"/>
    </w:p>
    <w:p w14:paraId="167F59CD" w14:textId="729CE69D" w:rsidR="00F94234" w:rsidRPr="000144F9" w:rsidRDefault="00F94234" w:rsidP="00EC1B2B">
      <w:pPr>
        <w:pStyle w:val="Body"/>
      </w:pPr>
      <w:r w:rsidRPr="000144F9">
        <w:t>To detect unresponsive targets, time</w:t>
      </w:r>
      <w:r w:rsidR="00B0209F">
        <w:t>-</w:t>
      </w:r>
      <w:r w:rsidRPr="000144F9">
        <w:t xml:space="preserve">outs track </w:t>
      </w:r>
      <w:r w:rsidR="00A76B8E" w:rsidRPr="00A76B8E">
        <w:t xml:space="preserve">outstanding </w:t>
      </w:r>
      <w:r w:rsidRPr="000144F9">
        <w:t>requests to slave devices at the target</w:t>
      </w:r>
      <w:r w:rsidR="00B0209F">
        <w:t>-</w:t>
      </w:r>
      <w:r w:rsidRPr="000144F9">
        <w:t xml:space="preserve">side NoC bridges. When responses are not received from the target within </w:t>
      </w:r>
      <w:r w:rsidR="00FB32B2">
        <w:t>time</w:t>
      </w:r>
      <w:r w:rsidR="00B0209F">
        <w:t>-</w:t>
      </w:r>
      <w:r w:rsidR="00FB32B2">
        <w:t>out</w:t>
      </w:r>
      <w:r w:rsidRPr="000144F9">
        <w:t xml:space="preserve"> intervals, dummy error responses can be optionally autogenerated and sent back to the initiator. This allows </w:t>
      </w:r>
      <w:r w:rsidR="00B0209F">
        <w:t xml:space="preserve">the </w:t>
      </w:r>
      <w:r w:rsidRPr="000144F9">
        <w:t xml:space="preserve">recovery of reserved resources in the NoC and initiator.   </w:t>
      </w:r>
    </w:p>
    <w:p w14:paraId="2EA4DBD9" w14:textId="084808F4" w:rsidR="00F94234" w:rsidRPr="000144F9" w:rsidRDefault="00F94234" w:rsidP="00F94234">
      <w:pPr>
        <w:pStyle w:val="Heading3"/>
        <w:rPr>
          <w:rFonts w:asciiTheme="minorHAnsi" w:hAnsiTheme="minorHAnsi"/>
        </w:rPr>
      </w:pPr>
      <w:bookmarkStart w:id="126" w:name="_Toc498432535"/>
      <w:bookmarkStart w:id="127" w:name="_Toc506190435"/>
      <w:r w:rsidRPr="000144F9">
        <w:rPr>
          <w:rFonts w:asciiTheme="minorHAnsi" w:hAnsiTheme="minorHAnsi"/>
        </w:rPr>
        <w:t>Initiator Time</w:t>
      </w:r>
      <w:r w:rsidR="009A531C">
        <w:rPr>
          <w:rFonts w:asciiTheme="minorHAnsi" w:hAnsiTheme="minorHAnsi"/>
        </w:rPr>
        <w:t>-</w:t>
      </w:r>
      <w:r w:rsidR="00A76B8E">
        <w:rPr>
          <w:rFonts w:asciiTheme="minorHAnsi" w:hAnsiTheme="minorHAnsi"/>
        </w:rPr>
        <w:t>O</w:t>
      </w:r>
      <w:r w:rsidRPr="000144F9">
        <w:rPr>
          <w:rFonts w:asciiTheme="minorHAnsi" w:hAnsiTheme="minorHAnsi"/>
        </w:rPr>
        <w:t>uts</w:t>
      </w:r>
      <w:bookmarkEnd w:id="126"/>
      <w:bookmarkEnd w:id="127"/>
    </w:p>
    <w:p w14:paraId="0592ED86" w14:textId="7ED7566D" w:rsidR="00F94234" w:rsidRPr="000144F9" w:rsidRDefault="00F94234" w:rsidP="00EC1B2B">
      <w:pPr>
        <w:pStyle w:val="Body"/>
      </w:pPr>
      <w:r w:rsidRPr="000144F9">
        <w:t>On initiator</w:t>
      </w:r>
      <w:r w:rsidR="009A531C">
        <w:t>-</w:t>
      </w:r>
      <w:r w:rsidRPr="000144F9">
        <w:t>side bridges, time</w:t>
      </w:r>
      <w:r w:rsidR="009A531C">
        <w:t>-</w:t>
      </w:r>
      <w:r w:rsidRPr="000144F9">
        <w:t xml:space="preserve">outs can be maintained for </w:t>
      </w:r>
      <w:r w:rsidR="00FB32B2" w:rsidRPr="00FB32B2">
        <w:t xml:space="preserve">outstanding </w:t>
      </w:r>
      <w:r w:rsidRPr="000144F9">
        <w:t>transactions on the NoC. These time</w:t>
      </w:r>
      <w:r w:rsidR="009A531C">
        <w:t>-</w:t>
      </w:r>
      <w:r w:rsidRPr="000144F9">
        <w:t>outs allow detection of requests potentially dropped or stuck in the NoC. Time</w:t>
      </w:r>
      <w:r w:rsidR="009A531C">
        <w:t>-</w:t>
      </w:r>
      <w:r w:rsidRPr="000144F9">
        <w:t>out intervals are individually programmable and share timers for low</w:t>
      </w:r>
      <w:r w:rsidR="009A531C">
        <w:t>-</w:t>
      </w:r>
      <w:r w:rsidRPr="000144F9">
        <w:t xml:space="preserve">cost implementation. </w:t>
      </w:r>
    </w:p>
    <w:p w14:paraId="70AEF16A" w14:textId="261B8843" w:rsidR="00F94234" w:rsidRPr="000144F9" w:rsidRDefault="00F94234" w:rsidP="00F94234">
      <w:pPr>
        <w:pStyle w:val="Heading3"/>
        <w:rPr>
          <w:rFonts w:asciiTheme="minorHAnsi" w:hAnsiTheme="minorHAnsi"/>
        </w:rPr>
      </w:pPr>
      <w:bookmarkStart w:id="128" w:name="_Toc498432536"/>
      <w:bookmarkStart w:id="129" w:name="_Toc506190436"/>
      <w:r w:rsidRPr="000144F9">
        <w:rPr>
          <w:rFonts w:asciiTheme="minorHAnsi" w:hAnsiTheme="minorHAnsi"/>
        </w:rPr>
        <w:t xml:space="preserve">NoC </w:t>
      </w:r>
      <w:r w:rsidR="00FB32B2">
        <w:rPr>
          <w:rFonts w:asciiTheme="minorHAnsi" w:hAnsiTheme="minorHAnsi"/>
        </w:rPr>
        <w:t>Time</w:t>
      </w:r>
      <w:r w:rsidR="009A531C">
        <w:rPr>
          <w:rFonts w:asciiTheme="minorHAnsi" w:hAnsiTheme="minorHAnsi"/>
        </w:rPr>
        <w:t>-O</w:t>
      </w:r>
      <w:r w:rsidR="00FB32B2">
        <w:rPr>
          <w:rFonts w:asciiTheme="minorHAnsi" w:hAnsiTheme="minorHAnsi"/>
        </w:rPr>
        <w:t>ut</w:t>
      </w:r>
      <w:r w:rsidRPr="000144F9">
        <w:rPr>
          <w:rFonts w:asciiTheme="minorHAnsi" w:hAnsiTheme="minorHAnsi"/>
        </w:rPr>
        <w:t>s</w:t>
      </w:r>
      <w:bookmarkEnd w:id="128"/>
      <w:bookmarkEnd w:id="129"/>
    </w:p>
    <w:p w14:paraId="02705125" w14:textId="392547C0" w:rsidR="00F94234" w:rsidRDefault="00F94234" w:rsidP="00EC1B2B">
      <w:pPr>
        <w:pStyle w:val="Body"/>
      </w:pPr>
      <w:r w:rsidRPr="000144F9">
        <w:t>Another layer of time</w:t>
      </w:r>
      <w:r w:rsidR="009A531C">
        <w:t>-</w:t>
      </w:r>
      <w:r w:rsidRPr="000144F9">
        <w:t>outs occur</w:t>
      </w:r>
      <w:r w:rsidR="009A531C">
        <w:t>s</w:t>
      </w:r>
      <w:r w:rsidRPr="000144F9">
        <w:t xml:space="preserve"> based on backpressure from the slave device for requests and master devices for responses from </w:t>
      </w:r>
      <w:r w:rsidR="006D0BE5">
        <w:t xml:space="preserve">the </w:t>
      </w:r>
      <w:r w:rsidRPr="000144F9">
        <w:t>NoC. This can cause backup</w:t>
      </w:r>
      <w:r w:rsidR="009A531C">
        <w:t>s</w:t>
      </w:r>
      <w:r w:rsidRPr="000144F9">
        <w:t xml:space="preserve"> in the NoC</w:t>
      </w:r>
      <w:r w:rsidR="009A531C">
        <w:t>,</w:t>
      </w:r>
      <w:r w:rsidRPr="000144F9">
        <w:t xml:space="preserve"> potentially blocking other traffic. </w:t>
      </w:r>
      <w:r w:rsidR="00FB32B2">
        <w:t>Time</w:t>
      </w:r>
      <w:r w:rsidR="009A531C">
        <w:t>-</w:t>
      </w:r>
      <w:r w:rsidR="00FB32B2">
        <w:t>out</w:t>
      </w:r>
      <w:r w:rsidR="009A531C">
        <w:t>s</w:t>
      </w:r>
      <w:r w:rsidRPr="000144F9">
        <w:t xml:space="preserve"> for these events can be configured to start dropping requests or </w:t>
      </w:r>
      <w:r w:rsidR="006D0BE5">
        <w:t>responses</w:t>
      </w:r>
      <w:r w:rsidR="006D0BE5" w:rsidRPr="000144F9">
        <w:t xml:space="preserve"> </w:t>
      </w:r>
      <w:r w:rsidRPr="000144F9">
        <w:t>at the destination and raise fatal interrupts for CPU intervention.</w:t>
      </w:r>
    </w:p>
    <w:p w14:paraId="13B62B30" w14:textId="2BC79282" w:rsidR="00FE01C6" w:rsidRDefault="00FE01C6" w:rsidP="00FE01C6">
      <w:pPr>
        <w:pStyle w:val="Heading2"/>
        <w:rPr>
          <w:rFonts w:asciiTheme="minorHAnsi" w:hAnsiTheme="minorHAnsi"/>
        </w:rPr>
      </w:pPr>
      <w:bookmarkStart w:id="130" w:name="_Ref505974674"/>
      <w:bookmarkStart w:id="131" w:name="_Toc506190437"/>
      <w:r w:rsidRPr="00FE01C6">
        <w:rPr>
          <w:rFonts w:asciiTheme="minorHAnsi" w:hAnsiTheme="minorHAnsi"/>
        </w:rPr>
        <w:t xml:space="preserve">Status of </w:t>
      </w:r>
      <w:r w:rsidR="002863C9">
        <w:rPr>
          <w:rFonts w:asciiTheme="minorHAnsi" w:hAnsiTheme="minorHAnsi"/>
        </w:rPr>
        <w:t>T</w:t>
      </w:r>
      <w:r w:rsidRPr="00FE01C6">
        <w:rPr>
          <w:rFonts w:asciiTheme="minorHAnsi" w:hAnsiTheme="minorHAnsi"/>
        </w:rPr>
        <w:t xml:space="preserve">raffic to </w:t>
      </w:r>
      <w:r w:rsidR="002863C9">
        <w:rPr>
          <w:rFonts w:asciiTheme="minorHAnsi" w:hAnsiTheme="minorHAnsi"/>
        </w:rPr>
        <w:t>P</w:t>
      </w:r>
      <w:r w:rsidRPr="00FE01C6">
        <w:rPr>
          <w:rFonts w:asciiTheme="minorHAnsi" w:hAnsiTheme="minorHAnsi"/>
        </w:rPr>
        <w:t xml:space="preserve">ower </w:t>
      </w:r>
      <w:r w:rsidR="002863C9">
        <w:rPr>
          <w:rFonts w:asciiTheme="minorHAnsi" w:hAnsiTheme="minorHAnsi"/>
        </w:rPr>
        <w:t>G</w:t>
      </w:r>
      <w:r w:rsidRPr="00FE01C6">
        <w:rPr>
          <w:rFonts w:asciiTheme="minorHAnsi" w:hAnsiTheme="minorHAnsi"/>
        </w:rPr>
        <w:t xml:space="preserve">ated </w:t>
      </w:r>
      <w:r w:rsidR="00AA2F74">
        <w:rPr>
          <w:rFonts w:asciiTheme="minorHAnsi" w:hAnsiTheme="minorHAnsi"/>
        </w:rPr>
        <w:t>B</w:t>
      </w:r>
      <w:r w:rsidRPr="00FE01C6">
        <w:rPr>
          <w:rFonts w:asciiTheme="minorHAnsi" w:hAnsiTheme="minorHAnsi"/>
        </w:rPr>
        <w:t>locks</w:t>
      </w:r>
      <w:bookmarkEnd w:id="130"/>
      <w:bookmarkEnd w:id="131"/>
    </w:p>
    <w:p w14:paraId="201BE521" w14:textId="0D39DF78" w:rsidR="00FE01C6" w:rsidRDefault="00EA359A" w:rsidP="00AA2F74">
      <w:pPr>
        <w:pStyle w:val="Body"/>
      </w:pPr>
      <w:r w:rsidRPr="00EA359A">
        <w:t>Interrupt status bits are maintained that flag any errors causing the traffic to be misrouted to a gated power domain.</w:t>
      </w:r>
    </w:p>
    <w:p w14:paraId="2E186590" w14:textId="26472DD6" w:rsidR="00A741B0" w:rsidRPr="000144F9" w:rsidRDefault="00A741B0" w:rsidP="00A741B0">
      <w:pPr>
        <w:pStyle w:val="Heading2"/>
        <w:rPr>
          <w:rFonts w:asciiTheme="minorHAnsi" w:hAnsiTheme="minorHAnsi"/>
        </w:rPr>
      </w:pPr>
      <w:bookmarkStart w:id="132" w:name="_Toc506190438"/>
      <w:r w:rsidRPr="000144F9">
        <w:rPr>
          <w:rFonts w:asciiTheme="minorHAnsi" w:hAnsiTheme="minorHAnsi"/>
        </w:rPr>
        <w:t>Error Logging and Fault Reporting</w:t>
      </w:r>
      <w:bookmarkEnd w:id="132"/>
    </w:p>
    <w:p w14:paraId="78FD1BC7" w14:textId="77777777" w:rsidR="00A741B0" w:rsidRPr="000144F9" w:rsidRDefault="00A741B0" w:rsidP="00A741B0">
      <w:pPr>
        <w:pStyle w:val="Body"/>
      </w:pPr>
      <w:r w:rsidRPr="000144F9">
        <w:t>Interrupt and fault</w:t>
      </w:r>
      <w:r>
        <w:t>-</w:t>
      </w:r>
      <w:r w:rsidRPr="000144F9">
        <w:t>control signals from each NoC element are reported to a centralized fault controller. These signals are asynchronously delivered, locally synchronized</w:t>
      </w:r>
      <w:r>
        <w:t>,</w:t>
      </w:r>
      <w:r w:rsidRPr="000144F9">
        <w:t xml:space="preserve"> and captured into interrupt status and mask registers. A simple register interface, accessible over regbus, is provided to show </w:t>
      </w:r>
      <w:r>
        <w:t>the</w:t>
      </w:r>
      <w:r w:rsidRPr="000144F9">
        <w:t xml:space="preserve"> element </w:t>
      </w:r>
      <w:r>
        <w:t xml:space="preserve">that </w:t>
      </w:r>
      <w:r w:rsidRPr="000144F9">
        <w:t xml:space="preserve">raised an alarm. For additional granularity, multiple types of interrupt signals are also tracked from each element. The detailed information is accessible </w:t>
      </w:r>
      <w:r>
        <w:lastRenderedPageBreak/>
        <w:t>through</w:t>
      </w:r>
      <w:r w:rsidRPr="000144F9">
        <w:t xml:space="preserve"> regbus access to status stored in the element that sources the alarm. Errors are counted where they happen, and alarms (interrupts) </w:t>
      </w:r>
      <w:r>
        <w:t>are</w:t>
      </w:r>
      <w:r w:rsidRPr="000144F9">
        <w:t xml:space="preserve"> raised and delivered to the fault controller. Correctable ECC errors </w:t>
      </w:r>
      <w:r>
        <w:t>do</w:t>
      </w:r>
      <w:r w:rsidRPr="000144F9">
        <w:t xml:space="preserve"> not halt progress, but </w:t>
      </w:r>
      <w:r>
        <w:t>are</w:t>
      </w:r>
      <w:r w:rsidRPr="000144F9">
        <w:t xml:space="preserve"> counted and an appropriate interrupt </w:t>
      </w:r>
      <w:r>
        <w:t>is</w:t>
      </w:r>
      <w:r w:rsidRPr="000144F9">
        <w:t xml:space="preserve"> raised.</w:t>
      </w:r>
    </w:p>
    <w:p w14:paraId="211F92A9" w14:textId="77777777" w:rsidR="00A741B0" w:rsidRPr="000144F9" w:rsidRDefault="00A741B0" w:rsidP="00A741B0">
      <w:pPr>
        <w:pStyle w:val="Heading2"/>
        <w:rPr>
          <w:rFonts w:asciiTheme="minorHAnsi" w:hAnsiTheme="minorHAnsi"/>
        </w:rPr>
      </w:pPr>
      <w:bookmarkStart w:id="133" w:name="_Toc506190439"/>
      <w:r w:rsidRPr="000144F9">
        <w:rPr>
          <w:rFonts w:asciiTheme="minorHAnsi" w:hAnsiTheme="minorHAnsi"/>
        </w:rPr>
        <w:t xml:space="preserve">Configuration </w:t>
      </w:r>
      <w:r>
        <w:rPr>
          <w:rFonts w:asciiTheme="minorHAnsi" w:hAnsiTheme="minorHAnsi"/>
        </w:rPr>
        <w:t>O</w:t>
      </w:r>
      <w:r w:rsidRPr="000144F9">
        <w:rPr>
          <w:rFonts w:asciiTheme="minorHAnsi" w:hAnsiTheme="minorHAnsi"/>
        </w:rPr>
        <w:t xml:space="preserve">ptions </w:t>
      </w:r>
      <w:r>
        <w:rPr>
          <w:rFonts w:asciiTheme="minorHAnsi" w:hAnsiTheme="minorHAnsi"/>
        </w:rPr>
        <w:t>T</w:t>
      </w:r>
      <w:r w:rsidRPr="000144F9">
        <w:rPr>
          <w:rFonts w:asciiTheme="minorHAnsi" w:hAnsiTheme="minorHAnsi"/>
        </w:rPr>
        <w:t>hrough NocStudio</w:t>
      </w:r>
      <w:bookmarkEnd w:id="133"/>
    </w:p>
    <w:p w14:paraId="534A307D" w14:textId="77777777" w:rsidR="00A741B0" w:rsidRPr="00EC1B2B" w:rsidRDefault="00A741B0" w:rsidP="00A741B0">
      <w:pPr>
        <w:pStyle w:val="Body"/>
      </w:pPr>
      <w:r w:rsidRPr="00EC1B2B">
        <w:t>Different end-user applications, from servers to data-center storage to automotive applications, often require different levels of resilience and reliability. Most options described above can be configured through NocStudio. All the resilience options are a trade-off between robustness and area/power. Architects can evaluate these trade-offs and make appropriate design decisions using NocStudio.</w:t>
      </w:r>
    </w:p>
    <w:p w14:paraId="663E5E39" w14:textId="77777777" w:rsidR="00A741B0" w:rsidRPr="000144F9" w:rsidRDefault="00A741B0" w:rsidP="00EC1B2B">
      <w:pPr>
        <w:pStyle w:val="Body"/>
      </w:pPr>
    </w:p>
    <w:bookmarkEnd w:id="54"/>
    <w:bookmarkEnd w:id="55"/>
    <w:p w14:paraId="5B361344" w14:textId="3EAEFBAE" w:rsidR="00A47BBD" w:rsidRPr="00C7536B" w:rsidRDefault="00A47BBD" w:rsidP="00A47BBD">
      <w:pPr>
        <w:pStyle w:val="Body"/>
        <w:rPr>
          <w:rFonts w:asciiTheme="majorHAnsi" w:hAnsiTheme="majorHAnsi"/>
          <w:szCs w:val="20"/>
        </w:rPr>
      </w:pPr>
    </w:p>
    <w:p w14:paraId="448DED32" w14:textId="77777777" w:rsidR="00A47BBD" w:rsidRDefault="00A47BBD" w:rsidP="00A47BBD">
      <w:pPr>
        <w:pStyle w:val="Body"/>
        <w:rPr>
          <w:rFonts w:asciiTheme="majorHAnsi" w:hAnsiTheme="majorHAnsi"/>
        </w:rPr>
      </w:pPr>
    </w:p>
    <w:p w14:paraId="5D827078" w14:textId="1414EAF2" w:rsidR="00BB353F" w:rsidRPr="00C7536B" w:rsidRDefault="00BB353F" w:rsidP="00BB353F">
      <w:pPr>
        <w:pStyle w:val="Heading1"/>
      </w:pPr>
      <w:bookmarkStart w:id="134" w:name="_Ref505975033"/>
      <w:bookmarkStart w:id="135" w:name="_Toc506190440"/>
      <w:r>
        <w:lastRenderedPageBreak/>
        <w:t>External Safety Mechanisms</w:t>
      </w:r>
      <w:bookmarkEnd w:id="134"/>
      <w:bookmarkEnd w:id="135"/>
    </w:p>
    <w:p w14:paraId="560635AB" w14:textId="728BC58D" w:rsidR="00F243D4" w:rsidRDefault="00F243D4" w:rsidP="00AA2F74">
      <w:pPr>
        <w:pStyle w:val="Body"/>
      </w:pPr>
      <w:bookmarkStart w:id="136" w:name="_Ref503975337"/>
      <w:r>
        <w:t>For designs that target ASIL-C or ASIL-D, it may be necessary to add external diagnostics in addition to the safety coverage provided internal to the Netspeed IP.</w:t>
      </w:r>
    </w:p>
    <w:p w14:paraId="0D521626" w14:textId="2799E580" w:rsidR="005248C2" w:rsidRPr="000144F9" w:rsidRDefault="005248C2" w:rsidP="005248C2">
      <w:pPr>
        <w:pStyle w:val="Heading2"/>
      </w:pPr>
      <w:bookmarkStart w:id="137" w:name="_Toc506190441"/>
      <w:r w:rsidRPr="000144F9">
        <w:t>Network BIST Architecture</w:t>
      </w:r>
      <w:bookmarkEnd w:id="136"/>
      <w:bookmarkEnd w:id="137"/>
    </w:p>
    <w:p w14:paraId="21286FCC" w14:textId="77777777" w:rsidR="005248C2" w:rsidRPr="000144F9" w:rsidRDefault="005248C2" w:rsidP="00EC1B2B">
      <w:pPr>
        <w:pStyle w:val="Body"/>
      </w:pPr>
      <w:r>
        <w:t xml:space="preserve">Figure 9 is a logical diagram of the </w:t>
      </w:r>
      <w:r w:rsidRPr="000144F9">
        <w:t>NetSpeed Network BIST</w:t>
      </w:r>
      <w:r>
        <w:t>,</w:t>
      </w:r>
      <w:r w:rsidRPr="000144F9">
        <w:t xml:space="preserve"> an on-chip feature that performs a Built-</w:t>
      </w:r>
      <w:r>
        <w:t>I</w:t>
      </w:r>
      <w:r w:rsidRPr="000144F9">
        <w:t>n Self-Test</w:t>
      </w:r>
      <w:r>
        <w:t xml:space="preserve"> (BIST</w:t>
      </w:r>
      <w:r w:rsidRPr="000144F9">
        <w:t xml:space="preserve">) </w:t>
      </w:r>
      <w:r>
        <w:t>on</w:t>
      </w:r>
      <w:r w:rsidRPr="000144F9">
        <w:t xml:space="preserve"> the network to verify that it is functioning </w:t>
      </w:r>
      <w:r>
        <w:t>properly</w:t>
      </w:r>
      <w:r w:rsidRPr="000144F9">
        <w:t>.  Network BIST</w:t>
      </w:r>
      <w:r w:rsidRPr="000144F9" w:rsidDel="00A375F8">
        <w:t xml:space="preserve"> </w:t>
      </w:r>
      <w:r w:rsidRPr="000144F9">
        <w:t>issues a sequence of packets into the network</w:t>
      </w:r>
      <w:r>
        <w:t xml:space="preserve">, then </w:t>
      </w:r>
      <w:r w:rsidRPr="000144F9">
        <w:t xml:space="preserve">verifies that </w:t>
      </w:r>
      <w:r>
        <w:t>these packets</w:t>
      </w:r>
      <w:r w:rsidRPr="000144F9">
        <w:t xml:space="preserve"> are received </w:t>
      </w:r>
      <w:r>
        <w:t xml:space="preserve">without data corruption </w:t>
      </w:r>
      <w:r w:rsidRPr="000144F9">
        <w:t xml:space="preserve">on the far side.  </w:t>
      </w:r>
      <w:r>
        <w:t>The feature</w:t>
      </w:r>
      <w:r w:rsidRPr="000144F9">
        <w:t xml:space="preserve"> check</w:t>
      </w:r>
      <w:r>
        <w:t>s</w:t>
      </w:r>
      <w:r w:rsidRPr="000144F9">
        <w:t xml:space="preserve"> for stuck-at values in the network links and all network storage structures.</w:t>
      </w:r>
    </w:p>
    <w:p w14:paraId="27559D3C" w14:textId="77777777" w:rsidR="005248C2" w:rsidRDefault="005248C2" w:rsidP="005248C2">
      <w:r>
        <w:rPr>
          <w:noProof/>
        </w:rPr>
        <w:drawing>
          <wp:inline distT="0" distB="0" distL="0" distR="0" wp14:anchorId="331D8FCD" wp14:editId="460446F0">
            <wp:extent cx="5942724" cy="315722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Network BIST.emf"/>
                    <pic:cNvPicPr/>
                  </pic:nvPicPr>
                  <pic:blipFill>
                    <a:blip r:embed="rId20"/>
                    <a:stretch>
                      <a:fillRect/>
                    </a:stretch>
                  </pic:blipFill>
                  <pic:spPr>
                    <a:xfrm>
                      <a:off x="0" y="0"/>
                      <a:ext cx="5942724" cy="3157220"/>
                    </a:xfrm>
                    <a:prstGeom prst="rect">
                      <a:avLst/>
                    </a:prstGeom>
                  </pic:spPr>
                </pic:pic>
              </a:graphicData>
            </a:graphic>
          </wp:inline>
        </w:drawing>
      </w:r>
    </w:p>
    <w:p w14:paraId="1A7DBC26" w14:textId="32983364" w:rsidR="005248C2" w:rsidRPr="000144F9" w:rsidRDefault="005248C2" w:rsidP="005248C2">
      <w:pPr>
        <w:pStyle w:val="StyleCaptionCentered"/>
      </w:pPr>
      <w:bookmarkStart w:id="138" w:name="_Toc506190501"/>
      <w:r w:rsidRPr="000144F9">
        <w:t xml:space="preserve">Figure </w:t>
      </w:r>
      <w:fldSimple w:instr=" SEQ Figure \* ARABIC ">
        <w:r w:rsidR="009A2B62">
          <w:rPr>
            <w:noProof/>
          </w:rPr>
          <w:t>8</w:t>
        </w:r>
      </w:fldSimple>
      <w:r>
        <w:t xml:space="preserve"> </w:t>
      </w:r>
      <w:r w:rsidRPr="000144F9">
        <w:t>Network BIST</w:t>
      </w:r>
      <w:bookmarkEnd w:id="138"/>
    </w:p>
    <w:p w14:paraId="64A7BDDE" w14:textId="77777777" w:rsidR="005248C2" w:rsidRPr="000144F9" w:rsidRDefault="005248C2" w:rsidP="00EC1B2B">
      <w:pPr>
        <w:pStyle w:val="Body"/>
      </w:pPr>
      <w:r w:rsidRPr="000144F9">
        <w:t>Network BIST inserts packets into the network in the bridge logic (both master and slave bridges).  The packets are sent through every available path in the network, through every route and every layer.</w:t>
      </w:r>
    </w:p>
    <w:p w14:paraId="122BD31B" w14:textId="77777777" w:rsidR="005248C2" w:rsidRPr="000144F9" w:rsidRDefault="005248C2" w:rsidP="00EC1B2B">
      <w:pPr>
        <w:pStyle w:val="Body"/>
      </w:pPr>
      <w:r w:rsidRPr="000144F9">
        <w:t xml:space="preserve">NocStudio automatically configures the BIST logic based on the constructed network.  For each bridge, it creates a sequence of packets to send into the network for each interface, ensuring that every possible path is exercised.  The bridges are also programmed on the receiving side to know what packets </w:t>
      </w:r>
      <w:r>
        <w:t xml:space="preserve">to </w:t>
      </w:r>
      <w:r w:rsidRPr="000144F9">
        <w:t>expect for BIST</w:t>
      </w:r>
      <w:r>
        <w:t>. This way they can</w:t>
      </w:r>
      <w:r w:rsidRPr="000144F9">
        <w:t xml:space="preserve"> identify whether all packets have arrived and whether they all have the correct values.</w:t>
      </w:r>
    </w:p>
    <w:p w14:paraId="364E640A" w14:textId="77777777" w:rsidR="005248C2" w:rsidRPr="000144F9" w:rsidRDefault="005248C2" w:rsidP="00EC1B2B">
      <w:pPr>
        <w:pStyle w:val="Body"/>
      </w:pPr>
      <w:r w:rsidRPr="000144F9">
        <w:lastRenderedPageBreak/>
        <w:t xml:space="preserve">If any packets are lost or corrupted, the network </w:t>
      </w:r>
      <w:r>
        <w:t>is</w:t>
      </w:r>
      <w:r w:rsidRPr="000144F9">
        <w:t xml:space="preserve"> able to generate an interrupt to alert the system that </w:t>
      </w:r>
      <w:r>
        <w:t xml:space="preserve">it </w:t>
      </w:r>
      <w:r w:rsidRPr="000144F9">
        <w:t>has detected</w:t>
      </w:r>
      <w:r>
        <w:t xml:space="preserve"> a problem</w:t>
      </w:r>
      <w:r w:rsidRPr="000144F9">
        <w:t>.</w:t>
      </w:r>
    </w:p>
    <w:p w14:paraId="78609411" w14:textId="77777777" w:rsidR="005248C2" w:rsidRPr="000144F9" w:rsidRDefault="005248C2" w:rsidP="00EC1B2B">
      <w:pPr>
        <w:pStyle w:val="Body"/>
      </w:pPr>
      <w:r w:rsidRPr="000144F9">
        <w:t>If packets are stuck in the network for any reason, Network BIST indicate</w:t>
      </w:r>
      <w:r>
        <w:t>s that</w:t>
      </w:r>
      <w:r w:rsidRPr="000144F9">
        <w:t xml:space="preserve"> the network is down through the same mechanism.</w:t>
      </w:r>
    </w:p>
    <w:p w14:paraId="2C1D5879" w14:textId="77777777" w:rsidR="005248C2" w:rsidRPr="000144F9" w:rsidRDefault="005248C2" w:rsidP="005248C2">
      <w:pPr>
        <w:pStyle w:val="Heading3"/>
        <w:rPr>
          <w:rFonts w:asciiTheme="minorHAnsi" w:hAnsiTheme="minorHAnsi"/>
        </w:rPr>
      </w:pPr>
      <w:bookmarkStart w:id="139" w:name="_Toc506190442"/>
      <w:r w:rsidRPr="000144F9">
        <w:rPr>
          <w:rFonts w:asciiTheme="minorHAnsi" w:hAnsiTheme="minorHAnsi"/>
        </w:rPr>
        <w:t>BIST Control Interface</w:t>
      </w:r>
      <w:bookmarkEnd w:id="139"/>
    </w:p>
    <w:p w14:paraId="7CD7DD04" w14:textId="77777777" w:rsidR="005248C2" w:rsidRPr="000144F9" w:rsidRDefault="005248C2" w:rsidP="005248C2">
      <w:r w:rsidRPr="000144F9">
        <w:t xml:space="preserve">The BIST </w:t>
      </w:r>
      <w:r>
        <w:t>C</w:t>
      </w:r>
      <w:r w:rsidRPr="000144F9">
        <w:t>ontrol module is a global state</w:t>
      </w:r>
      <w:r>
        <w:t xml:space="preserve"> </w:t>
      </w:r>
      <w:r w:rsidRPr="000144F9">
        <w:t>machine that controls Network BIST</w:t>
      </w:r>
      <w:r>
        <w:t xml:space="preserve"> (see Figure 10)</w:t>
      </w:r>
      <w:r w:rsidRPr="000144F9">
        <w:t xml:space="preserve">. </w:t>
      </w:r>
    </w:p>
    <w:p w14:paraId="0046D21A" w14:textId="77777777" w:rsidR="005248C2" w:rsidRPr="000144F9" w:rsidRDefault="005248C2" w:rsidP="005248C2">
      <w:pPr>
        <w:keepNext/>
        <w:jc w:val="center"/>
      </w:pPr>
      <w:r>
        <w:rPr>
          <w:noProof/>
        </w:rPr>
        <w:drawing>
          <wp:inline distT="0" distB="0" distL="0" distR="0" wp14:anchorId="15029B06" wp14:editId="31481A2A">
            <wp:extent cx="4663351" cy="19464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BIST Control.emf"/>
                    <pic:cNvPicPr/>
                  </pic:nvPicPr>
                  <pic:blipFill>
                    <a:blip r:embed="rId21"/>
                    <a:stretch>
                      <a:fillRect/>
                    </a:stretch>
                  </pic:blipFill>
                  <pic:spPr>
                    <a:xfrm>
                      <a:off x="0" y="0"/>
                      <a:ext cx="4663351" cy="1946467"/>
                    </a:xfrm>
                    <a:prstGeom prst="rect">
                      <a:avLst/>
                    </a:prstGeom>
                  </pic:spPr>
                </pic:pic>
              </a:graphicData>
            </a:graphic>
          </wp:inline>
        </w:drawing>
      </w:r>
    </w:p>
    <w:p w14:paraId="37F6D56F" w14:textId="5DBE9582" w:rsidR="005248C2" w:rsidRPr="000144F9" w:rsidRDefault="005248C2" w:rsidP="005248C2">
      <w:pPr>
        <w:pStyle w:val="StyleCaptionCentered"/>
      </w:pPr>
      <w:bookmarkStart w:id="140" w:name="_Toc506190502"/>
      <w:r w:rsidRPr="000144F9">
        <w:t xml:space="preserve">Figure </w:t>
      </w:r>
      <w:fldSimple w:instr=" SEQ Figure \* ARABIC ">
        <w:r w:rsidR="009A2B62">
          <w:rPr>
            <w:noProof/>
          </w:rPr>
          <w:t>9</w:t>
        </w:r>
      </w:fldSimple>
      <w:r>
        <w:t xml:space="preserve"> </w:t>
      </w:r>
      <w:r w:rsidRPr="000144F9">
        <w:t>BIST Control</w:t>
      </w:r>
      <w:bookmarkEnd w:id="140"/>
    </w:p>
    <w:p w14:paraId="1366E0B0" w14:textId="77777777" w:rsidR="005248C2" w:rsidRPr="000144F9" w:rsidRDefault="005248C2" w:rsidP="00EC1B2B">
      <w:pPr>
        <w:pStyle w:val="Body"/>
      </w:pPr>
      <w:r w:rsidRPr="000144F9">
        <w:t xml:space="preserve">The Network BIST sequence is triggered by a register access to the BIST </w:t>
      </w:r>
      <w:r>
        <w:t>C</w:t>
      </w:r>
      <w:r w:rsidRPr="000144F9">
        <w:t>ontrol.  When triggered, the BIST signal</w:t>
      </w:r>
      <w:r>
        <w:t>s</w:t>
      </w:r>
      <w:r w:rsidRPr="000144F9">
        <w:t xml:space="preserve"> to all bridges through a sideband mechanism that the BIST sequences should begin.  Each bridge initiate</w:t>
      </w:r>
      <w:r>
        <w:t>s</w:t>
      </w:r>
      <w:r w:rsidRPr="000144F9">
        <w:t xml:space="preserve"> </w:t>
      </w:r>
      <w:r>
        <w:t>its</w:t>
      </w:r>
      <w:r w:rsidRPr="000144F9">
        <w:t xml:space="preserve"> sequence of packets.</w:t>
      </w:r>
    </w:p>
    <w:p w14:paraId="6CC68E3C" w14:textId="77777777" w:rsidR="005248C2" w:rsidRPr="000144F9" w:rsidRDefault="005248C2" w:rsidP="00EC1B2B">
      <w:pPr>
        <w:pStyle w:val="Body"/>
      </w:pPr>
      <w:r w:rsidRPr="000144F9">
        <w:t xml:space="preserve">The BIST Control also has a </w:t>
      </w:r>
      <w:r>
        <w:t>time-out</w:t>
      </w:r>
      <w:r w:rsidRPr="000144F9">
        <w:t xml:space="preserve"> value register</w:t>
      </w:r>
      <w:r>
        <w:t xml:space="preserve"> that </w:t>
      </w:r>
      <w:r w:rsidRPr="000144F9">
        <w:t>indicate</w:t>
      </w:r>
      <w:r>
        <w:t>s</w:t>
      </w:r>
      <w:r w:rsidRPr="000144F9">
        <w:t xml:space="preserve"> </w:t>
      </w:r>
      <w:r>
        <w:t>the amount of</w:t>
      </w:r>
      <w:r w:rsidRPr="000144F9">
        <w:t xml:space="preserve"> time the BIST engine is allowed to run before the packets are considered stuck or lost in the network.  Ample time should be programmed to ensure </w:t>
      </w:r>
      <w:r>
        <w:t xml:space="preserve">that </w:t>
      </w:r>
      <w:r w:rsidRPr="000144F9">
        <w:t xml:space="preserve">no false failures are flagged.  When the BIST sequence is started, a timer </w:t>
      </w:r>
      <w:r>
        <w:t>is</w:t>
      </w:r>
      <w:r w:rsidRPr="000144F9">
        <w:t xml:space="preserve"> triggered and </w:t>
      </w:r>
      <w:r>
        <w:t xml:space="preserve">it </w:t>
      </w:r>
      <w:r w:rsidRPr="000144F9">
        <w:t>count</w:t>
      </w:r>
      <w:r>
        <w:t>s</w:t>
      </w:r>
      <w:r w:rsidRPr="000144F9">
        <w:t xml:space="preserve"> until the programmed value is hit.  If any packets have</w:t>
      </w:r>
      <w:r>
        <w:t xml:space="preserve"> not</w:t>
      </w:r>
      <w:r w:rsidRPr="000144F9">
        <w:t xml:space="preserve"> arrived at the destination, an interrupt </w:t>
      </w:r>
      <w:r>
        <w:t>is</w:t>
      </w:r>
      <w:r w:rsidRPr="000144F9">
        <w:t xml:space="preserve"> signaled </w:t>
      </w:r>
      <w:r>
        <w:t xml:space="preserve">to </w:t>
      </w:r>
      <w:r w:rsidRPr="000144F9">
        <w:t>indicat</w:t>
      </w:r>
      <w:r>
        <w:t>e</w:t>
      </w:r>
      <w:r w:rsidRPr="000144F9">
        <w:t xml:space="preserve"> that a BIST error has occurred.</w:t>
      </w:r>
    </w:p>
    <w:p w14:paraId="184B8CE2" w14:textId="77777777" w:rsidR="005248C2" w:rsidRPr="000144F9" w:rsidRDefault="005248C2" w:rsidP="00EC1B2B">
      <w:pPr>
        <w:pStyle w:val="Body"/>
      </w:pPr>
      <w:r w:rsidRPr="000144F9">
        <w:t xml:space="preserve">The BIST error detection logic can be stimulated in hardware by setting the </w:t>
      </w:r>
      <w:r>
        <w:t>time-out</w:t>
      </w:r>
      <w:r w:rsidRPr="000144F9">
        <w:t xml:space="preserve"> value to a very small value.</w:t>
      </w:r>
    </w:p>
    <w:p w14:paraId="256881F6" w14:textId="77777777" w:rsidR="005248C2" w:rsidRPr="000144F9" w:rsidRDefault="005248C2" w:rsidP="005248C2">
      <w:pPr>
        <w:pStyle w:val="Heading3"/>
        <w:rPr>
          <w:rFonts w:asciiTheme="minorHAnsi" w:hAnsiTheme="minorHAnsi"/>
        </w:rPr>
      </w:pPr>
      <w:bookmarkStart w:id="141" w:name="_Toc506190443"/>
      <w:r w:rsidRPr="000144F9">
        <w:rPr>
          <w:rFonts w:asciiTheme="minorHAnsi" w:hAnsiTheme="minorHAnsi"/>
        </w:rPr>
        <w:t>BIST Packet Length and Value</w:t>
      </w:r>
      <w:bookmarkEnd w:id="141"/>
    </w:p>
    <w:p w14:paraId="354E7543" w14:textId="77777777" w:rsidR="005248C2" w:rsidRPr="000144F9" w:rsidRDefault="005248C2" w:rsidP="00EC1B2B">
      <w:pPr>
        <w:pStyle w:val="Body"/>
      </w:pPr>
      <w:r w:rsidRPr="000144F9">
        <w:t>The Network BIST</w:t>
      </w:r>
      <w:r>
        <w:t>-</w:t>
      </w:r>
      <w:r w:rsidRPr="000144F9">
        <w:t>generate</w:t>
      </w:r>
      <w:r>
        <w:t xml:space="preserve">d </w:t>
      </w:r>
      <w:r w:rsidRPr="000144F9">
        <w:t xml:space="preserve">packets are intended to check that the routes are functional, as well as </w:t>
      </w:r>
      <w:r>
        <w:t xml:space="preserve">to </w:t>
      </w:r>
      <w:r w:rsidRPr="000144F9">
        <w:t>check</w:t>
      </w:r>
      <w:r>
        <w:t xml:space="preserve"> </w:t>
      </w:r>
      <w:r w:rsidRPr="000144F9">
        <w:t>for stuck-at values within the NoC.</w:t>
      </w:r>
    </w:p>
    <w:p w14:paraId="1DF55C57" w14:textId="77777777" w:rsidR="005248C2" w:rsidRDefault="005248C2" w:rsidP="00EC1B2B">
      <w:pPr>
        <w:pStyle w:val="Body"/>
      </w:pPr>
      <w:r w:rsidRPr="000144F9">
        <w:t>To check stuck-at faults, the BIST send</w:t>
      </w:r>
      <w:r>
        <w:t>s</w:t>
      </w:r>
      <w:r w:rsidRPr="000144F9">
        <w:t xml:space="preserve"> multiple packets through each route in the network.  Each packet carr</w:t>
      </w:r>
      <w:r>
        <w:t>ies</w:t>
      </w:r>
      <w:r w:rsidRPr="000144F9">
        <w:t xml:space="preserve"> a different payload value to detect stuck-at values.  The packets send the following patterns repeated for the length of the packet:</w:t>
      </w:r>
    </w:p>
    <w:p w14:paraId="68E436A4" w14:textId="76BFBD35" w:rsidR="005248C2" w:rsidRPr="000144F9" w:rsidRDefault="005248C2" w:rsidP="00BE0040">
      <w:pPr>
        <w:pStyle w:val="StyleCaptionCentered"/>
        <w:keepNext/>
      </w:pPr>
      <w:bookmarkStart w:id="142" w:name="_Toc506190520"/>
      <w:r>
        <w:lastRenderedPageBreak/>
        <w:t xml:space="preserve">Table </w:t>
      </w:r>
      <w:fldSimple w:instr=" SEQ Table \* ARABIC ">
        <w:r w:rsidR="00865650">
          <w:rPr>
            <w:noProof/>
          </w:rPr>
          <w:t>1</w:t>
        </w:r>
      </w:fldSimple>
      <w:r>
        <w:t xml:space="preserve"> Packet Pattern</w:t>
      </w:r>
      <w:bookmarkEnd w:id="142"/>
    </w:p>
    <w:tbl>
      <w:tblPr>
        <w:tblStyle w:val="GridTable1Light"/>
        <w:tblW w:w="0" w:type="auto"/>
        <w:jc w:val="center"/>
        <w:tblLook w:val="04A0" w:firstRow="1" w:lastRow="0" w:firstColumn="1" w:lastColumn="0" w:noHBand="0" w:noVBand="1"/>
      </w:tblPr>
      <w:tblGrid>
        <w:gridCol w:w="2875"/>
      </w:tblGrid>
      <w:tr w:rsidR="005248C2" w:rsidRPr="000144F9" w14:paraId="2AC12D93" w14:textId="77777777" w:rsidTr="00372E7A">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161124E5" w14:textId="77777777" w:rsidR="005248C2" w:rsidRPr="000144F9" w:rsidRDefault="005248C2" w:rsidP="00372E7A">
            <w:r w:rsidRPr="000144F9">
              <w:t>Packet Pattern (Repeated)</w:t>
            </w:r>
          </w:p>
        </w:tc>
      </w:tr>
      <w:tr w:rsidR="005248C2" w:rsidRPr="000144F9" w14:paraId="63F991A1" w14:textId="77777777" w:rsidTr="00372E7A">
        <w:trPr>
          <w:trHeight w:val="250"/>
          <w:jc w:val="center"/>
        </w:trPr>
        <w:tc>
          <w:tcPr>
            <w:cnfStyle w:val="001000000000" w:firstRow="0" w:lastRow="0" w:firstColumn="1" w:lastColumn="0" w:oddVBand="0" w:evenVBand="0" w:oddHBand="0" w:evenHBand="0" w:firstRowFirstColumn="0" w:firstRowLastColumn="0" w:lastRowFirstColumn="0" w:lastRowLastColumn="0"/>
            <w:tcW w:w="2875" w:type="dxa"/>
          </w:tcPr>
          <w:p w14:paraId="4FFE25B6" w14:textId="77777777" w:rsidR="005248C2" w:rsidRPr="000144F9" w:rsidRDefault="005248C2" w:rsidP="00372E7A">
            <w:r w:rsidRPr="000144F9">
              <w:t>0000</w:t>
            </w:r>
          </w:p>
        </w:tc>
      </w:tr>
      <w:tr w:rsidR="005248C2" w:rsidRPr="000144F9" w14:paraId="6510F740" w14:textId="77777777" w:rsidTr="00372E7A">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7854B782" w14:textId="77777777" w:rsidR="005248C2" w:rsidRPr="000144F9" w:rsidRDefault="005248C2" w:rsidP="00372E7A">
            <w:r w:rsidRPr="000144F9">
              <w:t>1111</w:t>
            </w:r>
          </w:p>
        </w:tc>
      </w:tr>
      <w:tr w:rsidR="005248C2" w:rsidRPr="000144F9" w14:paraId="75338BC7" w14:textId="77777777" w:rsidTr="00372E7A">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6EA4A5C" w14:textId="77777777" w:rsidR="005248C2" w:rsidRPr="000144F9" w:rsidRDefault="005248C2" w:rsidP="00372E7A">
            <w:r w:rsidRPr="000144F9">
              <w:t>0101</w:t>
            </w:r>
          </w:p>
        </w:tc>
      </w:tr>
      <w:tr w:rsidR="005248C2" w:rsidRPr="000144F9" w14:paraId="1A95A20B" w14:textId="77777777" w:rsidTr="00372E7A">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58641C2" w14:textId="77777777" w:rsidR="005248C2" w:rsidRPr="000144F9" w:rsidRDefault="005248C2" w:rsidP="00372E7A">
            <w:r w:rsidRPr="000144F9">
              <w:t>1010</w:t>
            </w:r>
          </w:p>
        </w:tc>
      </w:tr>
    </w:tbl>
    <w:p w14:paraId="79764F6B" w14:textId="77777777" w:rsidR="005248C2" w:rsidRDefault="005248C2" w:rsidP="00EC1B2B">
      <w:pPr>
        <w:pStyle w:val="Body"/>
      </w:pPr>
      <w:r w:rsidRPr="000144F9">
        <w:t xml:space="preserve">The length of the packet is determined by the network itself.  </w:t>
      </w:r>
      <w:r>
        <w:t>F</w:t>
      </w:r>
      <w:r w:rsidRPr="000144F9">
        <w:t>or these patterns to reliably hit each data</w:t>
      </w:r>
      <w:r>
        <w:t xml:space="preserve"> </w:t>
      </w:r>
      <w:r w:rsidRPr="000144F9">
        <w:t>path storage element, each packet must be long enough to fill the longest FIFO along its path.</w:t>
      </w:r>
    </w:p>
    <w:p w14:paraId="4AD1AA64" w14:textId="77777777" w:rsidR="005248C2" w:rsidRPr="000144F9" w:rsidRDefault="005248C2" w:rsidP="00EC1B2B">
      <w:pPr>
        <w:pStyle w:val="Body"/>
      </w:pPr>
      <w:r w:rsidRPr="000144F9">
        <w:t xml:space="preserve">In </w:t>
      </w:r>
      <w:r>
        <w:t>Figure 11</w:t>
      </w:r>
      <w:r w:rsidRPr="000144F9">
        <w:t>, a router has two input FIFOs going to the east port.  The FIFO on the west port has a depth of 8.  The FIFO on the south port has a depth of 2.  Packet</w:t>
      </w:r>
      <w:r>
        <w:t>s</w:t>
      </w:r>
      <w:r w:rsidRPr="000144F9">
        <w:t xml:space="preserve"> sent along the west</w:t>
      </w:r>
      <w:r>
        <w:t>-to-</w:t>
      </w:r>
      <w:r w:rsidRPr="000144F9">
        <w:t>east path must be long enough to fill the entire 8</w:t>
      </w:r>
      <w:r>
        <w:t>-</w:t>
      </w:r>
      <w:r w:rsidRPr="000144F9">
        <w:t>entry FIFO.  This ensure</w:t>
      </w:r>
      <w:r>
        <w:t>s</w:t>
      </w:r>
      <w:r w:rsidRPr="000144F9">
        <w:t xml:space="preserve"> </w:t>
      </w:r>
      <w:r>
        <w:t xml:space="preserve">that </w:t>
      </w:r>
      <w:r w:rsidRPr="000144F9">
        <w:t xml:space="preserve">each FIFO entry </w:t>
      </w:r>
      <w:r>
        <w:t>is</w:t>
      </w:r>
      <w:r w:rsidRPr="000144F9">
        <w:t xml:space="preserve"> written with each of the patterns.</w:t>
      </w:r>
    </w:p>
    <w:p w14:paraId="6882952B" w14:textId="77777777" w:rsidR="005248C2" w:rsidRPr="000144F9" w:rsidRDefault="005248C2" w:rsidP="005248C2">
      <w:pPr>
        <w:keepNext/>
        <w:jc w:val="center"/>
      </w:pPr>
      <w:r>
        <w:rPr>
          <w:noProof/>
        </w:rPr>
        <w:drawing>
          <wp:inline distT="0" distB="0" distL="0" distR="0" wp14:anchorId="080A3B62" wp14:editId="0B94D228">
            <wp:extent cx="3257250" cy="1927067"/>
            <wp:effectExtent l="0" t="0" r="635"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Router FIFOs.emf"/>
                    <pic:cNvPicPr/>
                  </pic:nvPicPr>
                  <pic:blipFill>
                    <a:blip r:embed="rId22"/>
                    <a:stretch>
                      <a:fillRect/>
                    </a:stretch>
                  </pic:blipFill>
                  <pic:spPr>
                    <a:xfrm>
                      <a:off x="0" y="0"/>
                      <a:ext cx="3257250" cy="1927067"/>
                    </a:xfrm>
                    <a:prstGeom prst="rect">
                      <a:avLst/>
                    </a:prstGeom>
                  </pic:spPr>
                </pic:pic>
              </a:graphicData>
            </a:graphic>
          </wp:inline>
        </w:drawing>
      </w:r>
    </w:p>
    <w:p w14:paraId="74A18077" w14:textId="4524C108" w:rsidR="005248C2" w:rsidRPr="000144F9" w:rsidRDefault="005248C2" w:rsidP="005248C2">
      <w:pPr>
        <w:pStyle w:val="StyleCaptionCentered"/>
      </w:pPr>
      <w:bookmarkStart w:id="143" w:name="_Toc506190503"/>
      <w:r w:rsidRPr="000144F9">
        <w:t xml:space="preserve">Figure </w:t>
      </w:r>
      <w:fldSimple w:instr=" SEQ Figure \* ARABIC ">
        <w:r w:rsidR="009A2B62">
          <w:rPr>
            <w:noProof/>
          </w:rPr>
          <w:t>10</w:t>
        </w:r>
      </w:fldSimple>
      <w:r>
        <w:t xml:space="preserve"> </w:t>
      </w:r>
      <w:r w:rsidRPr="000144F9">
        <w:t>Router FIFOs</w:t>
      </w:r>
      <w:bookmarkEnd w:id="143"/>
    </w:p>
    <w:p w14:paraId="72CA3A02" w14:textId="77777777" w:rsidR="005248C2" w:rsidRPr="000144F9" w:rsidRDefault="005248C2" w:rsidP="00EC1B2B">
      <w:pPr>
        <w:pStyle w:val="Body"/>
      </w:pPr>
      <w:r>
        <w:t>Because</w:t>
      </w:r>
      <w:r w:rsidRPr="000144F9">
        <w:t xml:space="preserve"> upsizing and downsizing in the network is possible, the packet length </w:t>
      </w:r>
      <w:r>
        <w:t>might</w:t>
      </w:r>
      <w:r w:rsidRPr="000144F9">
        <w:t xml:space="preserve"> need to be longer than the largest FIFO depth along the path.  If the 8</w:t>
      </w:r>
      <w:r>
        <w:t>-</w:t>
      </w:r>
      <w:r w:rsidRPr="000144F9">
        <w:t>entry FIFO is 512 bits wide, an agent sending 128</w:t>
      </w:r>
      <w:r>
        <w:t>-</w:t>
      </w:r>
      <w:r w:rsidRPr="000144F9">
        <w:t>bit beats would have to send packets of 32 beats long.</w:t>
      </w:r>
    </w:p>
    <w:p w14:paraId="53204467" w14:textId="77777777" w:rsidR="005248C2" w:rsidRPr="000144F9" w:rsidRDefault="005248C2" w:rsidP="005248C2">
      <w:pPr>
        <w:pStyle w:val="Heading3"/>
        <w:rPr>
          <w:rFonts w:asciiTheme="minorHAnsi" w:hAnsiTheme="minorHAnsi"/>
        </w:rPr>
      </w:pPr>
      <w:bookmarkStart w:id="144" w:name="_Toc506190444"/>
      <w:r w:rsidRPr="000144F9">
        <w:rPr>
          <w:rFonts w:asciiTheme="minorHAnsi" w:hAnsiTheme="minorHAnsi"/>
        </w:rPr>
        <w:t>Concurrent BIST and Normal Packets</w:t>
      </w:r>
      <w:bookmarkEnd w:id="144"/>
    </w:p>
    <w:p w14:paraId="17ED0FFE" w14:textId="77777777" w:rsidR="005248C2" w:rsidRPr="000144F9" w:rsidRDefault="005248C2" w:rsidP="00EC1B2B">
      <w:pPr>
        <w:pStyle w:val="Body"/>
      </w:pPr>
      <w:r w:rsidRPr="000144F9">
        <w:t>The BIST packets are mark</w:t>
      </w:r>
      <w:r>
        <w:t>ed</w:t>
      </w:r>
      <w:r w:rsidRPr="000144F9">
        <w:t xml:space="preserve"> with an additional bit to indicate that </w:t>
      </w:r>
      <w:r>
        <w:t>they are</w:t>
      </w:r>
      <w:r w:rsidRPr="000144F9">
        <w:t xml:space="preserve"> for BIST only.  This allow</w:t>
      </w:r>
      <w:r>
        <w:t>s</w:t>
      </w:r>
      <w:r w:rsidRPr="000144F9">
        <w:t xml:space="preserve"> the end-point to discard the packet instead of sending </w:t>
      </w:r>
      <w:r>
        <w:t xml:space="preserve">it </w:t>
      </w:r>
      <w:r w:rsidRPr="000144F9">
        <w:t xml:space="preserve">through to the agent, as well as allowing it to track </w:t>
      </w:r>
      <w:r>
        <w:t>the number of</w:t>
      </w:r>
      <w:r w:rsidRPr="000144F9">
        <w:t xml:space="preserve"> packets </w:t>
      </w:r>
      <w:r>
        <w:t xml:space="preserve">that </w:t>
      </w:r>
      <w:r w:rsidRPr="000144F9">
        <w:t>have arrived.</w:t>
      </w:r>
    </w:p>
    <w:p w14:paraId="7C8B3E50" w14:textId="77777777" w:rsidR="005248C2" w:rsidRPr="000144F9" w:rsidRDefault="005248C2" w:rsidP="00EC1B2B">
      <w:pPr>
        <w:pStyle w:val="Body"/>
      </w:pPr>
      <w:r>
        <w:t>Because</w:t>
      </w:r>
      <w:r w:rsidRPr="000144F9">
        <w:t xml:space="preserve"> BIST and </w:t>
      </w:r>
      <w:r>
        <w:t>n</w:t>
      </w:r>
      <w:r w:rsidRPr="000144F9">
        <w:t>ormal packets are distinguishable</w:t>
      </w:r>
      <w:r>
        <w:t xml:space="preserve"> from one another</w:t>
      </w:r>
      <w:r w:rsidRPr="000144F9">
        <w:t xml:space="preserve">, they can use the network </w:t>
      </w:r>
      <w:r>
        <w:t>simultaneously</w:t>
      </w:r>
      <w:r w:rsidRPr="000144F9">
        <w:t>.  The system does not need to wait for the BIST sequence to complete before executing normal requests into the network.  However, the concurrent execution of these packets can adversely affect each other.  Normal packets can cause backpressure in the network</w:t>
      </w:r>
      <w:r>
        <w:t xml:space="preserve">, for example, </w:t>
      </w:r>
      <w:r w:rsidRPr="000144F9">
        <w:t xml:space="preserve">causing the BIST execution time to be longer.  The </w:t>
      </w:r>
      <w:r>
        <w:t>time-out</w:t>
      </w:r>
      <w:r w:rsidRPr="000144F9">
        <w:t xml:space="preserve"> value would need to be </w:t>
      </w:r>
      <w:r w:rsidRPr="000144F9">
        <w:lastRenderedPageBreak/>
        <w:t>adjusted accordingly.  Similarly, BIST packets can cause some additional network congestion, increasing the latency of normal packets.</w:t>
      </w:r>
    </w:p>
    <w:p w14:paraId="04E2885D" w14:textId="77777777" w:rsidR="005248C2" w:rsidRPr="000144F9" w:rsidRDefault="005248C2" w:rsidP="00EC1B2B">
      <w:pPr>
        <w:pStyle w:val="Body"/>
      </w:pPr>
      <w:r w:rsidRPr="000144F9">
        <w:t>The ability to run BIST concurrently with normal traffic</w:t>
      </w:r>
      <w:r>
        <w:t>, however,</w:t>
      </w:r>
      <w:r w:rsidRPr="000144F9">
        <w:t xml:space="preserve"> allows Network BIST to be executed multiple times, instead of just at reset.  The BIST could</w:t>
      </w:r>
      <w:r>
        <w:t xml:space="preserve"> </w:t>
      </w:r>
      <w:r w:rsidRPr="000144F9">
        <w:t xml:space="preserve">be triggered periodically to test that the network </w:t>
      </w:r>
      <w:r>
        <w:t>continues to</w:t>
      </w:r>
      <w:r w:rsidRPr="000144F9">
        <w:t xml:space="preserve"> function correctly.</w:t>
      </w:r>
    </w:p>
    <w:p w14:paraId="019610A9" w14:textId="77777777" w:rsidR="005248C2" w:rsidRPr="000144F9" w:rsidRDefault="005248C2" w:rsidP="005248C2">
      <w:pPr>
        <w:pStyle w:val="Heading3"/>
        <w:rPr>
          <w:rFonts w:asciiTheme="minorHAnsi" w:hAnsiTheme="minorHAnsi"/>
        </w:rPr>
      </w:pPr>
      <w:bookmarkStart w:id="145" w:name="_Toc506190445"/>
      <w:r w:rsidRPr="000144F9">
        <w:rPr>
          <w:rFonts w:asciiTheme="minorHAnsi" w:hAnsiTheme="minorHAnsi"/>
        </w:rPr>
        <w:t>Power Requirements</w:t>
      </w:r>
      <w:bookmarkEnd w:id="145"/>
    </w:p>
    <w:p w14:paraId="7509D1B3" w14:textId="77777777" w:rsidR="005248C2" w:rsidRPr="000144F9" w:rsidRDefault="005248C2" w:rsidP="00EC1B2B">
      <w:pPr>
        <w:pStyle w:val="Body"/>
      </w:pPr>
      <w:r w:rsidRPr="000144F9">
        <w:t xml:space="preserve">Network BIST issues packets throughout the entire network.  It can only be triggered when all network power domains are powered up, </w:t>
      </w:r>
      <w:r>
        <w:t>otherwise</w:t>
      </w:r>
      <w:r w:rsidRPr="000144F9">
        <w:t xml:space="preserve"> packets won’t be able to make it through the network correctly.  </w:t>
      </w:r>
      <w:r>
        <w:t>Moreover</w:t>
      </w:r>
      <w:r w:rsidRPr="000144F9">
        <w:t xml:space="preserve">, the BIST does not support </w:t>
      </w:r>
      <w:r>
        <w:t xml:space="preserve">a </w:t>
      </w:r>
      <w:r w:rsidRPr="000144F9">
        <w:t>fence/drain style of power-management.  It won’t detect if it is legal to send the packet based on active power domains</w:t>
      </w:r>
      <w:r>
        <w:t xml:space="preserve">, so </w:t>
      </w:r>
      <w:r w:rsidRPr="000144F9">
        <w:t>the network must be fully powered up during the BIST</w:t>
      </w:r>
      <w:r>
        <w:t xml:space="preserve"> sequence</w:t>
      </w:r>
      <w:r w:rsidRPr="000144F9">
        <w:t>.</w:t>
      </w:r>
    </w:p>
    <w:p w14:paraId="14BEA39C" w14:textId="77777777" w:rsidR="005248C2" w:rsidRPr="000144F9" w:rsidRDefault="005248C2" w:rsidP="005248C2">
      <w:pPr>
        <w:pStyle w:val="Heading3"/>
        <w:rPr>
          <w:rFonts w:asciiTheme="minorHAnsi" w:hAnsiTheme="minorHAnsi"/>
        </w:rPr>
      </w:pPr>
      <w:bookmarkStart w:id="146" w:name="_Toc506190446"/>
      <w:r w:rsidRPr="000144F9">
        <w:rPr>
          <w:rFonts w:asciiTheme="minorHAnsi" w:hAnsiTheme="minorHAnsi"/>
        </w:rPr>
        <w:t>Reset Sequence</w:t>
      </w:r>
      <w:bookmarkEnd w:id="146"/>
    </w:p>
    <w:p w14:paraId="7097661F" w14:textId="77777777" w:rsidR="005248C2" w:rsidRPr="000144F9" w:rsidRDefault="005248C2" w:rsidP="00EC1B2B">
      <w:pPr>
        <w:pStyle w:val="Body"/>
      </w:pPr>
      <w:r w:rsidRPr="000144F9">
        <w:t xml:space="preserve">While the BIST engine can be triggered through register accesses, </w:t>
      </w:r>
      <w:r>
        <w:t>doing so</w:t>
      </w:r>
      <w:r w:rsidRPr="000144F9">
        <w:t xml:space="preserve"> require</w:t>
      </w:r>
      <w:r>
        <w:t>s</w:t>
      </w:r>
      <w:r w:rsidRPr="000144F9">
        <w:t xml:space="preserve"> the network to be active</w:t>
      </w:r>
      <w:r>
        <w:t>. An active network also allows a</w:t>
      </w:r>
      <w:r w:rsidRPr="000144F9">
        <w:t xml:space="preserve">ny other accesses needed to get that far in the sequence.  It </w:t>
      </w:r>
      <w:r>
        <w:t>might</w:t>
      </w:r>
      <w:r w:rsidRPr="000144F9">
        <w:t xml:space="preserve"> be desirable to have the BIST engine triggered on </w:t>
      </w:r>
      <w:r>
        <w:t>s</w:t>
      </w:r>
      <w:r w:rsidRPr="000144F9">
        <w:t>ystem reset, before any of the agents are active, to test the network before anyone uses it.  This can be configured in NocStudio.</w:t>
      </w:r>
    </w:p>
    <w:p w14:paraId="2DEF182E" w14:textId="5E4150A0" w:rsidR="00520C2D" w:rsidRPr="000144F9" w:rsidRDefault="00F243D4" w:rsidP="00520C2D">
      <w:pPr>
        <w:pStyle w:val="Heading2"/>
        <w:rPr>
          <w:rFonts w:asciiTheme="minorHAnsi" w:hAnsiTheme="minorHAnsi"/>
        </w:rPr>
      </w:pPr>
      <w:bookmarkStart w:id="147" w:name="_Ref505975140"/>
      <w:bookmarkStart w:id="148" w:name="_Toc506190447"/>
      <w:r>
        <w:rPr>
          <w:rFonts w:asciiTheme="minorHAnsi" w:hAnsiTheme="minorHAnsi"/>
        </w:rPr>
        <w:t xml:space="preserve">High Reliability </w:t>
      </w:r>
      <w:r w:rsidR="00520C2D">
        <w:rPr>
          <w:rFonts w:asciiTheme="minorHAnsi" w:hAnsiTheme="minorHAnsi"/>
        </w:rPr>
        <w:t>RAM</w:t>
      </w:r>
      <w:bookmarkEnd w:id="147"/>
      <w:bookmarkEnd w:id="148"/>
    </w:p>
    <w:p w14:paraId="1109BAD9" w14:textId="2E9F7AAB" w:rsidR="00520C2D" w:rsidRDefault="00F243D4" w:rsidP="002879B9">
      <w:pPr>
        <w:pStyle w:val="Body"/>
      </w:pPr>
      <w:r>
        <w:t>Net</w:t>
      </w:r>
      <w:r w:rsidR="00917291">
        <w:t>S</w:t>
      </w:r>
      <w:r>
        <w:t>peed IP provides wrappers for the SRAMs</w:t>
      </w:r>
      <w:r w:rsidR="001471C3">
        <w:t xml:space="preserve">, which the SoC integrators replace </w:t>
      </w:r>
      <w:r w:rsidR="00AE6BDA">
        <w:t>with real SRAM modules.</w:t>
      </w:r>
      <w:r>
        <w:t xml:space="preserve"> It</w:t>
      </w:r>
      <w:r w:rsidR="00471CB7">
        <w:t xml:space="preserve"> i</w:t>
      </w:r>
      <w:r>
        <w:t xml:space="preserve">s required to ensure these SRAMs have a </w:t>
      </w:r>
      <w:r w:rsidR="00FF4231">
        <w:t>fault coverage of at least</w:t>
      </w:r>
      <w:r>
        <w:t xml:space="preserve"> 9</w:t>
      </w:r>
      <w:r w:rsidR="00592549">
        <w:t>5%</w:t>
      </w:r>
      <w:r w:rsidR="00FF4231">
        <w:t>.</w:t>
      </w:r>
    </w:p>
    <w:p w14:paraId="1B3A0A32" w14:textId="75E81BE9" w:rsidR="002E3E43" w:rsidRDefault="002E3E43">
      <w:pPr>
        <w:pStyle w:val="Heading2"/>
      </w:pPr>
      <w:bookmarkStart w:id="149" w:name="_Ref505975224"/>
      <w:bookmarkStart w:id="150" w:name="_Toc506190448"/>
      <w:r>
        <w:t>Host Protocol Violations</w:t>
      </w:r>
      <w:r w:rsidR="00EA359A">
        <w:t xml:space="preserve"> Checker</w:t>
      </w:r>
      <w:bookmarkEnd w:id="149"/>
      <w:bookmarkEnd w:id="150"/>
    </w:p>
    <w:p w14:paraId="234E7AE2" w14:textId="6A9DF5DA" w:rsidR="002E3E43" w:rsidRPr="002E3E43" w:rsidRDefault="00AE6BDA" w:rsidP="00E31493">
      <w:pPr>
        <w:pStyle w:val="Body"/>
      </w:pPr>
      <w:r>
        <w:t>T</w:t>
      </w:r>
      <w:r w:rsidR="00592549">
        <w:t>o ensure coverage against faults that result in protocol vi</w:t>
      </w:r>
      <w:r>
        <w:t>o</w:t>
      </w:r>
      <w:r w:rsidR="00592549">
        <w:t xml:space="preserve">lations, the SoC </w:t>
      </w:r>
      <w:r w:rsidR="00EA359A" w:rsidRPr="00EA359A">
        <w:t>that is instantiating Net</w:t>
      </w:r>
      <w:r>
        <w:t>S</w:t>
      </w:r>
      <w:r w:rsidR="00EA359A" w:rsidRPr="00EA359A">
        <w:t xml:space="preserve">peed IP </w:t>
      </w:r>
      <w:r>
        <w:t xml:space="preserve">must be </w:t>
      </w:r>
      <w:r w:rsidR="00592549">
        <w:t>capable of c</w:t>
      </w:r>
      <w:r w:rsidR="00EA359A" w:rsidRPr="00EA359A">
        <w:t>heck</w:t>
      </w:r>
      <w:r w:rsidR="00592549">
        <w:t>ing</w:t>
      </w:r>
      <w:r w:rsidR="00EA359A" w:rsidRPr="00EA359A">
        <w:t xml:space="preserve"> for the protocol correctness on the interface</w:t>
      </w:r>
      <w:r w:rsidR="00592549">
        <w:t>s</w:t>
      </w:r>
      <w:r w:rsidR="00EA359A" w:rsidRPr="00EA359A">
        <w:t xml:space="preserve">. This can detect any malformed transactions due to </w:t>
      </w:r>
      <w:r w:rsidR="00EA359A">
        <w:t>faults</w:t>
      </w:r>
      <w:r w:rsidR="00592549">
        <w:t>.</w:t>
      </w:r>
    </w:p>
    <w:p w14:paraId="1285EAAA" w14:textId="0D0A5790" w:rsidR="002879B9" w:rsidRDefault="002879B9" w:rsidP="00E31493">
      <w:pPr>
        <w:pStyle w:val="Heading2"/>
      </w:pPr>
      <w:bookmarkStart w:id="151" w:name="_Ref505975240"/>
      <w:bookmarkStart w:id="152" w:name="_Toc506190449"/>
      <w:r>
        <w:t>Power</w:t>
      </w:r>
      <w:r w:rsidR="00AE6BDA">
        <w:t>-O</w:t>
      </w:r>
      <w:r>
        <w:t xml:space="preserve">n </w:t>
      </w:r>
      <w:r w:rsidR="00AE6BDA">
        <w:t>T</w:t>
      </w:r>
      <w:r>
        <w:t>ests</w:t>
      </w:r>
      <w:bookmarkEnd w:id="151"/>
      <w:bookmarkEnd w:id="152"/>
    </w:p>
    <w:p w14:paraId="17CBCE4C" w14:textId="77777777" w:rsidR="00471CB7" w:rsidRDefault="00471CB7" w:rsidP="00471CB7">
      <w:pPr>
        <w:pStyle w:val="Body"/>
      </w:pPr>
      <w:r>
        <w:t>To ensure the reliability of the chip, the system must be equipped with mechanisms to conduct appropriate structural tests.</w:t>
      </w:r>
      <w:r w:rsidRPr="00471CB7" w:rsidDel="00471CB7">
        <w:t xml:space="preserve"> </w:t>
      </w:r>
    </w:p>
    <w:p w14:paraId="562BA098" w14:textId="4C5A3E3D" w:rsidR="002879B9" w:rsidRPr="00471CB7" w:rsidRDefault="00471CB7" w:rsidP="00471CB7">
      <w:pPr>
        <w:pStyle w:val="Body"/>
      </w:pPr>
      <w:r>
        <w:t>First, the system must have a f</w:t>
      </w:r>
      <w:r w:rsidR="002879B9" w:rsidRPr="00471CB7">
        <w:t xml:space="preserve">ault injection </w:t>
      </w:r>
      <w:r>
        <w:t xml:space="preserve">mechanism </w:t>
      </w:r>
      <w:r w:rsidR="002879B9" w:rsidRPr="00471CB7">
        <w:t>to validate error detection</w:t>
      </w:r>
      <w:r>
        <w:t>.</w:t>
      </w:r>
      <w:r w:rsidR="002879B9" w:rsidRPr="00471CB7">
        <w:t>All large SRAM structures</w:t>
      </w:r>
      <w:r w:rsidR="00AE6BDA" w:rsidRPr="00471CB7">
        <w:t>,</w:t>
      </w:r>
      <w:r w:rsidR="002879B9" w:rsidRPr="00471CB7">
        <w:t xml:space="preserve"> such</w:t>
      </w:r>
      <w:r w:rsidR="002879B9">
        <w:t xml:space="preserve"> as caches and </w:t>
      </w:r>
      <w:r w:rsidR="002879B9" w:rsidRPr="00471CB7">
        <w:t>coherency tables in the Agents and Bridges</w:t>
      </w:r>
      <w:r w:rsidR="00AE6BDA" w:rsidRPr="00471CB7">
        <w:t>,</w:t>
      </w:r>
      <w:r w:rsidR="002879B9" w:rsidRPr="00471CB7">
        <w:t xml:space="preserve"> have </w:t>
      </w:r>
      <w:r w:rsidR="00AE6BDA" w:rsidRPr="00471CB7">
        <w:t xml:space="preserve">the </w:t>
      </w:r>
      <w:r w:rsidR="002879B9" w:rsidRPr="00471CB7">
        <w:t>ability to inject fault</w:t>
      </w:r>
      <w:r>
        <w:t>s</w:t>
      </w:r>
      <w:r w:rsidR="002879B9" w:rsidRPr="00471CB7">
        <w:t xml:space="preserve"> through software. Diagnostics to inject faults into these structures and validate that </w:t>
      </w:r>
      <w:r w:rsidR="002879B9" w:rsidRPr="00471CB7">
        <w:lastRenderedPageBreak/>
        <w:t>the fault</w:t>
      </w:r>
      <w:r>
        <w:t>s are</w:t>
      </w:r>
      <w:r w:rsidR="002879B9" w:rsidRPr="00471CB7">
        <w:t>detected and reported accurately ensures proper operation of the error detection and reporting circuitry.</w:t>
      </w:r>
    </w:p>
    <w:p w14:paraId="6E0532A6" w14:textId="12A60EA6" w:rsidR="002879B9" w:rsidRDefault="00471CB7" w:rsidP="00471CB7">
      <w:pPr>
        <w:pStyle w:val="Body"/>
      </w:pPr>
      <w:r>
        <w:t>Moreover</w:t>
      </w:r>
      <w:r w:rsidR="00865650">
        <w:t>,</w:t>
      </w:r>
      <w:r>
        <w:t xml:space="preserve"> s</w:t>
      </w:r>
      <w:r w:rsidR="002879B9" w:rsidRPr="00471CB7">
        <w:t>tructural tests such as MBIST for memories and LBIST for logic</w:t>
      </w:r>
      <w:r>
        <w:t>,</w:t>
      </w:r>
      <w:r w:rsidR="002879B9" w:rsidRPr="00471CB7">
        <w:t xml:space="preserve"> </w:t>
      </w:r>
      <w:r>
        <w:t>as well as</w:t>
      </w:r>
      <w:r w:rsidRPr="00471CB7">
        <w:t xml:space="preserve"> </w:t>
      </w:r>
      <w:r w:rsidR="002879B9" w:rsidRPr="00471CB7">
        <w:t>any other structural tests at every power-on of the devices</w:t>
      </w:r>
      <w:r>
        <w:t>,</w:t>
      </w:r>
      <w:r w:rsidR="002879B9" w:rsidRPr="00471CB7">
        <w:t xml:space="preserve"> ensures the logic and memories continue to be reliable.</w:t>
      </w:r>
      <w:r w:rsidR="002879B9">
        <w:t xml:space="preserve"> This pre-emptively uncover a class of errors that would cause safety violations during normal operation of the device that expressed Net</w:t>
      </w:r>
      <w:r w:rsidR="00D6557B">
        <w:t>S</w:t>
      </w:r>
      <w:r w:rsidR="002879B9">
        <w:t>peed IP.</w:t>
      </w:r>
    </w:p>
    <w:p w14:paraId="7DD847D2" w14:textId="2C33A8A8" w:rsidR="00D05689" w:rsidRDefault="00D05689" w:rsidP="00BB353F">
      <w:pPr>
        <w:pStyle w:val="Body"/>
        <w:rPr>
          <w:rFonts w:asciiTheme="majorHAnsi" w:hAnsiTheme="majorHAnsi"/>
          <w:szCs w:val="20"/>
        </w:rPr>
      </w:pPr>
    </w:p>
    <w:p w14:paraId="54DA0EB8" w14:textId="0B499363" w:rsidR="00D05689" w:rsidRPr="00C7536B" w:rsidRDefault="00D05689" w:rsidP="00D05689">
      <w:pPr>
        <w:pStyle w:val="Body"/>
        <w:rPr>
          <w:rFonts w:asciiTheme="majorHAnsi" w:hAnsiTheme="majorHAnsi"/>
          <w:szCs w:val="20"/>
        </w:rPr>
      </w:pPr>
    </w:p>
    <w:p w14:paraId="5D467220" w14:textId="5A904C45" w:rsidR="00BB353F" w:rsidRPr="00C7536B" w:rsidRDefault="00BB353F" w:rsidP="00BB353F">
      <w:pPr>
        <w:pStyle w:val="Heading1"/>
      </w:pPr>
      <w:bookmarkStart w:id="153" w:name="_Toc506190450"/>
      <w:r>
        <w:lastRenderedPageBreak/>
        <w:t>Safety Life</w:t>
      </w:r>
      <w:r w:rsidR="00E42323">
        <w:t xml:space="preserve"> C</w:t>
      </w:r>
      <w:r>
        <w:t>ycle</w:t>
      </w:r>
      <w:bookmarkEnd w:id="153"/>
    </w:p>
    <w:p w14:paraId="4C1E0779" w14:textId="5B5A0712" w:rsidR="00D05689" w:rsidRDefault="00D05689" w:rsidP="00D05689">
      <w:pPr>
        <w:pStyle w:val="Heading2"/>
      </w:pPr>
      <w:bookmarkStart w:id="154" w:name="_Toc496109000"/>
      <w:bookmarkStart w:id="155" w:name="_Toc506190451"/>
      <w:r>
        <w:t xml:space="preserve">Product Life </w:t>
      </w:r>
      <w:r w:rsidR="00F723AA">
        <w:t xml:space="preserve">Cycle </w:t>
      </w:r>
      <w:bookmarkEnd w:id="154"/>
      <w:r w:rsidR="00F723AA">
        <w:t>Flow</w:t>
      </w:r>
      <w:bookmarkEnd w:id="155"/>
    </w:p>
    <w:p w14:paraId="37118B11" w14:textId="22F84AF3" w:rsidR="00D05689" w:rsidRDefault="00D05689" w:rsidP="00EC1B2B">
      <w:pPr>
        <w:pStyle w:val="Body"/>
      </w:pPr>
      <w:r>
        <w:t>NetSpeed’s product flow follows the Safety Life Cycle</w:t>
      </w:r>
      <w:r w:rsidR="00C96218">
        <w:t xml:space="preserve"> (SLC),</w:t>
      </w:r>
      <w:r>
        <w:t xml:space="preserve"> ranging from the specification, to design, implementation, integration, verification, validation, and production release. Each phase </w:t>
      </w:r>
      <w:r w:rsidR="00C96218">
        <w:t xml:space="preserve">in the </w:t>
      </w:r>
      <w:r>
        <w:t>product flow corresponds to the ISO 26262 Safety Life Cycle top-down flow. Organizational structure is maintained to support such a process.</w:t>
      </w:r>
    </w:p>
    <w:p w14:paraId="3710EA69" w14:textId="77777777" w:rsidR="00D05689" w:rsidRPr="00D05689" w:rsidRDefault="00D05689" w:rsidP="00D05689">
      <w:pPr>
        <w:pStyle w:val="Heading2"/>
      </w:pPr>
      <w:bookmarkStart w:id="156" w:name="_Toc496109001"/>
      <w:bookmarkStart w:id="157" w:name="_Toc506190452"/>
      <w:r w:rsidRPr="00D05689">
        <w:t xml:space="preserve">Safety </w:t>
      </w:r>
      <w:r>
        <w:t>L</w:t>
      </w:r>
      <w:r w:rsidRPr="00D05689">
        <w:t xml:space="preserve">ife </w:t>
      </w:r>
      <w:r>
        <w:t>C</w:t>
      </w:r>
      <w:r w:rsidRPr="00D05689">
        <w:t>ycle – SLC</w:t>
      </w:r>
      <w:bookmarkEnd w:id="156"/>
      <w:bookmarkEnd w:id="157"/>
    </w:p>
    <w:p w14:paraId="1EFD92D1" w14:textId="5D511ED0" w:rsidR="00D05689" w:rsidRDefault="007D28FF" w:rsidP="00EC1B2B">
      <w:pPr>
        <w:pStyle w:val="Body"/>
      </w:pPr>
      <w:r>
        <w:t>The SLC comprises three main phases</w:t>
      </w:r>
      <w:r w:rsidR="00C96218">
        <w:t xml:space="preserve">—concept, product development, post-release—which are </w:t>
      </w:r>
      <w:r w:rsidR="00D05689">
        <w:t>based on the ISO26262 standard</w:t>
      </w:r>
      <w:r>
        <w:t>.</w:t>
      </w:r>
      <w:r w:rsidR="00D05689">
        <w:t xml:space="preserve"> NetSpeed SLC follows the guidelines from this standard.</w:t>
      </w:r>
    </w:p>
    <w:p w14:paraId="00F61925" w14:textId="77777777" w:rsidR="00D05689" w:rsidRDefault="00D05689" w:rsidP="00D05689"/>
    <w:p w14:paraId="7C2F6346" w14:textId="06AD3710" w:rsidR="00D05689" w:rsidRDefault="00D05689" w:rsidP="00D05689">
      <w:r>
        <w:rPr>
          <w:noProof/>
        </w:rPr>
        <w:drawing>
          <wp:inline distT="0" distB="0" distL="0" distR="0" wp14:anchorId="30B8700E" wp14:editId="25AAF4EC">
            <wp:extent cx="5943600" cy="4046220"/>
            <wp:effectExtent l="0" t="0" r="0" b="0"/>
            <wp:docPr id="1387" name="Picture 138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41007588" w14:textId="790167CF" w:rsidR="00D05689" w:rsidRDefault="00D05689" w:rsidP="007A22EA">
      <w:pPr>
        <w:pStyle w:val="StyleCaptionCentered"/>
      </w:pPr>
      <w:bookmarkStart w:id="158" w:name="_Toc494107297"/>
      <w:bookmarkStart w:id="159" w:name="_Toc506190504"/>
      <w:r>
        <w:t xml:space="preserve">Figure </w:t>
      </w:r>
      <w:fldSimple w:instr=" SEQ Figure \* ARABIC ">
        <w:r w:rsidR="009A2B62">
          <w:rPr>
            <w:noProof/>
          </w:rPr>
          <w:t>11</w:t>
        </w:r>
      </w:fldSimple>
      <w:r>
        <w:t xml:space="preserve"> Safety Life Cycle</w:t>
      </w:r>
      <w:bookmarkEnd w:id="158"/>
      <w:bookmarkEnd w:id="159"/>
    </w:p>
    <w:p w14:paraId="49A9C696" w14:textId="0C17EC74" w:rsidR="00D05689" w:rsidRDefault="00D05689" w:rsidP="00D05689">
      <w:pPr>
        <w:pStyle w:val="Heading2"/>
        <w:numPr>
          <w:ilvl w:val="1"/>
          <w:numId w:val="27"/>
        </w:numPr>
        <w:spacing w:line="360" w:lineRule="auto"/>
      </w:pPr>
      <w:bookmarkStart w:id="160" w:name="_Toc496109002"/>
      <w:bookmarkStart w:id="161" w:name="_Toc506190453"/>
      <w:r>
        <w:lastRenderedPageBreak/>
        <w:t xml:space="preserve">NetSpeed SLC </w:t>
      </w:r>
      <w:bookmarkEnd w:id="160"/>
      <w:r w:rsidR="00C96218">
        <w:t>Flow</w:t>
      </w:r>
      <w:bookmarkEnd w:id="161"/>
    </w:p>
    <w:p w14:paraId="1C09F241" w14:textId="6B62AC5E" w:rsidR="00D05689" w:rsidRDefault="007D28FF" w:rsidP="00EC1B2B">
      <w:pPr>
        <w:pStyle w:val="Body"/>
        <w:rPr>
          <w:i/>
        </w:rPr>
      </w:pPr>
      <w:r>
        <w:t xml:space="preserve">The </w:t>
      </w:r>
      <w:r w:rsidR="00D05689">
        <w:t xml:space="preserve">NetSpeed SLC flow is mapped as described below. </w:t>
      </w:r>
      <w:r w:rsidR="005A3477" w:rsidDel="007D28FF">
        <w:t xml:space="preserve"> </w:t>
      </w:r>
      <w:r w:rsidR="00C96218">
        <w:t xml:space="preserve"> </w:t>
      </w:r>
    </w:p>
    <w:p w14:paraId="006E391C" w14:textId="5EB82CE9" w:rsidR="001C1F70" w:rsidRDefault="001C1F70" w:rsidP="007A22EA">
      <w:pPr>
        <w:pStyle w:val="Body"/>
      </w:pPr>
      <w:r>
        <w:rPr>
          <w:noProof/>
        </w:rPr>
        <w:drawing>
          <wp:inline distT="0" distB="0" distL="0" distR="0" wp14:anchorId="5A9FD876" wp14:editId="520FEF7F">
            <wp:extent cx="5943600" cy="236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fety Lifecycle.png"/>
                    <pic:cNvPicPr/>
                  </pic:nvPicPr>
                  <pic:blipFill>
                    <a:blip r:embed="rId24"/>
                    <a:stretch>
                      <a:fillRect/>
                    </a:stretch>
                  </pic:blipFill>
                  <pic:spPr>
                    <a:xfrm>
                      <a:off x="0" y="0"/>
                      <a:ext cx="5943600" cy="2365375"/>
                    </a:xfrm>
                    <a:prstGeom prst="rect">
                      <a:avLst/>
                    </a:prstGeom>
                  </pic:spPr>
                </pic:pic>
              </a:graphicData>
            </a:graphic>
          </wp:inline>
        </w:drawing>
      </w:r>
    </w:p>
    <w:p w14:paraId="449F5CD0" w14:textId="7C3A3992" w:rsidR="00D05689" w:rsidRDefault="00D05689" w:rsidP="007A22EA">
      <w:pPr>
        <w:pStyle w:val="StyleCaptionCentered"/>
      </w:pPr>
      <w:bookmarkStart w:id="162" w:name="_Toc494107298"/>
      <w:bookmarkStart w:id="163" w:name="_Toc506190505"/>
      <w:r>
        <w:t xml:space="preserve">Figure </w:t>
      </w:r>
      <w:fldSimple w:instr=" SEQ Figure \* ARABIC ">
        <w:r w:rsidR="009A2B62">
          <w:rPr>
            <w:noProof/>
          </w:rPr>
          <w:t>12</w:t>
        </w:r>
      </w:fldSimple>
      <w:r>
        <w:t xml:space="preserve"> </w:t>
      </w:r>
      <w:bookmarkEnd w:id="162"/>
      <w:r w:rsidR="00BC180A">
        <w:t>NetSpeed Safety Life Cycle</w:t>
      </w:r>
      <w:bookmarkEnd w:id="163"/>
    </w:p>
    <w:p w14:paraId="72951E39" w14:textId="5BB2A0F4" w:rsidR="00BB353F" w:rsidRPr="00C7536B" w:rsidRDefault="00BB353F" w:rsidP="00BB353F">
      <w:pPr>
        <w:pStyle w:val="Heading2"/>
      </w:pPr>
      <w:bookmarkStart w:id="164" w:name="_Toc506190454"/>
      <w:r>
        <w:t>Concept</w:t>
      </w:r>
      <w:bookmarkEnd w:id="164"/>
    </w:p>
    <w:p w14:paraId="042EF19C" w14:textId="3F610735" w:rsidR="003219F3" w:rsidRPr="00EC1B2B" w:rsidRDefault="00736EA6" w:rsidP="00EC1B2B">
      <w:pPr>
        <w:pStyle w:val="Body"/>
      </w:pPr>
      <w:r w:rsidRPr="00EC1B2B">
        <w:t xml:space="preserve">The </w:t>
      </w:r>
      <w:r w:rsidR="003219F3" w:rsidRPr="00EC1B2B">
        <w:t xml:space="preserve">NoC development process starts with </w:t>
      </w:r>
      <w:r w:rsidR="00206FD3" w:rsidRPr="00EC1B2B">
        <w:t xml:space="preserve">the </w:t>
      </w:r>
      <w:r w:rsidR="009A5DD6" w:rsidRPr="00EC1B2B">
        <w:t>C</w:t>
      </w:r>
      <w:r w:rsidR="00206FD3" w:rsidRPr="00EC1B2B">
        <w:t xml:space="preserve">oncept phase, in which </w:t>
      </w:r>
      <w:r w:rsidRPr="00EC1B2B">
        <w:t xml:space="preserve">design </w:t>
      </w:r>
      <w:r w:rsidR="003219F3" w:rsidRPr="00EC1B2B">
        <w:t>requirements</w:t>
      </w:r>
      <w:r w:rsidR="00206FD3" w:rsidRPr="00EC1B2B">
        <w:t xml:space="preserve"> are</w:t>
      </w:r>
      <w:r w:rsidR="003219F3" w:rsidRPr="00EC1B2B">
        <w:t xml:space="preserve"> </w:t>
      </w:r>
      <w:r w:rsidRPr="00EC1B2B">
        <w:t xml:space="preserve">gathered </w:t>
      </w:r>
      <w:r w:rsidR="003219F3" w:rsidRPr="00EC1B2B">
        <w:t xml:space="preserve">from customers </w:t>
      </w:r>
      <w:r w:rsidR="00206FD3" w:rsidRPr="00EC1B2B">
        <w:t>and</w:t>
      </w:r>
      <w:r w:rsidRPr="00EC1B2B">
        <w:t xml:space="preserve"> </w:t>
      </w:r>
      <w:r w:rsidR="003219F3" w:rsidRPr="00EC1B2B">
        <w:t xml:space="preserve">internal roadmap </w:t>
      </w:r>
      <w:r w:rsidR="00393D48" w:rsidRPr="00EC1B2B">
        <w:t>targets</w:t>
      </w:r>
      <w:r w:rsidR="003219F3" w:rsidRPr="00EC1B2B">
        <w:t xml:space="preserve">. Safety features </w:t>
      </w:r>
      <w:r w:rsidRPr="00EC1B2B">
        <w:t xml:space="preserve">and </w:t>
      </w:r>
      <w:r w:rsidR="003219F3" w:rsidRPr="00EC1B2B">
        <w:t>reliability</w:t>
      </w:r>
      <w:r w:rsidRPr="00EC1B2B">
        <w:t>/</w:t>
      </w:r>
      <w:r w:rsidR="003219F3" w:rsidRPr="00EC1B2B">
        <w:t xml:space="preserve">quality requirements are enforced </w:t>
      </w:r>
      <w:r w:rsidR="00206FD3" w:rsidRPr="00EC1B2B">
        <w:t xml:space="preserve">during </w:t>
      </w:r>
      <w:r w:rsidR="003219F3" w:rsidRPr="00EC1B2B">
        <w:t>the requirements</w:t>
      </w:r>
      <w:r w:rsidR="00C96218" w:rsidRPr="00EC1B2B">
        <w:t>-</w:t>
      </w:r>
      <w:r w:rsidR="003219F3" w:rsidRPr="00EC1B2B">
        <w:t xml:space="preserve">analysis </w:t>
      </w:r>
      <w:r w:rsidR="00206FD3" w:rsidRPr="00EC1B2B">
        <w:t>portion of this phase</w:t>
      </w:r>
      <w:r w:rsidR="003219F3" w:rsidRPr="00EC1B2B">
        <w:t>. These requirements are carried forward for detailed design and implementation. Every phase of development quality is ensured through rigid checklists.</w:t>
      </w:r>
    </w:p>
    <w:p w14:paraId="17F78F64" w14:textId="77777777" w:rsidR="003219F3" w:rsidRDefault="003219F3" w:rsidP="003219F3">
      <w:pPr>
        <w:pStyle w:val="Heading3"/>
      </w:pPr>
      <w:bookmarkStart w:id="165" w:name="_Toc496109012"/>
      <w:bookmarkStart w:id="166" w:name="_Ref503159754"/>
      <w:bookmarkStart w:id="167" w:name="_Ref503159763"/>
      <w:bookmarkStart w:id="168" w:name="_Toc506190455"/>
      <w:r>
        <w:t>Requirements</w:t>
      </w:r>
      <w:bookmarkEnd w:id="165"/>
      <w:bookmarkEnd w:id="166"/>
      <w:bookmarkEnd w:id="167"/>
      <w:bookmarkEnd w:id="168"/>
    </w:p>
    <w:p w14:paraId="0F44BF21" w14:textId="4C3044BD" w:rsidR="003219F3" w:rsidRPr="00EC1B2B" w:rsidRDefault="003219F3" w:rsidP="00EC1B2B">
      <w:pPr>
        <w:pStyle w:val="Body"/>
      </w:pPr>
      <w:r w:rsidRPr="00EC1B2B">
        <w:t xml:space="preserve">Every requirement </w:t>
      </w:r>
      <w:r w:rsidR="00206FD3" w:rsidRPr="00EC1B2B">
        <w:t xml:space="preserve">must be </w:t>
      </w:r>
      <w:r w:rsidRPr="00EC1B2B">
        <w:t xml:space="preserve">documented with </w:t>
      </w:r>
      <w:r w:rsidR="00C96218" w:rsidRPr="00EC1B2B">
        <w:t xml:space="preserve">a </w:t>
      </w:r>
      <w:r w:rsidRPr="00EC1B2B">
        <w:t xml:space="preserve">unique </w:t>
      </w:r>
      <w:r w:rsidR="00736EA6" w:rsidRPr="00EC1B2B">
        <w:t xml:space="preserve">ID </w:t>
      </w:r>
      <w:r w:rsidR="00206FD3" w:rsidRPr="00EC1B2B">
        <w:t>(</w:t>
      </w:r>
      <w:r w:rsidRPr="00EC1B2B">
        <w:t>subdivided if required</w:t>
      </w:r>
      <w:r w:rsidR="00206FD3" w:rsidRPr="00EC1B2B">
        <w:t xml:space="preserve">). </w:t>
      </w:r>
      <w:r w:rsidR="00393D48" w:rsidRPr="00EC1B2B">
        <w:t>E</w:t>
      </w:r>
      <w:r w:rsidRPr="00EC1B2B">
        <w:t xml:space="preserve">very requirement can be identified </w:t>
      </w:r>
      <w:r w:rsidR="00206FD3" w:rsidRPr="00EC1B2B">
        <w:t xml:space="preserve">and its </w:t>
      </w:r>
      <w:r w:rsidR="005B0AE8" w:rsidRPr="00EC1B2B">
        <w:t>status</w:t>
      </w:r>
      <w:r w:rsidR="00206FD3" w:rsidRPr="00EC1B2B">
        <w:t xml:space="preserve"> in the development cycle </w:t>
      </w:r>
      <w:r w:rsidR="00393D48" w:rsidRPr="00EC1B2B">
        <w:t>can be t</w:t>
      </w:r>
      <w:r w:rsidR="00206FD3" w:rsidRPr="00EC1B2B">
        <w:t xml:space="preserve">racked </w:t>
      </w:r>
      <w:r w:rsidRPr="00EC1B2B">
        <w:t xml:space="preserve">with </w:t>
      </w:r>
      <w:r w:rsidR="00206FD3" w:rsidRPr="00EC1B2B">
        <w:t xml:space="preserve">a </w:t>
      </w:r>
      <w:r w:rsidRPr="00EC1B2B">
        <w:t>unique ID in JIRA</w:t>
      </w:r>
      <w:r w:rsidR="005B0AE8" w:rsidRPr="00EC1B2B">
        <w:t xml:space="preserve"> (see Figure 12).</w:t>
      </w:r>
    </w:p>
    <w:p w14:paraId="5B65199F" w14:textId="5C901788" w:rsidR="003219F3" w:rsidRDefault="003219F3" w:rsidP="003219F3">
      <w:pPr>
        <w:keepNext/>
        <w:spacing w:line="360" w:lineRule="auto"/>
      </w:pPr>
      <w:r>
        <w:rPr>
          <w:noProof/>
        </w:rPr>
        <w:lastRenderedPageBreak/>
        <w:drawing>
          <wp:inline distT="0" distB="0" distL="0" distR="0" wp14:anchorId="1E643778" wp14:editId="52A69ADE">
            <wp:extent cx="5947410" cy="3244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244215"/>
                    </a:xfrm>
                    <a:prstGeom prst="rect">
                      <a:avLst/>
                    </a:prstGeom>
                    <a:noFill/>
                    <a:ln>
                      <a:noFill/>
                    </a:ln>
                  </pic:spPr>
                </pic:pic>
              </a:graphicData>
            </a:graphic>
          </wp:inline>
        </w:drawing>
      </w:r>
    </w:p>
    <w:p w14:paraId="5094D149" w14:textId="2AE6C14C" w:rsidR="003219F3" w:rsidRDefault="003219F3" w:rsidP="007A22EA">
      <w:pPr>
        <w:pStyle w:val="StyleCaptionCentered"/>
      </w:pPr>
      <w:bookmarkStart w:id="169" w:name="_Toc494107303"/>
      <w:bookmarkStart w:id="170" w:name="_Toc506190506"/>
      <w:r>
        <w:t xml:space="preserve">Figure </w:t>
      </w:r>
      <w:fldSimple w:instr=" SEQ Figure \* ARABIC ">
        <w:r w:rsidR="009A2B62">
          <w:rPr>
            <w:noProof/>
          </w:rPr>
          <w:t>13</w:t>
        </w:r>
      </w:fldSimple>
      <w:r>
        <w:t xml:space="preserve"> EPIC 17.09 in JIRA – Requirements Traceability</w:t>
      </w:r>
      <w:bookmarkEnd w:id="169"/>
      <w:bookmarkEnd w:id="170"/>
    </w:p>
    <w:p w14:paraId="782DC644" w14:textId="4C9F6CDA" w:rsidR="003219F3" w:rsidRDefault="00B64872" w:rsidP="003219F3">
      <w:pPr>
        <w:pStyle w:val="Body"/>
      </w:pPr>
      <w:r>
        <w:t xml:space="preserve">Each of these </w:t>
      </w:r>
      <w:r w:rsidR="003219F3">
        <w:t xml:space="preserve">requirements </w:t>
      </w:r>
      <w:r>
        <w:t xml:space="preserve">has a corresponding </w:t>
      </w:r>
      <w:r w:rsidR="003219F3">
        <w:t>architecture</w:t>
      </w:r>
      <w:r w:rsidR="00D21CC3">
        <w:t xml:space="preserve"> requirement</w:t>
      </w:r>
      <w:r w:rsidR="003219F3">
        <w:t xml:space="preserve">, </w:t>
      </w:r>
      <w:r w:rsidR="00D21CC3">
        <w:t xml:space="preserve">which in turn have </w:t>
      </w:r>
      <w:r w:rsidR="003219F3">
        <w:t xml:space="preserve">micro-architecture </w:t>
      </w:r>
      <w:r w:rsidR="00D21CC3">
        <w:t xml:space="preserve">requirements. These are all </w:t>
      </w:r>
      <w:r w:rsidR="003219F3">
        <w:t>defined, modified, coded, verified, validated</w:t>
      </w:r>
      <w:r w:rsidR="004C6D9F">
        <w:t>,</w:t>
      </w:r>
      <w:r w:rsidR="003219F3">
        <w:t xml:space="preserve"> and prepared for releases.</w:t>
      </w:r>
      <w:r w:rsidR="00D21CC3">
        <w:t xml:space="preserve"> And they are all tracked individually to ensure that all requirements have been filled.</w:t>
      </w:r>
    </w:p>
    <w:p w14:paraId="0F1C1C5C" w14:textId="7AFE0E31" w:rsidR="003219F3" w:rsidRDefault="005B0AE8" w:rsidP="003219F3">
      <w:pPr>
        <w:pStyle w:val="Heading3"/>
      </w:pPr>
      <w:bookmarkStart w:id="171" w:name="_Toc506190456"/>
      <w:bookmarkStart w:id="172" w:name="_Toc496109013"/>
      <w:r>
        <w:t xml:space="preserve">Tracking </w:t>
      </w:r>
      <w:r w:rsidR="003219F3">
        <w:t>Safety Requirement</w:t>
      </w:r>
      <w:r>
        <w:t>s</w:t>
      </w:r>
      <w:bookmarkEnd w:id="171"/>
      <w:r w:rsidR="003219F3">
        <w:t xml:space="preserve"> </w:t>
      </w:r>
      <w:bookmarkEnd w:id="172"/>
    </w:p>
    <w:p w14:paraId="4478C06D" w14:textId="38CAC23E" w:rsidR="003219F3" w:rsidRDefault="005B0AE8" w:rsidP="003219F3">
      <w:pPr>
        <w:pStyle w:val="Body"/>
      </w:pPr>
      <w:r>
        <w:t xml:space="preserve">All </w:t>
      </w:r>
      <w:r w:rsidR="003219F3">
        <w:t>functional</w:t>
      </w:r>
      <w:r w:rsidR="005640BB">
        <w:t xml:space="preserve"> </w:t>
      </w:r>
      <w:r w:rsidR="003219F3">
        <w:t>safe</w:t>
      </w:r>
      <w:r w:rsidR="004C6D9F">
        <w:t>ty</w:t>
      </w:r>
      <w:r w:rsidR="003219F3">
        <w:t xml:space="preserve"> </w:t>
      </w:r>
      <w:r w:rsidR="005640BB">
        <w:t xml:space="preserve">(FuSa) </w:t>
      </w:r>
      <w:r w:rsidR="003219F3">
        <w:t>requirement</w:t>
      </w:r>
      <w:r>
        <w:t>s</w:t>
      </w:r>
      <w:r w:rsidR="003219F3">
        <w:t xml:space="preserve"> in the JIRA </w:t>
      </w:r>
      <w:r w:rsidR="004C6D9F" w:rsidRPr="004C6D9F">
        <w:t xml:space="preserve">database </w:t>
      </w:r>
      <w:r>
        <w:t>are</w:t>
      </w:r>
      <w:r w:rsidR="004C6D9F">
        <w:t xml:space="preserve"> </w:t>
      </w:r>
      <w:r>
        <w:t>part of the</w:t>
      </w:r>
      <w:r w:rsidR="003219F3">
        <w:t xml:space="preserve"> NS-2350</w:t>
      </w:r>
      <w:r>
        <w:t xml:space="preserve"> </w:t>
      </w:r>
      <w:r w:rsidR="00735A7A">
        <w:t>group</w:t>
      </w:r>
      <w:r w:rsidR="003219F3">
        <w:t xml:space="preserve"> and are documented with unique ID</w:t>
      </w:r>
      <w:r>
        <w:t>s</w:t>
      </w:r>
      <w:r w:rsidR="00206FD3">
        <w:t>,</w:t>
      </w:r>
      <w:r w:rsidR="003219F3">
        <w:t xml:space="preserve"> as </w:t>
      </w:r>
      <w:r>
        <w:t xml:space="preserve">shown </w:t>
      </w:r>
      <w:r w:rsidR="003219F3">
        <w:t xml:space="preserve">in </w:t>
      </w:r>
      <w:r>
        <w:t>Figure 12</w:t>
      </w:r>
      <w:r w:rsidR="003219F3">
        <w:t>.</w:t>
      </w:r>
    </w:p>
    <w:p w14:paraId="677AE89E" w14:textId="501C8F62" w:rsidR="003219F3" w:rsidRDefault="003219F3" w:rsidP="003219F3">
      <w:pPr>
        <w:keepNext/>
      </w:pPr>
      <w:r>
        <w:rPr>
          <w:noProof/>
        </w:rPr>
        <w:lastRenderedPageBreak/>
        <w:drawing>
          <wp:inline distT="0" distB="0" distL="0" distR="0" wp14:anchorId="05B0B084" wp14:editId="02C4B9E7">
            <wp:extent cx="5804535" cy="282257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535" cy="2822575"/>
                    </a:xfrm>
                    <a:prstGeom prst="rect">
                      <a:avLst/>
                    </a:prstGeom>
                    <a:noFill/>
                    <a:ln>
                      <a:noFill/>
                    </a:ln>
                  </pic:spPr>
                </pic:pic>
              </a:graphicData>
            </a:graphic>
          </wp:inline>
        </w:drawing>
      </w:r>
    </w:p>
    <w:p w14:paraId="713AD920" w14:textId="62057429" w:rsidR="003219F3" w:rsidRDefault="003219F3" w:rsidP="007A22EA">
      <w:pPr>
        <w:pStyle w:val="StyleCaptionCentered"/>
      </w:pPr>
      <w:bookmarkStart w:id="173" w:name="_Toc494107304"/>
      <w:bookmarkStart w:id="174" w:name="_Toc506190507"/>
      <w:r>
        <w:t xml:space="preserve">Figure </w:t>
      </w:r>
      <w:fldSimple w:instr=" SEQ Figure \* ARABIC ">
        <w:r w:rsidR="009A2B62">
          <w:rPr>
            <w:noProof/>
          </w:rPr>
          <w:t>14</w:t>
        </w:r>
      </w:fldSimple>
      <w:r>
        <w:t xml:space="preserve"> Safety Requirements as </w:t>
      </w:r>
      <w:r w:rsidR="005640BB">
        <w:t>P</w:t>
      </w:r>
      <w:r>
        <w:t>art of EPIC 17.09 in JIRA</w:t>
      </w:r>
      <w:bookmarkEnd w:id="173"/>
      <w:bookmarkEnd w:id="174"/>
    </w:p>
    <w:p w14:paraId="79A897C2" w14:textId="263CD170" w:rsidR="003219F3" w:rsidRDefault="003219F3" w:rsidP="003219F3">
      <w:pPr>
        <w:pStyle w:val="Heading3"/>
      </w:pPr>
      <w:bookmarkStart w:id="175" w:name="_Toc496109014"/>
      <w:bookmarkStart w:id="176" w:name="_Toc506190457"/>
      <w:r>
        <w:t>Safety Requirement Documentation</w:t>
      </w:r>
      <w:bookmarkEnd w:id="175"/>
      <w:bookmarkEnd w:id="176"/>
    </w:p>
    <w:p w14:paraId="53D2E67C" w14:textId="3C70E7C5" w:rsidR="003219F3" w:rsidRPr="00EC1B2B" w:rsidRDefault="005640BB" w:rsidP="00EC1B2B">
      <w:pPr>
        <w:pStyle w:val="Body"/>
      </w:pPr>
      <w:r w:rsidRPr="00EC1B2B">
        <w:t xml:space="preserve">FuSa </w:t>
      </w:r>
      <w:r w:rsidR="003219F3" w:rsidRPr="00EC1B2B">
        <w:t xml:space="preserve">requirements </w:t>
      </w:r>
      <w:r w:rsidR="004C6D9F" w:rsidRPr="00EC1B2B">
        <w:t xml:space="preserve">such </w:t>
      </w:r>
      <w:r w:rsidR="003219F3" w:rsidRPr="00EC1B2B">
        <w:t xml:space="preserve">as NS-2350 are grouped based on </w:t>
      </w:r>
      <w:r w:rsidR="00A07AC7" w:rsidRPr="00EC1B2B">
        <w:t xml:space="preserve">their </w:t>
      </w:r>
      <w:r w:rsidR="003219F3" w:rsidRPr="00EC1B2B">
        <w:t xml:space="preserve">context. </w:t>
      </w:r>
      <w:r w:rsidR="00A07AC7" w:rsidRPr="00EC1B2B">
        <w:t xml:space="preserve">The </w:t>
      </w:r>
      <w:r w:rsidR="003219F3" w:rsidRPr="00EC1B2B">
        <w:t>NS-2350 FuSa improvement requirement</w:t>
      </w:r>
      <w:r w:rsidR="00A07AC7" w:rsidRPr="00EC1B2B">
        <w:t xml:space="preserve">, for example, </w:t>
      </w:r>
      <w:r w:rsidR="00BB038D" w:rsidRPr="00EC1B2B">
        <w:t xml:space="preserve">comprises </w:t>
      </w:r>
      <w:r w:rsidR="003219F3" w:rsidRPr="00EC1B2B">
        <w:t>three sub</w:t>
      </w:r>
      <w:r w:rsidR="00A07AC7" w:rsidRPr="00EC1B2B">
        <w:t>-</w:t>
      </w:r>
      <w:r w:rsidR="003219F3" w:rsidRPr="00EC1B2B">
        <w:t>requirements</w:t>
      </w:r>
      <w:r w:rsidR="00BB038D" w:rsidRPr="00EC1B2B">
        <w:t>:</w:t>
      </w:r>
      <w:r w:rsidR="003219F3" w:rsidRPr="00EC1B2B">
        <w:t xml:space="preserve"> NS-2358</w:t>
      </w:r>
      <w:r w:rsidR="00A07AC7" w:rsidRPr="00EC1B2B">
        <w:t>—</w:t>
      </w:r>
      <w:r w:rsidR="003219F3" w:rsidRPr="00EC1B2B">
        <w:t>ECC</w:t>
      </w:r>
      <w:r w:rsidR="00A07AC7" w:rsidRPr="00EC1B2B">
        <w:t xml:space="preserve"> </w:t>
      </w:r>
      <w:r w:rsidR="003219F3" w:rsidRPr="00EC1B2B">
        <w:t>on RAM index, NS-2359</w:t>
      </w:r>
      <w:r w:rsidR="00A07AC7" w:rsidRPr="00EC1B2B">
        <w:t>—E</w:t>
      </w:r>
      <w:r w:rsidR="004C6D9F" w:rsidRPr="00EC1B2B">
        <w:t>nd</w:t>
      </w:r>
      <w:r w:rsidR="003219F3" w:rsidRPr="00EC1B2B">
        <w:t>-to-</w:t>
      </w:r>
      <w:r w:rsidR="004C6D9F" w:rsidRPr="00EC1B2B">
        <w:t xml:space="preserve">end </w:t>
      </w:r>
      <w:r w:rsidR="003219F3" w:rsidRPr="00EC1B2B">
        <w:t>parity</w:t>
      </w:r>
      <w:r w:rsidR="00BB038D" w:rsidRPr="00EC1B2B">
        <w:t>,</w:t>
      </w:r>
      <w:r w:rsidR="003219F3" w:rsidRPr="00EC1B2B">
        <w:t xml:space="preserve"> and NS-2368</w:t>
      </w:r>
      <w:r w:rsidR="00A07AC7" w:rsidRPr="00EC1B2B">
        <w:t>—P</w:t>
      </w:r>
      <w:r w:rsidR="003219F3" w:rsidRPr="00EC1B2B">
        <w:t>arity</w:t>
      </w:r>
      <w:r w:rsidR="00A07AC7" w:rsidRPr="00EC1B2B">
        <w:t xml:space="preserve"> </w:t>
      </w:r>
      <w:r w:rsidR="003219F3" w:rsidRPr="00EC1B2B">
        <w:t>on registers.</w:t>
      </w:r>
    </w:p>
    <w:p w14:paraId="02F8AC00" w14:textId="0F7BED3B" w:rsidR="009A5DD6" w:rsidRPr="00EC1B2B" w:rsidRDefault="003219F3" w:rsidP="00EC1B2B">
      <w:pPr>
        <w:pStyle w:val="Body"/>
      </w:pPr>
      <w:r w:rsidRPr="00EC1B2B">
        <w:t xml:space="preserve">Functional </w:t>
      </w:r>
      <w:r w:rsidR="00BB038D" w:rsidRPr="00EC1B2B">
        <w:t xml:space="preserve">requirements </w:t>
      </w:r>
      <w:r w:rsidR="0018504F" w:rsidRPr="00EC1B2B">
        <w:t xml:space="preserve">for </w:t>
      </w:r>
      <w:r w:rsidRPr="00EC1B2B">
        <w:t xml:space="preserve">all safety aspects are documented in detail and </w:t>
      </w:r>
      <w:r w:rsidR="00A07AC7" w:rsidRPr="00EC1B2B">
        <w:t xml:space="preserve">are </w:t>
      </w:r>
      <w:r w:rsidRPr="00EC1B2B">
        <w:t>version</w:t>
      </w:r>
      <w:r w:rsidR="00BB038D" w:rsidRPr="00EC1B2B">
        <w:t>-</w:t>
      </w:r>
      <w:r w:rsidRPr="00EC1B2B">
        <w:t xml:space="preserve">controlled in </w:t>
      </w:r>
      <w:r w:rsidR="00BB038D" w:rsidRPr="00EC1B2B">
        <w:t xml:space="preserve">the </w:t>
      </w:r>
      <w:r w:rsidRPr="00EC1B2B">
        <w:t>SVN database.</w:t>
      </w:r>
      <w:r w:rsidR="0018504F" w:rsidRPr="00EC1B2B">
        <w:t xml:space="preserve"> In the example presented in Figure 14, a</w:t>
      </w:r>
      <w:r w:rsidRPr="00EC1B2B">
        <w:t>ll safety, reliability</w:t>
      </w:r>
      <w:r w:rsidR="005640BB" w:rsidRPr="00EC1B2B">
        <w:t>, and s</w:t>
      </w:r>
      <w:r w:rsidRPr="00EC1B2B">
        <w:t>erviceability features are documented</w:t>
      </w:r>
      <w:r w:rsidR="0018504F" w:rsidRPr="00EC1B2B">
        <w:t xml:space="preserve"> in the FuSa Req, Document A</w:t>
      </w:r>
      <w:r w:rsidR="009A03DA" w:rsidRPr="00EC1B2B">
        <w:t>.</w:t>
      </w:r>
    </w:p>
    <w:p w14:paraId="1B2DC5CB" w14:textId="79C2C324" w:rsidR="009A5DD6" w:rsidRPr="00EC1B2B" w:rsidRDefault="009A5DD6" w:rsidP="00EC1B2B">
      <w:pPr>
        <w:pStyle w:val="Body"/>
      </w:pPr>
      <w:r w:rsidRPr="00EC1B2B">
        <w:t>An example can be found here:</w:t>
      </w:r>
    </w:p>
    <w:p w14:paraId="0840425E" w14:textId="4AD2FC81" w:rsidR="0018504F" w:rsidRDefault="0018504F" w:rsidP="003219F3">
      <w:pPr>
        <w:pStyle w:val="Body"/>
      </w:pPr>
      <w:r>
        <w:rPr>
          <w:rFonts w:eastAsia="Palatino Linotype" w:cstheme="minorHAnsi"/>
          <w:i/>
        </w:rPr>
        <w:t>https://app.assembla.com/spaces/netspeed_noc/subversion/source/HEAD/trunk/doc/planning/Planned%20FuSa%20features.xlsx)</w:t>
      </w:r>
    </w:p>
    <w:p w14:paraId="1615AC63" w14:textId="49AEEAE6" w:rsidR="009A03DA" w:rsidRDefault="000B1DA3" w:rsidP="009A03DA">
      <w:pPr>
        <w:spacing w:line="360" w:lineRule="auto"/>
      </w:pPr>
      <w:r>
        <w:rPr>
          <w:noProof/>
        </w:rPr>
        <w:lastRenderedPageBreak/>
        <w:drawing>
          <wp:inline distT="0" distB="0" distL="0" distR="0" wp14:anchorId="1B2982A0" wp14:editId="1F453727">
            <wp:extent cx="5943600" cy="4084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O 26262_Part2.emf"/>
                    <pic:cNvPicPr/>
                  </pic:nvPicPr>
                  <pic:blipFill>
                    <a:blip r:embed="rId27"/>
                    <a:stretch>
                      <a:fillRect/>
                    </a:stretch>
                  </pic:blipFill>
                  <pic:spPr>
                    <a:xfrm>
                      <a:off x="0" y="0"/>
                      <a:ext cx="5943600" cy="4084021"/>
                    </a:xfrm>
                    <a:prstGeom prst="rect">
                      <a:avLst/>
                    </a:prstGeom>
                  </pic:spPr>
                </pic:pic>
              </a:graphicData>
            </a:graphic>
          </wp:inline>
        </w:drawing>
      </w:r>
    </w:p>
    <w:p w14:paraId="58830DAE" w14:textId="6ACB2DD1" w:rsidR="009A03DA" w:rsidRDefault="009A03DA" w:rsidP="007A22EA">
      <w:pPr>
        <w:pStyle w:val="StyleCaptionCentered"/>
      </w:pPr>
      <w:bookmarkStart w:id="177" w:name="_Toc506190508"/>
      <w:r>
        <w:t xml:space="preserve">Figure </w:t>
      </w:r>
      <w:fldSimple w:instr=" SEQ Figure \* ARABIC ">
        <w:r w:rsidR="009A2B62">
          <w:rPr>
            <w:noProof/>
          </w:rPr>
          <w:t>15</w:t>
        </w:r>
      </w:fldSimple>
      <w:r>
        <w:t xml:space="preserve"> ISO 26262-Part2</w:t>
      </w:r>
      <w:bookmarkEnd w:id="177"/>
    </w:p>
    <w:p w14:paraId="4E3402EE" w14:textId="11B0D005" w:rsidR="00BB353F" w:rsidRPr="00BB353F" w:rsidRDefault="0018504F" w:rsidP="003219F3">
      <w:pPr>
        <w:pStyle w:val="Body"/>
      </w:pPr>
      <w:r>
        <w:t>Document B in the example is a d</w:t>
      </w:r>
      <w:r w:rsidR="003219F3">
        <w:t>etailed technical specification for respective parts of the design or architecture</w:t>
      </w:r>
      <w:r w:rsidR="009A5DD6">
        <w:t>; it is version-controlled in SVN</w:t>
      </w:r>
      <w:r w:rsidR="003219F3">
        <w:t xml:space="preserve">. </w:t>
      </w:r>
      <w:r>
        <w:t>Document C is t</w:t>
      </w:r>
      <w:r w:rsidR="00BB038D">
        <w:t xml:space="preserve">he </w:t>
      </w:r>
      <w:r w:rsidR="00487F03">
        <w:t>NocStudio</w:t>
      </w:r>
      <w:r w:rsidR="003219F3">
        <w:t xml:space="preserve"> configuration file</w:t>
      </w:r>
      <w:r>
        <w:t xml:space="preserve">, which </w:t>
      </w:r>
      <w:r w:rsidR="003219F3">
        <w:t xml:space="preserve">describes the complete system environment or the complete servicing flow. </w:t>
      </w:r>
      <w:r>
        <w:t>This</w:t>
      </w:r>
      <w:r w:rsidR="003219F3">
        <w:t xml:space="preserve"> configuration creates the customer IP </w:t>
      </w:r>
      <w:r>
        <w:t xml:space="preserve">and </w:t>
      </w:r>
      <w:r w:rsidR="003219F3">
        <w:t xml:space="preserve">is generated from the </w:t>
      </w:r>
      <w:r w:rsidR="00487F03">
        <w:t>NocStudio</w:t>
      </w:r>
      <w:r w:rsidR="003219F3">
        <w:t xml:space="preserve"> with customer input. Usage of </w:t>
      </w:r>
      <w:r w:rsidR="00487F03">
        <w:t>NocStudio</w:t>
      </w:r>
      <w:r w:rsidR="003219F3">
        <w:t xml:space="preserve"> is documented in the </w:t>
      </w:r>
      <w:r w:rsidR="003219F3">
        <w:rPr>
          <w:i/>
        </w:rPr>
        <w:t xml:space="preserve">Technical </w:t>
      </w:r>
      <w:r w:rsidR="00BB038D">
        <w:rPr>
          <w:i/>
        </w:rPr>
        <w:t>Reference User Manual</w:t>
      </w:r>
      <w:r w:rsidR="00BB038D">
        <w:t xml:space="preserve"> </w:t>
      </w:r>
      <w:r w:rsidR="003219F3">
        <w:t xml:space="preserve">or the help menu of </w:t>
      </w:r>
      <w:r w:rsidR="00487F03">
        <w:t>NocStudio</w:t>
      </w:r>
      <w:r w:rsidR="003219F3">
        <w:t>.</w:t>
      </w:r>
    </w:p>
    <w:p w14:paraId="124108D9" w14:textId="687F425D" w:rsidR="00BB353F" w:rsidRPr="00C7536B" w:rsidRDefault="00BB353F" w:rsidP="00BB353F">
      <w:pPr>
        <w:pStyle w:val="Heading2"/>
      </w:pPr>
      <w:bookmarkStart w:id="178" w:name="_Toc506190458"/>
      <w:r w:rsidRPr="00BB353F">
        <w:t>Product Development</w:t>
      </w:r>
      <w:bookmarkEnd w:id="178"/>
    </w:p>
    <w:p w14:paraId="3248812B" w14:textId="61B95D92" w:rsidR="003219F3" w:rsidRDefault="003219F3" w:rsidP="003219F3">
      <w:pPr>
        <w:pStyle w:val="Body"/>
      </w:pPr>
      <w:r>
        <w:t xml:space="preserve">Product requirements from the Concept </w:t>
      </w:r>
      <w:r w:rsidR="009A5DD6">
        <w:t>p</w:t>
      </w:r>
      <w:r w:rsidR="00BB038D">
        <w:t xml:space="preserve">hase </w:t>
      </w:r>
      <w:r>
        <w:t xml:space="preserve">are taken as an input to the </w:t>
      </w:r>
      <w:r w:rsidR="009A5DD6">
        <w:t xml:space="preserve">Product </w:t>
      </w:r>
      <w:r>
        <w:t xml:space="preserve">Development </w:t>
      </w:r>
      <w:r w:rsidR="009A5DD6">
        <w:t>phase.</w:t>
      </w:r>
      <w:r>
        <w:t xml:space="preserve"> In this phase, </w:t>
      </w:r>
      <w:r w:rsidR="009A5DD6">
        <w:t xml:space="preserve">the architects translate </w:t>
      </w:r>
      <w:r>
        <w:t>the requirements into specifications. Safety features are an integral part of this architecture.</w:t>
      </w:r>
    </w:p>
    <w:p w14:paraId="22900ACA" w14:textId="1F47A00E" w:rsidR="003219F3" w:rsidRDefault="009A5DD6" w:rsidP="003219F3">
      <w:pPr>
        <w:pStyle w:val="Body"/>
      </w:pPr>
      <w:r>
        <w:t>An example can be found here:</w:t>
      </w:r>
    </w:p>
    <w:p w14:paraId="0AFABBC1" w14:textId="77777777" w:rsidR="003219F3" w:rsidRDefault="003219F3" w:rsidP="003219F3">
      <w:pPr>
        <w:pStyle w:val="Body"/>
        <w:rPr>
          <w:i/>
        </w:rPr>
      </w:pPr>
      <w:r>
        <w:rPr>
          <w:i/>
        </w:rPr>
        <w:t>https://app.assembla.com/spaces/netspeed_noc/subversion/source/HEAD/doc/ccNoC/Coherency%20Architecture.docx</w:t>
      </w:r>
    </w:p>
    <w:p w14:paraId="69D0259B" w14:textId="7CFB4D54" w:rsidR="003219F3" w:rsidRDefault="00BB038D" w:rsidP="0083366E">
      <w:pPr>
        <w:pStyle w:val="Body"/>
      </w:pPr>
      <w:r>
        <w:lastRenderedPageBreak/>
        <w:t xml:space="preserve">Figure 15 illustrates the release process, from </w:t>
      </w:r>
      <w:r w:rsidR="003219F3">
        <w:t xml:space="preserve">Test </w:t>
      </w:r>
      <w:r>
        <w:t>plan</w:t>
      </w:r>
      <w:r w:rsidR="003219F3">
        <w:t xml:space="preserve">, </w:t>
      </w:r>
      <w:r>
        <w:t>to test design</w:t>
      </w:r>
      <w:r w:rsidR="003219F3">
        <w:t>,</w:t>
      </w:r>
      <w:r>
        <w:t xml:space="preserve"> through</w:t>
      </w:r>
      <w:r w:rsidR="003219F3">
        <w:t xml:space="preserve"> execution, </w:t>
      </w:r>
      <w:r>
        <w:t xml:space="preserve">to </w:t>
      </w:r>
      <w:r w:rsidR="003219F3">
        <w:t xml:space="preserve">reports with metrics results </w:t>
      </w:r>
      <w:r>
        <w:t xml:space="preserve">until </w:t>
      </w:r>
      <w:r w:rsidR="003219F3">
        <w:t>all planned items are passed or tested with success and then release</w:t>
      </w:r>
      <w:r>
        <w:t>d</w:t>
      </w:r>
      <w:r w:rsidR="00063B59">
        <w:t>. For more information on regression test</w:t>
      </w:r>
      <w:r w:rsidR="00F708AE">
        <w:t xml:space="preserve">s and code coverage, </w:t>
      </w:r>
      <w:r w:rsidR="00063B59">
        <w:t xml:space="preserve">see section </w:t>
      </w:r>
      <w:r w:rsidR="00F708AE">
        <w:fldChar w:fldCharType="begin"/>
      </w:r>
      <w:r w:rsidR="00F708AE">
        <w:instrText xml:space="preserve"> REF _Ref502817550 \w \h </w:instrText>
      </w:r>
      <w:r w:rsidR="00F708AE">
        <w:fldChar w:fldCharType="separate"/>
      </w:r>
      <w:r w:rsidR="009A2B62">
        <w:t>7.3</w:t>
      </w:r>
      <w:r w:rsidR="00F708AE">
        <w:fldChar w:fldCharType="end"/>
      </w:r>
      <w:r w:rsidR="00F708AE">
        <w:t xml:space="preserve">, </w:t>
      </w:r>
      <w:r w:rsidR="00F708AE">
        <w:fldChar w:fldCharType="begin"/>
      </w:r>
      <w:r w:rsidR="00F708AE">
        <w:instrText xml:space="preserve"> REF _Ref502817537 \h </w:instrText>
      </w:r>
      <w:r w:rsidR="00F708AE">
        <w:fldChar w:fldCharType="separate"/>
      </w:r>
      <w:r w:rsidR="009A2B62">
        <w:t>Regression Testing</w:t>
      </w:r>
      <w:r w:rsidR="00F708AE">
        <w:fldChar w:fldCharType="end"/>
      </w:r>
      <w:r w:rsidR="00F708AE">
        <w:t xml:space="preserve"> and section </w:t>
      </w:r>
      <w:r w:rsidR="00F708AE">
        <w:fldChar w:fldCharType="begin"/>
      </w:r>
      <w:r w:rsidR="00F708AE">
        <w:instrText xml:space="preserve"> REF _Ref502817728 \r \h </w:instrText>
      </w:r>
      <w:r w:rsidR="00F708AE">
        <w:fldChar w:fldCharType="separate"/>
      </w:r>
      <w:r w:rsidR="009A2B62">
        <w:t>7.2.8</w:t>
      </w:r>
      <w:r w:rsidR="00F708AE">
        <w:fldChar w:fldCharType="end"/>
      </w:r>
      <w:r w:rsidR="00F708AE">
        <w:t xml:space="preserve">, </w:t>
      </w:r>
      <w:r w:rsidR="00F708AE">
        <w:fldChar w:fldCharType="begin"/>
      </w:r>
      <w:r w:rsidR="00F708AE">
        <w:instrText xml:space="preserve"> REF _Ref502817738 \h </w:instrText>
      </w:r>
      <w:r w:rsidR="00F708AE">
        <w:fldChar w:fldCharType="separate"/>
      </w:r>
      <w:r w:rsidR="009A2B62">
        <w:t>Coverage Metrics</w:t>
      </w:r>
      <w:r w:rsidR="00F708AE">
        <w:fldChar w:fldCharType="end"/>
      </w:r>
      <w:r w:rsidR="00F708AE">
        <w:t>, respectively.</w:t>
      </w:r>
    </w:p>
    <w:p w14:paraId="713FAAE9" w14:textId="5B2A67E9" w:rsidR="003219F3" w:rsidRDefault="00473EDF" w:rsidP="0083366E">
      <w:pPr>
        <w:spacing w:line="360" w:lineRule="auto"/>
        <w:jc w:val="center"/>
      </w:pPr>
      <w:r>
        <w:rPr>
          <w:noProof/>
        </w:rPr>
        <w:drawing>
          <wp:inline distT="0" distB="0" distL="0" distR="0" wp14:anchorId="7D68786D" wp14:editId="641F50EA">
            <wp:extent cx="3650700" cy="2741867"/>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Plan and Design Flow.emf"/>
                    <pic:cNvPicPr/>
                  </pic:nvPicPr>
                  <pic:blipFill>
                    <a:blip r:embed="rId28"/>
                    <a:stretch>
                      <a:fillRect/>
                    </a:stretch>
                  </pic:blipFill>
                  <pic:spPr>
                    <a:xfrm>
                      <a:off x="0" y="0"/>
                      <a:ext cx="3650700" cy="2741867"/>
                    </a:xfrm>
                    <a:prstGeom prst="rect">
                      <a:avLst/>
                    </a:prstGeom>
                  </pic:spPr>
                </pic:pic>
              </a:graphicData>
            </a:graphic>
          </wp:inline>
        </w:drawing>
      </w:r>
    </w:p>
    <w:p w14:paraId="328C934C" w14:textId="69E771D7" w:rsidR="003219F3" w:rsidRDefault="003219F3" w:rsidP="007A22EA">
      <w:pPr>
        <w:pStyle w:val="StyleCaptionCentered"/>
      </w:pPr>
      <w:bookmarkStart w:id="179" w:name="_Toc494107306"/>
      <w:bookmarkStart w:id="180" w:name="_Toc506190509"/>
      <w:r>
        <w:t xml:space="preserve">Figure </w:t>
      </w:r>
      <w:fldSimple w:instr=" SEQ Figure \* ARABIC ">
        <w:r w:rsidR="009A2B62">
          <w:rPr>
            <w:noProof/>
          </w:rPr>
          <w:t>16</w:t>
        </w:r>
      </w:fldSimple>
      <w:r>
        <w:t xml:space="preserve"> Test Plan and Design Flow</w:t>
      </w:r>
      <w:bookmarkEnd w:id="179"/>
      <w:bookmarkEnd w:id="180"/>
    </w:p>
    <w:p w14:paraId="55FB9EC1" w14:textId="281F54C4" w:rsidR="003219F3" w:rsidRDefault="003219F3" w:rsidP="003219F3">
      <w:pPr>
        <w:pStyle w:val="Body"/>
      </w:pPr>
      <w:r>
        <w:t xml:space="preserve">Using these documents as a specification, </w:t>
      </w:r>
      <w:r w:rsidR="00BB038D">
        <w:t xml:space="preserve">the </w:t>
      </w:r>
      <w:r>
        <w:t>design team implements the design in Verilog RTL.</w:t>
      </w:r>
    </w:p>
    <w:p w14:paraId="31062B47" w14:textId="59D78B11" w:rsidR="003219F3" w:rsidRDefault="009A5DD6" w:rsidP="003219F3">
      <w:pPr>
        <w:pStyle w:val="Body"/>
      </w:pPr>
      <w:r>
        <w:t>An example can be found here</w:t>
      </w:r>
      <w:r w:rsidR="003219F3">
        <w:t>:</w:t>
      </w:r>
    </w:p>
    <w:p w14:paraId="54B7227A" w14:textId="77777777" w:rsidR="003219F3" w:rsidRDefault="003219F3" w:rsidP="003219F3">
      <w:pPr>
        <w:pStyle w:val="Body"/>
        <w:rPr>
          <w:i/>
        </w:rPr>
      </w:pPr>
      <w:r>
        <w:rPr>
          <w:i/>
        </w:rPr>
        <w:t>https://app.assembla.com/spaces/netspeed_noc/subversion/source/HEAD/trunk/src/hw/ccs/rtl/*.v</w:t>
      </w:r>
    </w:p>
    <w:p w14:paraId="10B27A70" w14:textId="15A98553" w:rsidR="003219F3" w:rsidRDefault="003219F3" w:rsidP="003219F3">
      <w:pPr>
        <w:pStyle w:val="Body"/>
      </w:pPr>
      <w:r>
        <w:t xml:space="preserve">Verification and </w:t>
      </w:r>
      <w:r w:rsidR="00BB038D">
        <w:t xml:space="preserve">design </w:t>
      </w:r>
      <w:r>
        <w:t xml:space="preserve">are independent groups with no overlap. </w:t>
      </w:r>
      <w:r w:rsidR="00BB038D">
        <w:t>The v</w:t>
      </w:r>
      <w:r>
        <w:t>erification team develops a test</w:t>
      </w:r>
      <w:r w:rsidR="00BB038D">
        <w:t xml:space="preserve"> </w:t>
      </w:r>
      <w:r>
        <w:t>plan using architecture specifications.</w:t>
      </w:r>
    </w:p>
    <w:p w14:paraId="19916D67" w14:textId="77777777" w:rsidR="009A5DD6" w:rsidRDefault="009A5DD6" w:rsidP="009A5DD6">
      <w:pPr>
        <w:pStyle w:val="Body"/>
      </w:pPr>
      <w:r>
        <w:t>An example can be found here:</w:t>
      </w:r>
    </w:p>
    <w:p w14:paraId="3EE5CA95" w14:textId="77777777" w:rsidR="003219F3" w:rsidRDefault="003219F3" w:rsidP="003219F3">
      <w:pPr>
        <w:pStyle w:val="Body"/>
        <w:rPr>
          <w:i/>
        </w:rPr>
      </w:pPr>
      <w:r>
        <w:rPr>
          <w:i/>
        </w:rPr>
        <w:t>https://app.assembla.com/spaces/netspeed_noc/subversion/source/HEAD/trunk/doc/release_docs/Xena%20Specific%20Docs/NetSpeed%20Gemini%20Verification%20Plan%20-%20Xena.docx</w:t>
      </w:r>
    </w:p>
    <w:p w14:paraId="6B2CD1AE" w14:textId="6FFD9E10" w:rsidR="003219F3" w:rsidRDefault="003219F3" w:rsidP="003219F3">
      <w:pPr>
        <w:pStyle w:val="Body"/>
      </w:pPr>
      <w:r>
        <w:t>Verification tests are developed based on this test</w:t>
      </w:r>
      <w:r w:rsidR="00BB038D">
        <w:t xml:space="preserve"> </w:t>
      </w:r>
      <w:r>
        <w:t xml:space="preserve">plan and </w:t>
      </w:r>
      <w:r w:rsidR="00BB038D">
        <w:t xml:space="preserve">are </w:t>
      </w:r>
      <w:r>
        <w:t>run on the design using the simulation tools from Cadence and Synopsys. Automated test methods and systematic regression process</w:t>
      </w:r>
      <w:r w:rsidR="00BB038D">
        <w:t>es</w:t>
      </w:r>
      <w:r>
        <w:t xml:space="preserve"> </w:t>
      </w:r>
      <w:r w:rsidR="00BB038D">
        <w:t xml:space="preserve">are </w:t>
      </w:r>
      <w:r>
        <w:t>used to verify the design. Details of this process are covered in detail in</w:t>
      </w:r>
      <w:r w:rsidR="00856BAC">
        <w:t xml:space="preserve"> Section</w:t>
      </w:r>
      <w:r>
        <w:t xml:space="preserve"> </w:t>
      </w:r>
      <w:r w:rsidR="00856BAC">
        <w:fldChar w:fldCharType="begin"/>
      </w:r>
      <w:r w:rsidR="00856BAC">
        <w:instrText xml:space="preserve"> REF _Ref502731190 \w \h </w:instrText>
      </w:r>
      <w:r w:rsidR="00856BAC">
        <w:fldChar w:fldCharType="separate"/>
      </w:r>
      <w:r w:rsidR="009A2B62">
        <w:t>7.2</w:t>
      </w:r>
      <w:r w:rsidR="00856BAC">
        <w:fldChar w:fldCharType="end"/>
      </w:r>
      <w:r w:rsidR="00856BAC">
        <w:t xml:space="preserve">, </w:t>
      </w:r>
      <w:r w:rsidR="00856BAC">
        <w:fldChar w:fldCharType="begin"/>
      </w:r>
      <w:r w:rsidR="00856BAC">
        <w:instrText xml:space="preserve"> REF _Ref502731221 \h </w:instrText>
      </w:r>
      <w:r w:rsidR="00856BAC">
        <w:fldChar w:fldCharType="separate"/>
      </w:r>
      <w:r w:rsidR="009A2B62">
        <w:t>Development Verification Plan</w:t>
      </w:r>
      <w:r w:rsidR="00856BAC">
        <w:fldChar w:fldCharType="end"/>
      </w:r>
      <w:r w:rsidR="00856BAC">
        <w:t>.</w:t>
      </w:r>
    </w:p>
    <w:p w14:paraId="525D5287" w14:textId="542926B9" w:rsidR="00702603" w:rsidRDefault="003219F3" w:rsidP="003219F3">
      <w:pPr>
        <w:pStyle w:val="Body"/>
      </w:pPr>
      <w:r>
        <w:t>At the completion of the verification cycle, an elaborate release process makes the IP ready for shipment</w:t>
      </w:r>
      <w:r w:rsidR="005640BB">
        <w:t xml:space="preserve"> to the customer</w:t>
      </w:r>
      <w:r>
        <w:t xml:space="preserve">. </w:t>
      </w:r>
    </w:p>
    <w:p w14:paraId="2D97BC96" w14:textId="2714B9EC" w:rsidR="00BB353F" w:rsidRPr="00C7536B" w:rsidRDefault="003219F3" w:rsidP="00BB353F">
      <w:pPr>
        <w:pStyle w:val="Heading2"/>
      </w:pPr>
      <w:bookmarkStart w:id="181" w:name="_Toc506190459"/>
      <w:r>
        <w:lastRenderedPageBreak/>
        <w:t>Post-</w:t>
      </w:r>
      <w:r w:rsidR="00BB038D">
        <w:t>Release Phase</w:t>
      </w:r>
      <w:bookmarkEnd w:id="181"/>
    </w:p>
    <w:p w14:paraId="63812ADF" w14:textId="0A8CCB2F" w:rsidR="003219F3" w:rsidRDefault="003219F3" w:rsidP="003219F3">
      <w:pPr>
        <w:pStyle w:val="Heading3"/>
      </w:pPr>
      <w:bookmarkStart w:id="182" w:name="_Toc496109017"/>
      <w:bookmarkStart w:id="183" w:name="_Toc506190460"/>
      <w:r>
        <w:t xml:space="preserve">Field </w:t>
      </w:r>
      <w:bookmarkEnd w:id="182"/>
      <w:r w:rsidR="00BB038D">
        <w:t>Monitoring</w:t>
      </w:r>
      <w:bookmarkEnd w:id="183"/>
    </w:p>
    <w:p w14:paraId="6D5698AE" w14:textId="731A70B8" w:rsidR="003219F3" w:rsidRDefault="009A5DD6" w:rsidP="003219F3">
      <w:pPr>
        <w:pStyle w:val="Body"/>
      </w:pPr>
      <w:r>
        <w:t>The SLC continues after the product is released. The Post-Release phase involves h</w:t>
      </w:r>
      <w:r w:rsidR="00BB038D">
        <w:t>andling of c</w:t>
      </w:r>
      <w:r w:rsidR="003219F3">
        <w:t>ustomer issues</w:t>
      </w:r>
      <w:r>
        <w:t>, which</w:t>
      </w:r>
      <w:r w:rsidR="003219F3">
        <w:t xml:space="preserve"> go</w:t>
      </w:r>
      <w:r w:rsidR="00BB038D">
        <w:t>es</w:t>
      </w:r>
      <w:r w:rsidR="003219F3">
        <w:t xml:space="preserve"> through a well-defined process. Each customer has a point of contact (</w:t>
      </w:r>
      <w:r w:rsidR="00BB038D">
        <w:t>PoC</w:t>
      </w:r>
      <w:r w:rsidR="003219F3">
        <w:t xml:space="preserve">) in the application engineering team. After initial triage and communication with the customer, the problem </w:t>
      </w:r>
      <w:r w:rsidR="00BB038D">
        <w:t>is</w:t>
      </w:r>
      <w:r w:rsidR="003219F3">
        <w:t xml:space="preserve"> transferred if it requires a design change. It </w:t>
      </w:r>
      <w:r w:rsidR="00BB038D">
        <w:t>goes</w:t>
      </w:r>
      <w:r w:rsidR="003219F3">
        <w:t xml:space="preserve"> through the development</w:t>
      </w:r>
      <w:r w:rsidR="00BB038D">
        <w:t>-a</w:t>
      </w:r>
      <w:r w:rsidR="003219F3">
        <w:t>nd</w:t>
      </w:r>
      <w:r w:rsidR="00BB038D">
        <w:t>-</w:t>
      </w:r>
      <w:r w:rsidR="003219F3">
        <w:t xml:space="preserve">release process before the application engineer makes </w:t>
      </w:r>
      <w:r w:rsidR="005640BB">
        <w:t xml:space="preserve">a </w:t>
      </w:r>
      <w:r w:rsidR="003219F3">
        <w:t>release</w:t>
      </w:r>
      <w:r>
        <w:t>,</w:t>
      </w:r>
      <w:r w:rsidR="003219F3">
        <w:t xml:space="preserve"> or </w:t>
      </w:r>
      <w:r w:rsidR="005640BB">
        <w:t xml:space="preserve">provides </w:t>
      </w:r>
      <w:r w:rsidR="003219F3">
        <w:t>documentation with a workaround</w:t>
      </w:r>
      <w:r>
        <w:t>,</w:t>
      </w:r>
      <w:r w:rsidR="003219F3">
        <w:t xml:space="preserve"> available to the customer.</w:t>
      </w:r>
    </w:p>
    <w:p w14:paraId="2E2C4C17" w14:textId="714409CC" w:rsidR="003219F3" w:rsidRDefault="003219F3" w:rsidP="003219F3">
      <w:pPr>
        <w:pStyle w:val="Body"/>
      </w:pPr>
      <w:r>
        <w:t xml:space="preserve">This data is tracked in </w:t>
      </w:r>
      <w:r w:rsidR="00BB038D">
        <w:t xml:space="preserve">a </w:t>
      </w:r>
      <w:r>
        <w:t>JIRA</w:t>
      </w:r>
      <w:r w:rsidR="00BB038D">
        <w:t>-</w:t>
      </w:r>
      <w:r>
        <w:t>based tracking system and</w:t>
      </w:r>
      <w:r w:rsidR="00BB038D">
        <w:t xml:space="preserve"> is</w:t>
      </w:r>
      <w:r>
        <w:t xml:space="preserve"> used to </w:t>
      </w:r>
      <w:r w:rsidR="00BB038D">
        <w:t xml:space="preserve">mine </w:t>
      </w:r>
      <w:r w:rsidR="00DB024E">
        <w:t xml:space="preserve">information </w:t>
      </w:r>
      <w:r>
        <w:t xml:space="preserve">in </w:t>
      </w:r>
      <w:r w:rsidR="009A5DD6">
        <w:t xml:space="preserve">the </w:t>
      </w:r>
      <w:r>
        <w:t>future. The data is maintained at</w:t>
      </w:r>
    </w:p>
    <w:p w14:paraId="746FD203" w14:textId="77777777" w:rsidR="003219F3" w:rsidRDefault="003219F3" w:rsidP="003219F3">
      <w:pPr>
        <w:pStyle w:val="Body"/>
        <w:rPr>
          <w:i/>
        </w:rPr>
      </w:pPr>
      <w:r>
        <w:rPr>
          <w:i/>
        </w:rPr>
        <w:t>https://netspeedsystems.atlassian.net/issues/&lt;filter # for customer name&gt;</w:t>
      </w:r>
    </w:p>
    <w:p w14:paraId="00D8BE1F" w14:textId="649F053F" w:rsidR="003219F3" w:rsidRDefault="00473EDF" w:rsidP="003219F3">
      <w:pPr>
        <w:rPr>
          <w:rFonts w:ascii="Calibri" w:eastAsia="Times New Roman" w:hAnsi="Calibri" w:cs="Calibri"/>
          <w:color w:val="000000"/>
        </w:rPr>
      </w:pPr>
      <w:r>
        <w:rPr>
          <w:rFonts w:ascii="Calibri" w:eastAsia="Times New Roman" w:hAnsi="Calibri" w:cs="Calibri"/>
          <w:noProof/>
          <w:color w:val="000000"/>
        </w:rPr>
        <w:drawing>
          <wp:inline distT="0" distB="0" distL="0" distR="0" wp14:anchorId="5E12DDAB" wp14:editId="1E499409">
            <wp:extent cx="5868898" cy="447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 Sales Customer Engagement.emf"/>
                    <pic:cNvPicPr/>
                  </pic:nvPicPr>
                  <pic:blipFill>
                    <a:blip r:embed="rId29"/>
                    <a:stretch>
                      <a:fillRect/>
                    </a:stretch>
                  </pic:blipFill>
                  <pic:spPr>
                    <a:xfrm>
                      <a:off x="0" y="0"/>
                      <a:ext cx="5868898" cy="4470400"/>
                    </a:xfrm>
                    <a:prstGeom prst="rect">
                      <a:avLst/>
                    </a:prstGeom>
                  </pic:spPr>
                </pic:pic>
              </a:graphicData>
            </a:graphic>
          </wp:inline>
        </w:drawing>
      </w:r>
    </w:p>
    <w:p w14:paraId="160256A6" w14:textId="30BDF0BD" w:rsidR="003219F3" w:rsidRDefault="003219F3" w:rsidP="007A22EA">
      <w:pPr>
        <w:pStyle w:val="StyleCaptionCentered"/>
      </w:pPr>
      <w:bookmarkStart w:id="184" w:name="_Toc494107307"/>
      <w:bookmarkStart w:id="185" w:name="_Toc506190510"/>
      <w:r>
        <w:t xml:space="preserve">Figure </w:t>
      </w:r>
      <w:fldSimple w:instr=" SEQ Figure \* ARABIC ">
        <w:r w:rsidR="009A2B62">
          <w:rPr>
            <w:noProof/>
          </w:rPr>
          <w:t>17</w:t>
        </w:r>
      </w:fldSimple>
      <w:r>
        <w:t xml:space="preserve"> Post</w:t>
      </w:r>
      <w:r w:rsidR="00BB038D">
        <w:t>-</w:t>
      </w:r>
      <w:r w:rsidR="0092149D">
        <w:t xml:space="preserve">Sales Customer Engagement </w:t>
      </w:r>
      <w:bookmarkEnd w:id="184"/>
      <w:r w:rsidR="0092149D">
        <w:t>Flow</w:t>
      </w:r>
      <w:bookmarkEnd w:id="185"/>
    </w:p>
    <w:p w14:paraId="72C2D84C" w14:textId="0C117C00" w:rsidR="003219F3" w:rsidRDefault="003219F3" w:rsidP="003219F3">
      <w:pPr>
        <w:pStyle w:val="Body"/>
      </w:pPr>
      <w:r>
        <w:t xml:space="preserve">The data from </w:t>
      </w:r>
      <w:r w:rsidR="00BB038D">
        <w:t xml:space="preserve">the </w:t>
      </w:r>
      <w:r>
        <w:t xml:space="preserve">customer JIRA database is </w:t>
      </w:r>
      <w:r w:rsidR="00BB038D">
        <w:t xml:space="preserve">periodically </w:t>
      </w:r>
      <w:r>
        <w:t>mined for analysis</w:t>
      </w:r>
      <w:r w:rsidR="00BB038D">
        <w:t xml:space="preserve">, </w:t>
      </w:r>
      <w:r>
        <w:t xml:space="preserve">and </w:t>
      </w:r>
      <w:r w:rsidR="00BB038D">
        <w:t xml:space="preserve">findings </w:t>
      </w:r>
      <w:r>
        <w:t xml:space="preserve">with corrective actions are fed back to the engineering development process to eliminate such issues </w:t>
      </w:r>
      <w:r>
        <w:lastRenderedPageBreak/>
        <w:t xml:space="preserve">in future releases. In many cases, tests are augmented to improve coverage </w:t>
      </w:r>
      <w:r w:rsidR="00BB038D">
        <w:t xml:space="preserve">and </w:t>
      </w:r>
      <w:r>
        <w:t>address the problems that escaped to the previous releases, ensuring continuous quality improvement.</w:t>
      </w:r>
    </w:p>
    <w:p w14:paraId="1BBE1393" w14:textId="29AD1A68" w:rsidR="004F795B" w:rsidRDefault="003219F3" w:rsidP="00A741B0">
      <w:pPr>
        <w:pStyle w:val="Body"/>
        <w:rPr>
          <w:rFonts w:asciiTheme="majorHAnsi" w:hAnsiTheme="majorHAnsi"/>
        </w:rPr>
      </w:pPr>
      <w:r>
        <w:t>Product</w:t>
      </w:r>
      <w:r w:rsidR="00884885">
        <w:t>-</w:t>
      </w:r>
      <w:r>
        <w:t xml:space="preserve">decommissioning decisions are made by </w:t>
      </w:r>
      <w:r w:rsidR="00884885">
        <w:t xml:space="preserve">a </w:t>
      </w:r>
      <w:r>
        <w:t xml:space="preserve">steering committee based on input from the marketing and sales teams. Generally, this happens when the product can be replaced by a newer product from </w:t>
      </w:r>
      <w:r w:rsidR="00520C2D">
        <w:t>NetSpeed</w:t>
      </w:r>
      <w:r>
        <w:t xml:space="preserve">. Support for the decommissioned product is continued to the existing customers, but no new feature development </w:t>
      </w:r>
      <w:r w:rsidR="00BB038D">
        <w:t>is</w:t>
      </w:r>
      <w:r>
        <w:t xml:space="preserve"> done on these products.</w:t>
      </w:r>
      <w:r w:rsidR="00A741B0" w:rsidDel="00A741B0">
        <w:t xml:space="preserve"> </w:t>
      </w:r>
    </w:p>
    <w:p w14:paraId="000B4803" w14:textId="2D06AD18" w:rsidR="008D6ABF" w:rsidRPr="00C7536B" w:rsidRDefault="008D6ABF" w:rsidP="008D6ABF">
      <w:pPr>
        <w:pStyle w:val="Heading1"/>
      </w:pPr>
      <w:bookmarkStart w:id="186" w:name="_Toc506190461"/>
      <w:r>
        <w:lastRenderedPageBreak/>
        <w:t>Development Plan</w:t>
      </w:r>
      <w:bookmarkEnd w:id="186"/>
    </w:p>
    <w:p w14:paraId="4BD6547C" w14:textId="02438C3C" w:rsidR="008D6ABF" w:rsidRPr="00C7536B" w:rsidRDefault="008D6ABF" w:rsidP="008D6ABF">
      <w:pPr>
        <w:pStyle w:val="Heading2"/>
      </w:pPr>
      <w:bookmarkStart w:id="187" w:name="_Toc506190462"/>
      <w:r>
        <w:t>IP Design and Integration</w:t>
      </w:r>
      <w:bookmarkEnd w:id="187"/>
    </w:p>
    <w:p w14:paraId="090DFAF7" w14:textId="77777777" w:rsidR="003219F3" w:rsidRDefault="003219F3" w:rsidP="003219F3">
      <w:pPr>
        <w:pStyle w:val="Heading3"/>
      </w:pPr>
      <w:bookmarkStart w:id="188" w:name="_Toc496109025"/>
      <w:bookmarkStart w:id="189" w:name="_Toc506190463"/>
      <w:r>
        <w:t>Hardware Design Flow</w:t>
      </w:r>
      <w:bookmarkEnd w:id="188"/>
      <w:bookmarkEnd w:id="189"/>
    </w:p>
    <w:p w14:paraId="7861950B" w14:textId="6BE48F93" w:rsidR="003219F3" w:rsidRDefault="001B3CAA" w:rsidP="00BC7895">
      <w:pPr>
        <w:pStyle w:val="Body"/>
      </w:pPr>
      <w:r>
        <w:t>The d</w:t>
      </w:r>
      <w:r w:rsidR="003219F3">
        <w:t>esign flow</w:t>
      </w:r>
      <w:r w:rsidR="007412E4">
        <w:t>, shown in Figure 17,</w:t>
      </w:r>
      <w:r w:rsidR="003219F3">
        <w:t xml:space="preserve"> starts with </w:t>
      </w:r>
      <w:r w:rsidR="002910B1">
        <w:t xml:space="preserve">a </w:t>
      </w:r>
      <w:r w:rsidR="00BB038D">
        <w:t>requirement</w:t>
      </w:r>
      <w:r>
        <w:t>s</w:t>
      </w:r>
      <w:r w:rsidR="00BB038D">
        <w:t xml:space="preserve"> </w:t>
      </w:r>
      <w:r w:rsidR="003219F3">
        <w:t xml:space="preserve">specification as an input and </w:t>
      </w:r>
      <w:r w:rsidR="002910B1">
        <w:t xml:space="preserve">ends with </w:t>
      </w:r>
      <w:r w:rsidR="003219F3">
        <w:t xml:space="preserve">a fully verified product as the output. </w:t>
      </w:r>
    </w:p>
    <w:p w14:paraId="01E2595D" w14:textId="7A4AB9FE" w:rsidR="003219F3" w:rsidRDefault="00473EDF" w:rsidP="0083366E">
      <w:pPr>
        <w:spacing w:line="360" w:lineRule="auto"/>
        <w:jc w:val="right"/>
      </w:pPr>
      <w:r>
        <w:rPr>
          <w:noProof/>
        </w:rPr>
        <w:drawing>
          <wp:inline distT="0" distB="0" distL="0" distR="0" wp14:anchorId="026C656A" wp14:editId="75577D4E">
            <wp:extent cx="4998751" cy="33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rdware Design Flow.emf"/>
                    <pic:cNvPicPr/>
                  </pic:nvPicPr>
                  <pic:blipFill>
                    <a:blip r:embed="rId30"/>
                    <a:stretch>
                      <a:fillRect/>
                    </a:stretch>
                  </pic:blipFill>
                  <pic:spPr>
                    <a:xfrm>
                      <a:off x="0" y="0"/>
                      <a:ext cx="4998751" cy="3343250"/>
                    </a:xfrm>
                    <a:prstGeom prst="rect">
                      <a:avLst/>
                    </a:prstGeom>
                  </pic:spPr>
                </pic:pic>
              </a:graphicData>
            </a:graphic>
          </wp:inline>
        </w:drawing>
      </w:r>
    </w:p>
    <w:p w14:paraId="638AE84D" w14:textId="29215F1B" w:rsidR="003219F3" w:rsidRDefault="003219F3" w:rsidP="007A22EA">
      <w:pPr>
        <w:pStyle w:val="StyleCaptionCentered"/>
      </w:pPr>
      <w:bookmarkStart w:id="190" w:name="_Toc494107309"/>
      <w:bookmarkStart w:id="191" w:name="_Toc506190511"/>
      <w:r>
        <w:t xml:space="preserve">Figure </w:t>
      </w:r>
      <w:fldSimple w:instr=" SEQ Figure \* ARABIC ">
        <w:r w:rsidR="009A2B62">
          <w:rPr>
            <w:noProof/>
          </w:rPr>
          <w:t>18</w:t>
        </w:r>
      </w:fldSimple>
      <w:r>
        <w:t xml:space="preserve"> Design Flow</w:t>
      </w:r>
      <w:bookmarkEnd w:id="190"/>
      <w:bookmarkEnd w:id="191"/>
    </w:p>
    <w:p w14:paraId="5FA1ECC5" w14:textId="39D66F55" w:rsidR="003219F3" w:rsidRDefault="003219F3" w:rsidP="003219F3">
      <w:pPr>
        <w:pStyle w:val="Heading3"/>
        <w:rPr>
          <w:sz w:val="28"/>
        </w:rPr>
      </w:pPr>
      <w:bookmarkStart w:id="192" w:name="_Toc502731029"/>
      <w:bookmarkStart w:id="193" w:name="_Toc502741490"/>
      <w:bookmarkStart w:id="194" w:name="_Toc496109026"/>
      <w:bookmarkStart w:id="195" w:name="_Ref502731521"/>
      <w:bookmarkStart w:id="196" w:name="_Ref502731540"/>
      <w:bookmarkStart w:id="197" w:name="_Toc506190464"/>
      <w:bookmarkEnd w:id="192"/>
      <w:bookmarkEnd w:id="193"/>
      <w:r>
        <w:t>Hardware Design Specification</w:t>
      </w:r>
      <w:bookmarkEnd w:id="194"/>
      <w:bookmarkEnd w:id="195"/>
      <w:bookmarkEnd w:id="196"/>
      <w:bookmarkEnd w:id="197"/>
    </w:p>
    <w:p w14:paraId="62052A04" w14:textId="52E55A9A" w:rsidR="003219F3" w:rsidRPr="00BC7895" w:rsidRDefault="003219F3" w:rsidP="00BC7895">
      <w:pPr>
        <w:pStyle w:val="Body"/>
      </w:pPr>
      <w:r w:rsidRPr="00BC7895">
        <w:t xml:space="preserve">IP requirements are </w:t>
      </w:r>
      <w:r w:rsidR="001B3CAA">
        <w:t xml:space="preserve">assigned </w:t>
      </w:r>
      <w:r w:rsidR="001B3CAA" w:rsidRPr="00BC7895">
        <w:t>unique</w:t>
      </w:r>
      <w:r w:rsidR="001B3CAA">
        <w:t xml:space="preserve"> ID</w:t>
      </w:r>
      <w:r w:rsidR="001B3CAA" w:rsidRPr="00BC7895">
        <w:t xml:space="preserve"> </w:t>
      </w:r>
      <w:r w:rsidRPr="00BC7895">
        <w:t>number</w:t>
      </w:r>
      <w:r w:rsidR="001B3CAA">
        <w:t>s</w:t>
      </w:r>
      <w:r w:rsidRPr="00BC7895">
        <w:t xml:space="preserve"> and are documented in </w:t>
      </w:r>
      <w:r w:rsidR="00BE5B19">
        <w:t xml:space="preserve">a </w:t>
      </w:r>
      <w:r w:rsidRPr="00BC7895">
        <w:t xml:space="preserve">common repository in JIRA with </w:t>
      </w:r>
      <w:r w:rsidR="001B3CAA">
        <w:t>their</w:t>
      </w:r>
      <w:r w:rsidR="001B3CAA" w:rsidRPr="00BC7895">
        <w:t xml:space="preserve"> </w:t>
      </w:r>
      <w:r w:rsidRPr="00BC7895">
        <w:t xml:space="preserve">respective </w:t>
      </w:r>
      <w:r w:rsidR="001B3CAA" w:rsidRPr="00BC7895">
        <w:t>priorit</w:t>
      </w:r>
      <w:r w:rsidR="001B3CAA">
        <w:t>ies</w:t>
      </w:r>
      <w:r w:rsidRPr="00BC7895">
        <w:t>, resolution status to track the implementation, testing, review</w:t>
      </w:r>
      <w:r w:rsidR="001B3CAA">
        <w:t>,</w:t>
      </w:r>
      <w:r w:rsidRPr="00BC7895">
        <w:t xml:space="preserve"> and closure.</w:t>
      </w:r>
    </w:p>
    <w:p w14:paraId="7B29BD3B" w14:textId="3AE22122" w:rsidR="003219F3" w:rsidRPr="00BC7895" w:rsidRDefault="001B3CAA" w:rsidP="00BC7895">
      <w:pPr>
        <w:pStyle w:val="Body"/>
      </w:pPr>
      <w:r>
        <w:t>Figure 18 is an</w:t>
      </w:r>
      <w:r w:rsidR="003219F3" w:rsidRPr="00BC7895">
        <w:t xml:space="preserve"> example </w:t>
      </w:r>
      <w:r>
        <w:t>of</w:t>
      </w:r>
      <w:r w:rsidRPr="00BC7895">
        <w:t xml:space="preserve"> </w:t>
      </w:r>
      <w:r>
        <w:t xml:space="preserve">a </w:t>
      </w:r>
      <w:r w:rsidR="003219F3" w:rsidRPr="00BC7895">
        <w:t xml:space="preserve">list of requirements </w:t>
      </w:r>
      <w:r>
        <w:t>and</w:t>
      </w:r>
      <w:r w:rsidRPr="00BC7895">
        <w:t xml:space="preserve"> </w:t>
      </w:r>
      <w:r>
        <w:t>their</w:t>
      </w:r>
      <w:r w:rsidRPr="00BC7895">
        <w:t xml:space="preserve"> </w:t>
      </w:r>
      <w:r w:rsidR="003219F3" w:rsidRPr="00BC7895">
        <w:t>respective unique ID numbers</w:t>
      </w:r>
      <w:r>
        <w:t>, shown as</w:t>
      </w:r>
      <w:r w:rsidR="003219F3" w:rsidRPr="00BC7895">
        <w:t xml:space="preserve"> NS-XXXX.</w:t>
      </w:r>
    </w:p>
    <w:p w14:paraId="0B4D8237" w14:textId="34A2C922" w:rsidR="003219F3" w:rsidRDefault="003219F3" w:rsidP="003219F3">
      <w:r>
        <w:rPr>
          <w:noProof/>
        </w:rPr>
        <w:lastRenderedPageBreak/>
        <w:drawing>
          <wp:inline distT="0" distB="0" distL="0" distR="0" wp14:anchorId="6FD4234A" wp14:editId="3281B252">
            <wp:extent cx="2059305" cy="2059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9305" cy="2059305"/>
                    </a:xfrm>
                    <a:prstGeom prst="rect">
                      <a:avLst/>
                    </a:prstGeom>
                    <a:noFill/>
                    <a:ln>
                      <a:noFill/>
                    </a:ln>
                  </pic:spPr>
                </pic:pic>
              </a:graphicData>
            </a:graphic>
          </wp:inline>
        </w:drawing>
      </w:r>
      <w:r>
        <w:rPr>
          <w:noProof/>
        </w:rPr>
        <w:drawing>
          <wp:inline distT="0" distB="0" distL="0" distR="0" wp14:anchorId="385AC073" wp14:editId="1789C831">
            <wp:extent cx="3689350" cy="22898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9350" cy="2289810"/>
                    </a:xfrm>
                    <a:prstGeom prst="rect">
                      <a:avLst/>
                    </a:prstGeom>
                    <a:noFill/>
                    <a:ln>
                      <a:noFill/>
                    </a:ln>
                  </pic:spPr>
                </pic:pic>
              </a:graphicData>
            </a:graphic>
          </wp:inline>
        </w:drawing>
      </w:r>
    </w:p>
    <w:p w14:paraId="37891C2C" w14:textId="12187DE6" w:rsidR="003219F3" w:rsidRDefault="003219F3" w:rsidP="007A22EA">
      <w:pPr>
        <w:pStyle w:val="StyleCaptionCentered"/>
      </w:pPr>
      <w:bookmarkStart w:id="198" w:name="_Toc494107310"/>
      <w:bookmarkStart w:id="199" w:name="_Toc506190512"/>
      <w:r>
        <w:t xml:space="preserve">Figure </w:t>
      </w:r>
      <w:fldSimple w:instr=" SEQ Figure \* ARABIC ">
        <w:r w:rsidR="009A2B62">
          <w:rPr>
            <w:noProof/>
          </w:rPr>
          <w:t>19</w:t>
        </w:r>
      </w:fldSimple>
      <w:r>
        <w:t xml:space="preserve"> Requirement List</w:t>
      </w:r>
      <w:bookmarkEnd w:id="198"/>
      <w:bookmarkEnd w:id="199"/>
    </w:p>
    <w:p w14:paraId="220A938F" w14:textId="2DE510AE" w:rsidR="003219F3" w:rsidRDefault="001B3CAA" w:rsidP="00BC7895">
      <w:pPr>
        <w:pStyle w:val="Body"/>
      </w:pPr>
      <w:r>
        <w:t xml:space="preserve">In the example, Item </w:t>
      </w:r>
      <w:r w:rsidR="003219F3">
        <w:t>NS-2454</w:t>
      </w:r>
      <w:r>
        <w:t xml:space="preserve"> is highlighted on the left side of the window, displaying </w:t>
      </w:r>
      <w:r w:rsidR="003219F3">
        <w:t>several fields</w:t>
      </w:r>
      <w:r>
        <w:t xml:space="preserve"> on the right side of the window</w:t>
      </w:r>
      <w:r w:rsidR="00F41A96">
        <w:t xml:space="preserve">. These fields provide further details about the highlighted item, including </w:t>
      </w:r>
      <w:r w:rsidR="00BE5B19">
        <w:t xml:space="preserve">the </w:t>
      </w:r>
      <w:r w:rsidR="003219F3">
        <w:t>priority of the item, status of the specification feature</w:t>
      </w:r>
      <w:r>
        <w:t>/</w:t>
      </w:r>
      <w:r w:rsidR="003219F3">
        <w:t>requirement</w:t>
      </w:r>
      <w:r w:rsidR="00F41A96">
        <w:t xml:space="preserve">, and whether </w:t>
      </w:r>
      <w:r w:rsidR="003219F3">
        <w:t>the item is closed or still unresolved. All other fields in JIRA</w:t>
      </w:r>
      <w:r w:rsidR="00F41A96">
        <w:t>,</w:t>
      </w:r>
      <w:r w:rsidR="003219F3">
        <w:t xml:space="preserve"> such as </w:t>
      </w:r>
      <w:r w:rsidR="00F41A96">
        <w:t xml:space="preserve">the </w:t>
      </w:r>
      <w:r w:rsidR="003219F3">
        <w:t xml:space="preserve">owner of the item, assigned person for development, </w:t>
      </w:r>
      <w:r w:rsidR="00BE5B19">
        <w:t xml:space="preserve">and </w:t>
      </w:r>
      <w:r w:rsidR="003219F3">
        <w:t>testing</w:t>
      </w:r>
      <w:r w:rsidR="00F41A96">
        <w:t xml:space="preserve">, </w:t>
      </w:r>
      <w:r w:rsidR="003219F3">
        <w:t xml:space="preserve">are used for project management. </w:t>
      </w:r>
    </w:p>
    <w:p w14:paraId="0ACBAB0C" w14:textId="77777777" w:rsidR="003219F3" w:rsidRDefault="003219F3" w:rsidP="00BC7895">
      <w:pPr>
        <w:pStyle w:val="Heading3"/>
      </w:pPr>
      <w:bookmarkStart w:id="200" w:name="_Toc496109027"/>
      <w:bookmarkStart w:id="201" w:name="_Toc506190465"/>
      <w:r>
        <w:t>Design Methodology</w:t>
      </w:r>
      <w:bookmarkEnd w:id="200"/>
      <w:bookmarkEnd w:id="201"/>
    </w:p>
    <w:p w14:paraId="426D9385" w14:textId="6F56D622" w:rsidR="003219F3" w:rsidRDefault="003219F3" w:rsidP="00BC7895">
      <w:pPr>
        <w:pStyle w:val="Body"/>
      </w:pPr>
      <w:r>
        <w:t>Design methodology comprises RTL coding styles</w:t>
      </w:r>
      <w:r w:rsidR="00BE5B19">
        <w:t xml:space="preserve"> and </w:t>
      </w:r>
      <w:r>
        <w:t>release procedures</w:t>
      </w:r>
      <w:r w:rsidR="00BE5B19">
        <w:t>; they are</w:t>
      </w:r>
      <w:r w:rsidR="00F41A96">
        <w:t xml:space="preserve"> </w:t>
      </w:r>
      <w:r>
        <w:t>controlled by detailed checklists. These conventions are documented and ensure all design engineers are trained on these procedures.</w:t>
      </w:r>
    </w:p>
    <w:p w14:paraId="104BCB69" w14:textId="4F996C8B" w:rsidR="003219F3" w:rsidRPr="007412E4" w:rsidRDefault="003219F3" w:rsidP="00BE7364">
      <w:pPr>
        <w:pStyle w:val="Bullet1"/>
        <w:jc w:val="left"/>
        <w:rPr>
          <w:i/>
        </w:rPr>
      </w:pPr>
      <w:r>
        <w:t xml:space="preserve">RTL </w:t>
      </w:r>
      <w:r w:rsidR="00BE5B19">
        <w:t xml:space="preserve">coding </w:t>
      </w:r>
      <w:r>
        <w:t>styles are documented and maintained in Confluence at:</w:t>
      </w:r>
      <w:r w:rsidR="00F41A96">
        <w:rPr>
          <w:i/>
        </w:rPr>
        <w:t xml:space="preserve"> </w:t>
      </w:r>
      <w:r w:rsidR="00F41A96">
        <w:rPr>
          <w:i/>
        </w:rPr>
        <w:br/>
      </w:r>
      <w:r w:rsidRPr="007412E4">
        <w:rPr>
          <w:i/>
        </w:rPr>
        <w:t>https://netspeed.atlassian.net/wiki/spaces/EN/pages/1212524/Hardware+Design+Methodology</w:t>
      </w:r>
    </w:p>
    <w:p w14:paraId="639C1831" w14:textId="4BE5E23E" w:rsidR="003219F3" w:rsidRPr="007412E4" w:rsidRDefault="003219F3" w:rsidP="00BE7364">
      <w:pPr>
        <w:pStyle w:val="Bullet1"/>
        <w:jc w:val="left"/>
        <w:rPr>
          <w:i/>
        </w:rPr>
      </w:pPr>
      <w:r>
        <w:t>Design quality is ensured by using a number of static checks described in:</w:t>
      </w:r>
      <w:r w:rsidR="00F41A96">
        <w:rPr>
          <w:i/>
        </w:rPr>
        <w:br/>
      </w:r>
      <w:r w:rsidRPr="007412E4">
        <w:rPr>
          <w:i/>
        </w:rPr>
        <w:t>https://netspeed.atlassian.net/wiki/spaces/EN/pages/80260465/NS-2309+-+Design+Rule+Check+Lint</w:t>
      </w:r>
    </w:p>
    <w:p w14:paraId="4CBD221A" w14:textId="29D05C35" w:rsidR="003219F3" w:rsidRPr="007412E4" w:rsidRDefault="003219F3" w:rsidP="00BE7364">
      <w:pPr>
        <w:pStyle w:val="Bullet1"/>
        <w:jc w:val="left"/>
        <w:rPr>
          <w:i/>
        </w:rPr>
      </w:pPr>
      <w:r>
        <w:t>Elaborate checks are imposed prior to releasing the design to verification team for testing</w:t>
      </w:r>
      <w:r w:rsidR="00F41A96">
        <w:t xml:space="preserve"> T</w:t>
      </w:r>
      <w:r>
        <w:t>hese steps are described in:</w:t>
      </w:r>
      <w:r w:rsidR="00F41A96">
        <w:rPr>
          <w:i/>
        </w:rPr>
        <w:br/>
      </w:r>
      <w:r w:rsidRPr="007412E4">
        <w:rPr>
          <w:i/>
        </w:rPr>
        <w:t>https://netspeed.atlassian.net/wiki/spaces/EN/pages/7602404/HW+Regression+Hierarchy</w:t>
      </w:r>
    </w:p>
    <w:p w14:paraId="0ED221D4" w14:textId="77777777" w:rsidR="003219F3" w:rsidRDefault="003219F3" w:rsidP="00BC7895">
      <w:pPr>
        <w:pStyle w:val="Heading3"/>
      </w:pPr>
      <w:bookmarkStart w:id="202" w:name="_Toc496109028"/>
      <w:bookmarkStart w:id="203" w:name="_Toc506190466"/>
      <w:r>
        <w:t>Design Documentation</w:t>
      </w:r>
      <w:bookmarkEnd w:id="202"/>
      <w:bookmarkEnd w:id="203"/>
      <w:r>
        <w:t xml:space="preserve">   </w:t>
      </w:r>
    </w:p>
    <w:p w14:paraId="2E688873" w14:textId="61AF0B8E" w:rsidR="003219F3" w:rsidRDefault="003219F3" w:rsidP="00BC7895">
      <w:pPr>
        <w:pStyle w:val="Body"/>
      </w:pPr>
      <w:r>
        <w:t xml:space="preserve">All </w:t>
      </w:r>
      <w:r w:rsidR="00BE5B19">
        <w:t xml:space="preserve">design </w:t>
      </w:r>
      <w:r>
        <w:t>details are documented and are part of wiki pages in confluence. Every update</w:t>
      </w:r>
      <w:r w:rsidR="00BE5B19">
        <w:t xml:space="preserve"> or </w:t>
      </w:r>
      <w:r>
        <w:t>modification to these documents is version</w:t>
      </w:r>
      <w:r w:rsidR="00BE5B19">
        <w:t>-</w:t>
      </w:r>
      <w:r>
        <w:t>controlled.</w:t>
      </w:r>
    </w:p>
    <w:p w14:paraId="7B4773B9" w14:textId="77777777" w:rsidR="003219F3" w:rsidRDefault="003219F3" w:rsidP="00BC7895">
      <w:pPr>
        <w:pStyle w:val="Body"/>
      </w:pPr>
      <w:r>
        <w:t>Example:</w:t>
      </w:r>
    </w:p>
    <w:p w14:paraId="7F2F7923" w14:textId="135B30C3" w:rsidR="003219F3" w:rsidRDefault="003219F3" w:rsidP="00BC7895">
      <w:pPr>
        <w:pStyle w:val="Body"/>
      </w:pPr>
      <w:r>
        <w:t xml:space="preserve">Ring Master </w:t>
      </w:r>
      <w:r w:rsidR="00BE5B19">
        <w:t xml:space="preserve">and </w:t>
      </w:r>
      <w:r>
        <w:t xml:space="preserve">Ring Splitter Design Details are part of confluence with diagrams as </w:t>
      </w:r>
      <w:r>
        <w:rPr>
          <w:i/>
        </w:rPr>
        <w:t>https://netspeed.atlassian.net/wiki/display/EN/Ring+Master+and+Ring+Splitter+Design+Details</w:t>
      </w:r>
      <w:r>
        <w:t xml:space="preserve"> </w:t>
      </w:r>
    </w:p>
    <w:p w14:paraId="569C84BC" w14:textId="2C6A6B14" w:rsidR="003219F3" w:rsidRDefault="003219F3" w:rsidP="00D6557B">
      <w:pPr>
        <w:pStyle w:val="Body"/>
      </w:pPr>
      <w:r>
        <w:lastRenderedPageBreak/>
        <w:t>Functional Safety features are part and parcel of these documents, wherever its appropriate. For example</w:t>
      </w:r>
      <w:r w:rsidR="00BE5B19">
        <w:t xml:space="preserve">, </w:t>
      </w:r>
      <w:r>
        <w:t xml:space="preserve">cache coherency engine supports parity design as documented in </w:t>
      </w:r>
      <w:r w:rsidRPr="00DF0E48">
        <w:rPr>
          <w:i/>
        </w:rPr>
        <w:t>https://netspeed.atlassian.net/wiki/display/EN/GACE-58+CCC</w:t>
      </w:r>
      <w:r>
        <w:rPr>
          <w:i/>
        </w:rPr>
        <w:t>.</w:t>
      </w:r>
    </w:p>
    <w:p w14:paraId="4D9D15A2" w14:textId="77777777" w:rsidR="003219F3" w:rsidRDefault="003219F3" w:rsidP="00BC7895">
      <w:pPr>
        <w:pStyle w:val="Heading3"/>
      </w:pPr>
      <w:bookmarkStart w:id="204" w:name="_Toc496109029"/>
      <w:bookmarkStart w:id="205" w:name="_Toc506190467"/>
      <w:r>
        <w:t>Design Checklist</w:t>
      </w:r>
      <w:bookmarkEnd w:id="204"/>
      <w:bookmarkEnd w:id="205"/>
    </w:p>
    <w:p w14:paraId="1E53D2ED" w14:textId="099AA7A0" w:rsidR="003219F3" w:rsidRDefault="003219F3" w:rsidP="00BC7895">
      <w:pPr>
        <w:pStyle w:val="Body"/>
      </w:pPr>
      <w:r>
        <w:t xml:space="preserve">Any new feature implementation </w:t>
      </w:r>
      <w:r w:rsidR="00BE5B19">
        <w:t>must</w:t>
      </w:r>
      <w:r>
        <w:t xml:space="preserve"> go through a detailed checklist covering the following areas:</w:t>
      </w:r>
    </w:p>
    <w:p w14:paraId="10CF973B" w14:textId="284439E3" w:rsidR="003219F3" w:rsidRPr="007412E4" w:rsidRDefault="00487F03" w:rsidP="0083366E">
      <w:pPr>
        <w:pStyle w:val="Bullet1"/>
      </w:pPr>
      <w:r w:rsidRPr="007412E4">
        <w:t>NocStudio</w:t>
      </w:r>
      <w:r w:rsidR="003219F3" w:rsidRPr="007412E4">
        <w:t xml:space="preserve"> (SW)</w:t>
      </w:r>
    </w:p>
    <w:p w14:paraId="06E970B4" w14:textId="77777777" w:rsidR="003219F3" w:rsidRPr="007412E4" w:rsidRDefault="003219F3" w:rsidP="0083366E">
      <w:pPr>
        <w:pStyle w:val="Bullet1"/>
      </w:pPr>
      <w:r w:rsidRPr="007412E4">
        <w:t>Release</w:t>
      </w:r>
    </w:p>
    <w:p w14:paraId="44955AB2" w14:textId="77777777" w:rsidR="003219F3" w:rsidRPr="000E1D3A" w:rsidRDefault="003219F3" w:rsidP="0083366E">
      <w:pPr>
        <w:pStyle w:val="Bullet1"/>
      </w:pPr>
      <w:r w:rsidRPr="000E1D3A">
        <w:t>Documentation</w:t>
      </w:r>
    </w:p>
    <w:p w14:paraId="30C52612" w14:textId="0D1D51F0" w:rsidR="003219F3" w:rsidRPr="005A2B3C" w:rsidRDefault="003219F3" w:rsidP="0083366E">
      <w:pPr>
        <w:pStyle w:val="Bullet1"/>
      </w:pPr>
      <w:r w:rsidRPr="000204E1">
        <w:t xml:space="preserve">RTL </w:t>
      </w:r>
      <w:r w:rsidR="00BE5B19" w:rsidRPr="005A2B3C">
        <w:t>design</w:t>
      </w:r>
    </w:p>
    <w:p w14:paraId="16525E5A" w14:textId="77777777" w:rsidR="003219F3" w:rsidRPr="00912D01" w:rsidRDefault="003219F3" w:rsidP="0083366E">
      <w:pPr>
        <w:pStyle w:val="Bullet1"/>
      </w:pPr>
      <w:r w:rsidRPr="00912D01">
        <w:t>Synthesis/Backend</w:t>
      </w:r>
    </w:p>
    <w:p w14:paraId="70FA660E" w14:textId="77777777" w:rsidR="003219F3" w:rsidRPr="00912D01" w:rsidRDefault="003219F3" w:rsidP="0083366E">
      <w:pPr>
        <w:pStyle w:val="Bullet1"/>
      </w:pPr>
      <w:r w:rsidRPr="00912D01">
        <w:t>Lint/CDC</w:t>
      </w:r>
    </w:p>
    <w:p w14:paraId="512A0C3D" w14:textId="77777777" w:rsidR="003219F3" w:rsidRPr="00912D01" w:rsidRDefault="003219F3" w:rsidP="0083366E">
      <w:pPr>
        <w:pStyle w:val="Bullet1"/>
      </w:pPr>
      <w:r w:rsidRPr="00912D01">
        <w:t>HW Verif</w:t>
      </w:r>
    </w:p>
    <w:p w14:paraId="55246264" w14:textId="77777777" w:rsidR="003219F3" w:rsidRPr="00912D01" w:rsidRDefault="003219F3" w:rsidP="0083366E">
      <w:pPr>
        <w:pStyle w:val="Bullet1"/>
      </w:pPr>
      <w:r w:rsidRPr="00912D01">
        <w:t>SW Verif</w:t>
      </w:r>
    </w:p>
    <w:p w14:paraId="6FDF752F" w14:textId="38DD0921" w:rsidR="003219F3" w:rsidRDefault="00BE5B19" w:rsidP="00BC7895">
      <w:pPr>
        <w:pStyle w:val="Body"/>
      </w:pPr>
      <w:r>
        <w:t>A d</w:t>
      </w:r>
      <w:r w:rsidR="003219F3">
        <w:t>etailed checklist is maintained at:</w:t>
      </w:r>
    </w:p>
    <w:p w14:paraId="7873F821" w14:textId="79B818C2" w:rsidR="008D6ABF" w:rsidRDefault="003219F3" w:rsidP="00BC7895">
      <w:pPr>
        <w:pStyle w:val="Body"/>
      </w:pPr>
      <w:r>
        <w:rPr>
          <w:i/>
        </w:rPr>
        <w:t>https://netspeed.atlassian.net/wiki/spaces/EN/pages/73367686/New+Feature+Checklist</w:t>
      </w:r>
      <w:r w:rsidR="008D6ABF" w:rsidRPr="00BB353F">
        <w:t xml:space="preserve"> </w:t>
      </w:r>
    </w:p>
    <w:p w14:paraId="13977B05" w14:textId="648F1F8A" w:rsidR="008D6ABF" w:rsidRPr="00C7536B" w:rsidRDefault="008D6ABF" w:rsidP="008D6ABF">
      <w:pPr>
        <w:pStyle w:val="Heading2"/>
      </w:pPr>
      <w:bookmarkStart w:id="206" w:name="_Ref502731190"/>
      <w:bookmarkStart w:id="207" w:name="_Ref502731221"/>
      <w:bookmarkStart w:id="208" w:name="_Toc506190468"/>
      <w:r>
        <w:t>Development Verification Plan</w:t>
      </w:r>
      <w:bookmarkEnd w:id="206"/>
      <w:bookmarkEnd w:id="207"/>
      <w:bookmarkEnd w:id="208"/>
    </w:p>
    <w:p w14:paraId="64C0BEC5" w14:textId="4179018A" w:rsidR="00BC7895" w:rsidRPr="00790AB5" w:rsidRDefault="00BE5B19" w:rsidP="00790AB5">
      <w:pPr>
        <w:pStyle w:val="Body"/>
      </w:pPr>
      <w:r>
        <w:t xml:space="preserve">The </w:t>
      </w:r>
      <w:r w:rsidR="00BC7895" w:rsidRPr="00790AB5">
        <w:t xml:space="preserve">NetSpeed verification process starts with </w:t>
      </w:r>
      <w:r>
        <w:t xml:space="preserve">a </w:t>
      </w:r>
      <w:r w:rsidR="00BC7895" w:rsidRPr="00790AB5">
        <w:t xml:space="preserve">verification plan </w:t>
      </w:r>
      <w:r w:rsidR="00D373C9">
        <w:t>based on</w:t>
      </w:r>
      <w:r w:rsidR="00BC7895" w:rsidRPr="00790AB5">
        <w:t xml:space="preserve"> the </w:t>
      </w:r>
      <w:r w:rsidR="00654408">
        <w:t>f</w:t>
      </w:r>
      <w:r w:rsidR="00654408" w:rsidRPr="00790AB5">
        <w:t xml:space="preserve">unctional </w:t>
      </w:r>
      <w:r w:rsidR="00BC7895" w:rsidRPr="00790AB5">
        <w:t xml:space="preserve">specification. </w:t>
      </w:r>
      <w:r w:rsidR="00856BAC">
        <w:t>The process</w:t>
      </w:r>
      <w:r w:rsidR="00856BAC" w:rsidRPr="00790AB5">
        <w:t xml:space="preserve"> </w:t>
      </w:r>
      <w:r w:rsidR="00BC7895" w:rsidRPr="00790AB5">
        <w:t xml:space="preserve">involves developing </w:t>
      </w:r>
      <w:r w:rsidR="00F41A96">
        <w:t xml:space="preserve">a </w:t>
      </w:r>
      <w:r w:rsidR="00BC7895" w:rsidRPr="00790AB5">
        <w:t>verification test</w:t>
      </w:r>
      <w:r w:rsidR="00654408">
        <w:t xml:space="preserve"> </w:t>
      </w:r>
      <w:r w:rsidR="00BC7895" w:rsidRPr="00790AB5">
        <w:t xml:space="preserve">bench infrastructure, test </w:t>
      </w:r>
      <w:r w:rsidR="00654408" w:rsidRPr="00790AB5">
        <w:t>stimul</w:t>
      </w:r>
      <w:r w:rsidR="00654408">
        <w:t>i</w:t>
      </w:r>
      <w:r w:rsidR="00654408" w:rsidRPr="00790AB5">
        <w:t xml:space="preserve"> </w:t>
      </w:r>
      <w:r w:rsidR="00BC7895" w:rsidRPr="00790AB5">
        <w:t>to exercise various states of the design</w:t>
      </w:r>
      <w:r w:rsidR="00654408">
        <w:t>,</w:t>
      </w:r>
      <w:r w:rsidR="00BC7895" w:rsidRPr="00790AB5">
        <w:t xml:space="preserve"> and checkers to verify the correctness of the design. </w:t>
      </w:r>
      <w:r w:rsidR="00654408">
        <w:t>This is</w:t>
      </w:r>
      <w:r w:rsidR="00654408" w:rsidRPr="00790AB5">
        <w:t xml:space="preserve"> </w:t>
      </w:r>
      <w:r w:rsidR="00BC7895" w:rsidRPr="00790AB5">
        <w:t xml:space="preserve">an iterative process until the verification is complete.  Completeness is determined by verification metrics that involves coverage completeness and </w:t>
      </w:r>
      <w:r w:rsidR="00F41A96">
        <w:t xml:space="preserve">a </w:t>
      </w:r>
      <w:r w:rsidR="00BC7895" w:rsidRPr="00790AB5">
        <w:t xml:space="preserve">dropping of </w:t>
      </w:r>
      <w:r w:rsidR="00F41A96">
        <w:t xml:space="preserve">the </w:t>
      </w:r>
      <w:r w:rsidR="00BC7895" w:rsidRPr="00790AB5">
        <w:t xml:space="preserve">bug rate to </w:t>
      </w:r>
      <w:r w:rsidR="002910B1">
        <w:t xml:space="preserve">an </w:t>
      </w:r>
      <w:r w:rsidR="00BC7895" w:rsidRPr="00790AB5">
        <w:t>acceptable level.</w:t>
      </w:r>
    </w:p>
    <w:p w14:paraId="516372D1" w14:textId="5A3CD9E2" w:rsidR="00BC7895" w:rsidRDefault="00BC7895" w:rsidP="00BC7895">
      <w:pPr>
        <w:pStyle w:val="Heading3"/>
      </w:pPr>
      <w:bookmarkStart w:id="209" w:name="_Toc496109031"/>
      <w:bookmarkStart w:id="210" w:name="_Toc506190469"/>
      <w:r>
        <w:t xml:space="preserve">Verification </w:t>
      </w:r>
      <w:bookmarkEnd w:id="209"/>
      <w:r w:rsidR="00F41A96">
        <w:t>Cycle</w:t>
      </w:r>
      <w:bookmarkEnd w:id="210"/>
    </w:p>
    <w:p w14:paraId="572B4F9A" w14:textId="7E7608DF" w:rsidR="00F41A96" w:rsidRPr="007412E4" w:rsidRDefault="00F41A96" w:rsidP="0083366E">
      <w:pPr>
        <w:pStyle w:val="Body"/>
      </w:pPr>
      <w:r>
        <w:t>F</w:t>
      </w:r>
      <w:r w:rsidRPr="00347EB3">
        <w:t xml:space="preserve">igure </w:t>
      </w:r>
      <w:r>
        <w:t xml:space="preserve">19 </w:t>
      </w:r>
      <w:r w:rsidRPr="00347EB3">
        <w:t xml:space="preserve">depicts the verification process flow with </w:t>
      </w:r>
      <w:r>
        <w:t xml:space="preserve">a </w:t>
      </w:r>
      <w:r w:rsidRPr="00347EB3">
        <w:t xml:space="preserve">verification plan, </w:t>
      </w:r>
      <w:r w:rsidR="002910B1">
        <w:t>with a</w:t>
      </w:r>
      <w:r w:rsidRPr="00347EB3">
        <w:t xml:space="preserve"> test-bench infrastructure for the execution flow. On</w:t>
      </w:r>
      <w:r>
        <w:t>ce</w:t>
      </w:r>
      <w:r w:rsidRPr="00347EB3">
        <w:t xml:space="preserve"> all planned tests pass, the module</w:t>
      </w:r>
      <w:r>
        <w:t>,</w:t>
      </w:r>
      <w:r w:rsidRPr="00347EB3">
        <w:t xml:space="preserve"> or eventually the NoC IP</w:t>
      </w:r>
      <w:r>
        <w:t xml:space="preserve">, </w:t>
      </w:r>
      <w:r w:rsidRPr="00347EB3">
        <w:t>is ready for signoff.</w:t>
      </w:r>
    </w:p>
    <w:p w14:paraId="6F38A14D" w14:textId="2CCB6E55" w:rsidR="00BC7895" w:rsidRDefault="0066615C" w:rsidP="007A22EA">
      <w:pPr>
        <w:spacing w:line="360" w:lineRule="auto"/>
        <w:jc w:val="center"/>
      </w:pPr>
      <w:r>
        <w:rPr>
          <w:noProof/>
        </w:rPr>
        <w:lastRenderedPageBreak/>
        <w:drawing>
          <wp:inline distT="0" distB="0" distL="0" distR="0" wp14:anchorId="7BECF117" wp14:editId="5F04A95D">
            <wp:extent cx="5031001" cy="36342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ification Process.emf"/>
                    <pic:cNvPicPr/>
                  </pic:nvPicPr>
                  <pic:blipFill>
                    <a:blip r:embed="rId33"/>
                    <a:stretch>
                      <a:fillRect/>
                    </a:stretch>
                  </pic:blipFill>
                  <pic:spPr>
                    <a:xfrm>
                      <a:off x="0" y="0"/>
                      <a:ext cx="5031001" cy="3634267"/>
                    </a:xfrm>
                    <a:prstGeom prst="rect">
                      <a:avLst/>
                    </a:prstGeom>
                  </pic:spPr>
                </pic:pic>
              </a:graphicData>
            </a:graphic>
          </wp:inline>
        </w:drawing>
      </w:r>
    </w:p>
    <w:p w14:paraId="51919F60" w14:textId="10A11540" w:rsidR="00BC7895" w:rsidRDefault="00BC7895" w:rsidP="007A22EA">
      <w:pPr>
        <w:pStyle w:val="StyleCaptionCentered"/>
      </w:pPr>
      <w:r>
        <w:t xml:space="preserve"> </w:t>
      </w:r>
      <w:bookmarkStart w:id="211" w:name="_Toc494107311"/>
      <w:bookmarkStart w:id="212" w:name="_Toc506190513"/>
      <w:r>
        <w:t xml:space="preserve">Figure </w:t>
      </w:r>
      <w:fldSimple w:instr=" SEQ Figure \* ARABIC ">
        <w:r w:rsidR="009A2B62">
          <w:rPr>
            <w:noProof/>
          </w:rPr>
          <w:t>20</w:t>
        </w:r>
      </w:fldSimple>
      <w:r>
        <w:t xml:space="preserve"> Verification Process</w:t>
      </w:r>
      <w:bookmarkEnd w:id="211"/>
      <w:bookmarkEnd w:id="212"/>
    </w:p>
    <w:p w14:paraId="2EC1D4BD" w14:textId="77777777" w:rsidR="00BC7895" w:rsidRDefault="00BC7895" w:rsidP="00BC7895">
      <w:pPr>
        <w:pStyle w:val="Heading3"/>
      </w:pPr>
      <w:bookmarkStart w:id="213" w:name="_Toc496109032"/>
      <w:bookmarkStart w:id="214" w:name="_Toc506190470"/>
      <w:r>
        <w:t>Inputs to Verification Plan</w:t>
      </w:r>
      <w:bookmarkEnd w:id="213"/>
      <w:bookmarkEnd w:id="214"/>
    </w:p>
    <w:p w14:paraId="5D0B240F" w14:textId="57C9DD3F" w:rsidR="00BC7895" w:rsidRDefault="00BC7895" w:rsidP="00BC7895">
      <w:pPr>
        <w:pStyle w:val="Body"/>
      </w:pPr>
      <w:r>
        <w:t>The main inputs to a verification plan</w:t>
      </w:r>
      <w:r w:rsidR="00654408">
        <w:t xml:space="preserve"> are as follows</w:t>
      </w:r>
      <w:r>
        <w:t xml:space="preserve">: </w:t>
      </w:r>
    </w:p>
    <w:p w14:paraId="4CD9BD30" w14:textId="67670E4F" w:rsidR="00F41A96" w:rsidRDefault="00F41A96" w:rsidP="0083366E">
      <w:pPr>
        <w:pStyle w:val="Bullet1"/>
      </w:pPr>
      <w:r>
        <w:t xml:space="preserve">Functional </w:t>
      </w:r>
      <w:r w:rsidR="00856BAC">
        <w:t>r</w:t>
      </w:r>
      <w:r>
        <w:t>equirements</w:t>
      </w:r>
    </w:p>
    <w:p w14:paraId="6C19EBB4" w14:textId="50CBB732" w:rsidR="00F41A96" w:rsidRDefault="00F41A96" w:rsidP="0083366E">
      <w:pPr>
        <w:pStyle w:val="Bullet1"/>
      </w:pPr>
      <w:r>
        <w:t xml:space="preserve">Design </w:t>
      </w:r>
      <w:r w:rsidR="00856BAC">
        <w:t>s</w:t>
      </w:r>
      <w:r>
        <w:t>pecification</w:t>
      </w:r>
    </w:p>
    <w:p w14:paraId="3188BABB" w14:textId="15D950D4" w:rsidR="00F41A96" w:rsidRDefault="00F41A96" w:rsidP="0083366E">
      <w:pPr>
        <w:pStyle w:val="Bullet1"/>
      </w:pPr>
      <w:r>
        <w:t xml:space="preserve">Infrastructure and </w:t>
      </w:r>
      <w:r w:rsidR="00856BAC">
        <w:t>m</w:t>
      </w:r>
      <w:r>
        <w:t>ethodology</w:t>
      </w:r>
    </w:p>
    <w:p w14:paraId="6D3DB8F5" w14:textId="3B19D0B1" w:rsidR="00F41A96" w:rsidRDefault="00F41A96" w:rsidP="00BC7895">
      <w:pPr>
        <w:pStyle w:val="Body"/>
      </w:pPr>
      <w:r>
        <w:t>Each of these inputs is described below.</w:t>
      </w:r>
    </w:p>
    <w:p w14:paraId="0F7345A5" w14:textId="77777777" w:rsidR="00BC7895" w:rsidRDefault="00BC7895">
      <w:pPr>
        <w:pStyle w:val="Heading4"/>
      </w:pPr>
      <w:bookmarkStart w:id="215" w:name="_Toc496109033"/>
      <w:r>
        <w:t>Functional Requirements</w:t>
      </w:r>
      <w:bookmarkEnd w:id="215"/>
      <w:r>
        <w:t xml:space="preserve"> </w:t>
      </w:r>
    </w:p>
    <w:p w14:paraId="54437786" w14:textId="16C46C28" w:rsidR="00BC7895" w:rsidRDefault="00BC7895" w:rsidP="00BC7895">
      <w:pPr>
        <w:jc w:val="both"/>
      </w:pPr>
      <w:r>
        <w:t xml:space="preserve">These requirements can be seen in section </w:t>
      </w:r>
      <w:r w:rsidR="00473EDF">
        <w:fldChar w:fldCharType="begin"/>
      </w:r>
      <w:r w:rsidR="00473EDF">
        <w:instrText xml:space="preserve"> REF _Ref503159754 \r \h </w:instrText>
      </w:r>
      <w:r w:rsidR="00473EDF">
        <w:fldChar w:fldCharType="separate"/>
      </w:r>
      <w:r w:rsidR="009A2B62">
        <w:t>6.3.1</w:t>
      </w:r>
      <w:r w:rsidR="00473EDF">
        <w:fldChar w:fldCharType="end"/>
      </w:r>
      <w:r>
        <w:rPr>
          <w:i/>
        </w:rPr>
        <w:t xml:space="preserve"> </w:t>
      </w:r>
      <w:r w:rsidR="00473EDF">
        <w:rPr>
          <w:i/>
        </w:rPr>
        <w:fldChar w:fldCharType="begin"/>
      </w:r>
      <w:r w:rsidR="00473EDF">
        <w:rPr>
          <w:i/>
        </w:rPr>
        <w:instrText xml:space="preserve"> REF _Ref503159763 \h </w:instrText>
      </w:r>
      <w:r w:rsidR="00473EDF">
        <w:rPr>
          <w:i/>
        </w:rPr>
      </w:r>
      <w:r w:rsidR="00473EDF">
        <w:rPr>
          <w:i/>
        </w:rPr>
        <w:fldChar w:fldCharType="separate"/>
      </w:r>
      <w:r w:rsidR="009A2B62">
        <w:t>Requirements</w:t>
      </w:r>
      <w:r w:rsidR="00473EDF">
        <w:rPr>
          <w:i/>
        </w:rPr>
        <w:fldChar w:fldCharType="end"/>
      </w:r>
      <w:r w:rsidRPr="007A22EA">
        <w:t>,</w:t>
      </w:r>
      <w:r>
        <w:rPr>
          <w:i/>
        </w:rPr>
        <w:t xml:space="preserve"> </w:t>
      </w:r>
      <w:r>
        <w:t>of this document.</w:t>
      </w:r>
    </w:p>
    <w:p w14:paraId="3B4D2C71" w14:textId="3BD61167" w:rsidR="00BC7895" w:rsidRDefault="00BC7895">
      <w:pPr>
        <w:pStyle w:val="Heading4"/>
      </w:pPr>
      <w:bookmarkStart w:id="216" w:name="_Toc496109034"/>
      <w:r>
        <w:t>Design Specification</w:t>
      </w:r>
      <w:bookmarkEnd w:id="216"/>
    </w:p>
    <w:p w14:paraId="1AAEBFF2" w14:textId="637C1622" w:rsidR="00BC7895" w:rsidRDefault="00BC7895" w:rsidP="00BC7895">
      <w:pPr>
        <w:jc w:val="both"/>
      </w:pPr>
      <w:r>
        <w:t xml:space="preserve">The specifications are discussed in section </w:t>
      </w:r>
      <w:r w:rsidR="00856BAC">
        <w:fldChar w:fldCharType="begin"/>
      </w:r>
      <w:r w:rsidR="00856BAC">
        <w:instrText xml:space="preserve"> REF _Ref502731521 \r \h </w:instrText>
      </w:r>
      <w:r w:rsidR="00856BAC">
        <w:fldChar w:fldCharType="separate"/>
      </w:r>
      <w:r w:rsidR="009A2B62">
        <w:t>7.1.2</w:t>
      </w:r>
      <w:r w:rsidR="00856BAC">
        <w:fldChar w:fldCharType="end"/>
      </w:r>
      <w:r w:rsidR="00856BAC">
        <w:rPr>
          <w:i/>
        </w:rPr>
        <w:t xml:space="preserve">, </w:t>
      </w:r>
      <w:r w:rsidR="00856BAC">
        <w:rPr>
          <w:i/>
        </w:rPr>
        <w:fldChar w:fldCharType="begin"/>
      </w:r>
      <w:r w:rsidR="00856BAC">
        <w:rPr>
          <w:i/>
        </w:rPr>
        <w:instrText xml:space="preserve"> REF _Ref502731540 \h </w:instrText>
      </w:r>
      <w:r w:rsidR="00856BAC">
        <w:rPr>
          <w:i/>
        </w:rPr>
      </w:r>
      <w:r w:rsidR="00856BAC">
        <w:rPr>
          <w:i/>
        </w:rPr>
        <w:fldChar w:fldCharType="separate"/>
      </w:r>
      <w:r w:rsidR="009A2B62">
        <w:t>Hardware Design Specification</w:t>
      </w:r>
      <w:r w:rsidR="00856BAC">
        <w:rPr>
          <w:i/>
        </w:rPr>
        <w:fldChar w:fldCharType="end"/>
      </w:r>
      <w:r>
        <w:rPr>
          <w:i/>
        </w:rPr>
        <w:t>,</w:t>
      </w:r>
      <w:r>
        <w:t xml:space="preserve"> of this document.</w:t>
      </w:r>
    </w:p>
    <w:p w14:paraId="3D067909" w14:textId="037C329F" w:rsidR="00BC7895" w:rsidRDefault="00BC7895">
      <w:pPr>
        <w:pStyle w:val="Heading4"/>
      </w:pPr>
      <w:bookmarkStart w:id="217" w:name="_Toc496109035"/>
      <w:r>
        <w:t>Infrastructure and Methodology</w:t>
      </w:r>
      <w:bookmarkEnd w:id="217"/>
    </w:p>
    <w:p w14:paraId="3C5E2B1B" w14:textId="3793E736" w:rsidR="00BC7895" w:rsidRDefault="00F41A96" w:rsidP="00BC7895">
      <w:pPr>
        <w:jc w:val="both"/>
      </w:pPr>
      <w:r>
        <w:t xml:space="preserve">Information about </w:t>
      </w:r>
      <w:r w:rsidRPr="00F41A96">
        <w:t>Infrastructure and Methodology</w:t>
      </w:r>
      <w:r>
        <w:t xml:space="preserve"> </w:t>
      </w:r>
      <w:r w:rsidR="00BC7895">
        <w:t xml:space="preserve">is available in </w:t>
      </w:r>
      <w:r>
        <w:t xml:space="preserve">Confluence </w:t>
      </w:r>
      <w:r w:rsidR="00BC7895">
        <w:t xml:space="preserve">as </w:t>
      </w:r>
      <w:r w:rsidR="00BC7895">
        <w:rPr>
          <w:i/>
        </w:rPr>
        <w:t>Infrastructure_</w:t>
      </w:r>
      <w:r w:rsidR="00654408">
        <w:rPr>
          <w:i/>
        </w:rPr>
        <w:t>and</w:t>
      </w:r>
      <w:r w:rsidR="00BC7895">
        <w:rPr>
          <w:i/>
        </w:rPr>
        <w:t>_Methodology</w:t>
      </w:r>
      <w:r w:rsidR="00BC7895">
        <w:t xml:space="preserve">. </w:t>
      </w:r>
    </w:p>
    <w:p w14:paraId="03A886AD" w14:textId="6C8E732F" w:rsidR="00BC7895" w:rsidRDefault="00BC7895" w:rsidP="00347EB3">
      <w:pPr>
        <w:pStyle w:val="Heading3"/>
      </w:pPr>
      <w:bookmarkStart w:id="218" w:name="_Toc496109036"/>
      <w:bookmarkStart w:id="219" w:name="_Toc506190471"/>
      <w:r>
        <w:lastRenderedPageBreak/>
        <w:t>Test</w:t>
      </w:r>
      <w:r w:rsidR="00654408">
        <w:t xml:space="preserve"> </w:t>
      </w:r>
      <w:r>
        <w:t>Plan Template</w:t>
      </w:r>
      <w:bookmarkEnd w:id="218"/>
      <w:bookmarkEnd w:id="219"/>
    </w:p>
    <w:p w14:paraId="765A6C41" w14:textId="1FA34F38" w:rsidR="00BC7895" w:rsidRDefault="00BC7895" w:rsidP="00BC7895">
      <w:r>
        <w:t>The template for the test</w:t>
      </w:r>
      <w:r w:rsidR="00654408">
        <w:t xml:space="preserve"> </w:t>
      </w:r>
      <w:r>
        <w:t>plan is shown as follows:</w:t>
      </w:r>
    </w:p>
    <w:p w14:paraId="167098C0" w14:textId="622F2A12" w:rsidR="00865650" w:rsidRDefault="00865650" w:rsidP="00865650">
      <w:pPr>
        <w:pStyle w:val="Caption"/>
        <w:jc w:val="center"/>
      </w:pPr>
      <w:bookmarkStart w:id="220" w:name="_Toc506190521"/>
      <w:r>
        <w:t xml:space="preserve">Table </w:t>
      </w:r>
      <w:fldSimple w:instr=" SEQ Table \* ARABIC ">
        <w:r>
          <w:rPr>
            <w:noProof/>
          </w:rPr>
          <w:t>2</w:t>
        </w:r>
      </w:fldSimple>
      <w:r>
        <w:t xml:space="preserve"> Test Plan Template</w:t>
      </w:r>
      <w:bookmarkEnd w:id="220"/>
    </w:p>
    <w:tbl>
      <w:tblPr>
        <w:tblW w:w="10947"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792"/>
        <w:gridCol w:w="601"/>
        <w:gridCol w:w="815"/>
        <w:gridCol w:w="913"/>
        <w:gridCol w:w="1045"/>
        <w:gridCol w:w="724"/>
        <w:gridCol w:w="684"/>
        <w:gridCol w:w="614"/>
        <w:gridCol w:w="1040"/>
        <w:gridCol w:w="648"/>
        <w:gridCol w:w="601"/>
        <w:gridCol w:w="601"/>
        <w:gridCol w:w="1001"/>
      </w:tblGrid>
      <w:tr w:rsidR="00BC7895" w14:paraId="0CE98544" w14:textId="77777777" w:rsidTr="00865650">
        <w:trPr>
          <w:trHeight w:val="317"/>
        </w:trPr>
        <w:tc>
          <w:tcPr>
            <w:tcW w:w="868" w:type="dxa"/>
            <w:tcBorders>
              <w:top w:val="single" w:sz="4" w:space="0" w:color="auto"/>
              <w:left w:val="single" w:sz="4" w:space="0" w:color="auto"/>
              <w:bottom w:val="single" w:sz="4" w:space="0" w:color="auto"/>
              <w:right w:val="single" w:sz="4" w:space="0" w:color="auto"/>
            </w:tcBorders>
            <w:hideMark/>
          </w:tcPr>
          <w:p w14:paraId="05F7F85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Function</w:t>
            </w:r>
          </w:p>
        </w:tc>
        <w:tc>
          <w:tcPr>
            <w:tcW w:w="792" w:type="dxa"/>
            <w:tcBorders>
              <w:top w:val="single" w:sz="4" w:space="0" w:color="auto"/>
              <w:left w:val="single" w:sz="4" w:space="0" w:color="auto"/>
              <w:bottom w:val="single" w:sz="4" w:space="0" w:color="auto"/>
              <w:right w:val="single" w:sz="4" w:space="0" w:color="auto"/>
            </w:tcBorders>
            <w:hideMark/>
          </w:tcPr>
          <w:p w14:paraId="14FE1B4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Feature</w:t>
            </w:r>
          </w:p>
        </w:tc>
        <w:tc>
          <w:tcPr>
            <w:tcW w:w="601" w:type="dxa"/>
            <w:tcBorders>
              <w:top w:val="single" w:sz="4" w:space="0" w:color="auto"/>
              <w:left w:val="single" w:sz="4" w:space="0" w:color="auto"/>
              <w:bottom w:val="single" w:sz="4" w:space="0" w:color="auto"/>
              <w:right w:val="single" w:sz="4" w:space="0" w:color="auto"/>
            </w:tcBorders>
            <w:hideMark/>
          </w:tcPr>
          <w:p w14:paraId="73689907"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Diag</w:t>
            </w:r>
          </w:p>
        </w:tc>
        <w:tc>
          <w:tcPr>
            <w:tcW w:w="815" w:type="dxa"/>
            <w:tcBorders>
              <w:top w:val="single" w:sz="4" w:space="0" w:color="auto"/>
              <w:left w:val="single" w:sz="4" w:space="0" w:color="auto"/>
              <w:bottom w:val="single" w:sz="4" w:space="0" w:color="auto"/>
              <w:right w:val="single" w:sz="4" w:space="0" w:color="auto"/>
            </w:tcBorders>
            <w:hideMark/>
          </w:tcPr>
          <w:p w14:paraId="0EC38A85"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Checker</w:t>
            </w:r>
          </w:p>
        </w:tc>
        <w:tc>
          <w:tcPr>
            <w:tcW w:w="913" w:type="dxa"/>
            <w:tcBorders>
              <w:top w:val="single" w:sz="4" w:space="0" w:color="auto"/>
              <w:left w:val="single" w:sz="4" w:space="0" w:color="auto"/>
              <w:bottom w:val="single" w:sz="4" w:space="0" w:color="auto"/>
              <w:right w:val="single" w:sz="4" w:space="0" w:color="auto"/>
            </w:tcBorders>
            <w:hideMark/>
          </w:tcPr>
          <w:p w14:paraId="7EA5D639"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Coverage</w:t>
            </w:r>
          </w:p>
        </w:tc>
        <w:tc>
          <w:tcPr>
            <w:tcW w:w="1045" w:type="dxa"/>
            <w:tcBorders>
              <w:top w:val="single" w:sz="4" w:space="0" w:color="auto"/>
              <w:left w:val="single" w:sz="4" w:space="0" w:color="auto"/>
              <w:bottom w:val="single" w:sz="4" w:space="0" w:color="auto"/>
              <w:right w:val="single" w:sz="4" w:space="0" w:color="auto"/>
            </w:tcBorders>
            <w:hideMark/>
          </w:tcPr>
          <w:p w14:paraId="3B18349B"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Coverpoint</w:t>
            </w:r>
            <w:r>
              <w:rPr>
                <w:rFonts w:ascii="Calibri" w:eastAsia="Times New Roman" w:hAnsi="Calibri" w:cs="Calibri"/>
                <w:b/>
                <w:bCs/>
                <w:color w:val="1F497D"/>
                <w:sz w:val="18"/>
              </w:rPr>
              <w:br/>
              <w:t>Name</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2AA6E75E"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Verif Owner</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6006B87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Status</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7CDEC93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RTL Done</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09D996ED"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Test/Cover coded</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7B7FBD10"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Test Pass/ Cover hit</w:t>
            </w:r>
          </w:p>
        </w:tc>
        <w:tc>
          <w:tcPr>
            <w:tcW w:w="601" w:type="dxa"/>
            <w:tcBorders>
              <w:top w:val="single" w:sz="4" w:space="0" w:color="auto"/>
              <w:left w:val="single" w:sz="4" w:space="0" w:color="auto"/>
              <w:bottom w:val="single" w:sz="4" w:space="0" w:color="auto"/>
              <w:right w:val="single" w:sz="4" w:space="0" w:color="auto"/>
            </w:tcBorders>
            <w:hideMark/>
          </w:tcPr>
          <w:p w14:paraId="6E850D24"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CHI Issue A Spec</w:t>
            </w:r>
          </w:p>
        </w:tc>
        <w:tc>
          <w:tcPr>
            <w:tcW w:w="601" w:type="dxa"/>
            <w:tcBorders>
              <w:top w:val="single" w:sz="4" w:space="0" w:color="auto"/>
              <w:left w:val="single" w:sz="4" w:space="0" w:color="auto"/>
              <w:bottom w:val="single" w:sz="4" w:space="0" w:color="auto"/>
              <w:right w:val="single" w:sz="4" w:space="0" w:color="auto"/>
            </w:tcBorders>
            <w:hideMark/>
          </w:tcPr>
          <w:p w14:paraId="0156018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CHI Issue B Spec</w:t>
            </w:r>
          </w:p>
        </w:tc>
        <w:tc>
          <w:tcPr>
            <w:tcW w:w="1001" w:type="dxa"/>
            <w:tcBorders>
              <w:top w:val="single" w:sz="4" w:space="0" w:color="auto"/>
              <w:left w:val="single" w:sz="4" w:space="0" w:color="auto"/>
              <w:bottom w:val="single" w:sz="4" w:space="0" w:color="auto"/>
              <w:right w:val="single" w:sz="4" w:space="0" w:color="auto"/>
            </w:tcBorders>
            <w:hideMark/>
          </w:tcPr>
          <w:p w14:paraId="5B84B390"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Notes</w:t>
            </w:r>
          </w:p>
        </w:tc>
      </w:tr>
      <w:tr w:rsidR="00BC7895" w14:paraId="5147FE1A" w14:textId="77777777" w:rsidTr="00865650">
        <w:trPr>
          <w:trHeight w:val="317"/>
        </w:trPr>
        <w:tc>
          <w:tcPr>
            <w:tcW w:w="868" w:type="dxa"/>
            <w:tcBorders>
              <w:top w:val="single" w:sz="4" w:space="0" w:color="auto"/>
              <w:left w:val="single" w:sz="4" w:space="0" w:color="auto"/>
              <w:bottom w:val="single" w:sz="4" w:space="0" w:color="auto"/>
              <w:right w:val="single" w:sz="4" w:space="0" w:color="auto"/>
            </w:tcBorders>
            <w:hideMark/>
          </w:tcPr>
          <w:p w14:paraId="75AA3A7F"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1E930E34"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0A94A24E"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32353C5"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7D516057"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35E9D727"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66EFD326"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19844CCC"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0382E87C"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501D7D44"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65B7797"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4E07A62F"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167F3A1C" w14:textId="77777777" w:rsidR="00BC7895" w:rsidRDefault="00BC7895">
            <w:r>
              <w:rPr>
                <w:rFonts w:ascii="Calibri" w:eastAsia="Times New Roman" w:hAnsi="Calibri" w:cs="Calibri"/>
                <w:b/>
                <w:bCs/>
                <w:color w:val="1F497D"/>
                <w:sz w:val="18"/>
              </w:rPr>
              <w:t>........</w:t>
            </w:r>
          </w:p>
        </w:tc>
        <w:tc>
          <w:tcPr>
            <w:tcW w:w="1001" w:type="dxa"/>
            <w:tcBorders>
              <w:top w:val="single" w:sz="4" w:space="0" w:color="auto"/>
              <w:left w:val="single" w:sz="4" w:space="0" w:color="auto"/>
              <w:bottom w:val="single" w:sz="4" w:space="0" w:color="auto"/>
              <w:right w:val="single" w:sz="4" w:space="0" w:color="auto"/>
            </w:tcBorders>
            <w:hideMark/>
          </w:tcPr>
          <w:p w14:paraId="29E50044" w14:textId="77777777" w:rsidR="00BC7895" w:rsidRDefault="00BC7895">
            <w:r>
              <w:rPr>
                <w:rFonts w:ascii="Calibri" w:eastAsia="Times New Roman" w:hAnsi="Calibri" w:cs="Calibri"/>
                <w:b/>
                <w:bCs/>
                <w:color w:val="1F497D"/>
                <w:sz w:val="18"/>
              </w:rPr>
              <w:t>........</w:t>
            </w:r>
          </w:p>
        </w:tc>
      </w:tr>
      <w:tr w:rsidR="00BC7895" w14:paraId="66C29DA4" w14:textId="77777777" w:rsidTr="00865650">
        <w:trPr>
          <w:trHeight w:val="317"/>
        </w:trPr>
        <w:tc>
          <w:tcPr>
            <w:tcW w:w="868" w:type="dxa"/>
            <w:tcBorders>
              <w:top w:val="single" w:sz="4" w:space="0" w:color="auto"/>
              <w:left w:val="single" w:sz="4" w:space="0" w:color="auto"/>
              <w:bottom w:val="single" w:sz="4" w:space="0" w:color="auto"/>
              <w:right w:val="single" w:sz="4" w:space="0" w:color="auto"/>
            </w:tcBorders>
            <w:hideMark/>
          </w:tcPr>
          <w:p w14:paraId="51EC1DA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6A39C929"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45E706A8"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4AF72FED"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07F66939"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132F662F"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1C6FCE93"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854AB68"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33406BA1"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496DD7D4"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5FDBFC7"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42B2EE04"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6561D62F" w14:textId="77777777" w:rsidR="00BC7895" w:rsidRDefault="00BC7895">
            <w:r>
              <w:rPr>
                <w:rFonts w:ascii="Calibri" w:eastAsia="Times New Roman" w:hAnsi="Calibri" w:cs="Calibri"/>
                <w:b/>
                <w:bCs/>
                <w:color w:val="1F497D"/>
                <w:sz w:val="18"/>
              </w:rPr>
              <w:t>........</w:t>
            </w:r>
          </w:p>
        </w:tc>
        <w:tc>
          <w:tcPr>
            <w:tcW w:w="1001" w:type="dxa"/>
            <w:tcBorders>
              <w:top w:val="single" w:sz="4" w:space="0" w:color="auto"/>
              <w:left w:val="single" w:sz="4" w:space="0" w:color="auto"/>
              <w:bottom w:val="single" w:sz="4" w:space="0" w:color="auto"/>
              <w:right w:val="single" w:sz="4" w:space="0" w:color="auto"/>
            </w:tcBorders>
            <w:hideMark/>
          </w:tcPr>
          <w:p w14:paraId="7562B4E5" w14:textId="77777777" w:rsidR="00BC7895" w:rsidRDefault="00BC7895">
            <w:r>
              <w:rPr>
                <w:rFonts w:ascii="Calibri" w:eastAsia="Times New Roman" w:hAnsi="Calibri" w:cs="Calibri"/>
                <w:b/>
                <w:bCs/>
                <w:color w:val="1F497D"/>
                <w:sz w:val="18"/>
              </w:rPr>
              <w:t>........</w:t>
            </w:r>
          </w:p>
        </w:tc>
      </w:tr>
      <w:tr w:rsidR="00BC7895" w14:paraId="0A4FD02B" w14:textId="77777777" w:rsidTr="00865650">
        <w:trPr>
          <w:trHeight w:val="317"/>
        </w:trPr>
        <w:tc>
          <w:tcPr>
            <w:tcW w:w="868" w:type="dxa"/>
            <w:tcBorders>
              <w:top w:val="single" w:sz="4" w:space="0" w:color="auto"/>
              <w:left w:val="single" w:sz="4" w:space="0" w:color="auto"/>
              <w:bottom w:val="single" w:sz="4" w:space="0" w:color="auto"/>
              <w:right w:val="single" w:sz="4" w:space="0" w:color="auto"/>
            </w:tcBorders>
            <w:hideMark/>
          </w:tcPr>
          <w:p w14:paraId="53267E8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06D02A94"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7AFE3213"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4D3F998"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531AE4E7"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49CC63F5"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41239960"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DBFDCE2"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148977E3"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78C8F243"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5002FA63"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1D4C8028" w14:textId="77777777" w:rsidR="00BC7895" w:rsidRDefault="00BC7895">
            <w:r>
              <w:rPr>
                <w:rFonts w:ascii="Calibri" w:eastAsia="Times New Roman" w:hAnsi="Calibri" w:cs="Calibri"/>
                <w:b/>
                <w:bCs/>
                <w:color w:val="1F497D"/>
                <w:sz w:val="18"/>
              </w:rPr>
              <w:t>........</w:t>
            </w:r>
          </w:p>
        </w:tc>
        <w:tc>
          <w:tcPr>
            <w:tcW w:w="601" w:type="dxa"/>
            <w:tcBorders>
              <w:top w:val="single" w:sz="4" w:space="0" w:color="auto"/>
              <w:left w:val="single" w:sz="4" w:space="0" w:color="auto"/>
              <w:bottom w:val="single" w:sz="4" w:space="0" w:color="auto"/>
              <w:right w:val="single" w:sz="4" w:space="0" w:color="auto"/>
            </w:tcBorders>
            <w:hideMark/>
          </w:tcPr>
          <w:p w14:paraId="1ADD505B" w14:textId="77777777" w:rsidR="00BC7895" w:rsidRDefault="00BC7895">
            <w:r>
              <w:rPr>
                <w:rFonts w:ascii="Calibri" w:eastAsia="Times New Roman" w:hAnsi="Calibri" w:cs="Calibri"/>
                <w:b/>
                <w:bCs/>
                <w:color w:val="1F497D"/>
                <w:sz w:val="18"/>
              </w:rPr>
              <w:t>........</w:t>
            </w:r>
          </w:p>
        </w:tc>
        <w:tc>
          <w:tcPr>
            <w:tcW w:w="1001" w:type="dxa"/>
            <w:tcBorders>
              <w:top w:val="single" w:sz="4" w:space="0" w:color="auto"/>
              <w:left w:val="single" w:sz="4" w:space="0" w:color="auto"/>
              <w:bottom w:val="single" w:sz="4" w:space="0" w:color="auto"/>
              <w:right w:val="single" w:sz="4" w:space="0" w:color="auto"/>
            </w:tcBorders>
            <w:hideMark/>
          </w:tcPr>
          <w:p w14:paraId="37607406" w14:textId="77777777" w:rsidR="00BC7895" w:rsidRDefault="00BC7895">
            <w:r>
              <w:rPr>
                <w:rFonts w:ascii="Calibri" w:eastAsia="Times New Roman" w:hAnsi="Calibri" w:cs="Calibri"/>
                <w:b/>
                <w:bCs/>
                <w:color w:val="1F497D"/>
                <w:sz w:val="18"/>
              </w:rPr>
              <w:t>........</w:t>
            </w:r>
          </w:p>
        </w:tc>
      </w:tr>
    </w:tbl>
    <w:p w14:paraId="32F1A7C3" w14:textId="77777777" w:rsidR="00BC7895" w:rsidRDefault="00BC7895" w:rsidP="00BC7895">
      <w:pPr>
        <w:pStyle w:val="Caption"/>
      </w:pPr>
    </w:p>
    <w:p w14:paraId="2F547D8D" w14:textId="2719EC51" w:rsidR="007A0895" w:rsidRDefault="00BC7895" w:rsidP="00347EB3">
      <w:pPr>
        <w:pStyle w:val="Body"/>
      </w:pPr>
      <w:r>
        <w:t>Test</w:t>
      </w:r>
      <w:r w:rsidR="00654408">
        <w:t xml:space="preserve"> </w:t>
      </w:r>
      <w:r>
        <w:t xml:space="preserve">plans are documented and maintained </w:t>
      </w:r>
      <w:r w:rsidR="00654408">
        <w:t xml:space="preserve">in </w:t>
      </w:r>
      <w:r>
        <w:t xml:space="preserve">SVN. </w:t>
      </w:r>
    </w:p>
    <w:p w14:paraId="7BBDA8C5" w14:textId="463661D8" w:rsidR="00BC7895" w:rsidRDefault="00BC7895" w:rsidP="00347EB3">
      <w:pPr>
        <w:pStyle w:val="Body"/>
      </w:pPr>
      <w:r>
        <w:t>An example of such a document is</w:t>
      </w:r>
    </w:p>
    <w:p w14:paraId="360091F7" w14:textId="77777777" w:rsidR="00BC7895" w:rsidRDefault="00BC7895" w:rsidP="00347EB3">
      <w:pPr>
        <w:pStyle w:val="Body"/>
        <w:rPr>
          <w:i/>
        </w:rPr>
      </w:pPr>
      <w:r>
        <w:rPr>
          <w:i/>
        </w:rPr>
        <w:t>https://app.assembla.com/spaces/netspeed_noc/subversion/source/HEAD/trunk/doc/internal_docs/LP%20Test%20and%20Coverage%20Plan.xlsx</w:t>
      </w:r>
    </w:p>
    <w:p w14:paraId="4EEC8912" w14:textId="288BA6C2" w:rsidR="00BC7895" w:rsidRDefault="00BC7895" w:rsidP="00347EB3">
      <w:pPr>
        <w:pStyle w:val="Heading3"/>
      </w:pPr>
      <w:bookmarkStart w:id="221" w:name="_Toc496109037"/>
      <w:bookmarkStart w:id="222" w:name="_Toc506190472"/>
      <w:r>
        <w:t xml:space="preserve">Levels of </w:t>
      </w:r>
      <w:bookmarkEnd w:id="221"/>
      <w:r w:rsidR="00654408">
        <w:t>Testing</w:t>
      </w:r>
      <w:bookmarkEnd w:id="222"/>
    </w:p>
    <w:p w14:paraId="6353574C" w14:textId="2C1DF659" w:rsidR="00BC7895" w:rsidRDefault="00BC7895" w:rsidP="00347EB3">
      <w:pPr>
        <w:pStyle w:val="Body"/>
      </w:pPr>
      <w:r>
        <w:t xml:space="preserve">Verification is done at </w:t>
      </w:r>
      <w:r w:rsidR="007A0895">
        <w:t xml:space="preserve">the </w:t>
      </w:r>
      <w:r>
        <w:t>module level for exhaustive coverage and at</w:t>
      </w:r>
      <w:r w:rsidR="007A0895">
        <w:t xml:space="preserve"> the</w:t>
      </w:r>
      <w:r>
        <w:t xml:space="preserve"> NoC level for full validation and inter</w:t>
      </w:r>
      <w:r w:rsidR="007A0895">
        <w:t>-</w:t>
      </w:r>
      <w:r>
        <w:t>module interactions.</w:t>
      </w:r>
    </w:p>
    <w:p w14:paraId="0F48DDB2" w14:textId="20A42AA3" w:rsidR="00BC7895" w:rsidRDefault="008037FA" w:rsidP="00BC7895">
      <w:pPr>
        <w:spacing w:line="360" w:lineRule="auto"/>
        <w:jc w:val="center"/>
      </w:pPr>
      <w:r>
        <w:rPr>
          <w:noProof/>
        </w:rPr>
        <w:drawing>
          <wp:inline distT="0" distB="0" distL="0" distR="0" wp14:anchorId="032DBAD9" wp14:editId="64B41A66">
            <wp:extent cx="3566850" cy="2159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ification Hierarchy.emf"/>
                    <pic:cNvPicPr/>
                  </pic:nvPicPr>
                  <pic:blipFill>
                    <a:blip r:embed="rId34"/>
                    <a:stretch>
                      <a:fillRect/>
                    </a:stretch>
                  </pic:blipFill>
                  <pic:spPr>
                    <a:xfrm>
                      <a:off x="0" y="0"/>
                      <a:ext cx="3566850" cy="2159867"/>
                    </a:xfrm>
                    <a:prstGeom prst="rect">
                      <a:avLst/>
                    </a:prstGeom>
                  </pic:spPr>
                </pic:pic>
              </a:graphicData>
            </a:graphic>
          </wp:inline>
        </w:drawing>
      </w:r>
    </w:p>
    <w:p w14:paraId="796DBC65" w14:textId="2C9992A4" w:rsidR="00BC7895" w:rsidRDefault="00BC7895" w:rsidP="007A22EA">
      <w:pPr>
        <w:pStyle w:val="StyleCaptionCentered"/>
      </w:pPr>
      <w:bookmarkStart w:id="223" w:name="_Toc494107312"/>
      <w:bookmarkStart w:id="224" w:name="_Toc506190514"/>
      <w:r>
        <w:t xml:space="preserve">Figure </w:t>
      </w:r>
      <w:fldSimple w:instr=" SEQ Figure \* ARABIC ">
        <w:r w:rsidR="009A2B62">
          <w:rPr>
            <w:noProof/>
          </w:rPr>
          <w:t>21</w:t>
        </w:r>
      </w:fldSimple>
      <w:r>
        <w:t xml:space="preserve"> Verification </w:t>
      </w:r>
      <w:bookmarkEnd w:id="223"/>
      <w:r w:rsidR="000E1D3A">
        <w:t>Hierarchy</w:t>
      </w:r>
      <w:bookmarkEnd w:id="224"/>
    </w:p>
    <w:p w14:paraId="01E15A84" w14:textId="4945FB83" w:rsidR="00BC7895" w:rsidRDefault="00BC7895" w:rsidP="00347EB3">
      <w:pPr>
        <w:pStyle w:val="Body"/>
      </w:pPr>
      <w:r>
        <w:t>The NoC IP is then validated in a system configuration. Each stage has a detailed test</w:t>
      </w:r>
      <w:r w:rsidR="007A0895">
        <w:t xml:space="preserve"> </w:t>
      </w:r>
      <w:r>
        <w:t>plan based on functional specifications and checklists to ensure completeness.</w:t>
      </w:r>
    </w:p>
    <w:p w14:paraId="3D5A3C1E" w14:textId="45EC3B59" w:rsidR="00BC7895" w:rsidRDefault="00976618" w:rsidP="005248C2">
      <w:pPr>
        <w:keepNext/>
        <w:spacing w:line="360" w:lineRule="auto"/>
        <w:jc w:val="center"/>
      </w:pPr>
      <w:r>
        <w:rPr>
          <w:noProof/>
        </w:rPr>
        <w:lastRenderedPageBreak/>
        <w:drawing>
          <wp:inline distT="0" distB="0" distL="0" distR="0" wp14:anchorId="1211464C" wp14:editId="04BBBD3F">
            <wp:extent cx="5892108" cy="3774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ladium Emulation.emf"/>
                    <pic:cNvPicPr/>
                  </pic:nvPicPr>
                  <pic:blipFill>
                    <a:blip r:embed="rId35"/>
                    <a:stretch>
                      <a:fillRect/>
                    </a:stretch>
                  </pic:blipFill>
                  <pic:spPr>
                    <a:xfrm>
                      <a:off x="0" y="0"/>
                      <a:ext cx="5892108" cy="3774440"/>
                    </a:xfrm>
                    <a:prstGeom prst="rect">
                      <a:avLst/>
                    </a:prstGeom>
                  </pic:spPr>
                </pic:pic>
              </a:graphicData>
            </a:graphic>
          </wp:inline>
        </w:drawing>
      </w:r>
    </w:p>
    <w:p w14:paraId="49C10D49" w14:textId="50BF4324" w:rsidR="00BC7895" w:rsidRDefault="00BC7895" w:rsidP="007A22EA">
      <w:pPr>
        <w:pStyle w:val="StyleCaptionCentered"/>
      </w:pPr>
      <w:bookmarkStart w:id="225" w:name="_Toc494107313"/>
      <w:bookmarkStart w:id="226" w:name="_Toc506190515"/>
      <w:r>
        <w:t xml:space="preserve">Figure </w:t>
      </w:r>
      <w:fldSimple w:instr=" SEQ Figure \* ARABIC ">
        <w:r w:rsidR="009A2B62">
          <w:rPr>
            <w:noProof/>
          </w:rPr>
          <w:t>22</w:t>
        </w:r>
      </w:fldSimple>
      <w:r>
        <w:t xml:space="preserve"> Palladium Emulation</w:t>
      </w:r>
      <w:bookmarkEnd w:id="225"/>
      <w:bookmarkEnd w:id="226"/>
    </w:p>
    <w:p w14:paraId="0E2797D1" w14:textId="60189DA8" w:rsidR="00BC7895" w:rsidRDefault="00BC7895" w:rsidP="00347EB3">
      <w:pPr>
        <w:pStyle w:val="Heading3"/>
      </w:pPr>
      <w:bookmarkStart w:id="227" w:name="_Toc496109038"/>
      <w:bookmarkStart w:id="228" w:name="_Toc506190473"/>
      <w:r>
        <w:t xml:space="preserve">Types of </w:t>
      </w:r>
      <w:bookmarkEnd w:id="227"/>
      <w:r w:rsidR="007A0895">
        <w:t>Tests</w:t>
      </w:r>
      <w:bookmarkEnd w:id="228"/>
    </w:p>
    <w:p w14:paraId="1FF7EECA" w14:textId="093CB1A2" w:rsidR="00BC7895" w:rsidRDefault="00BC7895" w:rsidP="00347EB3">
      <w:pPr>
        <w:pStyle w:val="Body"/>
      </w:pPr>
      <w:r>
        <w:t>T</w:t>
      </w:r>
      <w:r w:rsidR="00654408">
        <w:t>he t</w:t>
      </w:r>
      <w:r>
        <w:t>est stimulus comprises directed and constrained random tests. Directed tests are hand</w:t>
      </w:r>
      <w:r w:rsidR="00654408">
        <w:t>-</w:t>
      </w:r>
      <w:r>
        <w:t xml:space="preserve">coded to verify one or more targeted conditions, whereas constrained random tests are automatically generated to verify targeted functions </w:t>
      </w:r>
      <w:r w:rsidR="00654408">
        <w:t>and</w:t>
      </w:r>
      <w:r>
        <w:t xml:space="preserve"> unforeseen conditions.</w:t>
      </w:r>
    </w:p>
    <w:p w14:paraId="05908843" w14:textId="6C38D31B" w:rsidR="00BC7895" w:rsidRDefault="00BC7895">
      <w:pPr>
        <w:pStyle w:val="Heading4"/>
      </w:pPr>
      <w:bookmarkStart w:id="229" w:name="_Toc496109039"/>
      <w:r>
        <w:t xml:space="preserve">Constrained </w:t>
      </w:r>
      <w:r w:rsidR="007A0895">
        <w:t xml:space="preserve">Random </w:t>
      </w:r>
      <w:bookmarkEnd w:id="229"/>
      <w:r w:rsidR="007A0895">
        <w:t>Tests</w:t>
      </w:r>
    </w:p>
    <w:p w14:paraId="37AAC809" w14:textId="12824471" w:rsidR="00D72DE5" w:rsidRDefault="00D72DE5" w:rsidP="00347EB3">
      <w:pPr>
        <w:pStyle w:val="Body"/>
      </w:pPr>
      <w:r>
        <w:t>Figure 22 illustrates the main components used in a</w:t>
      </w:r>
      <w:r w:rsidR="00BC7895" w:rsidRPr="00347EB3">
        <w:t>utomated constrained random testing</w:t>
      </w:r>
      <w:r>
        <w:t>.</w:t>
      </w:r>
    </w:p>
    <w:p w14:paraId="21A32965" w14:textId="3BBF748F" w:rsidR="00D72DE5" w:rsidRDefault="00EF405A">
      <w:pPr>
        <w:keepNext/>
        <w:spacing w:line="360" w:lineRule="auto"/>
        <w:jc w:val="center"/>
      </w:pPr>
      <w:r>
        <w:rPr>
          <w:noProof/>
        </w:rPr>
        <w:lastRenderedPageBreak/>
        <w:drawing>
          <wp:inline distT="0" distB="0" distL="0" distR="0" wp14:anchorId="4D0A74B8" wp14:editId="390FFA1C">
            <wp:extent cx="5250301" cy="40998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cWeaver_CXT_Nemesis.emf"/>
                    <pic:cNvPicPr/>
                  </pic:nvPicPr>
                  <pic:blipFill>
                    <a:blip r:embed="rId36"/>
                    <a:stretch>
                      <a:fillRect/>
                    </a:stretch>
                  </pic:blipFill>
                  <pic:spPr>
                    <a:xfrm>
                      <a:off x="0" y="0"/>
                      <a:ext cx="5250301" cy="4099866"/>
                    </a:xfrm>
                    <a:prstGeom prst="rect">
                      <a:avLst/>
                    </a:prstGeom>
                  </pic:spPr>
                </pic:pic>
              </a:graphicData>
            </a:graphic>
          </wp:inline>
        </w:drawing>
      </w:r>
    </w:p>
    <w:p w14:paraId="0B77DCD0" w14:textId="291776A7" w:rsidR="00D72DE5" w:rsidRDefault="00D72DE5" w:rsidP="007A22EA">
      <w:pPr>
        <w:pStyle w:val="StyleCaptionCentered"/>
      </w:pPr>
      <w:bookmarkStart w:id="230" w:name="_Toc506190516"/>
      <w:r>
        <w:t xml:space="preserve">Figure </w:t>
      </w:r>
      <w:fldSimple w:instr=" SEQ Figure \* ARABIC ">
        <w:r w:rsidR="009A2B62">
          <w:rPr>
            <w:noProof/>
          </w:rPr>
          <w:t>23</w:t>
        </w:r>
      </w:fldSimple>
      <w:r>
        <w:t xml:space="preserve"> NoCWeaver, CXT, Nemesis</w:t>
      </w:r>
      <w:bookmarkEnd w:id="230"/>
    </w:p>
    <w:p w14:paraId="10B45B19" w14:textId="2035348A" w:rsidR="00D72DE5" w:rsidRDefault="00BC7895" w:rsidP="00347EB3">
      <w:pPr>
        <w:pStyle w:val="Body"/>
      </w:pPr>
      <w:r w:rsidRPr="00347EB3">
        <w:t xml:space="preserve"> </w:t>
      </w:r>
      <w:r w:rsidR="00D72DE5">
        <w:t xml:space="preserve">The main items are as follows: </w:t>
      </w:r>
    </w:p>
    <w:p w14:paraId="087C537F" w14:textId="56121021" w:rsidR="00D72DE5" w:rsidRDefault="00D72DE5" w:rsidP="003A5CE7">
      <w:pPr>
        <w:pStyle w:val="Bullet1"/>
      </w:pPr>
      <w:r>
        <w:t>NoCWeaver—Pseudorandom NoC configuration generator</w:t>
      </w:r>
    </w:p>
    <w:p w14:paraId="249BF5CC" w14:textId="43A56B9C" w:rsidR="00D72DE5" w:rsidRDefault="00D72DE5" w:rsidP="003A5CE7">
      <w:pPr>
        <w:pStyle w:val="Bullet1"/>
      </w:pPr>
      <w:r>
        <w:t>Configurable Transactor</w:t>
      </w:r>
      <w:r w:rsidR="00AD57AE">
        <w:t xml:space="preserve"> (</w:t>
      </w:r>
      <w:r>
        <w:t>CXT</w:t>
      </w:r>
      <w:r w:rsidR="00AD57AE">
        <w:t>)</w:t>
      </w:r>
      <w:r>
        <w:t>—Emulation-ready transactor to model agent behavior</w:t>
      </w:r>
    </w:p>
    <w:p w14:paraId="0E31519A" w14:textId="4B8AE125" w:rsidR="00D72DE5" w:rsidRDefault="00D72DE5" w:rsidP="003A5CE7">
      <w:pPr>
        <w:pStyle w:val="Bullet1"/>
      </w:pPr>
      <w:r>
        <w:t>Nemesis—Sophisticated traffic-generation system that creates complex, coordinated tests covering all possible or allowed sequences that are coordinated and randomized. Most importantly, the cache non-coherent memory accesses are examined for the correct coherency controls in verification and the results are reported accordingly.</w:t>
      </w:r>
    </w:p>
    <w:p w14:paraId="70C40641" w14:textId="6CEBD4B6" w:rsidR="00BC7895" w:rsidRDefault="00BC7895" w:rsidP="00347EB3">
      <w:pPr>
        <w:pStyle w:val="Body"/>
        <w:rPr>
          <w:i/>
        </w:rPr>
      </w:pPr>
      <w:r>
        <w:t>The generator takes inputs from two files, weights and knobs, and user</w:t>
      </w:r>
      <w:r w:rsidR="00EA354E">
        <w:t>-</w:t>
      </w:r>
      <w:r>
        <w:t>specified No</w:t>
      </w:r>
      <w:r w:rsidR="00347EB3">
        <w:t>C</w:t>
      </w:r>
      <w:r>
        <w:t xml:space="preserve">s. These files and NoC configuration files </w:t>
      </w:r>
      <w:r w:rsidR="00D72DE5">
        <w:t xml:space="preserve">are </w:t>
      </w:r>
      <w:r>
        <w:t xml:space="preserve">accumulated and saved in SVN at </w:t>
      </w:r>
      <w:r>
        <w:rPr>
          <w:i/>
        </w:rPr>
        <w:t>trunk/src/hw/nemesis/.</w:t>
      </w:r>
    </w:p>
    <w:p w14:paraId="2B30D424" w14:textId="3FE8BC3E" w:rsidR="00BC7895" w:rsidRDefault="00EA354E" w:rsidP="00347EB3">
      <w:pPr>
        <w:pStyle w:val="Body"/>
      </w:pPr>
      <w:r>
        <w:t xml:space="preserve">Approximately </w:t>
      </w:r>
      <w:r w:rsidR="00BC7895">
        <w:t>1000 configurations are generated and tested every night. Failures are triaged every day, looking for defects in the design. The completion of automated testing is determined by the coverage measurement. For each feature, cover</w:t>
      </w:r>
      <w:r w:rsidR="00347EB3">
        <w:t xml:space="preserve"> </w:t>
      </w:r>
      <w:r w:rsidR="00BC7895">
        <w:t>points are developed that are specified in the test plan. Once these are completely covered, along with code coverage, the testing is considered complete.</w:t>
      </w:r>
    </w:p>
    <w:p w14:paraId="0B472B8B" w14:textId="5E8A7408" w:rsidR="00BC7895" w:rsidRDefault="00BC7895" w:rsidP="00347EB3">
      <w:pPr>
        <w:pStyle w:val="Heading3"/>
      </w:pPr>
      <w:bookmarkStart w:id="231" w:name="_Toc496109040"/>
      <w:bookmarkStart w:id="232" w:name="_Toc506190474"/>
      <w:r>
        <w:lastRenderedPageBreak/>
        <w:t xml:space="preserve">Result </w:t>
      </w:r>
      <w:bookmarkEnd w:id="231"/>
      <w:r w:rsidR="00D72DE5">
        <w:t>Analysis</w:t>
      </w:r>
      <w:bookmarkEnd w:id="232"/>
    </w:p>
    <w:p w14:paraId="445E2B65" w14:textId="22E11735" w:rsidR="00BC7895" w:rsidRDefault="00BC7895" w:rsidP="00347EB3">
      <w:pPr>
        <w:pStyle w:val="Body"/>
      </w:pPr>
      <w:r>
        <w:t xml:space="preserve">The tests focus on generating right </w:t>
      </w:r>
      <w:r w:rsidR="00D72DE5">
        <w:t xml:space="preserve">stimuli </w:t>
      </w:r>
      <w:r>
        <w:t>and rely on checkers to ensure the design functions correctly in response to the stimulated condition. Various checkers used in the simulations are</w:t>
      </w:r>
      <w:r w:rsidR="005A2B3C">
        <w:t xml:space="preserve"> listed below</w:t>
      </w:r>
      <w:r>
        <w:t>:</w:t>
      </w:r>
    </w:p>
    <w:p w14:paraId="6BB3887F" w14:textId="30440A72" w:rsidR="00BC7895" w:rsidRPr="000204E1" w:rsidRDefault="00BC7895" w:rsidP="0083366E">
      <w:pPr>
        <w:pStyle w:val="Bullet1"/>
      </w:pPr>
      <w:r w:rsidRPr="007412E4">
        <w:t xml:space="preserve">Verification </w:t>
      </w:r>
      <w:r w:rsidR="00ED3AC3" w:rsidRPr="000E1D3A">
        <w:t xml:space="preserve">global </w:t>
      </w:r>
      <w:r w:rsidRPr="000204E1">
        <w:t>checker at NoC level</w:t>
      </w:r>
    </w:p>
    <w:p w14:paraId="618862ED" w14:textId="77777777" w:rsidR="00BC7895" w:rsidRPr="008D7180" w:rsidRDefault="00BC7895" w:rsidP="0083366E">
      <w:pPr>
        <w:pStyle w:val="Bullet2"/>
      </w:pPr>
      <w:r w:rsidRPr="008D7180">
        <w:t>Global coherency tracker</w:t>
      </w:r>
    </w:p>
    <w:p w14:paraId="4848026D" w14:textId="7BDF8C0F" w:rsidR="00BC7895" w:rsidRPr="00B40DC2" w:rsidRDefault="00BC7895" w:rsidP="0083366E">
      <w:pPr>
        <w:pStyle w:val="Bullet2"/>
      </w:pPr>
      <w:r w:rsidRPr="005A2B3C">
        <w:t xml:space="preserve">NoC </w:t>
      </w:r>
      <w:r w:rsidR="00ED3AC3" w:rsidRPr="005A2B3C">
        <w:t>end</w:t>
      </w:r>
      <w:r w:rsidRPr="005A2B3C">
        <w:t>-to-</w:t>
      </w:r>
      <w:r w:rsidR="00ED3AC3" w:rsidRPr="005A2B3C">
        <w:t xml:space="preserve">end </w:t>
      </w:r>
      <w:r w:rsidRPr="00B40DC2">
        <w:t>checker</w:t>
      </w:r>
    </w:p>
    <w:p w14:paraId="0D91F1C2" w14:textId="7474A134" w:rsidR="00BC7895" w:rsidRPr="00912D01" w:rsidRDefault="00BC7895" w:rsidP="0083366E">
      <w:pPr>
        <w:pStyle w:val="Bullet2"/>
      </w:pPr>
      <w:r w:rsidRPr="00F72673">
        <w:t xml:space="preserve">Register bus </w:t>
      </w:r>
      <w:r w:rsidR="00ED3AC3" w:rsidRPr="00912D01">
        <w:t>end</w:t>
      </w:r>
      <w:r w:rsidRPr="00912D01">
        <w:t>-to-</w:t>
      </w:r>
      <w:r w:rsidR="00ED3AC3" w:rsidRPr="00912D01">
        <w:t xml:space="preserve">end </w:t>
      </w:r>
      <w:r w:rsidRPr="00912D01">
        <w:t>checker</w:t>
      </w:r>
    </w:p>
    <w:p w14:paraId="32F45101" w14:textId="77777777" w:rsidR="00BC7895" w:rsidRPr="00912D01" w:rsidRDefault="00BC7895" w:rsidP="0083366E">
      <w:pPr>
        <w:pStyle w:val="Bullet1"/>
      </w:pPr>
      <w:r w:rsidRPr="00912D01">
        <w:t>Module checker binds to each instance</w:t>
      </w:r>
    </w:p>
    <w:p w14:paraId="61D46FAC" w14:textId="77777777" w:rsidR="00BC7895" w:rsidRPr="00912D01" w:rsidRDefault="00BC7895" w:rsidP="0083366E">
      <w:pPr>
        <w:pStyle w:val="Bullet2"/>
      </w:pPr>
      <w:r w:rsidRPr="00912D01">
        <w:t>Bridge checkers</w:t>
      </w:r>
    </w:p>
    <w:p w14:paraId="2DCD114C" w14:textId="77777777" w:rsidR="00BC7895" w:rsidRPr="00772269" w:rsidRDefault="00BC7895" w:rsidP="0083366E">
      <w:pPr>
        <w:pStyle w:val="Bullet2"/>
      </w:pPr>
      <w:r w:rsidRPr="00772269">
        <w:t>Router checkers</w:t>
      </w:r>
    </w:p>
    <w:p w14:paraId="2F1D5518" w14:textId="77777777" w:rsidR="00BC7895" w:rsidRPr="005E00AF" w:rsidRDefault="00BC7895" w:rsidP="0083366E">
      <w:pPr>
        <w:pStyle w:val="Bullet2"/>
      </w:pPr>
      <w:r w:rsidRPr="005E00AF">
        <w:t>Coherency component checkers</w:t>
      </w:r>
    </w:p>
    <w:p w14:paraId="1356544F" w14:textId="3959489E" w:rsidR="00BC7895" w:rsidRDefault="00BC7895" w:rsidP="00347EB3">
      <w:pPr>
        <w:pStyle w:val="Body"/>
      </w:pPr>
      <w:r>
        <w:t xml:space="preserve">Test </w:t>
      </w:r>
      <w:r w:rsidR="00ED3AC3">
        <w:t xml:space="preserve">stimuli </w:t>
      </w:r>
      <w:r>
        <w:t>combined with these checkers ensure verification quality is maintained. Functional safety feature verification is integral to this process and follows</w:t>
      </w:r>
      <w:r w:rsidR="00D72DE5">
        <w:t xml:space="preserve"> a</w:t>
      </w:r>
      <w:r>
        <w:t xml:space="preserve"> similar methodology.</w:t>
      </w:r>
    </w:p>
    <w:p w14:paraId="71ED2553" w14:textId="3143B1A3" w:rsidR="00BC7895" w:rsidRDefault="00BC7895" w:rsidP="0053081A">
      <w:pPr>
        <w:pStyle w:val="Heading3"/>
      </w:pPr>
      <w:bookmarkStart w:id="233" w:name="_Toc496109041"/>
      <w:bookmarkStart w:id="234" w:name="_Toc506190475"/>
      <w:r>
        <w:t>Safety</w:t>
      </w:r>
      <w:r w:rsidR="00ED3AC3">
        <w:t xml:space="preserve"> and </w:t>
      </w:r>
      <w:r>
        <w:t>Reliability Verification</w:t>
      </w:r>
      <w:bookmarkEnd w:id="233"/>
      <w:bookmarkEnd w:id="234"/>
    </w:p>
    <w:p w14:paraId="31BDDE0F" w14:textId="5C142390" w:rsidR="00BC7895" w:rsidRDefault="00D72DE5" w:rsidP="0053081A">
      <w:pPr>
        <w:pStyle w:val="Body"/>
      </w:pPr>
      <w:r>
        <w:t xml:space="preserve">The </w:t>
      </w:r>
      <w:r w:rsidR="00BC7895">
        <w:t xml:space="preserve">NoC IP is verified with unrecoverable errors throughout the complete stack, from the underlying hardware to the application software. Such solutions involve </w:t>
      </w:r>
      <w:r w:rsidR="00ED3AC3">
        <w:t xml:space="preserve">functional </w:t>
      </w:r>
      <w:r w:rsidR="00BC7895">
        <w:t>safety, serviceability</w:t>
      </w:r>
      <w:r w:rsidR="00670130">
        <w:t>,</w:t>
      </w:r>
      <w:r w:rsidR="00BC7895">
        <w:t xml:space="preserve"> and security.</w:t>
      </w:r>
    </w:p>
    <w:p w14:paraId="5BFCB77F" w14:textId="0BA541DA" w:rsidR="00BC7895" w:rsidRDefault="00BC7895" w:rsidP="0053081A">
      <w:pPr>
        <w:pStyle w:val="Body"/>
      </w:pPr>
      <w:r>
        <w:t>Each functional safe</w:t>
      </w:r>
      <w:r w:rsidR="00ED3AC3">
        <w:t>ty</w:t>
      </w:r>
      <w:r>
        <w:t xml:space="preserve"> feature designed or implemented gets verified step-by-step as the design evolves in </w:t>
      </w:r>
      <w:r w:rsidR="00ED3AC3">
        <w:t xml:space="preserve">a </w:t>
      </w:r>
      <w:r>
        <w:t>systematic way. Verification is an iterative process, where feedback from each stage is fed to the next stage to make it robust.</w:t>
      </w:r>
    </w:p>
    <w:p w14:paraId="09185902" w14:textId="5DDC094E" w:rsidR="00BC7895" w:rsidRDefault="00BC7895" w:rsidP="0053081A">
      <w:pPr>
        <w:pStyle w:val="Heading3"/>
      </w:pPr>
      <w:bookmarkStart w:id="235" w:name="_Toc496109042"/>
      <w:bookmarkStart w:id="236" w:name="_Ref502817728"/>
      <w:bookmarkStart w:id="237" w:name="_Ref502817738"/>
      <w:bookmarkStart w:id="238" w:name="_Toc506190476"/>
      <w:r>
        <w:t xml:space="preserve">Coverage </w:t>
      </w:r>
      <w:bookmarkEnd w:id="235"/>
      <w:r w:rsidR="00ED3AC3">
        <w:t>Metrics</w:t>
      </w:r>
      <w:bookmarkEnd w:id="236"/>
      <w:bookmarkEnd w:id="237"/>
      <w:bookmarkEnd w:id="238"/>
    </w:p>
    <w:p w14:paraId="061B5B5A" w14:textId="10D8E9F3" w:rsidR="00BC7895" w:rsidRDefault="00BC7895" w:rsidP="0053081A">
      <w:pPr>
        <w:pStyle w:val="Body"/>
      </w:pPr>
      <w:r>
        <w:t xml:space="preserve">Code coverage of the RTL design </w:t>
      </w:r>
      <w:r w:rsidR="005A2B3C">
        <w:t xml:space="preserve">and </w:t>
      </w:r>
      <w:r>
        <w:t xml:space="preserve">functional coverage of the predefined cover points ensure </w:t>
      </w:r>
      <w:r w:rsidR="005A2B3C">
        <w:t xml:space="preserve">that </w:t>
      </w:r>
      <w:r>
        <w:t>the verification test exercise</w:t>
      </w:r>
      <w:r w:rsidR="005A2B3C">
        <w:t>s</w:t>
      </w:r>
      <w:r>
        <w:t xml:space="preserve"> and check</w:t>
      </w:r>
      <w:r w:rsidR="005A2B3C">
        <w:t>s</w:t>
      </w:r>
      <w:r>
        <w:t xml:space="preserve"> </w:t>
      </w:r>
      <w:r w:rsidR="005A2B3C">
        <w:t xml:space="preserve">a </w:t>
      </w:r>
      <w:r>
        <w:t>complete design.</w:t>
      </w:r>
    </w:p>
    <w:p w14:paraId="1026A727" w14:textId="6C93D0D6" w:rsidR="00ED3AC3" w:rsidRDefault="00BC7895" w:rsidP="0053081A">
      <w:pPr>
        <w:pStyle w:val="Body"/>
      </w:pPr>
      <w:r>
        <w:t xml:space="preserve">Code coverage measures </w:t>
      </w:r>
      <w:r w:rsidR="00ED3AC3">
        <w:t xml:space="preserve">the following </w:t>
      </w:r>
      <w:r>
        <w:t>types</w:t>
      </w:r>
      <w:r w:rsidR="00ED3AC3">
        <w:t>:</w:t>
      </w:r>
    </w:p>
    <w:p w14:paraId="174AA8FD" w14:textId="7DBF9F78" w:rsidR="00ED3AC3" w:rsidRDefault="00BC7895" w:rsidP="003A5CE7">
      <w:pPr>
        <w:pStyle w:val="Bullet1"/>
      </w:pPr>
      <w:r>
        <w:t>Block</w:t>
      </w:r>
    </w:p>
    <w:p w14:paraId="6314B819" w14:textId="3E1934C6" w:rsidR="00ED3AC3" w:rsidRDefault="00BC7895" w:rsidP="003A5CE7">
      <w:pPr>
        <w:pStyle w:val="Bullet1"/>
      </w:pPr>
      <w:r>
        <w:t xml:space="preserve">Expression </w:t>
      </w:r>
    </w:p>
    <w:p w14:paraId="680A7096" w14:textId="0E52A84C" w:rsidR="00D21CC3" w:rsidRDefault="00D21CC3" w:rsidP="003A5CE7">
      <w:pPr>
        <w:pStyle w:val="Bullet1"/>
      </w:pPr>
      <w:r>
        <w:t>Line</w:t>
      </w:r>
    </w:p>
    <w:p w14:paraId="140F199E" w14:textId="532101A0" w:rsidR="00D21CC3" w:rsidRDefault="00D21CC3" w:rsidP="003A5CE7">
      <w:pPr>
        <w:pStyle w:val="Bullet1"/>
      </w:pPr>
      <w:r>
        <w:t>Path</w:t>
      </w:r>
    </w:p>
    <w:p w14:paraId="141DFF30" w14:textId="439FD24A" w:rsidR="00ED3AC3" w:rsidRDefault="00BC7895" w:rsidP="003A5CE7">
      <w:pPr>
        <w:pStyle w:val="Bullet1"/>
      </w:pPr>
      <w:r>
        <w:t xml:space="preserve">Toggle </w:t>
      </w:r>
    </w:p>
    <w:p w14:paraId="762686E9" w14:textId="65532A63" w:rsidR="00ED3AC3" w:rsidRDefault="00BC7895" w:rsidP="003A5CE7">
      <w:pPr>
        <w:pStyle w:val="Bullet1"/>
      </w:pPr>
      <w:r>
        <w:t xml:space="preserve">FSMs </w:t>
      </w:r>
    </w:p>
    <w:p w14:paraId="628C32F5" w14:textId="3A2D47C1" w:rsidR="00BC7895" w:rsidRDefault="00BC7895" w:rsidP="0083366E">
      <w:pPr>
        <w:pStyle w:val="Body"/>
        <w:ind w:left="55"/>
      </w:pPr>
      <w:r>
        <w:lastRenderedPageBreak/>
        <w:t>Tools are developed to automate the measurement process.</w:t>
      </w:r>
    </w:p>
    <w:p w14:paraId="378BC1BD" w14:textId="668162B3" w:rsidR="00BC7895" w:rsidRDefault="00D37AB5" w:rsidP="00BC7895">
      <w:pPr>
        <w:keepNext/>
        <w:shd w:val="clear" w:color="auto" w:fill="FFFFFF"/>
        <w:spacing w:before="100" w:beforeAutospacing="1" w:after="100" w:afterAutospacing="1" w:line="360" w:lineRule="auto"/>
        <w:jc w:val="both"/>
      </w:pPr>
      <w:r>
        <w:rPr>
          <w:noProof/>
        </w:rPr>
        <w:drawing>
          <wp:inline distT="0" distB="0" distL="0" distR="0" wp14:anchorId="530D11AD" wp14:editId="15351B5F">
            <wp:extent cx="5943600" cy="2896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emf"/>
                    <pic:cNvPicPr/>
                  </pic:nvPicPr>
                  <pic:blipFill>
                    <a:blip r:embed="rId37"/>
                    <a:stretch>
                      <a:fillRect/>
                    </a:stretch>
                  </pic:blipFill>
                  <pic:spPr>
                    <a:xfrm>
                      <a:off x="0" y="0"/>
                      <a:ext cx="5943600" cy="2896970"/>
                    </a:xfrm>
                    <a:prstGeom prst="rect">
                      <a:avLst/>
                    </a:prstGeom>
                  </pic:spPr>
                </pic:pic>
              </a:graphicData>
            </a:graphic>
          </wp:inline>
        </w:drawing>
      </w:r>
    </w:p>
    <w:p w14:paraId="0794363F" w14:textId="5B7D4390" w:rsidR="00BC7895" w:rsidRDefault="00BC7895" w:rsidP="007A22EA">
      <w:pPr>
        <w:pStyle w:val="StyleCaptionCentered"/>
      </w:pPr>
      <w:bookmarkStart w:id="239" w:name="_Toc494107315"/>
      <w:bookmarkStart w:id="240" w:name="_Toc506190517"/>
      <w:r>
        <w:t xml:space="preserve">Figure </w:t>
      </w:r>
      <w:fldSimple w:instr=" SEQ Figure \* ARABIC ">
        <w:r w:rsidR="009A2B62">
          <w:rPr>
            <w:noProof/>
          </w:rPr>
          <w:t>24</w:t>
        </w:r>
      </w:fldSimple>
      <w:r>
        <w:t xml:space="preserve"> Coverage</w:t>
      </w:r>
      <w:bookmarkEnd w:id="239"/>
      <w:bookmarkEnd w:id="240"/>
    </w:p>
    <w:p w14:paraId="5BF1C668" w14:textId="428DF912" w:rsidR="00BC7895" w:rsidRDefault="00BC7895" w:rsidP="0053081A">
      <w:pPr>
        <w:pStyle w:val="Body"/>
      </w:pPr>
      <w:r>
        <w:t>For verification signoff, the coverage must be 100</w:t>
      </w:r>
      <w:r w:rsidR="00ED3AC3">
        <w:t xml:space="preserve"> percent</w:t>
      </w:r>
      <w:r w:rsidR="00670130">
        <w:t>,</w:t>
      </w:r>
      <w:r w:rsidR="00ED3AC3">
        <w:t xml:space="preserve"> </w:t>
      </w:r>
      <w:r>
        <w:t>or uncovered items are waived after a review.</w:t>
      </w:r>
    </w:p>
    <w:p w14:paraId="65557479" w14:textId="5B9910F6" w:rsidR="00BC7895" w:rsidRDefault="00BC7895" w:rsidP="0083366E">
      <w:pPr>
        <w:pStyle w:val="Heading2"/>
      </w:pPr>
      <w:bookmarkStart w:id="241" w:name="_Toc496109043"/>
      <w:bookmarkStart w:id="242" w:name="_Ref502817537"/>
      <w:bookmarkStart w:id="243" w:name="_Ref502817550"/>
      <w:bookmarkStart w:id="244" w:name="_Ref502817556"/>
      <w:bookmarkStart w:id="245" w:name="_Toc506190477"/>
      <w:r>
        <w:t xml:space="preserve">Regression </w:t>
      </w:r>
      <w:bookmarkEnd w:id="241"/>
      <w:r w:rsidR="00ED3AC3">
        <w:t>Testing</w:t>
      </w:r>
      <w:bookmarkEnd w:id="242"/>
      <w:bookmarkEnd w:id="243"/>
      <w:bookmarkEnd w:id="244"/>
      <w:bookmarkEnd w:id="245"/>
    </w:p>
    <w:p w14:paraId="1A6226FE" w14:textId="3C90484B" w:rsidR="00BC7895" w:rsidRDefault="00BC7895" w:rsidP="0053081A">
      <w:pPr>
        <w:pStyle w:val="Body"/>
      </w:pPr>
      <w:r>
        <w:t xml:space="preserve">Continuous regressions are run of all passing tests to ensure the design stability is maintained. </w:t>
      </w:r>
      <w:r w:rsidR="00ED3AC3">
        <w:t xml:space="preserve">The </w:t>
      </w:r>
      <w:r>
        <w:t>types of regressions</w:t>
      </w:r>
      <w:r w:rsidR="00ED3AC3">
        <w:t xml:space="preserve"> are as follows</w:t>
      </w:r>
      <w:r>
        <w:t>:</w:t>
      </w:r>
    </w:p>
    <w:p w14:paraId="427E9A5E" w14:textId="27A51053" w:rsidR="00BC7895" w:rsidRDefault="00BC7895" w:rsidP="00EC1B2B">
      <w:pPr>
        <w:pStyle w:val="Bullet1"/>
      </w:pPr>
      <w:r>
        <w:t>Smoke</w:t>
      </w:r>
      <w:r w:rsidR="00670130">
        <w:t>—This is a q</w:t>
      </w:r>
      <w:r>
        <w:t>uick</w:t>
      </w:r>
      <w:r w:rsidR="00670130">
        <w:t xml:space="preserve"> </w:t>
      </w:r>
      <w:r>
        <w:t>check</w:t>
      </w:r>
      <w:r w:rsidR="00ED3AC3">
        <w:t>. Th</w:t>
      </w:r>
      <w:r w:rsidR="00670130">
        <w:t>e</w:t>
      </w:r>
      <w:r w:rsidR="00ED3AC3">
        <w:t xml:space="preserve"> regression </w:t>
      </w:r>
      <w:r>
        <w:t xml:space="preserve">takes </w:t>
      </w:r>
      <w:r w:rsidR="00ED3AC3">
        <w:t>approximate</w:t>
      </w:r>
      <w:r w:rsidR="00670130">
        <w:t>l</w:t>
      </w:r>
      <w:r w:rsidR="00ED3AC3">
        <w:t xml:space="preserve">y </w:t>
      </w:r>
      <w:r>
        <w:t>an hour</w:t>
      </w:r>
      <w:r w:rsidR="00ED3AC3">
        <w:t xml:space="preserve"> to complete</w:t>
      </w:r>
    </w:p>
    <w:p w14:paraId="0DF4D58E" w14:textId="4D3D5D9D" w:rsidR="00BC7895" w:rsidRDefault="00BC7895" w:rsidP="00EC1B2B">
      <w:pPr>
        <w:pStyle w:val="Bullet1"/>
      </w:pPr>
      <w:r>
        <w:t>Nightly</w:t>
      </w:r>
      <w:r w:rsidR="00670130">
        <w:t>—</w:t>
      </w:r>
      <w:r w:rsidR="00ED3AC3">
        <w:t>A</w:t>
      </w:r>
      <w:r w:rsidR="00670130">
        <w:t xml:space="preserve"> </w:t>
      </w:r>
      <w:r w:rsidR="00ED3AC3">
        <w:t xml:space="preserve">thorough </w:t>
      </w:r>
      <w:r>
        <w:t>check is done</w:t>
      </w:r>
      <w:r w:rsidR="00ED3AC3">
        <w:t>,</w:t>
      </w:r>
      <w:r w:rsidR="00670130">
        <w:t xml:space="preserve"> </w:t>
      </w:r>
      <w:r w:rsidR="00ED3AC3">
        <w:t xml:space="preserve">taking approximately </w:t>
      </w:r>
      <w:r>
        <w:t>16 hours</w:t>
      </w:r>
      <w:r w:rsidR="00ED3AC3">
        <w:t xml:space="preserve"> to complete.</w:t>
      </w:r>
    </w:p>
    <w:p w14:paraId="04B14E0E" w14:textId="6012663B" w:rsidR="00BC7895" w:rsidRDefault="00BC7895" w:rsidP="00EC1B2B">
      <w:pPr>
        <w:pStyle w:val="Bullet1"/>
      </w:pPr>
      <w:r>
        <w:t>Weekly</w:t>
      </w:r>
      <w:r w:rsidR="00670130">
        <w:t>—</w:t>
      </w:r>
      <w:r>
        <w:t>This</w:t>
      </w:r>
      <w:r w:rsidR="00670130">
        <w:t xml:space="preserve"> </w:t>
      </w:r>
      <w:r>
        <w:t xml:space="preserve">is </w:t>
      </w:r>
      <w:r w:rsidR="00ED3AC3">
        <w:t xml:space="preserve">an </w:t>
      </w:r>
      <w:r>
        <w:t xml:space="preserve">exhaustive regression tests </w:t>
      </w:r>
      <w:r w:rsidR="00ED3AC3">
        <w:t xml:space="preserve">that </w:t>
      </w:r>
      <w:r>
        <w:t xml:space="preserve">often takes several days </w:t>
      </w:r>
      <w:r w:rsidR="00ED3AC3">
        <w:t>to complete</w:t>
      </w:r>
      <w:r>
        <w:t>.</w:t>
      </w:r>
    </w:p>
    <w:p w14:paraId="210C1BAC" w14:textId="77777777" w:rsidR="00BC7895" w:rsidRPr="0053081A" w:rsidRDefault="00BC7895" w:rsidP="0053081A">
      <w:pPr>
        <w:pStyle w:val="Body"/>
      </w:pPr>
      <w:r w:rsidRPr="0053081A">
        <w:t>Regression testing is fully automated and results are triaged by tools and notified to the engineers.</w:t>
      </w:r>
    </w:p>
    <w:p w14:paraId="688E4BE1" w14:textId="7C02F8CC" w:rsidR="00BC7895" w:rsidRDefault="00BC7895" w:rsidP="00BC7895">
      <w:pPr>
        <w:keepNext/>
        <w:shd w:val="clear" w:color="auto" w:fill="FFFFFF"/>
        <w:spacing w:before="100" w:beforeAutospacing="1" w:after="100" w:afterAutospacing="1" w:line="360" w:lineRule="auto"/>
      </w:pPr>
      <w:r>
        <w:rPr>
          <w:noProof/>
        </w:rPr>
        <w:lastRenderedPageBreak/>
        <w:drawing>
          <wp:inline distT="0" distB="0" distL="0" distR="0" wp14:anchorId="3611FF13" wp14:editId="018C3CBE">
            <wp:extent cx="1932305" cy="211518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2305" cy="2115185"/>
                    </a:xfrm>
                    <a:prstGeom prst="rect">
                      <a:avLst/>
                    </a:prstGeom>
                    <a:noFill/>
                    <a:ln>
                      <a:noFill/>
                    </a:ln>
                  </pic:spPr>
                </pic:pic>
              </a:graphicData>
            </a:graphic>
          </wp:inline>
        </w:drawing>
      </w:r>
      <w:r>
        <w:rPr>
          <w:noProof/>
        </w:rPr>
        <w:drawing>
          <wp:inline distT="0" distB="0" distL="0" distR="0" wp14:anchorId="6B735FA1" wp14:editId="4E7E0C32">
            <wp:extent cx="3840480" cy="23298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2329815"/>
                    </a:xfrm>
                    <a:prstGeom prst="rect">
                      <a:avLst/>
                    </a:prstGeom>
                    <a:noFill/>
                    <a:ln>
                      <a:noFill/>
                    </a:ln>
                  </pic:spPr>
                </pic:pic>
              </a:graphicData>
            </a:graphic>
          </wp:inline>
        </w:drawing>
      </w:r>
    </w:p>
    <w:p w14:paraId="3601F1FF" w14:textId="7C973C0A" w:rsidR="00BC7895" w:rsidRDefault="00BC7895" w:rsidP="007A22EA">
      <w:pPr>
        <w:pStyle w:val="StyleCaptionCentered"/>
      </w:pPr>
      <w:bookmarkStart w:id="246" w:name="_Toc494107316"/>
      <w:bookmarkStart w:id="247" w:name="_Toc506190518"/>
      <w:r>
        <w:t xml:space="preserve">Figure </w:t>
      </w:r>
      <w:fldSimple w:instr=" SEQ Figure \* ARABIC ">
        <w:r w:rsidR="009A2B62">
          <w:rPr>
            <w:noProof/>
          </w:rPr>
          <w:t>25</w:t>
        </w:r>
      </w:fldSimple>
      <w:r>
        <w:t xml:space="preserve"> Build </w:t>
      </w:r>
      <w:bookmarkEnd w:id="246"/>
      <w:r w:rsidR="002D4CB6">
        <w:t>Schedule</w:t>
      </w:r>
      <w:bookmarkEnd w:id="247"/>
    </w:p>
    <w:p w14:paraId="03AD95C3" w14:textId="2F09E9FA" w:rsidR="00BC7895" w:rsidRDefault="00BC7895" w:rsidP="0053081A">
      <w:pPr>
        <w:pStyle w:val="Body"/>
      </w:pPr>
      <w:r>
        <w:t xml:space="preserve">All results of the regressions are saved in </w:t>
      </w:r>
      <w:r w:rsidR="00ED3AC3">
        <w:t xml:space="preserve">the </w:t>
      </w:r>
      <w:r>
        <w:t>SVN database as Buildbot file with summary of execution results found at http://172.29.106.32:8010/waterfall?tag=trunk</w:t>
      </w:r>
      <w:r>
        <w:rPr>
          <w:rStyle w:val="Hyperlink"/>
        </w:rPr>
        <w:t xml:space="preserve"> </w:t>
      </w:r>
    </w:p>
    <w:p w14:paraId="35571050" w14:textId="0AE66866" w:rsidR="00BC7895" w:rsidRDefault="00BC7895" w:rsidP="0053081A">
      <w:pPr>
        <w:pStyle w:val="Heading3"/>
      </w:pPr>
      <w:r>
        <w:t xml:space="preserve"> </w:t>
      </w:r>
      <w:bookmarkStart w:id="248" w:name="_Toc496109044"/>
      <w:bookmarkStart w:id="249" w:name="_Toc506190478"/>
      <w:r>
        <w:t xml:space="preserve">Bug </w:t>
      </w:r>
      <w:r w:rsidR="00ED3AC3">
        <w:t>Tracking</w:t>
      </w:r>
      <w:r w:rsidR="00670130">
        <w:t>—</w:t>
      </w:r>
      <w:r>
        <w:t>JIRA</w:t>
      </w:r>
      <w:bookmarkEnd w:id="248"/>
      <w:bookmarkEnd w:id="249"/>
    </w:p>
    <w:p w14:paraId="6819A8EC" w14:textId="2C5AB328" w:rsidR="00BC7895" w:rsidRDefault="00BC7895" w:rsidP="0053081A">
      <w:pPr>
        <w:pStyle w:val="Body"/>
      </w:pPr>
      <w:r>
        <w:t>All design defects</w:t>
      </w:r>
      <w:r w:rsidR="00ED3AC3">
        <w:t xml:space="preserve">, or bugs, </w:t>
      </w:r>
      <w:r>
        <w:t xml:space="preserve">are </w:t>
      </w:r>
      <w:r w:rsidR="00ED3AC3">
        <w:t xml:space="preserve">tracked </w:t>
      </w:r>
      <w:r>
        <w:t xml:space="preserve">in </w:t>
      </w:r>
      <w:r w:rsidR="00ED3AC3">
        <w:t xml:space="preserve">the </w:t>
      </w:r>
      <w:r>
        <w:t>JIRA bug</w:t>
      </w:r>
      <w:r w:rsidR="00ED3AC3">
        <w:t>-</w:t>
      </w:r>
      <w:r>
        <w:t xml:space="preserve">tracking system. The </w:t>
      </w:r>
      <w:r w:rsidR="00F72673">
        <w:t xml:space="preserve">bug-tracking </w:t>
      </w:r>
      <w:r>
        <w:t>flow from the Opened</w:t>
      </w:r>
      <w:r w:rsidR="00ED3AC3">
        <w:t xml:space="preserve"> state</w:t>
      </w:r>
      <w:r>
        <w:t xml:space="preserve"> to </w:t>
      </w:r>
      <w:r w:rsidR="00ED3AC3">
        <w:t xml:space="preserve">the </w:t>
      </w:r>
      <w:r>
        <w:t xml:space="preserve">Closed </w:t>
      </w:r>
      <w:r w:rsidR="00ED3AC3">
        <w:t xml:space="preserve">state </w:t>
      </w:r>
      <w:r>
        <w:t xml:space="preserve">is shown </w:t>
      </w:r>
      <w:r w:rsidR="00B40DC2">
        <w:t>in Figure 25.</w:t>
      </w:r>
    </w:p>
    <w:p w14:paraId="3B725A19" w14:textId="74A54D82" w:rsidR="00BC7895" w:rsidRDefault="005E2C4D" w:rsidP="00BC7895">
      <w:pPr>
        <w:keepNext/>
      </w:pPr>
      <w:r>
        <w:rPr>
          <w:noProof/>
        </w:rPr>
        <w:drawing>
          <wp:inline distT="0" distB="0" distL="0" distR="0" wp14:anchorId="40E510F9" wp14:editId="70C51CE5">
            <wp:extent cx="5943136" cy="26625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g Tracking.emf"/>
                    <pic:cNvPicPr/>
                  </pic:nvPicPr>
                  <pic:blipFill>
                    <a:blip r:embed="rId40"/>
                    <a:stretch>
                      <a:fillRect/>
                    </a:stretch>
                  </pic:blipFill>
                  <pic:spPr>
                    <a:xfrm>
                      <a:off x="0" y="0"/>
                      <a:ext cx="5943136" cy="2662555"/>
                    </a:xfrm>
                    <a:prstGeom prst="rect">
                      <a:avLst/>
                    </a:prstGeom>
                  </pic:spPr>
                </pic:pic>
              </a:graphicData>
            </a:graphic>
          </wp:inline>
        </w:drawing>
      </w:r>
    </w:p>
    <w:p w14:paraId="2CF74E4B" w14:textId="6738BDA6" w:rsidR="00BC7895" w:rsidRDefault="00BC7895" w:rsidP="007A22EA">
      <w:pPr>
        <w:pStyle w:val="StyleCaptionCentered"/>
      </w:pPr>
      <w:bookmarkStart w:id="250" w:name="_Toc494107317"/>
      <w:bookmarkStart w:id="251" w:name="_Toc506190519"/>
      <w:r>
        <w:t xml:space="preserve">Figure </w:t>
      </w:r>
      <w:fldSimple w:instr=" SEQ Figure \* ARABIC ">
        <w:r w:rsidR="009A2B62">
          <w:rPr>
            <w:noProof/>
          </w:rPr>
          <w:t>26</w:t>
        </w:r>
      </w:fldSimple>
      <w:r>
        <w:t xml:space="preserve"> Bug Tracking</w:t>
      </w:r>
      <w:bookmarkEnd w:id="250"/>
      <w:bookmarkEnd w:id="251"/>
    </w:p>
    <w:p w14:paraId="26836B97" w14:textId="0260A8F4" w:rsidR="00BC7895" w:rsidRDefault="00ED3AC3" w:rsidP="0053081A">
      <w:pPr>
        <w:pStyle w:val="Body"/>
      </w:pPr>
      <w:r>
        <w:t>O</w:t>
      </w:r>
      <w:r w:rsidR="00BC7895">
        <w:t xml:space="preserve">pen </w:t>
      </w:r>
      <w:r>
        <w:t xml:space="preserve">bugs </w:t>
      </w:r>
      <w:r w:rsidR="00BC7895">
        <w:t>go into development</w:t>
      </w:r>
      <w:r w:rsidR="005A2B3C">
        <w:t xml:space="preserve">, </w:t>
      </w:r>
      <w:r w:rsidR="00BC7895">
        <w:t xml:space="preserve">followed by testing. </w:t>
      </w:r>
      <w:r>
        <w:t>R</w:t>
      </w:r>
      <w:r w:rsidR="00BC7895">
        <w:t xml:space="preserve">eview phases </w:t>
      </w:r>
      <w:r>
        <w:t xml:space="preserve">appear in </w:t>
      </w:r>
      <w:r w:rsidR="00BC7895">
        <w:t>both the development and testing phases. Review defects are logged into JIRA</w:t>
      </w:r>
      <w:r w:rsidR="00B40DC2">
        <w:t xml:space="preserve"> </w:t>
      </w:r>
      <w:r w:rsidR="00BC7895">
        <w:t xml:space="preserve">with responses </w:t>
      </w:r>
      <w:r w:rsidR="00F72673">
        <w:t xml:space="preserve">often </w:t>
      </w:r>
      <w:r w:rsidR="00B40DC2">
        <w:t>resulting in iterative</w:t>
      </w:r>
      <w:r w:rsidR="00BC7895">
        <w:t xml:space="preserve"> phases of development and testing</w:t>
      </w:r>
      <w:r w:rsidR="00B40DC2">
        <w:t>. A</w:t>
      </w:r>
      <w:r w:rsidR="00BC7895">
        <w:t xml:space="preserve">dditional items </w:t>
      </w:r>
      <w:r w:rsidR="00B40DC2">
        <w:t xml:space="preserve">can </w:t>
      </w:r>
      <w:r w:rsidR="00BC7895">
        <w:t>be open</w:t>
      </w:r>
      <w:r w:rsidR="00B40DC2">
        <w:t>ed</w:t>
      </w:r>
      <w:r w:rsidR="00BC7895">
        <w:t xml:space="preserve"> or implemented</w:t>
      </w:r>
      <w:r w:rsidR="00B40DC2">
        <w:t>. If the issues can be</w:t>
      </w:r>
      <w:r w:rsidR="00BC7895">
        <w:t xml:space="preserve"> tested and reviewed with no defects</w:t>
      </w:r>
      <w:r w:rsidR="00B40DC2">
        <w:t xml:space="preserve">, the issue is </w:t>
      </w:r>
      <w:r w:rsidR="00BC7895">
        <w:t xml:space="preserve">closed. </w:t>
      </w:r>
    </w:p>
    <w:p w14:paraId="1AC33941" w14:textId="5DCCEEA4" w:rsidR="00BC7895" w:rsidRDefault="00BC7895" w:rsidP="0053081A">
      <w:pPr>
        <w:pStyle w:val="Body"/>
      </w:pPr>
      <w:r>
        <w:lastRenderedPageBreak/>
        <w:t xml:space="preserve">Every update to the JIRA entry is broadcast as an email to all the concerned </w:t>
      </w:r>
      <w:r w:rsidR="00ED3AC3">
        <w:t>parties</w:t>
      </w:r>
      <w:r>
        <w:t>. This enables the communication across the organization working on that issue. JIRA allows report generation that</w:t>
      </w:r>
      <w:r w:rsidR="00ED3AC3">
        <w:t xml:space="preserve"> i</w:t>
      </w:r>
      <w:r>
        <w:t xml:space="preserve">s used widely to track the progress on the issues and project decisions. </w:t>
      </w:r>
    </w:p>
    <w:p w14:paraId="4E782B55" w14:textId="77777777" w:rsidR="00BC7895" w:rsidRDefault="00BC7895" w:rsidP="0053081A">
      <w:pPr>
        <w:pStyle w:val="Heading3"/>
      </w:pPr>
      <w:bookmarkStart w:id="252" w:name="_Toc496109045"/>
      <w:bookmarkStart w:id="253" w:name="_Toc506190479"/>
      <w:r>
        <w:t>Checklist</w:t>
      </w:r>
      <w:bookmarkEnd w:id="252"/>
      <w:bookmarkEnd w:id="253"/>
    </w:p>
    <w:p w14:paraId="61C644C0" w14:textId="77777777" w:rsidR="00670130" w:rsidRDefault="00BC7895" w:rsidP="0053081A">
      <w:pPr>
        <w:pStyle w:val="Body"/>
      </w:pPr>
      <w:r>
        <w:t>Completion of verification is checked by the verification engineers using a checklist. Checklists are maintaine</w:t>
      </w:r>
      <w:r w:rsidR="0053081A">
        <w:t>d</w:t>
      </w:r>
      <w:r>
        <w:t xml:space="preserve"> on Confluence. </w:t>
      </w:r>
    </w:p>
    <w:p w14:paraId="732348F9" w14:textId="3E9595EE" w:rsidR="00BC7895" w:rsidRDefault="00BC7895" w:rsidP="0053081A">
      <w:pPr>
        <w:pStyle w:val="Body"/>
      </w:pPr>
      <w:r>
        <w:t>Th</w:t>
      </w:r>
      <w:r w:rsidR="00670130">
        <w:t>es</w:t>
      </w:r>
      <w:r>
        <w:t>e checks include</w:t>
      </w:r>
      <w:r w:rsidR="00670130">
        <w:t xml:space="preserve"> the following</w:t>
      </w:r>
      <w:r>
        <w:t>:</w:t>
      </w:r>
    </w:p>
    <w:p w14:paraId="787757D3" w14:textId="07F60CE6" w:rsidR="00796C85" w:rsidRDefault="00796C85" w:rsidP="00EC1B2B">
      <w:pPr>
        <w:pStyle w:val="Bullet1"/>
      </w:pPr>
      <w:r>
        <w:t>Test</w:t>
      </w:r>
      <w:r w:rsidR="00670130">
        <w:t xml:space="preserve"> </w:t>
      </w:r>
      <w:r w:rsidR="00F72673">
        <w:t>p</w:t>
      </w:r>
      <w:r>
        <w:t>lan</w:t>
      </w:r>
    </w:p>
    <w:p w14:paraId="15713B35" w14:textId="451DBFDC" w:rsidR="00796C85" w:rsidRDefault="00796C85" w:rsidP="00EC1B2B">
      <w:pPr>
        <w:pStyle w:val="Bullet1"/>
      </w:pPr>
      <w:r>
        <w:t xml:space="preserve">VCS </w:t>
      </w:r>
      <w:r w:rsidR="00F72673">
        <w:t>c</w:t>
      </w:r>
      <w:r>
        <w:t>ompatibility</w:t>
      </w:r>
    </w:p>
    <w:p w14:paraId="33F915FB" w14:textId="6789D20F" w:rsidR="00796C85" w:rsidRDefault="00796C85" w:rsidP="00EC1B2B">
      <w:pPr>
        <w:pStyle w:val="Bullet1"/>
      </w:pPr>
      <w:r>
        <w:t xml:space="preserve">RTL </w:t>
      </w:r>
      <w:r w:rsidR="00F72673">
        <w:t>p</w:t>
      </w:r>
      <w:r>
        <w:t xml:space="preserve">aram </w:t>
      </w:r>
      <w:r w:rsidR="00F72673">
        <w:t>c</w:t>
      </w:r>
      <w:r>
        <w:t>overage</w:t>
      </w:r>
    </w:p>
    <w:p w14:paraId="75CCFAB9" w14:textId="6F668FE5" w:rsidR="00796C85" w:rsidRDefault="00796C85" w:rsidP="00EC1B2B">
      <w:pPr>
        <w:pStyle w:val="Bullet1"/>
      </w:pPr>
      <w:r>
        <w:t xml:space="preserve">NS </w:t>
      </w:r>
      <w:r w:rsidR="00F72673">
        <w:t>p</w:t>
      </w:r>
      <w:r>
        <w:t xml:space="preserve">rop </w:t>
      </w:r>
      <w:r w:rsidR="00F72673">
        <w:t>c</w:t>
      </w:r>
      <w:r>
        <w:t>overage</w:t>
      </w:r>
    </w:p>
    <w:p w14:paraId="53BB826B" w14:textId="77777777" w:rsidR="00796C85" w:rsidRDefault="00796C85" w:rsidP="00EC1B2B">
      <w:pPr>
        <w:pStyle w:val="Bullet1"/>
      </w:pPr>
      <w:r>
        <w:t>Generate block coverage</w:t>
      </w:r>
    </w:p>
    <w:p w14:paraId="5B871C69" w14:textId="55126BCA" w:rsidR="00796C85" w:rsidRDefault="00796C85" w:rsidP="00EC1B2B">
      <w:pPr>
        <w:pStyle w:val="Bullet1"/>
      </w:pPr>
      <w:r>
        <w:t xml:space="preserve">Code </w:t>
      </w:r>
      <w:r w:rsidR="00F72673">
        <w:t>c</w:t>
      </w:r>
      <w:r>
        <w:t>overage</w:t>
      </w:r>
    </w:p>
    <w:p w14:paraId="6959C44E" w14:textId="50C552A4" w:rsidR="00796C85" w:rsidRDefault="00796C85" w:rsidP="00EC1B2B">
      <w:pPr>
        <w:pStyle w:val="Bullet1"/>
      </w:pPr>
      <w:r>
        <w:t xml:space="preserve">Functional </w:t>
      </w:r>
      <w:r w:rsidR="00F72673">
        <w:t>c</w:t>
      </w:r>
      <w:r>
        <w:t>overage</w:t>
      </w:r>
    </w:p>
    <w:p w14:paraId="33CCCE36" w14:textId="77777777" w:rsidR="00796C85" w:rsidRDefault="00796C85" w:rsidP="00EC1B2B">
      <w:pPr>
        <w:pStyle w:val="Bullet1"/>
      </w:pPr>
      <w:r>
        <w:t>External sanity</w:t>
      </w:r>
    </w:p>
    <w:p w14:paraId="530FBA58" w14:textId="77777777" w:rsidR="00796C85" w:rsidRDefault="00796C85" w:rsidP="00EC1B2B">
      <w:pPr>
        <w:pStyle w:val="Bullet1"/>
      </w:pPr>
      <w:r>
        <w:t>External UVM</w:t>
      </w:r>
    </w:p>
    <w:p w14:paraId="1D6C9BCF" w14:textId="77777777" w:rsidR="00796C85" w:rsidRDefault="00796C85" w:rsidP="00EC1B2B">
      <w:pPr>
        <w:pStyle w:val="Bullet1"/>
      </w:pPr>
      <w:r>
        <w:t>RTL performance verification</w:t>
      </w:r>
    </w:p>
    <w:p w14:paraId="6AA225DE" w14:textId="40F842C4" w:rsidR="00796C85" w:rsidRDefault="00796C85" w:rsidP="00EC1B2B">
      <w:pPr>
        <w:pStyle w:val="Bullet1"/>
      </w:pPr>
      <w:r>
        <w:t>End</w:t>
      </w:r>
      <w:r w:rsidR="00F72673">
        <w:t>-</w:t>
      </w:r>
      <w:r>
        <w:t>to</w:t>
      </w:r>
      <w:r w:rsidR="00F72673">
        <w:t>-e</w:t>
      </w:r>
      <w:r>
        <w:t>nd checkers</w:t>
      </w:r>
    </w:p>
    <w:p w14:paraId="6993B566" w14:textId="22772834" w:rsidR="00796C85" w:rsidRDefault="00796C85" w:rsidP="00EC1B2B">
      <w:pPr>
        <w:pStyle w:val="Bullet1"/>
      </w:pPr>
      <w:r>
        <w:t xml:space="preserve">Other </w:t>
      </w:r>
      <w:r w:rsidR="00F72673">
        <w:t>a</w:t>
      </w:r>
      <w:r>
        <w:t>ssertions/</w:t>
      </w:r>
      <w:r w:rsidR="00F72673">
        <w:t>ch</w:t>
      </w:r>
      <w:r>
        <w:t>eckers</w:t>
      </w:r>
    </w:p>
    <w:p w14:paraId="220FCBB2" w14:textId="1340F973" w:rsidR="00796C85" w:rsidRDefault="00796C85" w:rsidP="00EC1B2B">
      <w:pPr>
        <w:pStyle w:val="Bullet1"/>
      </w:pPr>
      <w:r>
        <w:t>Randomized config generation and TB generation</w:t>
      </w:r>
      <w:r w:rsidR="00F72673">
        <w:t xml:space="preserve"> </w:t>
      </w:r>
      <w:r>
        <w:t>(usually this means genStreamX and No</w:t>
      </w:r>
      <w:r w:rsidR="002544C4">
        <w:t>C</w:t>
      </w:r>
      <w:r>
        <w:t>Weaver)</w:t>
      </w:r>
    </w:p>
    <w:p w14:paraId="530637A4" w14:textId="77777777" w:rsidR="00796C85" w:rsidRDefault="00796C85" w:rsidP="00EC1B2B">
      <w:pPr>
        <w:pStyle w:val="Bullet1"/>
      </w:pPr>
      <w:r>
        <w:t>LP</w:t>
      </w:r>
    </w:p>
    <w:p w14:paraId="30916F76" w14:textId="77777777" w:rsidR="00796C85" w:rsidRDefault="00796C85" w:rsidP="00EC1B2B">
      <w:pPr>
        <w:pStyle w:val="Bullet1"/>
      </w:pPr>
      <w:r>
        <w:t>Negative Testing</w:t>
      </w:r>
    </w:p>
    <w:p w14:paraId="566DD663" w14:textId="77777777" w:rsidR="00796C85" w:rsidRDefault="00796C85" w:rsidP="00EC1B2B">
      <w:pPr>
        <w:pStyle w:val="Bullet1"/>
      </w:pPr>
      <w:r>
        <w:t>xprop</w:t>
      </w:r>
    </w:p>
    <w:p w14:paraId="4EC6699B" w14:textId="77777777" w:rsidR="00796C85" w:rsidRDefault="00796C85" w:rsidP="00EC1B2B">
      <w:pPr>
        <w:pStyle w:val="Bullet1"/>
      </w:pPr>
      <w:r>
        <w:t>Important configs added to smoke/promotion</w:t>
      </w:r>
    </w:p>
    <w:p w14:paraId="2CCE50C0" w14:textId="15B60ACA" w:rsidR="00796C85" w:rsidRDefault="00796C85" w:rsidP="00EC1B2B">
      <w:pPr>
        <w:pStyle w:val="Bullet1"/>
      </w:pPr>
      <w:r>
        <w:t>Regbus/Interrupt</w:t>
      </w:r>
    </w:p>
    <w:p w14:paraId="01FCAFBE" w14:textId="77777777" w:rsidR="00796C85" w:rsidRDefault="00796C85" w:rsidP="00EC1B2B">
      <w:pPr>
        <w:pStyle w:val="Bullet1"/>
      </w:pPr>
      <w:r>
        <w:t>Gate level sim for important customer configs</w:t>
      </w:r>
    </w:p>
    <w:p w14:paraId="7198C133" w14:textId="55EEC545" w:rsidR="00796C85" w:rsidRDefault="00796C85" w:rsidP="00EC1B2B">
      <w:pPr>
        <w:pStyle w:val="Bullet1"/>
      </w:pPr>
      <w:r>
        <w:t>Run regression on important customer configs</w:t>
      </w:r>
    </w:p>
    <w:p w14:paraId="2A7E4225" w14:textId="3C311B60" w:rsidR="00BC7895" w:rsidRDefault="00BC7895" w:rsidP="006A1D89">
      <w:pPr>
        <w:pStyle w:val="Body"/>
      </w:pPr>
      <w:r>
        <w:t xml:space="preserve">An example </w:t>
      </w:r>
      <w:r w:rsidR="00F72673">
        <w:t>can be found here:</w:t>
      </w:r>
    </w:p>
    <w:p w14:paraId="415ED07F" w14:textId="58579F8A" w:rsidR="008D6ABF" w:rsidRDefault="00E73371" w:rsidP="006A1D89">
      <w:pPr>
        <w:pStyle w:val="Body"/>
        <w:rPr>
          <w:rFonts w:asciiTheme="majorHAnsi" w:hAnsiTheme="majorHAnsi"/>
        </w:rPr>
      </w:pPr>
      <w:hyperlink r:id="rId41" w:history="1">
        <w:r w:rsidR="00BC7895">
          <w:rPr>
            <w:rStyle w:val="Hyperlink"/>
            <w:i/>
            <w:color w:val="auto"/>
          </w:rPr>
          <w:t>https://netspeed.atlassian.net/wiki/spaces/EN/pages/73367686/New+Feature+Checklist</w:t>
        </w:r>
      </w:hyperlink>
    </w:p>
    <w:p w14:paraId="333F88E4" w14:textId="1B0E01FC" w:rsidR="008D6ABF" w:rsidRPr="00C7536B" w:rsidRDefault="008D6ABF" w:rsidP="008D6ABF">
      <w:pPr>
        <w:pStyle w:val="Heading1"/>
      </w:pPr>
      <w:bookmarkStart w:id="254" w:name="_Toc506190480"/>
      <w:r>
        <w:lastRenderedPageBreak/>
        <w:t xml:space="preserve">Safety </w:t>
      </w:r>
      <w:r w:rsidR="00426EDB">
        <w:t>Verification</w:t>
      </w:r>
      <w:bookmarkEnd w:id="254"/>
    </w:p>
    <w:p w14:paraId="68D748F4" w14:textId="1A6FF773" w:rsidR="006B4A59" w:rsidRDefault="00754387" w:rsidP="00754387">
      <w:pPr>
        <w:pStyle w:val="Heading2"/>
      </w:pPr>
      <w:bookmarkStart w:id="255" w:name="_Ref503975994"/>
      <w:bookmarkStart w:id="256" w:name="_Ref503976005"/>
      <w:bookmarkStart w:id="257" w:name="_Toc506190481"/>
      <w:r>
        <w:t>Safety Verification Codes</w:t>
      </w:r>
      <w:bookmarkEnd w:id="255"/>
      <w:bookmarkEnd w:id="256"/>
      <w:bookmarkEnd w:id="257"/>
    </w:p>
    <w:p w14:paraId="5474BA5D" w14:textId="6195FF6F" w:rsidR="00754387" w:rsidRPr="004F4EC7" w:rsidRDefault="00754387" w:rsidP="007A22EA">
      <w:r>
        <w:fldChar w:fldCharType="begin"/>
      </w:r>
      <w:r>
        <w:instrText xml:space="preserve"> REF _Ref503560775 \h </w:instrText>
      </w:r>
      <w:r>
        <w:fldChar w:fldCharType="separate"/>
      </w:r>
      <w:r w:rsidR="009A2B62">
        <w:t xml:space="preserve">Table </w:t>
      </w:r>
      <w:r w:rsidR="009A2B62">
        <w:rPr>
          <w:noProof/>
        </w:rPr>
        <w:t>2</w:t>
      </w:r>
      <w:r>
        <w:fldChar w:fldCharType="end"/>
      </w:r>
      <w:r>
        <w:t xml:space="preserve"> lists and describes </w:t>
      </w:r>
      <w:r w:rsidR="00476D5E">
        <w:t>the safety</w:t>
      </w:r>
      <w:r>
        <w:t xml:space="preserve"> verification codes.</w:t>
      </w:r>
    </w:p>
    <w:p w14:paraId="6952DAA8" w14:textId="027A0916" w:rsidR="00754387" w:rsidRDefault="00754387" w:rsidP="005248C2">
      <w:pPr>
        <w:pStyle w:val="StyleCaptionCentered"/>
      </w:pPr>
      <w:bookmarkStart w:id="258" w:name="_Ref503560775"/>
      <w:bookmarkStart w:id="259" w:name="_Toc506190522"/>
      <w:r>
        <w:t xml:space="preserve">Table </w:t>
      </w:r>
      <w:fldSimple w:instr=" SEQ Table \* ARABIC ">
        <w:r w:rsidR="00865650">
          <w:rPr>
            <w:noProof/>
          </w:rPr>
          <w:t>3</w:t>
        </w:r>
      </w:fldSimple>
      <w:bookmarkEnd w:id="258"/>
      <w:r>
        <w:t xml:space="preserve"> Verification Codes</w:t>
      </w:r>
      <w:bookmarkEnd w:id="259"/>
    </w:p>
    <w:tbl>
      <w:tblPr>
        <w:tblStyle w:val="TableGrid"/>
        <w:tblW w:w="10165" w:type="dxa"/>
        <w:tblLook w:val="04A0" w:firstRow="1" w:lastRow="0" w:firstColumn="1" w:lastColumn="0" w:noHBand="0" w:noVBand="1"/>
      </w:tblPr>
      <w:tblGrid>
        <w:gridCol w:w="1615"/>
        <w:gridCol w:w="2610"/>
        <w:gridCol w:w="5940"/>
      </w:tblGrid>
      <w:tr w:rsidR="00426EDB" w:rsidRPr="006776F0" w14:paraId="3E283BAD" w14:textId="77777777" w:rsidTr="005248C2">
        <w:tc>
          <w:tcPr>
            <w:tcW w:w="1615" w:type="dxa"/>
          </w:tcPr>
          <w:p w14:paraId="17A161B7" w14:textId="62B1D65C" w:rsidR="00426EDB" w:rsidRPr="006776F0" w:rsidRDefault="00426EDB" w:rsidP="00426EDB">
            <w:pPr>
              <w:rPr>
                <w:rFonts w:ascii="Palatino Linotype" w:hAnsi="Palatino Linotype"/>
                <w:b/>
                <w:sz w:val="20"/>
                <w:szCs w:val="20"/>
              </w:rPr>
            </w:pPr>
            <w:r>
              <w:rPr>
                <w:rFonts w:ascii="Palatino Linotype" w:hAnsi="Palatino Linotype"/>
                <w:b/>
                <w:sz w:val="20"/>
                <w:szCs w:val="20"/>
              </w:rPr>
              <w:t>Code</w:t>
            </w:r>
          </w:p>
        </w:tc>
        <w:tc>
          <w:tcPr>
            <w:tcW w:w="2610" w:type="dxa"/>
          </w:tcPr>
          <w:p w14:paraId="252E6174" w14:textId="77777777" w:rsidR="00426EDB" w:rsidRPr="006776F0" w:rsidRDefault="00426EDB" w:rsidP="00426EDB">
            <w:pPr>
              <w:rPr>
                <w:rFonts w:ascii="Palatino Linotype" w:hAnsi="Palatino Linotype"/>
                <w:b/>
                <w:sz w:val="20"/>
                <w:szCs w:val="20"/>
              </w:rPr>
            </w:pPr>
            <w:bookmarkStart w:id="260" w:name="_Toc454787429"/>
            <w:bookmarkStart w:id="261" w:name="_Toc462179042"/>
            <w:r w:rsidRPr="006776F0">
              <w:rPr>
                <w:rFonts w:ascii="Palatino Linotype" w:hAnsi="Palatino Linotype"/>
                <w:b/>
                <w:sz w:val="20"/>
                <w:szCs w:val="20"/>
              </w:rPr>
              <w:t>Description</w:t>
            </w:r>
            <w:bookmarkEnd w:id="260"/>
            <w:bookmarkEnd w:id="261"/>
          </w:p>
        </w:tc>
        <w:tc>
          <w:tcPr>
            <w:tcW w:w="5940" w:type="dxa"/>
          </w:tcPr>
          <w:p w14:paraId="7F5D6CEA" w14:textId="48D2296C" w:rsidR="00426EDB" w:rsidRPr="006776F0" w:rsidRDefault="00426EDB" w:rsidP="00426EDB">
            <w:pPr>
              <w:rPr>
                <w:rFonts w:ascii="Palatino Linotype" w:hAnsi="Palatino Linotype"/>
                <w:b/>
                <w:sz w:val="20"/>
                <w:szCs w:val="20"/>
              </w:rPr>
            </w:pPr>
            <w:r>
              <w:rPr>
                <w:rFonts w:ascii="Palatino Linotype" w:hAnsi="Palatino Linotype"/>
                <w:b/>
                <w:sz w:val="20"/>
                <w:szCs w:val="20"/>
              </w:rPr>
              <w:t>Verification Method</w:t>
            </w:r>
          </w:p>
        </w:tc>
      </w:tr>
      <w:tr w:rsidR="00426EDB" w:rsidRPr="006776F0" w14:paraId="06EA169A" w14:textId="77777777" w:rsidTr="005248C2">
        <w:tc>
          <w:tcPr>
            <w:tcW w:w="1615" w:type="dxa"/>
            <w:vAlign w:val="center"/>
          </w:tcPr>
          <w:p w14:paraId="68FB1148" w14:textId="2AA1827D" w:rsidR="00426EDB" w:rsidRPr="005248C2" w:rsidRDefault="00426EDB" w:rsidP="005248C2">
            <w:pPr>
              <w:pStyle w:val="CellBody"/>
              <w:rPr>
                <w:sz w:val="22"/>
                <w:szCs w:val="22"/>
              </w:rPr>
            </w:pPr>
            <w:r w:rsidRPr="002917D4">
              <w:t>DI001</w:t>
            </w:r>
          </w:p>
        </w:tc>
        <w:tc>
          <w:tcPr>
            <w:tcW w:w="2610" w:type="dxa"/>
            <w:vAlign w:val="center"/>
          </w:tcPr>
          <w:p w14:paraId="02D2DCFD" w14:textId="7C59CE2A" w:rsidR="00426EDB" w:rsidRPr="006776F0" w:rsidRDefault="00426EDB" w:rsidP="005248C2">
            <w:pPr>
              <w:pStyle w:val="CellBody"/>
            </w:pPr>
            <w:r w:rsidRPr="002917D4">
              <w:t xml:space="preserve">Control </w:t>
            </w:r>
            <w:r w:rsidR="001B658D">
              <w:t>and</w:t>
            </w:r>
            <w:r w:rsidRPr="002917D4">
              <w:t xml:space="preserve"> </w:t>
            </w:r>
            <w:r w:rsidR="001B658D">
              <w:t>s</w:t>
            </w:r>
            <w:r w:rsidRPr="002917D4">
              <w:t xml:space="preserve">tatus </w:t>
            </w:r>
            <w:r w:rsidR="001B658D">
              <w:t>r</w:t>
            </w:r>
            <w:r w:rsidRPr="002917D4">
              <w:t xml:space="preserve">egister (CSR) </w:t>
            </w:r>
            <w:r w:rsidR="001B658D">
              <w:t xml:space="preserve">for </w:t>
            </w:r>
            <w:r w:rsidRPr="002917D4">
              <w:t>parity protection</w:t>
            </w:r>
          </w:p>
        </w:tc>
        <w:tc>
          <w:tcPr>
            <w:tcW w:w="5940" w:type="dxa"/>
            <w:vAlign w:val="center"/>
          </w:tcPr>
          <w:p w14:paraId="6E74839D" w14:textId="02FB2B8C" w:rsidR="00426EDB" w:rsidRPr="006776F0" w:rsidRDefault="00426EDB" w:rsidP="005248C2">
            <w:pPr>
              <w:pStyle w:val="CellBody"/>
            </w:pPr>
            <w:r w:rsidRPr="002917D4">
              <w:t xml:space="preserve">CSR </w:t>
            </w:r>
            <w:r w:rsidR="001B658D">
              <w:t>p</w:t>
            </w:r>
            <w:r w:rsidRPr="002917D4">
              <w:t xml:space="preserve">arity </w:t>
            </w:r>
            <w:r w:rsidR="001B658D">
              <w:t>i</w:t>
            </w:r>
            <w:r w:rsidRPr="002917D4">
              <w:t xml:space="preserve">njection </w:t>
            </w:r>
            <w:r w:rsidR="001B658D">
              <w:t>s</w:t>
            </w:r>
            <w:r w:rsidRPr="002917D4">
              <w:t xml:space="preserve">weep with </w:t>
            </w:r>
            <w:r w:rsidR="001B658D">
              <w:t>i</w:t>
            </w:r>
            <w:r w:rsidRPr="002917D4">
              <w:t xml:space="preserve">nterrupt </w:t>
            </w:r>
            <w:r w:rsidR="001B658D">
              <w:t>c</w:t>
            </w:r>
            <w:r w:rsidRPr="002917D4">
              <w:t>ount</w:t>
            </w:r>
          </w:p>
        </w:tc>
      </w:tr>
      <w:tr w:rsidR="00426EDB" w:rsidRPr="006776F0" w14:paraId="662FE82F" w14:textId="77777777" w:rsidTr="005248C2">
        <w:tc>
          <w:tcPr>
            <w:tcW w:w="1615" w:type="dxa"/>
            <w:vAlign w:val="center"/>
          </w:tcPr>
          <w:p w14:paraId="5D71C006" w14:textId="6DD8A0F1" w:rsidR="00426EDB" w:rsidRPr="005248C2" w:rsidRDefault="00426EDB" w:rsidP="005248C2">
            <w:pPr>
              <w:pStyle w:val="CellBody"/>
              <w:rPr>
                <w:sz w:val="22"/>
                <w:szCs w:val="22"/>
              </w:rPr>
            </w:pPr>
            <w:r w:rsidRPr="002917D4">
              <w:t>DI002</w:t>
            </w:r>
          </w:p>
        </w:tc>
        <w:tc>
          <w:tcPr>
            <w:tcW w:w="2610" w:type="dxa"/>
            <w:vAlign w:val="center"/>
          </w:tcPr>
          <w:p w14:paraId="6FE09B37" w14:textId="2AA329D3" w:rsidR="00426EDB" w:rsidRPr="006776F0" w:rsidRDefault="00426EDB" w:rsidP="005248C2">
            <w:pPr>
              <w:pStyle w:val="CellBody"/>
            </w:pPr>
            <w:r w:rsidRPr="002917D4">
              <w:t>Unused</w:t>
            </w:r>
          </w:p>
        </w:tc>
        <w:tc>
          <w:tcPr>
            <w:tcW w:w="5940" w:type="dxa"/>
            <w:vAlign w:val="center"/>
          </w:tcPr>
          <w:p w14:paraId="16AF828C" w14:textId="50884943" w:rsidR="00426EDB" w:rsidRPr="006776F0" w:rsidRDefault="00426EDB" w:rsidP="005248C2">
            <w:pPr>
              <w:pStyle w:val="CellBody"/>
            </w:pPr>
            <w:r w:rsidRPr="002917D4">
              <w:t>Unused</w:t>
            </w:r>
          </w:p>
        </w:tc>
      </w:tr>
      <w:tr w:rsidR="00426EDB" w:rsidRPr="006776F0" w14:paraId="55FCAECF" w14:textId="77777777" w:rsidTr="005248C2">
        <w:tc>
          <w:tcPr>
            <w:tcW w:w="1615" w:type="dxa"/>
            <w:vAlign w:val="center"/>
          </w:tcPr>
          <w:p w14:paraId="56EB3D2C" w14:textId="176F5F5E" w:rsidR="00426EDB" w:rsidRPr="005248C2" w:rsidRDefault="00426EDB" w:rsidP="005248C2">
            <w:pPr>
              <w:pStyle w:val="CellBody"/>
              <w:rPr>
                <w:sz w:val="22"/>
                <w:szCs w:val="22"/>
              </w:rPr>
            </w:pPr>
            <w:r w:rsidRPr="002917D4">
              <w:t>DI003</w:t>
            </w:r>
          </w:p>
        </w:tc>
        <w:tc>
          <w:tcPr>
            <w:tcW w:w="2610" w:type="dxa"/>
            <w:vAlign w:val="center"/>
          </w:tcPr>
          <w:p w14:paraId="1996A29E" w14:textId="26AA4C54" w:rsidR="00426EDB" w:rsidRPr="006776F0" w:rsidRDefault="00426EDB" w:rsidP="005248C2">
            <w:pPr>
              <w:pStyle w:val="CellBody"/>
            </w:pPr>
            <w:r w:rsidRPr="002917D4">
              <w:t>Flop structure parity protection</w:t>
            </w:r>
          </w:p>
        </w:tc>
        <w:tc>
          <w:tcPr>
            <w:tcW w:w="5940" w:type="dxa"/>
            <w:vAlign w:val="center"/>
          </w:tcPr>
          <w:p w14:paraId="0C69E82D" w14:textId="6E3EE850" w:rsidR="00426EDB" w:rsidRPr="006776F0" w:rsidRDefault="00426EDB" w:rsidP="005248C2">
            <w:pPr>
              <w:pStyle w:val="CellBody"/>
            </w:pPr>
            <w:r w:rsidRPr="002917D4">
              <w:t>Error injection of each bit of the flop based control structures</w:t>
            </w:r>
          </w:p>
        </w:tc>
      </w:tr>
      <w:tr w:rsidR="00426EDB" w:rsidRPr="006776F0" w14:paraId="5E7C8619" w14:textId="77777777" w:rsidTr="005248C2">
        <w:tc>
          <w:tcPr>
            <w:tcW w:w="1615" w:type="dxa"/>
            <w:vAlign w:val="center"/>
          </w:tcPr>
          <w:p w14:paraId="59CB1855" w14:textId="7E632EEF" w:rsidR="00426EDB" w:rsidRPr="005248C2" w:rsidRDefault="00426EDB" w:rsidP="005248C2">
            <w:pPr>
              <w:pStyle w:val="CellBody"/>
              <w:rPr>
                <w:sz w:val="22"/>
                <w:szCs w:val="22"/>
              </w:rPr>
            </w:pPr>
            <w:r w:rsidRPr="002917D4">
              <w:t>DI004</w:t>
            </w:r>
          </w:p>
        </w:tc>
        <w:tc>
          <w:tcPr>
            <w:tcW w:w="2610" w:type="dxa"/>
            <w:vAlign w:val="center"/>
          </w:tcPr>
          <w:p w14:paraId="5F716C9D" w14:textId="3E0C79FD" w:rsidR="00426EDB" w:rsidRPr="006776F0" w:rsidRDefault="00426EDB" w:rsidP="005248C2">
            <w:pPr>
              <w:pStyle w:val="CellBody"/>
            </w:pPr>
            <w:r w:rsidRPr="002917D4">
              <w:t>Data ECC protection</w:t>
            </w:r>
          </w:p>
        </w:tc>
        <w:tc>
          <w:tcPr>
            <w:tcW w:w="5940" w:type="dxa"/>
            <w:vAlign w:val="center"/>
          </w:tcPr>
          <w:p w14:paraId="1FF03DB8" w14:textId="48ED6A13" w:rsidR="00426EDB" w:rsidRPr="006776F0" w:rsidRDefault="00426EDB" w:rsidP="005248C2">
            <w:pPr>
              <w:pStyle w:val="CellBody"/>
            </w:pPr>
            <w:r w:rsidRPr="002917D4">
              <w:t>Transparent 1</w:t>
            </w:r>
            <w:r w:rsidR="001B658D">
              <w:t>-</w:t>
            </w:r>
            <w:r w:rsidRPr="002917D4">
              <w:t xml:space="preserve">bit </w:t>
            </w:r>
            <w:r w:rsidR="001B658D">
              <w:t xml:space="preserve">and </w:t>
            </w:r>
            <w:r w:rsidRPr="002917D4">
              <w:t>2</w:t>
            </w:r>
            <w:r w:rsidR="001B658D">
              <w:t>-</w:t>
            </w:r>
            <w:r w:rsidRPr="002917D4">
              <w:t>bit error injection at every valid link on the NoC</w:t>
            </w:r>
          </w:p>
        </w:tc>
      </w:tr>
      <w:tr w:rsidR="00426EDB" w:rsidRPr="006776F0" w14:paraId="76F4EED1" w14:textId="77777777" w:rsidTr="005248C2">
        <w:tc>
          <w:tcPr>
            <w:tcW w:w="1615" w:type="dxa"/>
            <w:vAlign w:val="center"/>
          </w:tcPr>
          <w:p w14:paraId="6A314725" w14:textId="3ABAA344" w:rsidR="00426EDB" w:rsidRPr="005248C2" w:rsidRDefault="00426EDB" w:rsidP="005248C2">
            <w:pPr>
              <w:pStyle w:val="CellBody"/>
              <w:rPr>
                <w:sz w:val="22"/>
                <w:szCs w:val="22"/>
              </w:rPr>
            </w:pPr>
            <w:r w:rsidRPr="002917D4">
              <w:t>DI005</w:t>
            </w:r>
          </w:p>
        </w:tc>
        <w:tc>
          <w:tcPr>
            <w:tcW w:w="2610" w:type="dxa"/>
            <w:vAlign w:val="center"/>
          </w:tcPr>
          <w:p w14:paraId="7F833D04" w14:textId="25163D59" w:rsidR="00426EDB" w:rsidRPr="006776F0" w:rsidRDefault="00426EDB" w:rsidP="005248C2">
            <w:pPr>
              <w:pStyle w:val="CellBody"/>
            </w:pPr>
            <w:r w:rsidRPr="002917D4">
              <w:t>Data parity protection</w:t>
            </w:r>
          </w:p>
        </w:tc>
        <w:tc>
          <w:tcPr>
            <w:tcW w:w="5940" w:type="dxa"/>
            <w:vAlign w:val="center"/>
          </w:tcPr>
          <w:p w14:paraId="68C8B5D7" w14:textId="613C4A69" w:rsidR="00426EDB" w:rsidRPr="006776F0" w:rsidRDefault="00426EDB" w:rsidP="005248C2">
            <w:pPr>
              <w:pStyle w:val="CellBody"/>
            </w:pPr>
            <w:r w:rsidRPr="002917D4">
              <w:t>Parity error injection at every valid link on the NoC per granularity of protection</w:t>
            </w:r>
          </w:p>
        </w:tc>
      </w:tr>
      <w:tr w:rsidR="00426EDB" w:rsidRPr="006776F0" w14:paraId="4499AD51" w14:textId="77777777" w:rsidTr="005248C2">
        <w:tc>
          <w:tcPr>
            <w:tcW w:w="1615" w:type="dxa"/>
            <w:vAlign w:val="center"/>
          </w:tcPr>
          <w:p w14:paraId="2D7AAF7A" w14:textId="60FF7822" w:rsidR="00426EDB" w:rsidRPr="005248C2" w:rsidRDefault="00426EDB" w:rsidP="005248C2">
            <w:pPr>
              <w:pStyle w:val="CellBody"/>
              <w:rPr>
                <w:sz w:val="22"/>
                <w:szCs w:val="22"/>
              </w:rPr>
            </w:pPr>
            <w:r w:rsidRPr="002917D4">
              <w:t>DI006</w:t>
            </w:r>
          </w:p>
        </w:tc>
        <w:tc>
          <w:tcPr>
            <w:tcW w:w="2610" w:type="dxa"/>
            <w:vAlign w:val="center"/>
          </w:tcPr>
          <w:p w14:paraId="56AAB65B" w14:textId="43B08FF6" w:rsidR="00426EDB" w:rsidRPr="006776F0" w:rsidRDefault="00426EDB" w:rsidP="005248C2">
            <w:pPr>
              <w:pStyle w:val="CellBody"/>
            </w:pPr>
            <w:r w:rsidRPr="002917D4">
              <w:t>Status of traffic to power gated blocks</w:t>
            </w:r>
          </w:p>
        </w:tc>
        <w:tc>
          <w:tcPr>
            <w:tcW w:w="5940" w:type="dxa"/>
            <w:vAlign w:val="center"/>
          </w:tcPr>
          <w:p w14:paraId="6E22B57F" w14:textId="678FA183" w:rsidR="00426EDB" w:rsidRPr="006776F0" w:rsidRDefault="00426EDB" w:rsidP="005248C2">
            <w:pPr>
              <w:pStyle w:val="CellBody"/>
            </w:pPr>
            <w:r w:rsidRPr="002917D4">
              <w:t>Error injection with checkers monitoring power boundaries for validation</w:t>
            </w:r>
          </w:p>
        </w:tc>
      </w:tr>
      <w:tr w:rsidR="00426EDB" w:rsidRPr="006776F0" w14:paraId="00F45710" w14:textId="77777777" w:rsidTr="005248C2">
        <w:tc>
          <w:tcPr>
            <w:tcW w:w="1615" w:type="dxa"/>
            <w:vAlign w:val="center"/>
          </w:tcPr>
          <w:p w14:paraId="569AD0B8" w14:textId="0C3413EE" w:rsidR="00426EDB" w:rsidRPr="005248C2" w:rsidRDefault="00426EDB" w:rsidP="005248C2">
            <w:pPr>
              <w:pStyle w:val="CellBody"/>
              <w:rPr>
                <w:sz w:val="22"/>
                <w:szCs w:val="22"/>
              </w:rPr>
            </w:pPr>
            <w:r w:rsidRPr="002917D4">
              <w:t>DI007</w:t>
            </w:r>
          </w:p>
        </w:tc>
        <w:tc>
          <w:tcPr>
            <w:tcW w:w="2610" w:type="dxa"/>
            <w:vAlign w:val="center"/>
          </w:tcPr>
          <w:p w14:paraId="0C4609F3" w14:textId="44ED562C" w:rsidR="00426EDB" w:rsidRPr="006776F0" w:rsidRDefault="00426EDB" w:rsidP="005248C2">
            <w:pPr>
              <w:pStyle w:val="CellBody"/>
            </w:pPr>
            <w:r w:rsidRPr="002917D4">
              <w:t>Transport ECC</w:t>
            </w:r>
          </w:p>
        </w:tc>
        <w:tc>
          <w:tcPr>
            <w:tcW w:w="5940" w:type="dxa"/>
            <w:vAlign w:val="center"/>
          </w:tcPr>
          <w:p w14:paraId="54955BEC" w14:textId="2AE0444F" w:rsidR="00426EDB" w:rsidRPr="006776F0" w:rsidRDefault="00426EDB" w:rsidP="005248C2">
            <w:pPr>
              <w:pStyle w:val="CellBody"/>
            </w:pPr>
            <w:r w:rsidRPr="002917D4">
              <w:t>Directed testing of 2</w:t>
            </w:r>
            <w:r w:rsidR="001B658D">
              <w:t>-</w:t>
            </w:r>
            <w:r w:rsidRPr="002917D4">
              <w:t xml:space="preserve">bit errors </w:t>
            </w:r>
            <w:r w:rsidR="001B658D">
              <w:t>and</w:t>
            </w:r>
            <w:r w:rsidRPr="002917D4">
              <w:t xml:space="preserve"> random injection of correctable errors</w:t>
            </w:r>
          </w:p>
        </w:tc>
      </w:tr>
      <w:tr w:rsidR="00426EDB" w:rsidRPr="006776F0" w14:paraId="47F7F31A" w14:textId="77777777" w:rsidTr="005248C2">
        <w:tc>
          <w:tcPr>
            <w:tcW w:w="1615" w:type="dxa"/>
            <w:vAlign w:val="center"/>
          </w:tcPr>
          <w:p w14:paraId="38BCAAA0" w14:textId="5258002A" w:rsidR="00426EDB" w:rsidRPr="005248C2" w:rsidRDefault="00426EDB" w:rsidP="005248C2">
            <w:pPr>
              <w:pStyle w:val="CellBody"/>
              <w:rPr>
                <w:sz w:val="22"/>
                <w:szCs w:val="22"/>
              </w:rPr>
            </w:pPr>
            <w:r w:rsidRPr="002917D4">
              <w:t>DI008</w:t>
            </w:r>
          </w:p>
        </w:tc>
        <w:tc>
          <w:tcPr>
            <w:tcW w:w="2610" w:type="dxa"/>
            <w:vAlign w:val="center"/>
          </w:tcPr>
          <w:p w14:paraId="38EA7D3D" w14:textId="3179CCFF" w:rsidR="00426EDB" w:rsidRPr="006776F0" w:rsidRDefault="00426EDB" w:rsidP="005248C2">
            <w:pPr>
              <w:pStyle w:val="CellBody"/>
            </w:pPr>
            <w:r w:rsidRPr="002917D4">
              <w:t>Time</w:t>
            </w:r>
            <w:r w:rsidR="001B658D">
              <w:t>-</w:t>
            </w:r>
            <w:r w:rsidRPr="002917D4">
              <w:t>outs detecting requests dropped, stuck, or incomplete</w:t>
            </w:r>
          </w:p>
        </w:tc>
        <w:tc>
          <w:tcPr>
            <w:tcW w:w="5940" w:type="dxa"/>
            <w:vAlign w:val="center"/>
          </w:tcPr>
          <w:p w14:paraId="16D36C8C" w14:textId="5944F9FC" w:rsidR="00426EDB" w:rsidRPr="006776F0" w:rsidRDefault="00426EDB" w:rsidP="005248C2">
            <w:pPr>
              <w:pStyle w:val="CellBody"/>
            </w:pPr>
            <w:r w:rsidRPr="002917D4">
              <w:t>Validation by stalling slaves to generate time</w:t>
            </w:r>
            <w:r w:rsidR="001B658D">
              <w:t>-</w:t>
            </w:r>
            <w:r w:rsidRPr="002917D4">
              <w:t>outs at the relevant bridges</w:t>
            </w:r>
          </w:p>
        </w:tc>
      </w:tr>
      <w:tr w:rsidR="00426EDB" w:rsidRPr="006776F0" w14:paraId="2E45A715" w14:textId="77777777" w:rsidTr="005248C2">
        <w:tc>
          <w:tcPr>
            <w:tcW w:w="1615" w:type="dxa"/>
            <w:vAlign w:val="center"/>
          </w:tcPr>
          <w:p w14:paraId="0E3607C9" w14:textId="42A523AC" w:rsidR="00426EDB" w:rsidRPr="005248C2" w:rsidRDefault="00426EDB" w:rsidP="005248C2">
            <w:pPr>
              <w:pStyle w:val="CellBody"/>
              <w:rPr>
                <w:sz w:val="22"/>
                <w:szCs w:val="22"/>
              </w:rPr>
            </w:pPr>
            <w:r w:rsidRPr="002917D4">
              <w:t>DI009</w:t>
            </w:r>
          </w:p>
        </w:tc>
        <w:tc>
          <w:tcPr>
            <w:tcW w:w="2610" w:type="dxa"/>
            <w:vAlign w:val="center"/>
          </w:tcPr>
          <w:p w14:paraId="49D56D9B" w14:textId="54566735" w:rsidR="00426EDB" w:rsidRPr="006776F0" w:rsidRDefault="00426EDB" w:rsidP="005248C2">
            <w:pPr>
              <w:pStyle w:val="CellBody"/>
            </w:pPr>
            <w:r w:rsidRPr="002917D4">
              <w:t>Unused</w:t>
            </w:r>
          </w:p>
        </w:tc>
        <w:tc>
          <w:tcPr>
            <w:tcW w:w="5940" w:type="dxa"/>
            <w:vAlign w:val="center"/>
          </w:tcPr>
          <w:p w14:paraId="1BDAA702" w14:textId="11C24169" w:rsidR="00426EDB" w:rsidRPr="006776F0" w:rsidRDefault="00426EDB" w:rsidP="005248C2">
            <w:pPr>
              <w:pStyle w:val="CellBody"/>
            </w:pPr>
            <w:r w:rsidRPr="002917D4">
              <w:t> Unused</w:t>
            </w:r>
          </w:p>
        </w:tc>
      </w:tr>
      <w:tr w:rsidR="00426EDB" w:rsidRPr="006776F0" w14:paraId="60F5444B" w14:textId="77777777" w:rsidTr="005248C2">
        <w:tc>
          <w:tcPr>
            <w:tcW w:w="1615" w:type="dxa"/>
            <w:vAlign w:val="center"/>
          </w:tcPr>
          <w:p w14:paraId="4127A2AD" w14:textId="645414DC" w:rsidR="00426EDB" w:rsidRPr="004F4EC7" w:rsidRDefault="00426EDB" w:rsidP="005248C2">
            <w:pPr>
              <w:pStyle w:val="CellBody"/>
              <w:rPr>
                <w:rFonts w:ascii="Palatino Linotype" w:hAnsi="Palatino Linotype"/>
                <w:szCs w:val="20"/>
              </w:rPr>
            </w:pPr>
            <w:r w:rsidRPr="002917D4">
              <w:t>DI010</w:t>
            </w:r>
          </w:p>
        </w:tc>
        <w:tc>
          <w:tcPr>
            <w:tcW w:w="2610" w:type="dxa"/>
            <w:vAlign w:val="center"/>
          </w:tcPr>
          <w:p w14:paraId="28989CB8" w14:textId="49779D0D" w:rsidR="00426EDB" w:rsidRPr="006776F0" w:rsidRDefault="00426EDB" w:rsidP="005248C2">
            <w:pPr>
              <w:pStyle w:val="CellBody"/>
              <w:rPr>
                <w:rFonts w:ascii="Palatino Linotype" w:hAnsi="Palatino Linotype"/>
                <w:szCs w:val="20"/>
              </w:rPr>
            </w:pPr>
            <w:r w:rsidRPr="002917D4">
              <w:t>SRAM data</w:t>
            </w:r>
            <w:r w:rsidR="001B658D">
              <w:t xml:space="preserve"> and </w:t>
            </w:r>
            <w:r w:rsidRPr="002917D4">
              <w:t>index ECC</w:t>
            </w:r>
          </w:p>
        </w:tc>
        <w:tc>
          <w:tcPr>
            <w:tcW w:w="5940" w:type="dxa"/>
            <w:vAlign w:val="center"/>
          </w:tcPr>
          <w:p w14:paraId="6308BADB" w14:textId="03916875" w:rsidR="00426EDB" w:rsidRPr="006776F0" w:rsidRDefault="00426EDB" w:rsidP="005248C2">
            <w:pPr>
              <w:pStyle w:val="CellBody"/>
              <w:rPr>
                <w:rFonts w:ascii="Palatino Linotype" w:hAnsi="Palatino Linotype"/>
                <w:szCs w:val="20"/>
              </w:rPr>
            </w:pPr>
            <w:r w:rsidRPr="002917D4">
              <w:t xml:space="preserve">Directed testing of ECC logic </w:t>
            </w:r>
            <w:r w:rsidR="001B658D">
              <w:t>and</w:t>
            </w:r>
            <w:r w:rsidRPr="002917D4">
              <w:t xml:space="preserve"> error injection into the RAMs using preload and/or diagnostic features</w:t>
            </w:r>
          </w:p>
        </w:tc>
      </w:tr>
    </w:tbl>
    <w:p w14:paraId="27735EBB" w14:textId="20597884" w:rsidR="008D6ABF" w:rsidRPr="00C7536B" w:rsidRDefault="006B4A59" w:rsidP="008D6ABF">
      <w:pPr>
        <w:pStyle w:val="Heading2"/>
      </w:pPr>
      <w:bookmarkStart w:id="262" w:name="_Ref503976032"/>
      <w:bookmarkStart w:id="263" w:name="_Ref503976042"/>
      <w:bookmarkStart w:id="264" w:name="_Toc506190482"/>
      <w:r>
        <w:t>Fault/Error Verification</w:t>
      </w:r>
      <w:bookmarkEnd w:id="262"/>
      <w:bookmarkEnd w:id="263"/>
      <w:bookmarkEnd w:id="264"/>
    </w:p>
    <w:p w14:paraId="1EB2EE8E" w14:textId="4F37B4A3" w:rsidR="006B4A59" w:rsidRPr="005248C2" w:rsidRDefault="006B4A59" w:rsidP="007A22EA">
      <w:pPr>
        <w:pStyle w:val="Body"/>
        <w:rPr>
          <w:rFonts w:eastAsiaTheme="majorEastAsia" w:cstheme="majorBidi"/>
          <w:b/>
          <w:bCs/>
          <w:smallCaps/>
          <w:color w:val="000000" w:themeColor="text1"/>
          <w:sz w:val="28"/>
          <w:szCs w:val="28"/>
        </w:rPr>
      </w:pPr>
      <w:r w:rsidRPr="006B4A59">
        <w:t>Safety features such as link</w:t>
      </w:r>
      <w:r>
        <w:rPr>
          <w:b/>
          <w:bCs/>
          <w:smallCaps/>
        </w:rPr>
        <w:t>-</w:t>
      </w:r>
      <w:r w:rsidRPr="006B4A59">
        <w:t>level parity checks and end-to-end ECC correction are verified by injecting an error at select points, then observing the detector response.</w:t>
      </w:r>
    </w:p>
    <w:p w14:paraId="23CD7B52" w14:textId="18C82827" w:rsidR="006B4A59" w:rsidRPr="006B4A59" w:rsidRDefault="006B4A59" w:rsidP="007A22EA">
      <w:pPr>
        <w:pStyle w:val="Heading3"/>
      </w:pPr>
      <w:bookmarkStart w:id="265" w:name="_Toc506190483"/>
      <w:r w:rsidRPr="006B4A59">
        <w:t>Transport Verification</w:t>
      </w:r>
      <w:bookmarkEnd w:id="265"/>
    </w:p>
    <w:p w14:paraId="1D00C9DD" w14:textId="3F92C2F6" w:rsidR="006B4A59" w:rsidRPr="006B4A59" w:rsidRDefault="006B4A59" w:rsidP="007A22EA">
      <w:pPr>
        <w:pStyle w:val="Body"/>
      </w:pPr>
      <w:r w:rsidRPr="004F4EC7">
        <w:t>T</w:t>
      </w:r>
      <w:r w:rsidRPr="001C1F70">
        <w:t>he</w:t>
      </w:r>
      <w:r>
        <w:t xml:space="preserve"> f</w:t>
      </w:r>
      <w:r w:rsidRPr="004F4EC7">
        <w:t>ollowing</w:t>
      </w:r>
      <w:r w:rsidRPr="006B4A59">
        <w:t xml:space="preserve"> methods are used to verify the transport operation of the design.</w:t>
      </w:r>
    </w:p>
    <w:p w14:paraId="424CEB4B" w14:textId="156282AD" w:rsidR="006B4A59" w:rsidRPr="006B4A59" w:rsidRDefault="00754387" w:rsidP="007A22EA">
      <w:pPr>
        <w:pStyle w:val="Bullet1"/>
      </w:pPr>
      <w:r>
        <w:lastRenderedPageBreak/>
        <w:t>A p</w:t>
      </w:r>
      <w:r w:rsidR="006B4A59" w:rsidRPr="006B4A59">
        <w:t>arity error is injected on a parity</w:t>
      </w:r>
      <w:r>
        <w:t>-</w:t>
      </w:r>
      <w:r w:rsidR="006B4A59" w:rsidRPr="006B4A59">
        <w:t>enabled subfield</w:t>
      </w:r>
      <w:r>
        <w:t>, then</w:t>
      </w:r>
      <w:r w:rsidR="006B4A59" w:rsidRPr="006B4A59">
        <w:t xml:space="preserve"> the </w:t>
      </w:r>
      <w:r>
        <w:t>i</w:t>
      </w:r>
      <w:r w:rsidR="006B4A59" w:rsidRPr="006B4A59">
        <w:t>nterrupt response i</w:t>
      </w:r>
      <w:r>
        <w:t>s</w:t>
      </w:r>
      <w:r w:rsidR="006B4A59" w:rsidRPr="006B4A59">
        <w:t xml:space="preserve"> monitored. </w:t>
      </w:r>
    </w:p>
    <w:p w14:paraId="1BEB6514" w14:textId="7802B302" w:rsidR="006B4A59" w:rsidRPr="006B4A59" w:rsidRDefault="006B4A59" w:rsidP="007A22EA">
      <w:pPr>
        <w:pStyle w:val="Bullet1"/>
      </w:pPr>
      <w:r w:rsidRPr="006B4A59">
        <w:t>Parity checkers are enabled by an active VC on the link. The error bit</w:t>
      </w:r>
      <w:r w:rsidR="00754387">
        <w:t xml:space="preserve"> then</w:t>
      </w:r>
      <w:r w:rsidRPr="006B4A59">
        <w:t xml:space="preserve"> break</w:t>
      </w:r>
      <w:r w:rsidR="00754387">
        <w:t>s</w:t>
      </w:r>
      <w:r w:rsidRPr="006B4A59">
        <w:t xml:space="preserve"> protocol or corrupt</w:t>
      </w:r>
      <w:r w:rsidR="00754387">
        <w:t>s</w:t>
      </w:r>
      <w:r w:rsidRPr="006B4A59">
        <w:t xml:space="preserve"> data and</w:t>
      </w:r>
      <w:r w:rsidR="00754387" w:rsidRPr="00754387">
        <w:t xml:space="preserve"> </w:t>
      </w:r>
      <w:r w:rsidR="00754387" w:rsidRPr="006B4A59">
        <w:t>higher-level protocol checkers</w:t>
      </w:r>
      <w:r w:rsidRPr="006B4A59">
        <w:t xml:space="preserve"> detect</w:t>
      </w:r>
      <w:r w:rsidR="00754387">
        <w:t xml:space="preserve"> it</w:t>
      </w:r>
    </w:p>
    <w:p w14:paraId="30917906" w14:textId="7B29D92E" w:rsidR="006B4A59" w:rsidRPr="006B4A59" w:rsidRDefault="00754387" w:rsidP="007A22EA">
      <w:pPr>
        <w:pStyle w:val="Bullet1"/>
      </w:pPr>
      <w:r>
        <w:t>An u</w:t>
      </w:r>
      <w:r w:rsidR="006B4A59" w:rsidRPr="006B4A59">
        <w:t>ncorrectable error is injected.  This is similar in effect to a parity</w:t>
      </w:r>
      <w:r>
        <w:t>-</w:t>
      </w:r>
      <w:r w:rsidR="006B4A59" w:rsidRPr="006B4A59">
        <w:t>error injection on a parity</w:t>
      </w:r>
      <w:r>
        <w:t>-</w:t>
      </w:r>
      <w:r w:rsidR="006B4A59" w:rsidRPr="006B4A59">
        <w:t>only link</w:t>
      </w:r>
      <w:r>
        <w:t>.</w:t>
      </w:r>
    </w:p>
    <w:p w14:paraId="57DC9CF7" w14:textId="3B1CEF82" w:rsidR="006B4A59" w:rsidRPr="006B4A59" w:rsidRDefault="00754387" w:rsidP="007A22EA">
      <w:pPr>
        <w:pStyle w:val="Bullet1"/>
      </w:pPr>
      <w:r>
        <w:t>A c</w:t>
      </w:r>
      <w:r w:rsidR="006B4A59" w:rsidRPr="006B4A59">
        <w:t xml:space="preserve">orrectable error is injected (single bit error on a data or usr_sideband signal) and the </w:t>
      </w:r>
      <w:r>
        <w:t>i</w:t>
      </w:r>
      <w:r w:rsidR="006B4A59" w:rsidRPr="006B4A59">
        <w:t xml:space="preserve">nterrupt response is monitored. </w:t>
      </w:r>
    </w:p>
    <w:p w14:paraId="457E9C00" w14:textId="2DD14CFB" w:rsidR="006B4A59" w:rsidRPr="006B4A59" w:rsidRDefault="006B4A59" w:rsidP="007A22EA">
      <w:pPr>
        <w:pStyle w:val="Bullet1"/>
      </w:pPr>
      <w:r w:rsidRPr="006B4A59">
        <w:t>Correctable ECC errors are randomly injected into regressions of non-error tests and results are checked to ensure normal operation</w:t>
      </w:r>
    </w:p>
    <w:p w14:paraId="253397E6" w14:textId="50D8C9A6" w:rsidR="006B4A59" w:rsidRPr="006B4A59" w:rsidRDefault="006B4A59" w:rsidP="007A22EA">
      <w:pPr>
        <w:pStyle w:val="Heading3"/>
      </w:pPr>
      <w:bookmarkStart w:id="266" w:name="_Toc506190484"/>
      <w:r w:rsidRPr="006B4A59">
        <w:t>CSR Parity Injection Sweep with Interrupt Count</w:t>
      </w:r>
      <w:bookmarkEnd w:id="266"/>
    </w:p>
    <w:p w14:paraId="47571B9C" w14:textId="0DF81006" w:rsidR="006B4A59" w:rsidRPr="006B4A59" w:rsidRDefault="006B4A59" w:rsidP="007A22EA">
      <w:pPr>
        <w:pStyle w:val="Body"/>
      </w:pPr>
      <w:r w:rsidRPr="006B4A59">
        <w:t xml:space="preserve">For each eligible CSR register, </w:t>
      </w:r>
      <w:r w:rsidR="00CF5A61">
        <w:t xml:space="preserve">use the </w:t>
      </w:r>
      <w:r w:rsidRPr="006B4A59">
        <w:t>following sequence for verification:</w:t>
      </w:r>
    </w:p>
    <w:p w14:paraId="790413C6" w14:textId="0080BA77" w:rsidR="00CF5A61" w:rsidRDefault="00CF5A61" w:rsidP="003A5CE7">
      <w:pPr>
        <w:pStyle w:val="ListParagraph"/>
        <w:numPr>
          <w:ilvl w:val="0"/>
          <w:numId w:val="47"/>
        </w:numPr>
        <w:ind w:left="360"/>
      </w:pPr>
      <w:r>
        <w:t>I</w:t>
      </w:r>
      <w:r w:rsidR="006B4A59" w:rsidRPr="006B4A59">
        <w:t>nject a fault on an eligible bit</w:t>
      </w:r>
      <w:r>
        <w:t>.</w:t>
      </w:r>
      <w:r w:rsidR="006B4A59" w:rsidRPr="006B4A59">
        <w:t xml:space="preserve"> </w:t>
      </w:r>
    </w:p>
    <w:p w14:paraId="3C8DB689" w14:textId="21B16009" w:rsidR="00CF5A61" w:rsidRDefault="00CF5A61" w:rsidP="003A5CE7">
      <w:pPr>
        <w:pStyle w:val="ListParagraph"/>
      </w:pPr>
      <w:r>
        <w:t>A</w:t>
      </w:r>
      <w:r w:rsidR="006B4A59" w:rsidRPr="006B4A59">
        <w:t>llow the fault to propagate to the top-level interrupt pin</w:t>
      </w:r>
      <w:r>
        <w:t>.</w:t>
      </w:r>
    </w:p>
    <w:p w14:paraId="525ECAB1" w14:textId="77777777" w:rsidR="00CF5A61" w:rsidRDefault="00CF5A61" w:rsidP="003A5CE7">
      <w:pPr>
        <w:pStyle w:val="ListParagraph"/>
      </w:pPr>
      <w:r>
        <w:t>C</w:t>
      </w:r>
      <w:r w:rsidR="006B4A59" w:rsidRPr="006B4A59">
        <w:t>lear the fault and interrupt.</w:t>
      </w:r>
    </w:p>
    <w:p w14:paraId="4FCB51AA" w14:textId="4DD72978" w:rsidR="006B4A59" w:rsidRPr="006B4A59" w:rsidRDefault="006B4A59" w:rsidP="003A5CE7">
      <w:pPr>
        <w:pStyle w:val="ListParagraph"/>
      </w:pPr>
      <w:r w:rsidRPr="006B4A59">
        <w:t>At the end of the simulation, assert that the total number of interrupts pulses equals the number of eligible CSR registers.</w:t>
      </w:r>
    </w:p>
    <w:p w14:paraId="4608D43A" w14:textId="08418C0C" w:rsidR="006B4A59" w:rsidRPr="006B4A59" w:rsidRDefault="006B4A59" w:rsidP="007A22EA">
      <w:pPr>
        <w:pStyle w:val="Heading3"/>
      </w:pPr>
      <w:bookmarkStart w:id="267" w:name="_Toc506190485"/>
      <w:r w:rsidRPr="006B4A59">
        <w:t>Interface Parity</w:t>
      </w:r>
      <w:bookmarkEnd w:id="267"/>
    </w:p>
    <w:p w14:paraId="60BED907" w14:textId="77777777" w:rsidR="00253E21" w:rsidRDefault="006B4A59" w:rsidP="006B4A59">
      <w:pPr>
        <w:pStyle w:val="Body"/>
      </w:pPr>
      <w:r w:rsidRPr="006B4A59">
        <w:t xml:space="preserve">Injectors and checkers </w:t>
      </w:r>
      <w:r w:rsidRPr="004F4EC7">
        <w:t>implemented</w:t>
      </w:r>
      <w:r w:rsidRPr="006B4A59">
        <w:t xml:space="preserve"> in the test</w:t>
      </w:r>
      <w:r w:rsidR="00754387">
        <w:t xml:space="preserve"> </w:t>
      </w:r>
      <w:r w:rsidRPr="006B4A59">
        <w:t>bench along with random test stimulus</w:t>
      </w:r>
    </w:p>
    <w:p w14:paraId="521B2E79" w14:textId="0C0054F6" w:rsidR="008D6ABF" w:rsidRDefault="00253E21" w:rsidP="007A22EA">
      <w:pPr>
        <w:pStyle w:val="Heading1"/>
      </w:pPr>
      <w:bookmarkStart w:id="268" w:name="_Ref503975544"/>
      <w:bookmarkStart w:id="269" w:name="_Ref503975553"/>
      <w:bookmarkStart w:id="270" w:name="_Toc506190486"/>
      <w:r>
        <w:lastRenderedPageBreak/>
        <w:t>Safety Analysis Results</w:t>
      </w:r>
      <w:bookmarkEnd w:id="268"/>
      <w:bookmarkEnd w:id="269"/>
      <w:bookmarkEnd w:id="270"/>
    </w:p>
    <w:p w14:paraId="2D9331CA" w14:textId="034DF9CC" w:rsidR="008D6ABF" w:rsidRDefault="00253E21" w:rsidP="00253E21">
      <w:pPr>
        <w:pStyle w:val="Heading2"/>
      </w:pPr>
      <w:bookmarkStart w:id="271" w:name="_Toc503766325"/>
      <w:bookmarkStart w:id="272" w:name="_Toc503766326"/>
      <w:bookmarkStart w:id="273" w:name="_Toc503766327"/>
      <w:bookmarkStart w:id="274" w:name="_Toc506190487"/>
      <w:bookmarkEnd w:id="271"/>
      <w:bookmarkEnd w:id="272"/>
      <w:bookmarkEnd w:id="273"/>
      <w:r>
        <w:t>Coverage Assumptions</w:t>
      </w:r>
      <w:bookmarkEnd w:id="274"/>
    </w:p>
    <w:p w14:paraId="6174A65A" w14:textId="0DEA617C" w:rsidR="00253E21" w:rsidRDefault="0052085D" w:rsidP="00253E21">
      <w:r>
        <w:t xml:space="preserve">This section describes </w:t>
      </w:r>
      <w:r w:rsidR="00253E21" w:rsidRPr="00253E21">
        <w:t xml:space="preserve">coverage assumptions </w:t>
      </w:r>
      <w:r>
        <w:t xml:space="preserve">that </w:t>
      </w:r>
      <w:r w:rsidR="00253E21" w:rsidRPr="00253E21">
        <w:t>are made in the FMEDA analysis</w:t>
      </w:r>
      <w:r>
        <w:t>.</w:t>
      </w:r>
    </w:p>
    <w:p w14:paraId="674BA0B0" w14:textId="35CC8BE5" w:rsidR="00253E21" w:rsidRDefault="0052085D" w:rsidP="0052085D">
      <w:pPr>
        <w:pStyle w:val="Heading3"/>
      </w:pPr>
      <w:bookmarkStart w:id="275" w:name="_Toc506190488"/>
      <w:r>
        <w:t>ECC</w:t>
      </w:r>
      <w:bookmarkEnd w:id="275"/>
    </w:p>
    <w:p w14:paraId="031F99B3" w14:textId="6E817A0A" w:rsidR="0052085D" w:rsidRDefault="0052085D" w:rsidP="0052085D">
      <w:r>
        <w:t>ECC coverage is assumed to be 99%.</w:t>
      </w:r>
    </w:p>
    <w:p w14:paraId="7833CC5D" w14:textId="78C0B2D1" w:rsidR="0052085D" w:rsidRDefault="0052085D" w:rsidP="0052085D">
      <w:pPr>
        <w:pStyle w:val="Heading3"/>
      </w:pPr>
      <w:bookmarkStart w:id="276" w:name="_Toc506190489"/>
      <w:r>
        <w:t>Parity</w:t>
      </w:r>
      <w:bookmarkEnd w:id="276"/>
    </w:p>
    <w:p w14:paraId="1398FF21" w14:textId="08CD2D8A" w:rsidR="0052085D" w:rsidRDefault="00907287" w:rsidP="0052085D">
      <w:r>
        <w:fldChar w:fldCharType="begin"/>
      </w:r>
      <w:r>
        <w:instrText xml:space="preserve"> REF _Ref503723180 \h </w:instrText>
      </w:r>
      <w:r>
        <w:fldChar w:fldCharType="separate"/>
      </w:r>
      <w:r w:rsidR="009A2B62">
        <w:t xml:space="preserve">Table </w:t>
      </w:r>
      <w:r w:rsidR="009A2B62">
        <w:rPr>
          <w:noProof/>
        </w:rPr>
        <w:t>3</w:t>
      </w:r>
      <w:r>
        <w:fldChar w:fldCharType="end"/>
      </w:r>
      <w:r>
        <w:t xml:space="preserve"> and </w:t>
      </w:r>
      <w:r>
        <w:fldChar w:fldCharType="begin"/>
      </w:r>
      <w:r>
        <w:instrText xml:space="preserve"> REF _Ref503723306 \h </w:instrText>
      </w:r>
      <w:r>
        <w:fldChar w:fldCharType="separate"/>
      </w:r>
      <w:r w:rsidR="009A2B62">
        <w:t xml:space="preserve">Table </w:t>
      </w:r>
      <w:r w:rsidR="009A2B62">
        <w:rPr>
          <w:noProof/>
        </w:rPr>
        <w:t>4</w:t>
      </w:r>
      <w:r>
        <w:fldChar w:fldCharType="end"/>
      </w:r>
      <w:r>
        <w:t xml:space="preserve"> show </w:t>
      </w:r>
      <w:r w:rsidRPr="0052085D">
        <w:t>calculation</w:t>
      </w:r>
      <w:r>
        <w:t>s upon which p</w:t>
      </w:r>
      <w:r w:rsidR="0052085D" w:rsidRPr="0052085D">
        <w:t>arity coverage is base</w:t>
      </w:r>
      <w:r>
        <w:t xml:space="preserve">d. These </w:t>
      </w:r>
      <w:r w:rsidR="005061C0">
        <w:t>involve</w:t>
      </w:r>
      <w:r>
        <w:t xml:space="preserve"> </w:t>
      </w:r>
      <w:r w:rsidR="0052085D" w:rsidRPr="0052085D">
        <w:t>accurate assumption</w:t>
      </w:r>
      <w:r>
        <w:t>s</w:t>
      </w:r>
      <w:r w:rsidR="0052085D" w:rsidRPr="0052085D">
        <w:t xml:space="preserve"> </w:t>
      </w:r>
      <w:r w:rsidR="005061C0">
        <w:t>based on</w:t>
      </w:r>
      <w:r w:rsidR="0052085D" w:rsidRPr="0052085D">
        <w:t xml:space="preserve"> semiconductor error distribution</w:t>
      </w:r>
      <w:r>
        <w:t>s</w:t>
      </w:r>
      <w:r w:rsidR="0052085D" w:rsidRPr="0052085D">
        <w:t>.</w:t>
      </w:r>
    </w:p>
    <w:p w14:paraId="456F2555" w14:textId="68FB14B5" w:rsidR="00302EA2" w:rsidRDefault="00302EA2" w:rsidP="005248C2">
      <w:pPr>
        <w:pStyle w:val="StyleCaptionCentered"/>
        <w:rPr>
          <w:rFonts w:asciiTheme="majorHAnsi" w:hAnsiTheme="majorHAnsi"/>
        </w:rPr>
      </w:pPr>
      <w:bookmarkStart w:id="277" w:name="_Ref503723180"/>
      <w:bookmarkStart w:id="278" w:name="_Toc506190523"/>
      <w:r>
        <w:t xml:space="preserve">Table </w:t>
      </w:r>
      <w:fldSimple w:instr=" SEQ Table \* ARABIC ">
        <w:r w:rsidR="00865650">
          <w:rPr>
            <w:noProof/>
          </w:rPr>
          <w:t>4</w:t>
        </w:r>
      </w:fldSimple>
      <w:bookmarkEnd w:id="277"/>
      <w:r>
        <w:t xml:space="preserve"> </w:t>
      </w:r>
      <w:r w:rsidR="00182479">
        <w:t>Diagnostic Coverage for Parity Detection</w:t>
      </w:r>
      <w:r w:rsidR="00907287">
        <w:t>—By Code</w:t>
      </w:r>
      <w:bookmarkEnd w:id="278"/>
    </w:p>
    <w:tbl>
      <w:tblPr>
        <w:tblStyle w:val="TableGrid"/>
        <w:tblW w:w="9715" w:type="dxa"/>
        <w:tblLayout w:type="fixed"/>
        <w:tblLook w:val="04A0" w:firstRow="1" w:lastRow="0" w:firstColumn="1" w:lastColumn="0" w:noHBand="0" w:noVBand="1"/>
      </w:tblPr>
      <w:tblGrid>
        <w:gridCol w:w="1345"/>
        <w:gridCol w:w="1195"/>
        <w:gridCol w:w="1196"/>
        <w:gridCol w:w="1196"/>
        <w:gridCol w:w="1195"/>
        <w:gridCol w:w="1196"/>
        <w:gridCol w:w="1196"/>
        <w:gridCol w:w="1196"/>
      </w:tblGrid>
      <w:tr w:rsidR="00182479" w:rsidRPr="006776F0" w14:paraId="62BAC8C1" w14:textId="77777777" w:rsidTr="005248C2">
        <w:trPr>
          <w:trHeight w:val="288"/>
        </w:trPr>
        <w:tc>
          <w:tcPr>
            <w:tcW w:w="1345" w:type="dxa"/>
            <w:shd w:val="clear" w:color="auto" w:fill="FFFFFF" w:themeFill="background1"/>
          </w:tcPr>
          <w:p w14:paraId="0751DF66" w14:textId="77777777" w:rsidR="00182479" w:rsidRDefault="00182479" w:rsidP="005248C2">
            <w:pPr>
              <w:pStyle w:val="CellBody"/>
              <w:jc w:val="center"/>
            </w:pPr>
          </w:p>
        </w:tc>
        <w:tc>
          <w:tcPr>
            <w:tcW w:w="8370" w:type="dxa"/>
            <w:gridSpan w:val="7"/>
            <w:tcBorders>
              <w:bottom w:val="single" w:sz="4" w:space="0" w:color="auto"/>
            </w:tcBorders>
            <w:shd w:val="clear" w:color="auto" w:fill="FFFFFF" w:themeFill="background1"/>
          </w:tcPr>
          <w:p w14:paraId="64671C6F" w14:textId="5FA18F0C" w:rsidR="00182479" w:rsidRDefault="00182479" w:rsidP="005248C2">
            <w:pPr>
              <w:pStyle w:val="CellHeading"/>
              <w:jc w:val="center"/>
            </w:pPr>
            <w:r>
              <w:t>Data</w:t>
            </w:r>
            <w:r w:rsidR="007A22EA">
              <w:t xml:space="preserve"> (Bits)</w:t>
            </w:r>
          </w:p>
        </w:tc>
      </w:tr>
      <w:tr w:rsidR="00182479" w:rsidRPr="006776F0" w14:paraId="29F2FB58" w14:textId="4525444F" w:rsidTr="005248C2">
        <w:trPr>
          <w:trHeight w:val="288"/>
        </w:trPr>
        <w:tc>
          <w:tcPr>
            <w:tcW w:w="1345" w:type="dxa"/>
            <w:shd w:val="clear" w:color="auto" w:fill="FFFFFF" w:themeFill="background1"/>
          </w:tcPr>
          <w:p w14:paraId="53F802EC" w14:textId="68D390C1" w:rsidR="00182479" w:rsidRPr="006776F0" w:rsidRDefault="00182479" w:rsidP="005248C2">
            <w:pPr>
              <w:pStyle w:val="CellHeading"/>
              <w:jc w:val="center"/>
            </w:pPr>
            <w:r>
              <w:t>Code</w:t>
            </w:r>
          </w:p>
        </w:tc>
        <w:tc>
          <w:tcPr>
            <w:tcW w:w="1195" w:type="dxa"/>
            <w:tcBorders>
              <w:bottom w:val="single" w:sz="4" w:space="0" w:color="auto"/>
            </w:tcBorders>
            <w:shd w:val="clear" w:color="auto" w:fill="FFFFFF" w:themeFill="background1"/>
          </w:tcPr>
          <w:p w14:paraId="6C94F7CA" w14:textId="36D3A39E" w:rsidR="00182479" w:rsidRPr="007A22EA" w:rsidRDefault="00182479" w:rsidP="005248C2">
            <w:pPr>
              <w:pStyle w:val="CellHeading"/>
              <w:jc w:val="center"/>
            </w:pPr>
            <w:r w:rsidRPr="007A22EA">
              <w:t>8</w:t>
            </w:r>
          </w:p>
        </w:tc>
        <w:tc>
          <w:tcPr>
            <w:tcW w:w="1196" w:type="dxa"/>
            <w:tcBorders>
              <w:bottom w:val="single" w:sz="4" w:space="0" w:color="auto"/>
            </w:tcBorders>
            <w:shd w:val="clear" w:color="auto" w:fill="FFFFFF" w:themeFill="background1"/>
          </w:tcPr>
          <w:p w14:paraId="73F05DC4" w14:textId="7427128B" w:rsidR="00182479" w:rsidRDefault="00182479" w:rsidP="005248C2">
            <w:pPr>
              <w:pStyle w:val="CellHeading"/>
              <w:jc w:val="center"/>
            </w:pPr>
            <w:r>
              <w:t>16</w:t>
            </w:r>
          </w:p>
        </w:tc>
        <w:tc>
          <w:tcPr>
            <w:tcW w:w="1196" w:type="dxa"/>
            <w:tcBorders>
              <w:bottom w:val="single" w:sz="4" w:space="0" w:color="auto"/>
            </w:tcBorders>
            <w:shd w:val="clear" w:color="auto" w:fill="FFFFFF" w:themeFill="background1"/>
          </w:tcPr>
          <w:p w14:paraId="759B6E63" w14:textId="65BE7659" w:rsidR="00182479" w:rsidRDefault="00182479" w:rsidP="005248C2">
            <w:pPr>
              <w:pStyle w:val="CellHeading"/>
              <w:jc w:val="center"/>
            </w:pPr>
            <w:r>
              <w:t>32</w:t>
            </w:r>
          </w:p>
        </w:tc>
        <w:tc>
          <w:tcPr>
            <w:tcW w:w="1195" w:type="dxa"/>
            <w:tcBorders>
              <w:bottom w:val="single" w:sz="4" w:space="0" w:color="auto"/>
            </w:tcBorders>
            <w:shd w:val="clear" w:color="auto" w:fill="FFFFFF" w:themeFill="background1"/>
          </w:tcPr>
          <w:p w14:paraId="54C19714" w14:textId="4CFF1520" w:rsidR="00182479" w:rsidRDefault="00182479" w:rsidP="005248C2">
            <w:pPr>
              <w:pStyle w:val="CellHeading"/>
              <w:jc w:val="center"/>
            </w:pPr>
            <w:r>
              <w:t>64</w:t>
            </w:r>
          </w:p>
        </w:tc>
        <w:tc>
          <w:tcPr>
            <w:tcW w:w="1196" w:type="dxa"/>
            <w:tcBorders>
              <w:bottom w:val="single" w:sz="4" w:space="0" w:color="auto"/>
            </w:tcBorders>
            <w:shd w:val="clear" w:color="auto" w:fill="FFFFFF" w:themeFill="background1"/>
          </w:tcPr>
          <w:p w14:paraId="21CDCD95" w14:textId="142A1621" w:rsidR="00182479" w:rsidRDefault="00182479" w:rsidP="005248C2">
            <w:pPr>
              <w:pStyle w:val="CellHeading"/>
              <w:jc w:val="center"/>
            </w:pPr>
            <w:r>
              <w:t>128</w:t>
            </w:r>
          </w:p>
        </w:tc>
        <w:tc>
          <w:tcPr>
            <w:tcW w:w="1196" w:type="dxa"/>
            <w:tcBorders>
              <w:bottom w:val="single" w:sz="4" w:space="0" w:color="auto"/>
            </w:tcBorders>
            <w:shd w:val="clear" w:color="auto" w:fill="FFFFFF" w:themeFill="background1"/>
          </w:tcPr>
          <w:p w14:paraId="6F549582" w14:textId="677FEEB5" w:rsidR="00182479" w:rsidRDefault="00182479" w:rsidP="005248C2">
            <w:pPr>
              <w:pStyle w:val="CellHeading"/>
              <w:jc w:val="center"/>
            </w:pPr>
            <w:r>
              <w:t>256</w:t>
            </w:r>
          </w:p>
        </w:tc>
        <w:tc>
          <w:tcPr>
            <w:tcW w:w="1196" w:type="dxa"/>
            <w:tcBorders>
              <w:bottom w:val="single" w:sz="4" w:space="0" w:color="auto"/>
            </w:tcBorders>
            <w:shd w:val="clear" w:color="auto" w:fill="FFFFFF" w:themeFill="background1"/>
          </w:tcPr>
          <w:p w14:paraId="41BA54A7" w14:textId="2135B7A4" w:rsidR="00182479" w:rsidRDefault="00182479" w:rsidP="005248C2">
            <w:pPr>
              <w:pStyle w:val="CellHeading"/>
              <w:jc w:val="center"/>
            </w:pPr>
            <w:r>
              <w:t>512</w:t>
            </w:r>
          </w:p>
        </w:tc>
      </w:tr>
      <w:tr w:rsidR="00907287" w:rsidRPr="006776F0" w14:paraId="336C8DF2" w14:textId="77777777" w:rsidTr="00907287">
        <w:trPr>
          <w:trHeight w:val="288"/>
        </w:trPr>
        <w:tc>
          <w:tcPr>
            <w:tcW w:w="1345" w:type="dxa"/>
            <w:shd w:val="clear" w:color="auto" w:fill="FFFFFF" w:themeFill="background1"/>
          </w:tcPr>
          <w:p w14:paraId="243CFB78" w14:textId="5946BD5A" w:rsidR="00182479" w:rsidRPr="006776F0" w:rsidRDefault="00182479" w:rsidP="005248C2">
            <w:pPr>
              <w:pStyle w:val="CellHeading"/>
              <w:jc w:val="center"/>
            </w:pPr>
            <w:r>
              <w:t>1</w:t>
            </w:r>
          </w:p>
        </w:tc>
        <w:tc>
          <w:tcPr>
            <w:tcW w:w="1195" w:type="dxa"/>
            <w:tcBorders>
              <w:top w:val="single" w:sz="4" w:space="0" w:color="auto"/>
            </w:tcBorders>
            <w:shd w:val="clear" w:color="auto" w:fill="FFFFFF" w:themeFill="background1"/>
          </w:tcPr>
          <w:p w14:paraId="5287ED47" w14:textId="5A061625" w:rsidR="00182479" w:rsidRPr="006776F0" w:rsidRDefault="00182479" w:rsidP="005248C2">
            <w:pPr>
              <w:pStyle w:val="CellBody"/>
              <w:jc w:val="center"/>
            </w:pPr>
            <w:r>
              <w:t>91%</w:t>
            </w:r>
          </w:p>
        </w:tc>
        <w:tc>
          <w:tcPr>
            <w:tcW w:w="1196" w:type="dxa"/>
            <w:tcBorders>
              <w:top w:val="single" w:sz="4" w:space="0" w:color="auto"/>
            </w:tcBorders>
            <w:shd w:val="clear" w:color="auto" w:fill="FFFFFF" w:themeFill="background1"/>
          </w:tcPr>
          <w:p w14:paraId="43A6AFF5" w14:textId="77777777" w:rsidR="00182479" w:rsidRDefault="00182479" w:rsidP="005248C2">
            <w:pPr>
              <w:pStyle w:val="CellBody"/>
              <w:jc w:val="center"/>
            </w:pPr>
          </w:p>
        </w:tc>
        <w:tc>
          <w:tcPr>
            <w:tcW w:w="1196" w:type="dxa"/>
            <w:tcBorders>
              <w:top w:val="single" w:sz="4" w:space="0" w:color="auto"/>
            </w:tcBorders>
            <w:shd w:val="clear" w:color="auto" w:fill="FFFFFF" w:themeFill="background1"/>
          </w:tcPr>
          <w:p w14:paraId="6CB92ACF" w14:textId="77777777" w:rsidR="00182479" w:rsidRDefault="00182479" w:rsidP="005248C2">
            <w:pPr>
              <w:pStyle w:val="CellBody"/>
              <w:jc w:val="center"/>
            </w:pPr>
          </w:p>
        </w:tc>
        <w:tc>
          <w:tcPr>
            <w:tcW w:w="1195" w:type="dxa"/>
            <w:tcBorders>
              <w:top w:val="single" w:sz="4" w:space="0" w:color="auto"/>
            </w:tcBorders>
            <w:shd w:val="clear" w:color="auto" w:fill="FFFFFF" w:themeFill="background1"/>
          </w:tcPr>
          <w:p w14:paraId="16AC3B1E" w14:textId="77777777" w:rsidR="00182479" w:rsidRDefault="00182479" w:rsidP="005248C2">
            <w:pPr>
              <w:pStyle w:val="CellBody"/>
              <w:jc w:val="center"/>
            </w:pPr>
          </w:p>
        </w:tc>
        <w:tc>
          <w:tcPr>
            <w:tcW w:w="1196" w:type="dxa"/>
            <w:tcBorders>
              <w:top w:val="single" w:sz="4" w:space="0" w:color="auto"/>
            </w:tcBorders>
            <w:shd w:val="clear" w:color="auto" w:fill="FFFFFF" w:themeFill="background1"/>
          </w:tcPr>
          <w:p w14:paraId="6864A15F" w14:textId="77777777" w:rsidR="00182479" w:rsidRDefault="00182479" w:rsidP="005248C2">
            <w:pPr>
              <w:pStyle w:val="CellBody"/>
              <w:jc w:val="center"/>
            </w:pPr>
          </w:p>
        </w:tc>
        <w:tc>
          <w:tcPr>
            <w:tcW w:w="1196" w:type="dxa"/>
            <w:tcBorders>
              <w:top w:val="single" w:sz="4" w:space="0" w:color="auto"/>
            </w:tcBorders>
            <w:shd w:val="clear" w:color="auto" w:fill="FFFFFF" w:themeFill="background1"/>
          </w:tcPr>
          <w:p w14:paraId="778FB18B" w14:textId="77777777" w:rsidR="00182479" w:rsidRDefault="00182479" w:rsidP="005248C2">
            <w:pPr>
              <w:pStyle w:val="CellBody"/>
              <w:jc w:val="center"/>
            </w:pPr>
          </w:p>
        </w:tc>
        <w:tc>
          <w:tcPr>
            <w:tcW w:w="1196" w:type="dxa"/>
            <w:tcBorders>
              <w:top w:val="single" w:sz="4" w:space="0" w:color="auto"/>
            </w:tcBorders>
            <w:shd w:val="clear" w:color="auto" w:fill="FFFFFF" w:themeFill="background1"/>
          </w:tcPr>
          <w:p w14:paraId="5E9B213F" w14:textId="77777777" w:rsidR="00182479" w:rsidRDefault="00182479" w:rsidP="005248C2">
            <w:pPr>
              <w:pStyle w:val="CellBody"/>
              <w:jc w:val="center"/>
            </w:pPr>
          </w:p>
        </w:tc>
      </w:tr>
      <w:tr w:rsidR="00907287" w:rsidRPr="006776F0" w14:paraId="0B6BEA3B" w14:textId="4F39D8FA" w:rsidTr="00907287">
        <w:trPr>
          <w:trHeight w:val="288"/>
        </w:trPr>
        <w:tc>
          <w:tcPr>
            <w:tcW w:w="1345" w:type="dxa"/>
            <w:shd w:val="clear" w:color="auto" w:fill="FFFFFF" w:themeFill="background1"/>
          </w:tcPr>
          <w:p w14:paraId="69A1154A" w14:textId="09DB0D8D" w:rsidR="00182479" w:rsidRPr="001C3408" w:rsidRDefault="00182479" w:rsidP="005248C2">
            <w:pPr>
              <w:pStyle w:val="CellHeading"/>
              <w:jc w:val="center"/>
            </w:pPr>
            <w:r>
              <w:t>2</w:t>
            </w:r>
          </w:p>
        </w:tc>
        <w:tc>
          <w:tcPr>
            <w:tcW w:w="1195" w:type="dxa"/>
            <w:shd w:val="clear" w:color="auto" w:fill="FFFFFF" w:themeFill="background1"/>
          </w:tcPr>
          <w:p w14:paraId="63BAAC2B" w14:textId="13E22551" w:rsidR="00182479" w:rsidRPr="006776F0" w:rsidRDefault="00182479" w:rsidP="005248C2">
            <w:pPr>
              <w:pStyle w:val="CellBody"/>
              <w:jc w:val="center"/>
            </w:pPr>
          </w:p>
        </w:tc>
        <w:tc>
          <w:tcPr>
            <w:tcW w:w="1196" w:type="dxa"/>
            <w:shd w:val="clear" w:color="auto" w:fill="FFFFFF" w:themeFill="background1"/>
          </w:tcPr>
          <w:p w14:paraId="22AF52F2" w14:textId="0EB0F3B0" w:rsidR="00182479" w:rsidRPr="006776F0" w:rsidRDefault="00182479" w:rsidP="005248C2">
            <w:pPr>
              <w:pStyle w:val="CellBody"/>
              <w:jc w:val="center"/>
            </w:pPr>
            <w:r>
              <w:t>95%</w:t>
            </w:r>
          </w:p>
        </w:tc>
        <w:tc>
          <w:tcPr>
            <w:tcW w:w="1196" w:type="dxa"/>
            <w:shd w:val="clear" w:color="auto" w:fill="FFFFFF" w:themeFill="background1"/>
          </w:tcPr>
          <w:p w14:paraId="3DB230B3" w14:textId="674A2661" w:rsidR="00182479" w:rsidRPr="006776F0" w:rsidRDefault="00182479" w:rsidP="005248C2">
            <w:pPr>
              <w:pStyle w:val="CellBody"/>
              <w:jc w:val="center"/>
            </w:pPr>
          </w:p>
        </w:tc>
        <w:tc>
          <w:tcPr>
            <w:tcW w:w="1195" w:type="dxa"/>
            <w:shd w:val="clear" w:color="auto" w:fill="FFFFFF" w:themeFill="background1"/>
          </w:tcPr>
          <w:p w14:paraId="4B825D25" w14:textId="77777777" w:rsidR="00182479" w:rsidRPr="006776F0" w:rsidRDefault="00182479" w:rsidP="005248C2">
            <w:pPr>
              <w:pStyle w:val="CellBody"/>
              <w:jc w:val="center"/>
            </w:pPr>
          </w:p>
        </w:tc>
        <w:tc>
          <w:tcPr>
            <w:tcW w:w="1196" w:type="dxa"/>
            <w:shd w:val="clear" w:color="auto" w:fill="FFFFFF" w:themeFill="background1"/>
          </w:tcPr>
          <w:p w14:paraId="633C1F11" w14:textId="77777777" w:rsidR="00182479" w:rsidRPr="006776F0" w:rsidRDefault="00182479" w:rsidP="005248C2">
            <w:pPr>
              <w:pStyle w:val="CellBody"/>
              <w:jc w:val="center"/>
            </w:pPr>
          </w:p>
        </w:tc>
        <w:tc>
          <w:tcPr>
            <w:tcW w:w="1196" w:type="dxa"/>
            <w:shd w:val="clear" w:color="auto" w:fill="FFFFFF" w:themeFill="background1"/>
          </w:tcPr>
          <w:p w14:paraId="1480CC16" w14:textId="77777777" w:rsidR="00182479" w:rsidRPr="006776F0" w:rsidRDefault="00182479" w:rsidP="005248C2">
            <w:pPr>
              <w:pStyle w:val="CellBody"/>
              <w:jc w:val="center"/>
            </w:pPr>
          </w:p>
        </w:tc>
        <w:tc>
          <w:tcPr>
            <w:tcW w:w="1196" w:type="dxa"/>
            <w:shd w:val="clear" w:color="auto" w:fill="FFFFFF" w:themeFill="background1"/>
          </w:tcPr>
          <w:p w14:paraId="7945CF06" w14:textId="77777777" w:rsidR="00182479" w:rsidRPr="006776F0" w:rsidRDefault="00182479" w:rsidP="005248C2">
            <w:pPr>
              <w:pStyle w:val="CellBody"/>
              <w:jc w:val="center"/>
            </w:pPr>
          </w:p>
        </w:tc>
      </w:tr>
      <w:tr w:rsidR="00907287" w:rsidRPr="006776F0" w14:paraId="2BAFAEFD" w14:textId="06FE9540" w:rsidTr="00907287">
        <w:trPr>
          <w:trHeight w:val="288"/>
        </w:trPr>
        <w:tc>
          <w:tcPr>
            <w:tcW w:w="1345" w:type="dxa"/>
            <w:shd w:val="clear" w:color="auto" w:fill="FFFFFF" w:themeFill="background1"/>
          </w:tcPr>
          <w:p w14:paraId="46058F88" w14:textId="33A38442" w:rsidR="00182479" w:rsidRPr="001C3408" w:rsidRDefault="00182479" w:rsidP="005248C2">
            <w:pPr>
              <w:pStyle w:val="CellHeading"/>
              <w:jc w:val="center"/>
            </w:pPr>
            <w:r>
              <w:t>4</w:t>
            </w:r>
          </w:p>
        </w:tc>
        <w:tc>
          <w:tcPr>
            <w:tcW w:w="1195" w:type="dxa"/>
            <w:shd w:val="clear" w:color="auto" w:fill="FFFFFF" w:themeFill="background1"/>
          </w:tcPr>
          <w:p w14:paraId="5E6033CA" w14:textId="66D4AA6A" w:rsidR="00182479" w:rsidRPr="006776F0" w:rsidRDefault="00182479" w:rsidP="005248C2">
            <w:pPr>
              <w:pStyle w:val="CellBody"/>
              <w:jc w:val="center"/>
            </w:pPr>
          </w:p>
        </w:tc>
        <w:tc>
          <w:tcPr>
            <w:tcW w:w="1196" w:type="dxa"/>
            <w:shd w:val="clear" w:color="auto" w:fill="FFFFFF" w:themeFill="background1"/>
          </w:tcPr>
          <w:p w14:paraId="1EDCD029" w14:textId="77777777" w:rsidR="00182479" w:rsidRPr="006776F0" w:rsidRDefault="00182479" w:rsidP="005248C2">
            <w:pPr>
              <w:pStyle w:val="CellBody"/>
              <w:jc w:val="center"/>
            </w:pPr>
          </w:p>
        </w:tc>
        <w:tc>
          <w:tcPr>
            <w:tcW w:w="1196" w:type="dxa"/>
            <w:shd w:val="clear" w:color="auto" w:fill="FFFFFF" w:themeFill="background1"/>
          </w:tcPr>
          <w:p w14:paraId="27F63F29" w14:textId="4C265049" w:rsidR="00182479" w:rsidRPr="006776F0" w:rsidRDefault="00182479" w:rsidP="005248C2">
            <w:pPr>
              <w:pStyle w:val="CellBody"/>
              <w:jc w:val="center"/>
            </w:pPr>
            <w:r>
              <w:t>96.82%</w:t>
            </w:r>
          </w:p>
        </w:tc>
        <w:tc>
          <w:tcPr>
            <w:tcW w:w="1195" w:type="dxa"/>
            <w:shd w:val="clear" w:color="auto" w:fill="FFFFFF" w:themeFill="background1"/>
          </w:tcPr>
          <w:p w14:paraId="3256C9D9" w14:textId="77777777" w:rsidR="00182479" w:rsidRPr="006776F0" w:rsidRDefault="00182479" w:rsidP="005248C2">
            <w:pPr>
              <w:pStyle w:val="CellBody"/>
              <w:jc w:val="center"/>
            </w:pPr>
          </w:p>
        </w:tc>
        <w:tc>
          <w:tcPr>
            <w:tcW w:w="1196" w:type="dxa"/>
            <w:shd w:val="clear" w:color="auto" w:fill="FFFFFF" w:themeFill="background1"/>
          </w:tcPr>
          <w:p w14:paraId="468A4793" w14:textId="77777777" w:rsidR="00182479" w:rsidRPr="006776F0" w:rsidRDefault="00182479" w:rsidP="005248C2">
            <w:pPr>
              <w:pStyle w:val="CellBody"/>
              <w:jc w:val="center"/>
            </w:pPr>
          </w:p>
        </w:tc>
        <w:tc>
          <w:tcPr>
            <w:tcW w:w="1196" w:type="dxa"/>
            <w:shd w:val="clear" w:color="auto" w:fill="FFFFFF" w:themeFill="background1"/>
          </w:tcPr>
          <w:p w14:paraId="41E89FA7" w14:textId="77777777" w:rsidR="00182479" w:rsidRPr="006776F0" w:rsidRDefault="00182479" w:rsidP="005248C2">
            <w:pPr>
              <w:pStyle w:val="CellBody"/>
              <w:jc w:val="center"/>
            </w:pPr>
          </w:p>
        </w:tc>
        <w:tc>
          <w:tcPr>
            <w:tcW w:w="1196" w:type="dxa"/>
            <w:shd w:val="clear" w:color="auto" w:fill="FFFFFF" w:themeFill="background1"/>
          </w:tcPr>
          <w:p w14:paraId="6FB077A3" w14:textId="77777777" w:rsidR="00182479" w:rsidRPr="006776F0" w:rsidRDefault="00182479" w:rsidP="005248C2">
            <w:pPr>
              <w:pStyle w:val="CellBody"/>
              <w:jc w:val="center"/>
            </w:pPr>
          </w:p>
        </w:tc>
      </w:tr>
      <w:tr w:rsidR="00182479" w:rsidRPr="006776F0" w14:paraId="14F0DBB7" w14:textId="77777777" w:rsidTr="005248C2">
        <w:trPr>
          <w:trHeight w:val="288"/>
        </w:trPr>
        <w:tc>
          <w:tcPr>
            <w:tcW w:w="1345" w:type="dxa"/>
            <w:shd w:val="clear" w:color="auto" w:fill="FFFFFF" w:themeFill="background1"/>
          </w:tcPr>
          <w:p w14:paraId="486CBBA2" w14:textId="3F01A1B0" w:rsidR="00182479" w:rsidRDefault="00182479" w:rsidP="005248C2">
            <w:pPr>
              <w:pStyle w:val="CellHeading"/>
              <w:jc w:val="center"/>
            </w:pPr>
            <w:r>
              <w:t>8</w:t>
            </w:r>
          </w:p>
        </w:tc>
        <w:tc>
          <w:tcPr>
            <w:tcW w:w="1195" w:type="dxa"/>
            <w:shd w:val="clear" w:color="auto" w:fill="FFFFFF" w:themeFill="background1"/>
          </w:tcPr>
          <w:p w14:paraId="0E6712EA" w14:textId="77777777" w:rsidR="00182479" w:rsidRPr="006776F0" w:rsidRDefault="00182479" w:rsidP="005248C2">
            <w:pPr>
              <w:pStyle w:val="CellBody"/>
              <w:jc w:val="center"/>
            </w:pPr>
          </w:p>
        </w:tc>
        <w:tc>
          <w:tcPr>
            <w:tcW w:w="1196" w:type="dxa"/>
            <w:shd w:val="clear" w:color="auto" w:fill="FFFFFF" w:themeFill="background1"/>
          </w:tcPr>
          <w:p w14:paraId="234D656A" w14:textId="77777777" w:rsidR="00182479" w:rsidRPr="006776F0" w:rsidRDefault="00182479" w:rsidP="005248C2">
            <w:pPr>
              <w:pStyle w:val="CellBody"/>
              <w:jc w:val="center"/>
            </w:pPr>
          </w:p>
        </w:tc>
        <w:tc>
          <w:tcPr>
            <w:tcW w:w="1196" w:type="dxa"/>
            <w:shd w:val="clear" w:color="auto" w:fill="FFFFFF" w:themeFill="background1"/>
          </w:tcPr>
          <w:p w14:paraId="6B385525" w14:textId="77777777" w:rsidR="00182479" w:rsidRPr="006776F0" w:rsidRDefault="00182479" w:rsidP="005248C2">
            <w:pPr>
              <w:pStyle w:val="CellBody"/>
              <w:jc w:val="center"/>
            </w:pPr>
          </w:p>
        </w:tc>
        <w:tc>
          <w:tcPr>
            <w:tcW w:w="1195" w:type="dxa"/>
            <w:shd w:val="clear" w:color="auto" w:fill="FFFFFF" w:themeFill="background1"/>
          </w:tcPr>
          <w:p w14:paraId="6B274AC6" w14:textId="6277DED1" w:rsidR="00182479" w:rsidRDefault="00182479" w:rsidP="005248C2">
            <w:pPr>
              <w:pStyle w:val="CellBody"/>
              <w:jc w:val="center"/>
            </w:pPr>
            <w:r>
              <w:t>98.81%</w:t>
            </w:r>
          </w:p>
        </w:tc>
        <w:tc>
          <w:tcPr>
            <w:tcW w:w="1196" w:type="dxa"/>
            <w:shd w:val="clear" w:color="auto" w:fill="FFFFFF" w:themeFill="background1"/>
          </w:tcPr>
          <w:p w14:paraId="5D6C8224" w14:textId="77777777" w:rsidR="00182479" w:rsidRPr="006776F0" w:rsidRDefault="00182479" w:rsidP="005248C2">
            <w:pPr>
              <w:pStyle w:val="CellBody"/>
              <w:jc w:val="center"/>
            </w:pPr>
          </w:p>
        </w:tc>
        <w:tc>
          <w:tcPr>
            <w:tcW w:w="1196" w:type="dxa"/>
            <w:shd w:val="clear" w:color="auto" w:fill="FFFFFF" w:themeFill="background1"/>
          </w:tcPr>
          <w:p w14:paraId="26C994CB" w14:textId="77777777" w:rsidR="00182479" w:rsidRPr="006776F0" w:rsidRDefault="00182479" w:rsidP="005248C2">
            <w:pPr>
              <w:pStyle w:val="CellBody"/>
              <w:jc w:val="center"/>
            </w:pPr>
          </w:p>
        </w:tc>
        <w:tc>
          <w:tcPr>
            <w:tcW w:w="1196" w:type="dxa"/>
            <w:shd w:val="clear" w:color="auto" w:fill="FFFFFF" w:themeFill="background1"/>
          </w:tcPr>
          <w:p w14:paraId="1E5DF0F0" w14:textId="77777777" w:rsidR="00182479" w:rsidRPr="006776F0" w:rsidRDefault="00182479" w:rsidP="005248C2">
            <w:pPr>
              <w:pStyle w:val="CellBody"/>
              <w:jc w:val="center"/>
            </w:pPr>
          </w:p>
        </w:tc>
      </w:tr>
      <w:tr w:rsidR="00907287" w:rsidRPr="006776F0" w14:paraId="1953AA71" w14:textId="13BADD57" w:rsidTr="00907287">
        <w:trPr>
          <w:trHeight w:val="288"/>
        </w:trPr>
        <w:tc>
          <w:tcPr>
            <w:tcW w:w="1345" w:type="dxa"/>
            <w:shd w:val="clear" w:color="auto" w:fill="FFFFFF" w:themeFill="background1"/>
          </w:tcPr>
          <w:p w14:paraId="0DD8FB40" w14:textId="2315ADFF" w:rsidR="00182479" w:rsidRPr="001C3408" w:rsidRDefault="00182479" w:rsidP="005248C2">
            <w:pPr>
              <w:pStyle w:val="CellHeading"/>
              <w:jc w:val="center"/>
            </w:pPr>
            <w:r>
              <w:t>16</w:t>
            </w:r>
          </w:p>
        </w:tc>
        <w:tc>
          <w:tcPr>
            <w:tcW w:w="1195" w:type="dxa"/>
            <w:shd w:val="clear" w:color="auto" w:fill="FFFFFF" w:themeFill="background1"/>
          </w:tcPr>
          <w:p w14:paraId="582B89D6" w14:textId="4D5E08F6" w:rsidR="00182479" w:rsidRPr="006776F0" w:rsidRDefault="00182479" w:rsidP="005248C2">
            <w:pPr>
              <w:pStyle w:val="CellBody"/>
              <w:jc w:val="center"/>
            </w:pPr>
          </w:p>
        </w:tc>
        <w:tc>
          <w:tcPr>
            <w:tcW w:w="1196" w:type="dxa"/>
            <w:shd w:val="clear" w:color="auto" w:fill="FFFFFF" w:themeFill="background1"/>
          </w:tcPr>
          <w:p w14:paraId="2E96AED0" w14:textId="77777777" w:rsidR="00182479" w:rsidRPr="006776F0" w:rsidRDefault="00182479" w:rsidP="005248C2">
            <w:pPr>
              <w:pStyle w:val="CellBody"/>
              <w:jc w:val="center"/>
            </w:pPr>
          </w:p>
        </w:tc>
        <w:tc>
          <w:tcPr>
            <w:tcW w:w="1196" w:type="dxa"/>
            <w:shd w:val="clear" w:color="auto" w:fill="FFFFFF" w:themeFill="background1"/>
          </w:tcPr>
          <w:p w14:paraId="704D3E96" w14:textId="182A6CA5" w:rsidR="00182479" w:rsidRPr="006776F0" w:rsidRDefault="00182479" w:rsidP="005248C2">
            <w:pPr>
              <w:pStyle w:val="CellBody"/>
              <w:jc w:val="center"/>
            </w:pPr>
          </w:p>
        </w:tc>
        <w:tc>
          <w:tcPr>
            <w:tcW w:w="1195" w:type="dxa"/>
            <w:shd w:val="clear" w:color="auto" w:fill="FFFFFF" w:themeFill="background1"/>
          </w:tcPr>
          <w:p w14:paraId="36BA11EC" w14:textId="108B2348" w:rsidR="00182479" w:rsidRPr="006776F0" w:rsidRDefault="00182479" w:rsidP="005248C2">
            <w:pPr>
              <w:pStyle w:val="CellBody"/>
              <w:jc w:val="center"/>
            </w:pPr>
          </w:p>
        </w:tc>
        <w:tc>
          <w:tcPr>
            <w:tcW w:w="1196" w:type="dxa"/>
            <w:shd w:val="clear" w:color="auto" w:fill="FFFFFF" w:themeFill="background1"/>
          </w:tcPr>
          <w:p w14:paraId="1B4E66C0" w14:textId="5E6D04E2" w:rsidR="00182479" w:rsidRPr="006776F0" w:rsidRDefault="00182479" w:rsidP="005248C2">
            <w:pPr>
              <w:pStyle w:val="CellBody"/>
              <w:jc w:val="center"/>
            </w:pPr>
            <w:r>
              <w:t>99.42%</w:t>
            </w:r>
          </w:p>
        </w:tc>
        <w:tc>
          <w:tcPr>
            <w:tcW w:w="1196" w:type="dxa"/>
            <w:shd w:val="clear" w:color="auto" w:fill="FFFFFF" w:themeFill="background1"/>
          </w:tcPr>
          <w:p w14:paraId="29C88953" w14:textId="77777777" w:rsidR="00182479" w:rsidRPr="006776F0" w:rsidRDefault="00182479" w:rsidP="005248C2">
            <w:pPr>
              <w:pStyle w:val="CellBody"/>
              <w:jc w:val="center"/>
            </w:pPr>
          </w:p>
        </w:tc>
        <w:tc>
          <w:tcPr>
            <w:tcW w:w="1196" w:type="dxa"/>
            <w:shd w:val="clear" w:color="auto" w:fill="FFFFFF" w:themeFill="background1"/>
          </w:tcPr>
          <w:p w14:paraId="02CA1359" w14:textId="77777777" w:rsidR="00182479" w:rsidRPr="006776F0" w:rsidRDefault="00182479" w:rsidP="005248C2">
            <w:pPr>
              <w:pStyle w:val="CellBody"/>
              <w:jc w:val="center"/>
            </w:pPr>
          </w:p>
        </w:tc>
      </w:tr>
      <w:tr w:rsidR="00907287" w:rsidRPr="006776F0" w14:paraId="2F2165E3" w14:textId="094799C2" w:rsidTr="00907287">
        <w:trPr>
          <w:trHeight w:val="288"/>
        </w:trPr>
        <w:tc>
          <w:tcPr>
            <w:tcW w:w="1345" w:type="dxa"/>
            <w:shd w:val="clear" w:color="auto" w:fill="FFFFFF" w:themeFill="background1"/>
          </w:tcPr>
          <w:p w14:paraId="39BE6068" w14:textId="11C0D732" w:rsidR="00182479" w:rsidRPr="001C3408" w:rsidRDefault="00182479" w:rsidP="005248C2">
            <w:pPr>
              <w:pStyle w:val="CellHeading"/>
              <w:jc w:val="center"/>
            </w:pPr>
            <w:r>
              <w:t>32</w:t>
            </w:r>
          </w:p>
        </w:tc>
        <w:tc>
          <w:tcPr>
            <w:tcW w:w="1195" w:type="dxa"/>
            <w:shd w:val="clear" w:color="auto" w:fill="FFFFFF" w:themeFill="background1"/>
          </w:tcPr>
          <w:p w14:paraId="578547D4" w14:textId="7EE2733E" w:rsidR="00182479" w:rsidRPr="006776F0" w:rsidRDefault="00182479" w:rsidP="005248C2">
            <w:pPr>
              <w:pStyle w:val="CellBody"/>
              <w:jc w:val="center"/>
            </w:pPr>
          </w:p>
        </w:tc>
        <w:tc>
          <w:tcPr>
            <w:tcW w:w="1196" w:type="dxa"/>
            <w:shd w:val="clear" w:color="auto" w:fill="FFFFFF" w:themeFill="background1"/>
          </w:tcPr>
          <w:p w14:paraId="26D65904" w14:textId="77777777" w:rsidR="00182479" w:rsidRPr="006776F0" w:rsidRDefault="00182479" w:rsidP="005248C2">
            <w:pPr>
              <w:pStyle w:val="CellBody"/>
              <w:jc w:val="center"/>
            </w:pPr>
          </w:p>
        </w:tc>
        <w:tc>
          <w:tcPr>
            <w:tcW w:w="1196" w:type="dxa"/>
            <w:shd w:val="clear" w:color="auto" w:fill="FFFFFF" w:themeFill="background1"/>
          </w:tcPr>
          <w:p w14:paraId="308CBEAC" w14:textId="65BD363B" w:rsidR="00182479" w:rsidRPr="006776F0" w:rsidRDefault="00182479" w:rsidP="005248C2">
            <w:pPr>
              <w:pStyle w:val="CellBody"/>
              <w:jc w:val="center"/>
            </w:pPr>
          </w:p>
        </w:tc>
        <w:tc>
          <w:tcPr>
            <w:tcW w:w="1195" w:type="dxa"/>
            <w:shd w:val="clear" w:color="auto" w:fill="FFFFFF" w:themeFill="background1"/>
          </w:tcPr>
          <w:p w14:paraId="4616205A" w14:textId="77777777" w:rsidR="00182479" w:rsidRPr="006776F0" w:rsidRDefault="00182479" w:rsidP="005248C2">
            <w:pPr>
              <w:pStyle w:val="CellBody"/>
              <w:jc w:val="center"/>
            </w:pPr>
          </w:p>
        </w:tc>
        <w:tc>
          <w:tcPr>
            <w:tcW w:w="1196" w:type="dxa"/>
            <w:shd w:val="clear" w:color="auto" w:fill="FFFFFF" w:themeFill="background1"/>
          </w:tcPr>
          <w:p w14:paraId="59E3F569" w14:textId="43E6386C" w:rsidR="00182479" w:rsidRPr="006776F0" w:rsidRDefault="00182479" w:rsidP="005248C2">
            <w:pPr>
              <w:pStyle w:val="CellBody"/>
              <w:jc w:val="center"/>
            </w:pPr>
          </w:p>
        </w:tc>
        <w:tc>
          <w:tcPr>
            <w:tcW w:w="1196" w:type="dxa"/>
            <w:shd w:val="clear" w:color="auto" w:fill="FFFFFF" w:themeFill="background1"/>
          </w:tcPr>
          <w:p w14:paraId="194A9962" w14:textId="17612A25" w:rsidR="00182479" w:rsidRPr="006776F0" w:rsidRDefault="00182479" w:rsidP="005248C2">
            <w:pPr>
              <w:pStyle w:val="CellBody"/>
              <w:jc w:val="center"/>
            </w:pPr>
            <w:r>
              <w:t>99.70%</w:t>
            </w:r>
          </w:p>
        </w:tc>
        <w:tc>
          <w:tcPr>
            <w:tcW w:w="1196" w:type="dxa"/>
            <w:shd w:val="clear" w:color="auto" w:fill="FFFFFF" w:themeFill="background1"/>
          </w:tcPr>
          <w:p w14:paraId="1AE267B1" w14:textId="77777777" w:rsidR="00182479" w:rsidRPr="006776F0" w:rsidRDefault="00182479" w:rsidP="005248C2">
            <w:pPr>
              <w:pStyle w:val="CellBody"/>
              <w:jc w:val="center"/>
            </w:pPr>
          </w:p>
        </w:tc>
      </w:tr>
      <w:tr w:rsidR="00182479" w:rsidRPr="006776F0" w14:paraId="7B903079" w14:textId="77777777" w:rsidTr="005248C2">
        <w:trPr>
          <w:trHeight w:val="288"/>
        </w:trPr>
        <w:tc>
          <w:tcPr>
            <w:tcW w:w="1345" w:type="dxa"/>
            <w:shd w:val="clear" w:color="auto" w:fill="FFFFFF" w:themeFill="background1"/>
          </w:tcPr>
          <w:p w14:paraId="1BDC5D35" w14:textId="2E0C5E8D" w:rsidR="00182479" w:rsidRDefault="00182479" w:rsidP="005248C2">
            <w:pPr>
              <w:pStyle w:val="CellHeading"/>
              <w:jc w:val="center"/>
            </w:pPr>
            <w:r>
              <w:t>64</w:t>
            </w:r>
          </w:p>
        </w:tc>
        <w:tc>
          <w:tcPr>
            <w:tcW w:w="1195" w:type="dxa"/>
            <w:shd w:val="clear" w:color="auto" w:fill="FFFFFF" w:themeFill="background1"/>
          </w:tcPr>
          <w:p w14:paraId="6FF07D2A" w14:textId="77777777" w:rsidR="00182479" w:rsidRPr="006776F0" w:rsidRDefault="00182479" w:rsidP="005248C2">
            <w:pPr>
              <w:pStyle w:val="CellBody"/>
              <w:jc w:val="center"/>
            </w:pPr>
          </w:p>
        </w:tc>
        <w:tc>
          <w:tcPr>
            <w:tcW w:w="1196" w:type="dxa"/>
            <w:shd w:val="clear" w:color="auto" w:fill="FFFFFF" w:themeFill="background1"/>
          </w:tcPr>
          <w:p w14:paraId="77FE95F6" w14:textId="77777777" w:rsidR="00182479" w:rsidRPr="006776F0" w:rsidRDefault="00182479" w:rsidP="005248C2">
            <w:pPr>
              <w:pStyle w:val="CellBody"/>
              <w:jc w:val="center"/>
            </w:pPr>
          </w:p>
        </w:tc>
        <w:tc>
          <w:tcPr>
            <w:tcW w:w="1196" w:type="dxa"/>
            <w:shd w:val="clear" w:color="auto" w:fill="FFFFFF" w:themeFill="background1"/>
          </w:tcPr>
          <w:p w14:paraId="7CCBF92C" w14:textId="77777777" w:rsidR="00182479" w:rsidRPr="006776F0" w:rsidRDefault="00182479" w:rsidP="005248C2">
            <w:pPr>
              <w:pStyle w:val="CellBody"/>
              <w:jc w:val="center"/>
            </w:pPr>
          </w:p>
        </w:tc>
        <w:tc>
          <w:tcPr>
            <w:tcW w:w="1195" w:type="dxa"/>
            <w:shd w:val="clear" w:color="auto" w:fill="FFFFFF" w:themeFill="background1"/>
          </w:tcPr>
          <w:p w14:paraId="38230219" w14:textId="77777777" w:rsidR="00182479" w:rsidRPr="006776F0" w:rsidRDefault="00182479" w:rsidP="005248C2">
            <w:pPr>
              <w:pStyle w:val="CellBody"/>
              <w:jc w:val="center"/>
            </w:pPr>
          </w:p>
        </w:tc>
        <w:tc>
          <w:tcPr>
            <w:tcW w:w="1196" w:type="dxa"/>
            <w:shd w:val="clear" w:color="auto" w:fill="FFFFFF" w:themeFill="background1"/>
          </w:tcPr>
          <w:p w14:paraId="32144F53" w14:textId="77777777" w:rsidR="00182479" w:rsidRPr="006776F0" w:rsidRDefault="00182479" w:rsidP="005248C2">
            <w:pPr>
              <w:pStyle w:val="CellBody"/>
              <w:jc w:val="center"/>
            </w:pPr>
          </w:p>
        </w:tc>
        <w:tc>
          <w:tcPr>
            <w:tcW w:w="1196" w:type="dxa"/>
            <w:shd w:val="clear" w:color="auto" w:fill="FFFFFF" w:themeFill="background1"/>
          </w:tcPr>
          <w:p w14:paraId="5033FF9D" w14:textId="4A575D13" w:rsidR="00182479" w:rsidRPr="006776F0" w:rsidRDefault="00182479" w:rsidP="005248C2">
            <w:pPr>
              <w:pStyle w:val="CellBody"/>
              <w:jc w:val="center"/>
            </w:pPr>
          </w:p>
        </w:tc>
        <w:tc>
          <w:tcPr>
            <w:tcW w:w="1196" w:type="dxa"/>
            <w:shd w:val="clear" w:color="auto" w:fill="FFFFFF" w:themeFill="background1"/>
          </w:tcPr>
          <w:p w14:paraId="75E2096A" w14:textId="059A9155" w:rsidR="00182479" w:rsidRPr="006776F0" w:rsidRDefault="00182479" w:rsidP="005248C2">
            <w:pPr>
              <w:pStyle w:val="CellBody"/>
              <w:jc w:val="center"/>
            </w:pPr>
            <w:r>
              <w:t>99.85%</w:t>
            </w:r>
          </w:p>
        </w:tc>
      </w:tr>
    </w:tbl>
    <w:p w14:paraId="4DFC9248" w14:textId="0B320C09" w:rsidR="0041308A" w:rsidRDefault="0041308A" w:rsidP="005248C2">
      <w:pPr>
        <w:pStyle w:val="StyleCaptionCentered"/>
        <w:rPr>
          <w:rFonts w:asciiTheme="majorHAnsi" w:hAnsiTheme="majorHAnsi"/>
        </w:rPr>
      </w:pPr>
      <w:bookmarkStart w:id="279" w:name="_Ref503723306"/>
      <w:bookmarkStart w:id="280" w:name="_Toc506190524"/>
      <w:r>
        <w:t xml:space="preserve">Table </w:t>
      </w:r>
      <w:fldSimple w:instr=" SEQ Table \* ARABIC ">
        <w:r w:rsidR="00865650">
          <w:rPr>
            <w:noProof/>
          </w:rPr>
          <w:t>5</w:t>
        </w:r>
      </w:fldSimple>
      <w:bookmarkEnd w:id="279"/>
      <w:r>
        <w:t xml:space="preserve"> Diagnostic Coverage for </w:t>
      </w:r>
      <w:r w:rsidR="00907287">
        <w:t xml:space="preserve">Parity </w:t>
      </w:r>
      <w:r>
        <w:t>Detection</w:t>
      </w:r>
      <w:r w:rsidR="00907287">
        <w:t>—By Error Type</w:t>
      </w:r>
      <w:bookmarkEnd w:id="280"/>
    </w:p>
    <w:tbl>
      <w:tblPr>
        <w:tblStyle w:val="TableGrid"/>
        <w:tblW w:w="9715" w:type="dxa"/>
        <w:tblLayout w:type="fixed"/>
        <w:tblLook w:val="04A0" w:firstRow="1" w:lastRow="0" w:firstColumn="1" w:lastColumn="0" w:noHBand="0" w:noVBand="1"/>
      </w:tblPr>
      <w:tblGrid>
        <w:gridCol w:w="1795"/>
        <w:gridCol w:w="1131"/>
        <w:gridCol w:w="1131"/>
        <w:gridCol w:w="1132"/>
        <w:gridCol w:w="1131"/>
        <w:gridCol w:w="1132"/>
        <w:gridCol w:w="1093"/>
        <w:gridCol w:w="1170"/>
      </w:tblGrid>
      <w:tr w:rsidR="00907287" w:rsidRPr="006776F0" w14:paraId="61274832" w14:textId="77777777" w:rsidTr="00D865F5">
        <w:trPr>
          <w:trHeight w:val="288"/>
        </w:trPr>
        <w:tc>
          <w:tcPr>
            <w:tcW w:w="1795" w:type="dxa"/>
            <w:shd w:val="clear" w:color="auto" w:fill="FFFFFF" w:themeFill="background1"/>
          </w:tcPr>
          <w:p w14:paraId="3C222833" w14:textId="77777777" w:rsidR="00907287" w:rsidRDefault="00907287" w:rsidP="00D865F5">
            <w:pPr>
              <w:pStyle w:val="CellHeading"/>
              <w:jc w:val="center"/>
            </w:pPr>
          </w:p>
        </w:tc>
        <w:tc>
          <w:tcPr>
            <w:tcW w:w="7920" w:type="dxa"/>
            <w:gridSpan w:val="7"/>
            <w:tcBorders>
              <w:bottom w:val="single" w:sz="4" w:space="0" w:color="auto"/>
            </w:tcBorders>
            <w:shd w:val="clear" w:color="auto" w:fill="FFFFFF" w:themeFill="background1"/>
          </w:tcPr>
          <w:p w14:paraId="04D45757" w14:textId="03F34A79" w:rsidR="00907287" w:rsidRDefault="007A22EA" w:rsidP="00D865F5">
            <w:pPr>
              <w:pStyle w:val="CellHeading"/>
              <w:jc w:val="center"/>
            </w:pPr>
            <w:r>
              <w:t>Data (Bits)</w:t>
            </w:r>
          </w:p>
        </w:tc>
      </w:tr>
      <w:tr w:rsidR="00907287" w:rsidRPr="006776F0" w14:paraId="49B5C0EA" w14:textId="77777777" w:rsidTr="00907287">
        <w:trPr>
          <w:trHeight w:val="288"/>
        </w:trPr>
        <w:tc>
          <w:tcPr>
            <w:tcW w:w="1795" w:type="dxa"/>
            <w:shd w:val="clear" w:color="auto" w:fill="FFFFFF" w:themeFill="background1"/>
          </w:tcPr>
          <w:p w14:paraId="20F132C3" w14:textId="05D73023" w:rsidR="0041308A" w:rsidRPr="006776F0" w:rsidRDefault="0041308A" w:rsidP="00D865F5">
            <w:pPr>
              <w:pStyle w:val="CellHeading"/>
              <w:jc w:val="center"/>
            </w:pPr>
            <w:r>
              <w:t>Parity</w:t>
            </w:r>
          </w:p>
        </w:tc>
        <w:tc>
          <w:tcPr>
            <w:tcW w:w="1131" w:type="dxa"/>
            <w:tcBorders>
              <w:bottom w:val="single" w:sz="4" w:space="0" w:color="auto"/>
            </w:tcBorders>
            <w:shd w:val="clear" w:color="auto" w:fill="FFFFFF" w:themeFill="background1"/>
          </w:tcPr>
          <w:p w14:paraId="603532F0" w14:textId="77777777" w:rsidR="0041308A" w:rsidRPr="00C51303" w:rsidRDefault="0041308A" w:rsidP="00D865F5">
            <w:pPr>
              <w:pStyle w:val="CellHeading"/>
              <w:jc w:val="center"/>
            </w:pPr>
            <w:r w:rsidRPr="00C51303">
              <w:t>8</w:t>
            </w:r>
          </w:p>
        </w:tc>
        <w:tc>
          <w:tcPr>
            <w:tcW w:w="1131" w:type="dxa"/>
            <w:tcBorders>
              <w:bottom w:val="single" w:sz="4" w:space="0" w:color="auto"/>
            </w:tcBorders>
            <w:shd w:val="clear" w:color="auto" w:fill="FFFFFF" w:themeFill="background1"/>
          </w:tcPr>
          <w:p w14:paraId="73F001B1" w14:textId="77777777" w:rsidR="0041308A" w:rsidRDefault="0041308A" w:rsidP="00D865F5">
            <w:pPr>
              <w:pStyle w:val="CellHeading"/>
              <w:jc w:val="center"/>
            </w:pPr>
            <w:r>
              <w:t>16</w:t>
            </w:r>
          </w:p>
        </w:tc>
        <w:tc>
          <w:tcPr>
            <w:tcW w:w="1132" w:type="dxa"/>
            <w:tcBorders>
              <w:bottom w:val="single" w:sz="4" w:space="0" w:color="auto"/>
            </w:tcBorders>
            <w:shd w:val="clear" w:color="auto" w:fill="FFFFFF" w:themeFill="background1"/>
          </w:tcPr>
          <w:p w14:paraId="597DE1B4" w14:textId="77777777" w:rsidR="0041308A" w:rsidRDefault="0041308A" w:rsidP="00D865F5">
            <w:pPr>
              <w:pStyle w:val="CellHeading"/>
              <w:jc w:val="center"/>
            </w:pPr>
            <w:r>
              <w:t>32</w:t>
            </w:r>
          </w:p>
        </w:tc>
        <w:tc>
          <w:tcPr>
            <w:tcW w:w="1131" w:type="dxa"/>
            <w:tcBorders>
              <w:bottom w:val="single" w:sz="4" w:space="0" w:color="auto"/>
            </w:tcBorders>
            <w:shd w:val="clear" w:color="auto" w:fill="FFFFFF" w:themeFill="background1"/>
          </w:tcPr>
          <w:p w14:paraId="4D48A0B7" w14:textId="77777777" w:rsidR="0041308A" w:rsidRDefault="0041308A" w:rsidP="00D865F5">
            <w:pPr>
              <w:pStyle w:val="CellHeading"/>
              <w:jc w:val="center"/>
            </w:pPr>
            <w:r>
              <w:t>64</w:t>
            </w:r>
          </w:p>
        </w:tc>
        <w:tc>
          <w:tcPr>
            <w:tcW w:w="1132" w:type="dxa"/>
            <w:tcBorders>
              <w:bottom w:val="single" w:sz="4" w:space="0" w:color="auto"/>
            </w:tcBorders>
            <w:shd w:val="clear" w:color="auto" w:fill="FFFFFF" w:themeFill="background1"/>
          </w:tcPr>
          <w:p w14:paraId="764A5CA7" w14:textId="77777777" w:rsidR="0041308A" w:rsidRDefault="0041308A" w:rsidP="00D865F5">
            <w:pPr>
              <w:pStyle w:val="CellHeading"/>
              <w:jc w:val="center"/>
            </w:pPr>
            <w:r>
              <w:t>128</w:t>
            </w:r>
          </w:p>
        </w:tc>
        <w:tc>
          <w:tcPr>
            <w:tcW w:w="1093" w:type="dxa"/>
            <w:tcBorders>
              <w:bottom w:val="single" w:sz="4" w:space="0" w:color="auto"/>
            </w:tcBorders>
            <w:shd w:val="clear" w:color="auto" w:fill="FFFFFF" w:themeFill="background1"/>
          </w:tcPr>
          <w:p w14:paraId="1DD15A25" w14:textId="77777777" w:rsidR="0041308A" w:rsidRDefault="0041308A" w:rsidP="00D865F5">
            <w:pPr>
              <w:pStyle w:val="CellHeading"/>
              <w:jc w:val="center"/>
            </w:pPr>
            <w:r>
              <w:t>256</w:t>
            </w:r>
          </w:p>
        </w:tc>
        <w:tc>
          <w:tcPr>
            <w:tcW w:w="1170" w:type="dxa"/>
            <w:tcBorders>
              <w:bottom w:val="single" w:sz="4" w:space="0" w:color="auto"/>
            </w:tcBorders>
            <w:shd w:val="clear" w:color="auto" w:fill="FFFFFF" w:themeFill="background1"/>
          </w:tcPr>
          <w:p w14:paraId="037C1171" w14:textId="77777777" w:rsidR="0041308A" w:rsidRDefault="0041308A" w:rsidP="00D865F5">
            <w:pPr>
              <w:pStyle w:val="CellHeading"/>
              <w:jc w:val="center"/>
            </w:pPr>
            <w:r>
              <w:t>512</w:t>
            </w:r>
          </w:p>
        </w:tc>
      </w:tr>
      <w:tr w:rsidR="0041308A" w:rsidRPr="006776F0" w14:paraId="6DBD10E3" w14:textId="77777777" w:rsidTr="005248C2">
        <w:trPr>
          <w:trHeight w:val="288"/>
        </w:trPr>
        <w:tc>
          <w:tcPr>
            <w:tcW w:w="1795" w:type="dxa"/>
            <w:shd w:val="clear" w:color="auto" w:fill="FFFFFF" w:themeFill="background1"/>
          </w:tcPr>
          <w:p w14:paraId="5CB6B8EF" w14:textId="7F4D27A7" w:rsidR="0041308A" w:rsidRPr="006776F0" w:rsidRDefault="0041308A" w:rsidP="0041308A">
            <w:pPr>
              <w:pStyle w:val="CellHeading"/>
              <w:jc w:val="center"/>
            </w:pPr>
            <w:r>
              <w:t>1% 1-Bit Error</w:t>
            </w:r>
          </w:p>
        </w:tc>
        <w:tc>
          <w:tcPr>
            <w:tcW w:w="1131" w:type="dxa"/>
            <w:tcBorders>
              <w:top w:val="single" w:sz="4" w:space="0" w:color="auto"/>
            </w:tcBorders>
            <w:shd w:val="clear" w:color="auto" w:fill="FFFFFF" w:themeFill="background1"/>
          </w:tcPr>
          <w:p w14:paraId="68E18030" w14:textId="10B3AC9C" w:rsidR="0041308A" w:rsidRPr="006776F0" w:rsidRDefault="0041308A" w:rsidP="0041308A">
            <w:pPr>
              <w:pStyle w:val="CellBody"/>
              <w:jc w:val="center"/>
            </w:pPr>
            <w:r>
              <w:t>100%</w:t>
            </w:r>
          </w:p>
        </w:tc>
        <w:tc>
          <w:tcPr>
            <w:tcW w:w="1131" w:type="dxa"/>
            <w:tcBorders>
              <w:top w:val="single" w:sz="4" w:space="0" w:color="auto"/>
            </w:tcBorders>
            <w:shd w:val="clear" w:color="auto" w:fill="FFFFFF" w:themeFill="background1"/>
          </w:tcPr>
          <w:p w14:paraId="2DFFA9B3" w14:textId="6B6424FC" w:rsidR="0041308A" w:rsidRDefault="0041308A" w:rsidP="0041308A">
            <w:pPr>
              <w:pStyle w:val="CellBody"/>
              <w:jc w:val="center"/>
            </w:pPr>
            <w:r>
              <w:t>100%</w:t>
            </w:r>
          </w:p>
        </w:tc>
        <w:tc>
          <w:tcPr>
            <w:tcW w:w="1132" w:type="dxa"/>
            <w:tcBorders>
              <w:top w:val="single" w:sz="4" w:space="0" w:color="auto"/>
            </w:tcBorders>
            <w:shd w:val="clear" w:color="auto" w:fill="FFFFFF" w:themeFill="background1"/>
          </w:tcPr>
          <w:p w14:paraId="441DFFF5" w14:textId="7BEBD56C" w:rsidR="0041308A" w:rsidRDefault="0041308A" w:rsidP="0041308A">
            <w:pPr>
              <w:pStyle w:val="CellBody"/>
              <w:jc w:val="center"/>
            </w:pPr>
            <w:r>
              <w:t>100%</w:t>
            </w:r>
          </w:p>
        </w:tc>
        <w:tc>
          <w:tcPr>
            <w:tcW w:w="1131" w:type="dxa"/>
            <w:tcBorders>
              <w:top w:val="single" w:sz="4" w:space="0" w:color="auto"/>
            </w:tcBorders>
            <w:shd w:val="clear" w:color="auto" w:fill="FFFFFF" w:themeFill="background1"/>
          </w:tcPr>
          <w:p w14:paraId="4DF1423B" w14:textId="2167966F" w:rsidR="0041308A" w:rsidRDefault="0041308A" w:rsidP="0041308A">
            <w:pPr>
              <w:pStyle w:val="CellBody"/>
              <w:jc w:val="center"/>
            </w:pPr>
            <w:r>
              <w:t>100%</w:t>
            </w:r>
          </w:p>
        </w:tc>
        <w:tc>
          <w:tcPr>
            <w:tcW w:w="1132" w:type="dxa"/>
            <w:tcBorders>
              <w:top w:val="single" w:sz="4" w:space="0" w:color="auto"/>
            </w:tcBorders>
            <w:shd w:val="clear" w:color="auto" w:fill="FFFFFF" w:themeFill="background1"/>
          </w:tcPr>
          <w:p w14:paraId="3B869E50" w14:textId="1E02E017" w:rsidR="0041308A" w:rsidRDefault="0041308A" w:rsidP="0041308A">
            <w:pPr>
              <w:pStyle w:val="CellBody"/>
              <w:jc w:val="center"/>
            </w:pPr>
            <w:r>
              <w:t>100%</w:t>
            </w:r>
          </w:p>
        </w:tc>
        <w:tc>
          <w:tcPr>
            <w:tcW w:w="1093" w:type="dxa"/>
            <w:tcBorders>
              <w:top w:val="single" w:sz="4" w:space="0" w:color="auto"/>
            </w:tcBorders>
            <w:shd w:val="clear" w:color="auto" w:fill="FFFFFF" w:themeFill="background1"/>
          </w:tcPr>
          <w:p w14:paraId="3674247A" w14:textId="6F5B9BEF" w:rsidR="0041308A" w:rsidRDefault="0041308A" w:rsidP="0041308A">
            <w:pPr>
              <w:pStyle w:val="CellBody"/>
              <w:jc w:val="center"/>
            </w:pPr>
            <w:r>
              <w:t>100%</w:t>
            </w:r>
          </w:p>
        </w:tc>
        <w:tc>
          <w:tcPr>
            <w:tcW w:w="1170" w:type="dxa"/>
            <w:tcBorders>
              <w:top w:val="single" w:sz="4" w:space="0" w:color="auto"/>
            </w:tcBorders>
            <w:shd w:val="clear" w:color="auto" w:fill="FFFFFF" w:themeFill="background1"/>
          </w:tcPr>
          <w:p w14:paraId="20A825C1" w14:textId="287A07E7" w:rsidR="0041308A" w:rsidRDefault="0041308A" w:rsidP="0041308A">
            <w:pPr>
              <w:pStyle w:val="CellBody"/>
              <w:jc w:val="center"/>
            </w:pPr>
            <w:r>
              <w:t>100%</w:t>
            </w:r>
          </w:p>
        </w:tc>
      </w:tr>
      <w:tr w:rsidR="0041308A" w:rsidRPr="006776F0" w14:paraId="78385964" w14:textId="77777777" w:rsidTr="005248C2">
        <w:trPr>
          <w:trHeight w:val="288"/>
        </w:trPr>
        <w:tc>
          <w:tcPr>
            <w:tcW w:w="1795" w:type="dxa"/>
            <w:shd w:val="clear" w:color="auto" w:fill="FFFFFF" w:themeFill="background1"/>
          </w:tcPr>
          <w:p w14:paraId="093DC204" w14:textId="0CFC783D" w:rsidR="0041308A" w:rsidRPr="001C3408" w:rsidRDefault="0041308A" w:rsidP="0041308A">
            <w:pPr>
              <w:pStyle w:val="CellHeading"/>
              <w:jc w:val="center"/>
            </w:pPr>
            <w:r>
              <w:t>9% 2-Bit Errors</w:t>
            </w:r>
          </w:p>
        </w:tc>
        <w:tc>
          <w:tcPr>
            <w:tcW w:w="1131" w:type="dxa"/>
            <w:shd w:val="clear" w:color="auto" w:fill="FFFFFF" w:themeFill="background1"/>
          </w:tcPr>
          <w:p w14:paraId="2148B626" w14:textId="53EB79FD" w:rsidR="0041308A" w:rsidRPr="006776F0" w:rsidRDefault="0041308A" w:rsidP="0041308A">
            <w:pPr>
              <w:pStyle w:val="CellBody"/>
              <w:jc w:val="center"/>
            </w:pPr>
            <w:r>
              <w:t>0%</w:t>
            </w:r>
          </w:p>
        </w:tc>
        <w:tc>
          <w:tcPr>
            <w:tcW w:w="1131" w:type="dxa"/>
            <w:shd w:val="clear" w:color="auto" w:fill="FFFFFF" w:themeFill="background1"/>
          </w:tcPr>
          <w:p w14:paraId="7D808719" w14:textId="1C7F8808" w:rsidR="0041308A" w:rsidRPr="006776F0" w:rsidRDefault="0041308A" w:rsidP="0041308A">
            <w:pPr>
              <w:pStyle w:val="CellBody"/>
              <w:jc w:val="center"/>
            </w:pPr>
            <w:r>
              <w:t>50%</w:t>
            </w:r>
          </w:p>
        </w:tc>
        <w:tc>
          <w:tcPr>
            <w:tcW w:w="1132" w:type="dxa"/>
            <w:shd w:val="clear" w:color="auto" w:fill="FFFFFF" w:themeFill="background1"/>
          </w:tcPr>
          <w:p w14:paraId="46CBCC3B" w14:textId="344962EC" w:rsidR="0041308A" w:rsidRPr="006776F0" w:rsidRDefault="0041308A" w:rsidP="0041308A">
            <w:pPr>
              <w:pStyle w:val="CellBody"/>
              <w:jc w:val="center"/>
            </w:pPr>
            <w:r>
              <w:t>66%</w:t>
            </w:r>
          </w:p>
        </w:tc>
        <w:tc>
          <w:tcPr>
            <w:tcW w:w="1131" w:type="dxa"/>
            <w:shd w:val="clear" w:color="auto" w:fill="FFFFFF" w:themeFill="background1"/>
          </w:tcPr>
          <w:p w14:paraId="1366E0E8" w14:textId="1F3E3799" w:rsidR="0041308A" w:rsidRPr="006776F0" w:rsidRDefault="0041308A" w:rsidP="0041308A">
            <w:pPr>
              <w:pStyle w:val="CellBody"/>
              <w:jc w:val="center"/>
            </w:pPr>
            <w:r>
              <w:t>87.50%</w:t>
            </w:r>
          </w:p>
        </w:tc>
        <w:tc>
          <w:tcPr>
            <w:tcW w:w="1132" w:type="dxa"/>
            <w:shd w:val="clear" w:color="auto" w:fill="FFFFFF" w:themeFill="background1"/>
          </w:tcPr>
          <w:p w14:paraId="6CCEE637" w14:textId="1C1F5A45" w:rsidR="0041308A" w:rsidRPr="006776F0" w:rsidRDefault="0041308A" w:rsidP="0041308A">
            <w:pPr>
              <w:pStyle w:val="CellBody"/>
              <w:jc w:val="center"/>
            </w:pPr>
            <w:r>
              <w:t>93.75%</w:t>
            </w:r>
          </w:p>
        </w:tc>
        <w:tc>
          <w:tcPr>
            <w:tcW w:w="1093" w:type="dxa"/>
            <w:shd w:val="clear" w:color="auto" w:fill="FFFFFF" w:themeFill="background1"/>
          </w:tcPr>
          <w:p w14:paraId="5862C630" w14:textId="3475B592" w:rsidR="0041308A" w:rsidRPr="006776F0" w:rsidRDefault="0041308A" w:rsidP="0041308A">
            <w:pPr>
              <w:pStyle w:val="CellBody"/>
              <w:jc w:val="center"/>
            </w:pPr>
            <w:r>
              <w:t>96.875%</w:t>
            </w:r>
          </w:p>
        </w:tc>
        <w:tc>
          <w:tcPr>
            <w:tcW w:w="1170" w:type="dxa"/>
            <w:shd w:val="clear" w:color="auto" w:fill="FFFFFF" w:themeFill="background1"/>
          </w:tcPr>
          <w:p w14:paraId="605A032A" w14:textId="129584B4" w:rsidR="0041308A" w:rsidRPr="006776F0" w:rsidRDefault="0041308A" w:rsidP="0041308A">
            <w:pPr>
              <w:pStyle w:val="CellBody"/>
              <w:jc w:val="center"/>
            </w:pPr>
            <w:r>
              <w:t>98.4375%</w:t>
            </w:r>
          </w:p>
        </w:tc>
      </w:tr>
      <w:tr w:rsidR="0041308A" w:rsidRPr="006776F0" w14:paraId="0DDA7FB2" w14:textId="77777777" w:rsidTr="005248C2">
        <w:trPr>
          <w:trHeight w:val="288"/>
        </w:trPr>
        <w:tc>
          <w:tcPr>
            <w:tcW w:w="1795" w:type="dxa"/>
            <w:shd w:val="clear" w:color="auto" w:fill="FFFFFF" w:themeFill="background1"/>
          </w:tcPr>
          <w:p w14:paraId="24CA4A30" w14:textId="7DFC9987" w:rsidR="0041308A" w:rsidRPr="001C3408" w:rsidRDefault="0041308A" w:rsidP="0041308A">
            <w:pPr>
              <w:pStyle w:val="CellHeading"/>
              <w:jc w:val="center"/>
            </w:pPr>
            <w:r>
              <w:t>90% &gt;2-Bit Errors</w:t>
            </w:r>
          </w:p>
        </w:tc>
        <w:tc>
          <w:tcPr>
            <w:tcW w:w="1131" w:type="dxa"/>
            <w:shd w:val="clear" w:color="auto" w:fill="FFFFFF" w:themeFill="background1"/>
          </w:tcPr>
          <w:p w14:paraId="7F8CECD3" w14:textId="1234CDF9" w:rsidR="0041308A" w:rsidRPr="006776F0" w:rsidRDefault="0041308A" w:rsidP="0041308A">
            <w:pPr>
              <w:pStyle w:val="CellBody"/>
              <w:jc w:val="center"/>
            </w:pPr>
            <w:r>
              <w:t>50%</w:t>
            </w:r>
          </w:p>
        </w:tc>
        <w:tc>
          <w:tcPr>
            <w:tcW w:w="1131" w:type="dxa"/>
            <w:shd w:val="clear" w:color="auto" w:fill="FFFFFF" w:themeFill="background1"/>
          </w:tcPr>
          <w:p w14:paraId="5C664F3D" w14:textId="72FE7DE0" w:rsidR="0041308A" w:rsidRPr="006776F0" w:rsidRDefault="0041308A" w:rsidP="0041308A">
            <w:pPr>
              <w:pStyle w:val="CellBody"/>
              <w:jc w:val="center"/>
            </w:pPr>
            <w:r>
              <w:t>75%</w:t>
            </w:r>
          </w:p>
        </w:tc>
        <w:tc>
          <w:tcPr>
            <w:tcW w:w="1132" w:type="dxa"/>
            <w:shd w:val="clear" w:color="auto" w:fill="FFFFFF" w:themeFill="background1"/>
          </w:tcPr>
          <w:p w14:paraId="5BFAC946" w14:textId="7AE551C0" w:rsidR="0041308A" w:rsidRPr="006776F0" w:rsidRDefault="0041308A" w:rsidP="0041308A">
            <w:pPr>
              <w:pStyle w:val="CellBody"/>
              <w:jc w:val="center"/>
            </w:pPr>
            <w:r>
              <w:t>87.50%</w:t>
            </w:r>
          </w:p>
        </w:tc>
        <w:tc>
          <w:tcPr>
            <w:tcW w:w="1131" w:type="dxa"/>
            <w:shd w:val="clear" w:color="auto" w:fill="FFFFFF" w:themeFill="background1"/>
          </w:tcPr>
          <w:p w14:paraId="3F0874C5" w14:textId="5DB7D135" w:rsidR="0041308A" w:rsidRPr="006776F0" w:rsidRDefault="0041308A" w:rsidP="0041308A">
            <w:pPr>
              <w:pStyle w:val="CellBody"/>
              <w:jc w:val="center"/>
            </w:pPr>
            <w:r>
              <w:t>93.75%</w:t>
            </w:r>
          </w:p>
        </w:tc>
        <w:tc>
          <w:tcPr>
            <w:tcW w:w="1132" w:type="dxa"/>
            <w:shd w:val="clear" w:color="auto" w:fill="FFFFFF" w:themeFill="background1"/>
          </w:tcPr>
          <w:p w14:paraId="42748A73" w14:textId="0A55CE60" w:rsidR="0041308A" w:rsidRPr="006776F0" w:rsidRDefault="0041308A" w:rsidP="0041308A">
            <w:pPr>
              <w:pStyle w:val="CellBody"/>
              <w:jc w:val="center"/>
            </w:pPr>
            <w:r>
              <w:t>96.875%</w:t>
            </w:r>
          </w:p>
        </w:tc>
        <w:tc>
          <w:tcPr>
            <w:tcW w:w="1093" w:type="dxa"/>
            <w:shd w:val="clear" w:color="auto" w:fill="FFFFFF" w:themeFill="background1"/>
          </w:tcPr>
          <w:p w14:paraId="0BF0324D" w14:textId="0951E30D" w:rsidR="0041308A" w:rsidRPr="006776F0" w:rsidRDefault="0041308A" w:rsidP="0041308A">
            <w:pPr>
              <w:pStyle w:val="CellBody"/>
              <w:jc w:val="center"/>
            </w:pPr>
            <w:r>
              <w:t>98.4375%</w:t>
            </w:r>
          </w:p>
        </w:tc>
        <w:tc>
          <w:tcPr>
            <w:tcW w:w="1170" w:type="dxa"/>
            <w:shd w:val="clear" w:color="auto" w:fill="FFFFFF" w:themeFill="background1"/>
          </w:tcPr>
          <w:p w14:paraId="18C66341" w14:textId="5034414C" w:rsidR="0041308A" w:rsidRPr="006776F0" w:rsidRDefault="0041308A" w:rsidP="0041308A">
            <w:pPr>
              <w:pStyle w:val="CellBody"/>
              <w:jc w:val="center"/>
            </w:pPr>
            <w:r>
              <w:t>99.21875%</w:t>
            </w:r>
          </w:p>
        </w:tc>
      </w:tr>
    </w:tbl>
    <w:p w14:paraId="164BBBB3" w14:textId="77777777" w:rsidR="00302EA2" w:rsidRDefault="00302EA2" w:rsidP="00302EA2">
      <w:pPr>
        <w:rPr>
          <w:rFonts w:asciiTheme="majorHAnsi" w:hAnsiTheme="majorHAnsi"/>
        </w:rPr>
      </w:pPr>
    </w:p>
    <w:p w14:paraId="66C5CBFE" w14:textId="2008B59F" w:rsidR="00907287" w:rsidRPr="00476AD6" w:rsidRDefault="00476AD6" w:rsidP="00476AD6">
      <w:pPr>
        <w:pStyle w:val="Heading2"/>
      </w:pPr>
      <w:bookmarkStart w:id="281" w:name="_Toc506190490"/>
      <w:r w:rsidRPr="00476AD6">
        <w:lastRenderedPageBreak/>
        <w:t>Fault Injection</w:t>
      </w:r>
      <w:bookmarkEnd w:id="281"/>
    </w:p>
    <w:p w14:paraId="4D2FC7E8" w14:textId="769CBF5A" w:rsidR="00907287" w:rsidRPr="00907287" w:rsidRDefault="00907287" w:rsidP="00EC1B2B">
      <w:pPr>
        <w:pStyle w:val="Body"/>
      </w:pPr>
      <w:r w:rsidRPr="00907287">
        <w:t xml:space="preserve">Error injection capabilities are available to be exercised on the silicon that expresses Netspeed IP. </w:t>
      </w:r>
      <w:r>
        <w:t>They are</w:t>
      </w:r>
      <w:r w:rsidRPr="00907287">
        <w:t xml:space="preserve"> available for RAM</w:t>
      </w:r>
      <w:r>
        <w:t>-</w:t>
      </w:r>
      <w:r w:rsidRPr="00907287">
        <w:t>based structures, which will be expanded in future to large flop</w:t>
      </w:r>
      <w:r>
        <w:t>-</w:t>
      </w:r>
      <w:r w:rsidRPr="00907287">
        <w:t>based structures.</w:t>
      </w:r>
    </w:p>
    <w:p w14:paraId="3D14FA0E" w14:textId="265DA810" w:rsidR="00907287" w:rsidRPr="00907287" w:rsidRDefault="00907287" w:rsidP="005248C2">
      <w:pPr>
        <w:pStyle w:val="Heading2"/>
      </w:pPr>
      <w:bookmarkStart w:id="282" w:name="_Toc506190491"/>
      <w:r w:rsidRPr="00907287">
        <w:t>FMEDA</w:t>
      </w:r>
      <w:bookmarkEnd w:id="282"/>
    </w:p>
    <w:p w14:paraId="68C9BEB4" w14:textId="3E9F5109" w:rsidR="00907287" w:rsidRPr="00907287" w:rsidRDefault="00907287" w:rsidP="00EC1B2B">
      <w:pPr>
        <w:pStyle w:val="Body"/>
      </w:pPr>
      <w:r w:rsidRPr="00907287">
        <w:t xml:space="preserve">FMEDA analytical analysis </w:t>
      </w:r>
      <w:r w:rsidR="005061C0">
        <w:t xml:space="preserve">is </w:t>
      </w:r>
      <w:r w:rsidRPr="00907287">
        <w:t>done qualitatively at this stage. The results are documented in a separate file.</w:t>
      </w:r>
    </w:p>
    <w:p w14:paraId="1EA5F482" w14:textId="510FA71F" w:rsidR="00907287" w:rsidRPr="00907287" w:rsidRDefault="00907287" w:rsidP="00EC1B2B">
      <w:pPr>
        <w:pStyle w:val="Body"/>
      </w:pPr>
      <w:r w:rsidRPr="00907287">
        <w:t>Fault coverage measurement and validation is expected to be done in the near future using commercial EDA tools.</w:t>
      </w:r>
    </w:p>
    <w:p w14:paraId="5FA1CF07" w14:textId="166A2808" w:rsidR="00907287" w:rsidRPr="00907287" w:rsidRDefault="00907287" w:rsidP="005248C2">
      <w:pPr>
        <w:pStyle w:val="Heading2"/>
      </w:pPr>
      <w:bookmarkStart w:id="283" w:name="_Toc506190492"/>
      <w:r w:rsidRPr="00907287">
        <w:t>DFA</w:t>
      </w:r>
      <w:bookmarkEnd w:id="283"/>
    </w:p>
    <w:p w14:paraId="726C84B6" w14:textId="53391883" w:rsidR="00302EA2" w:rsidRDefault="005061C0" w:rsidP="00EC1B2B">
      <w:pPr>
        <w:pStyle w:val="Body"/>
      </w:pPr>
      <w:r>
        <w:t>DFA is d</w:t>
      </w:r>
      <w:r w:rsidR="00907287" w:rsidRPr="00907287">
        <w:t>ocumented in a separate file.</w:t>
      </w:r>
    </w:p>
    <w:p w14:paraId="214DDF33" w14:textId="77777777" w:rsidR="00302EA2" w:rsidRDefault="00302EA2" w:rsidP="0052085D"/>
    <w:p w14:paraId="4AED50A7" w14:textId="77777777" w:rsidR="00302EA2" w:rsidRPr="0052085D" w:rsidRDefault="00302EA2" w:rsidP="0052085D"/>
    <w:p w14:paraId="257921B5" w14:textId="77777777" w:rsidR="008D6ABF" w:rsidRDefault="008D6ABF" w:rsidP="008D6ABF">
      <w:pPr>
        <w:rPr>
          <w:rFonts w:asciiTheme="majorHAnsi" w:hAnsiTheme="majorHAnsi"/>
        </w:rPr>
      </w:pPr>
    </w:p>
    <w:p w14:paraId="6388056E" w14:textId="10102BBB" w:rsidR="008D6ABF" w:rsidRPr="00C7536B" w:rsidRDefault="008D6ABF" w:rsidP="008D6ABF">
      <w:pPr>
        <w:pStyle w:val="Heading1"/>
      </w:pPr>
      <w:bookmarkStart w:id="284" w:name="_Toc506190493"/>
      <w:r>
        <w:lastRenderedPageBreak/>
        <w:t>Terminology</w:t>
      </w:r>
      <w:bookmarkEnd w:id="284"/>
    </w:p>
    <w:p w14:paraId="214C5A54" w14:textId="14F127D0" w:rsidR="008D6ABF" w:rsidRDefault="00CF5A61" w:rsidP="005248C2">
      <w:pPr>
        <w:pStyle w:val="StyleCaptionCentered"/>
        <w:rPr>
          <w:rFonts w:asciiTheme="majorHAnsi" w:hAnsiTheme="majorHAnsi"/>
        </w:rPr>
      </w:pPr>
      <w:bookmarkStart w:id="285" w:name="_Toc506190525"/>
      <w:r>
        <w:t xml:space="preserve">Table </w:t>
      </w:r>
      <w:fldSimple w:instr=" SEQ Table \* ARABIC ">
        <w:r w:rsidR="00865650">
          <w:rPr>
            <w:noProof/>
          </w:rPr>
          <w:t>6</w:t>
        </w:r>
      </w:fldSimple>
      <w:r>
        <w:t xml:space="preserve"> Terms and Definitions</w:t>
      </w:r>
      <w:bookmarkEnd w:id="285"/>
    </w:p>
    <w:tbl>
      <w:tblPr>
        <w:tblStyle w:val="TableGrid"/>
        <w:tblW w:w="9805" w:type="dxa"/>
        <w:tblLook w:val="04A0" w:firstRow="1" w:lastRow="0" w:firstColumn="1" w:lastColumn="0" w:noHBand="0" w:noVBand="1"/>
      </w:tblPr>
      <w:tblGrid>
        <w:gridCol w:w="1435"/>
        <w:gridCol w:w="8370"/>
      </w:tblGrid>
      <w:tr w:rsidR="00CF5A61" w:rsidRPr="006776F0" w14:paraId="77687DDB" w14:textId="77777777" w:rsidTr="005248C2">
        <w:tc>
          <w:tcPr>
            <w:tcW w:w="1435" w:type="dxa"/>
          </w:tcPr>
          <w:p w14:paraId="1C6123F5" w14:textId="77777777" w:rsidR="00CF5A61" w:rsidRPr="006776F0" w:rsidRDefault="00CF5A61" w:rsidP="001C1F70">
            <w:pPr>
              <w:rPr>
                <w:rFonts w:ascii="Palatino Linotype" w:hAnsi="Palatino Linotype"/>
                <w:b/>
                <w:sz w:val="20"/>
                <w:szCs w:val="20"/>
              </w:rPr>
            </w:pPr>
            <w:r>
              <w:rPr>
                <w:rFonts w:ascii="Palatino Linotype" w:hAnsi="Palatino Linotype"/>
                <w:b/>
                <w:sz w:val="20"/>
                <w:szCs w:val="20"/>
              </w:rPr>
              <w:t>Code</w:t>
            </w:r>
          </w:p>
        </w:tc>
        <w:tc>
          <w:tcPr>
            <w:tcW w:w="8370" w:type="dxa"/>
          </w:tcPr>
          <w:p w14:paraId="6F1AEFA5" w14:textId="77777777" w:rsidR="00CF5A61" w:rsidRPr="006776F0" w:rsidRDefault="00CF5A61" w:rsidP="001C1F70">
            <w:pPr>
              <w:rPr>
                <w:rFonts w:ascii="Palatino Linotype" w:hAnsi="Palatino Linotype"/>
                <w:b/>
                <w:sz w:val="20"/>
                <w:szCs w:val="20"/>
              </w:rPr>
            </w:pPr>
            <w:r>
              <w:rPr>
                <w:rFonts w:ascii="Palatino Linotype" w:hAnsi="Palatino Linotype"/>
                <w:b/>
                <w:sz w:val="20"/>
                <w:szCs w:val="20"/>
              </w:rPr>
              <w:t>Verification Method</w:t>
            </w:r>
          </w:p>
        </w:tc>
      </w:tr>
      <w:tr w:rsidR="00CF5A61" w:rsidRPr="006776F0" w14:paraId="75E42949" w14:textId="77777777" w:rsidTr="005248C2">
        <w:tc>
          <w:tcPr>
            <w:tcW w:w="1435" w:type="dxa"/>
          </w:tcPr>
          <w:p w14:paraId="4BACECAD" w14:textId="23E1CDF7" w:rsidR="00CF5A61" w:rsidRPr="001C3408" w:rsidRDefault="00CF5A61" w:rsidP="004F4EC7">
            <w:r>
              <w:t>Agent</w:t>
            </w:r>
          </w:p>
        </w:tc>
        <w:tc>
          <w:tcPr>
            <w:tcW w:w="8370" w:type="dxa"/>
          </w:tcPr>
          <w:p w14:paraId="657C8AC2" w14:textId="28A7300F" w:rsidR="00CF5A61" w:rsidRPr="006776F0" w:rsidRDefault="00CF5A61">
            <w:r>
              <w:t>Modules in NoC that handle specific functions, such as coherency</w:t>
            </w:r>
          </w:p>
        </w:tc>
      </w:tr>
      <w:tr w:rsidR="00CF5A61" w:rsidRPr="006776F0" w14:paraId="5AA24672" w14:textId="77777777" w:rsidTr="005248C2">
        <w:tc>
          <w:tcPr>
            <w:tcW w:w="1435" w:type="dxa"/>
          </w:tcPr>
          <w:p w14:paraId="4D10DC8A" w14:textId="30EB7330" w:rsidR="00CF5A61" w:rsidRPr="001C3408" w:rsidRDefault="00CF5A61" w:rsidP="004F4EC7">
            <w:r>
              <w:t>ASIL</w:t>
            </w:r>
          </w:p>
        </w:tc>
        <w:tc>
          <w:tcPr>
            <w:tcW w:w="8370" w:type="dxa"/>
          </w:tcPr>
          <w:p w14:paraId="0AEA53EC" w14:textId="53AEB3B4" w:rsidR="00CF5A61" w:rsidRPr="006776F0" w:rsidRDefault="00CF5A61">
            <w:r>
              <w:t>Automotive Safety Integrity Level</w:t>
            </w:r>
          </w:p>
        </w:tc>
      </w:tr>
      <w:tr w:rsidR="00CF5A61" w:rsidRPr="006776F0" w14:paraId="0081C4E6" w14:textId="77777777" w:rsidTr="005248C2">
        <w:tc>
          <w:tcPr>
            <w:tcW w:w="1435" w:type="dxa"/>
          </w:tcPr>
          <w:p w14:paraId="1E7568B8" w14:textId="7030F43A" w:rsidR="00CF5A61" w:rsidRPr="001C3408" w:rsidRDefault="00CF5A61" w:rsidP="004F4EC7">
            <w:r>
              <w:t>Coherency</w:t>
            </w:r>
          </w:p>
        </w:tc>
        <w:tc>
          <w:tcPr>
            <w:tcW w:w="8370" w:type="dxa"/>
          </w:tcPr>
          <w:p w14:paraId="26680B2F" w14:textId="21164E3B" w:rsidR="00CF5A61" w:rsidRPr="006776F0" w:rsidRDefault="00CF5A61">
            <w:r>
              <w:t>Rules to ensure the data sharing and ordering rule integrity is ensured</w:t>
            </w:r>
          </w:p>
        </w:tc>
      </w:tr>
      <w:tr w:rsidR="00CF5A61" w:rsidRPr="006776F0" w14:paraId="78EF7815" w14:textId="77777777" w:rsidTr="005248C2">
        <w:tc>
          <w:tcPr>
            <w:tcW w:w="1435" w:type="dxa"/>
          </w:tcPr>
          <w:p w14:paraId="0D6B4F39" w14:textId="6FC3FC55" w:rsidR="00CF5A61" w:rsidRPr="001C3408" w:rsidRDefault="00CF5A61" w:rsidP="004F4EC7">
            <w:r>
              <w:t>CPU</w:t>
            </w:r>
          </w:p>
        </w:tc>
        <w:tc>
          <w:tcPr>
            <w:tcW w:w="8370" w:type="dxa"/>
          </w:tcPr>
          <w:p w14:paraId="4F39D6BA" w14:textId="4CB42CFC" w:rsidR="00CF5A61" w:rsidRPr="006776F0" w:rsidRDefault="00CF5A61">
            <w:r>
              <w:t>Central Processing Unit</w:t>
            </w:r>
          </w:p>
        </w:tc>
      </w:tr>
      <w:tr w:rsidR="00CF5A61" w:rsidRPr="006776F0" w14:paraId="586E06A2" w14:textId="77777777" w:rsidTr="005248C2">
        <w:tc>
          <w:tcPr>
            <w:tcW w:w="1435" w:type="dxa"/>
          </w:tcPr>
          <w:p w14:paraId="15DEA7A8" w14:textId="372E8CCC" w:rsidR="00CF5A61" w:rsidRPr="001C3408" w:rsidRDefault="00CF5A61" w:rsidP="004F4EC7">
            <w:r>
              <w:t>ECC</w:t>
            </w:r>
          </w:p>
        </w:tc>
        <w:tc>
          <w:tcPr>
            <w:tcW w:w="8370" w:type="dxa"/>
          </w:tcPr>
          <w:p w14:paraId="3D614A59" w14:textId="0FDC525E" w:rsidR="00CF5A61" w:rsidRPr="006776F0" w:rsidRDefault="00CF5A61">
            <w:r>
              <w:t>Error correction code</w:t>
            </w:r>
          </w:p>
        </w:tc>
      </w:tr>
      <w:tr w:rsidR="00CF5A61" w:rsidRPr="006776F0" w14:paraId="1A3F49CC" w14:textId="77777777" w:rsidTr="005248C2">
        <w:tc>
          <w:tcPr>
            <w:tcW w:w="1435" w:type="dxa"/>
          </w:tcPr>
          <w:p w14:paraId="10014793" w14:textId="125094FA" w:rsidR="00CF5A61" w:rsidRPr="001C3408" w:rsidRDefault="00CF5A61" w:rsidP="004F4EC7">
            <w:r>
              <w:t>EDA Tools</w:t>
            </w:r>
          </w:p>
        </w:tc>
        <w:tc>
          <w:tcPr>
            <w:tcW w:w="8370" w:type="dxa"/>
          </w:tcPr>
          <w:p w14:paraId="1CE1B73C" w14:textId="386FF078" w:rsidR="00CF5A61" w:rsidRPr="006776F0" w:rsidRDefault="00CF5A61">
            <w:r>
              <w:t>Tools used in the semiconductor design flow</w:t>
            </w:r>
          </w:p>
        </w:tc>
      </w:tr>
      <w:tr w:rsidR="00CF5A61" w:rsidRPr="006776F0" w14:paraId="6803153A" w14:textId="77777777" w:rsidTr="005248C2">
        <w:tc>
          <w:tcPr>
            <w:tcW w:w="1435" w:type="dxa"/>
          </w:tcPr>
          <w:p w14:paraId="08FED827" w14:textId="39690788" w:rsidR="00CF5A61" w:rsidRPr="001C3408" w:rsidRDefault="00CF5A61" w:rsidP="004F4EC7">
            <w:r>
              <w:t>FMEDA</w:t>
            </w:r>
          </w:p>
        </w:tc>
        <w:tc>
          <w:tcPr>
            <w:tcW w:w="8370" w:type="dxa"/>
          </w:tcPr>
          <w:p w14:paraId="0D2538DC" w14:textId="0D52C161" w:rsidR="00CF5A61" w:rsidRPr="006776F0" w:rsidRDefault="00CF5A61">
            <w:r>
              <w:t>Failure modes, effects, and diagnostic analysis</w:t>
            </w:r>
          </w:p>
        </w:tc>
      </w:tr>
      <w:tr w:rsidR="00CF5A61" w:rsidRPr="006776F0" w14:paraId="1A7058CB" w14:textId="77777777" w:rsidTr="005248C2">
        <w:tc>
          <w:tcPr>
            <w:tcW w:w="1435" w:type="dxa"/>
          </w:tcPr>
          <w:p w14:paraId="595252F2" w14:textId="3AD158F7" w:rsidR="00CF5A61" w:rsidRPr="001C3408" w:rsidRDefault="00CF5A61" w:rsidP="004F4EC7">
            <w:r>
              <w:t>IP</w:t>
            </w:r>
          </w:p>
        </w:tc>
        <w:tc>
          <w:tcPr>
            <w:tcW w:w="8370" w:type="dxa"/>
          </w:tcPr>
          <w:p w14:paraId="5EE88CD9" w14:textId="0C4ED473" w:rsidR="00CF5A61" w:rsidRPr="006776F0" w:rsidRDefault="00CF5A61">
            <w:r>
              <w:t>Intellectual property: RTL design and related collateral</w:t>
            </w:r>
          </w:p>
        </w:tc>
      </w:tr>
      <w:tr w:rsidR="00CF5A61" w:rsidRPr="006776F0" w14:paraId="11A19B76" w14:textId="77777777" w:rsidTr="005248C2">
        <w:tc>
          <w:tcPr>
            <w:tcW w:w="1435" w:type="dxa"/>
          </w:tcPr>
          <w:p w14:paraId="630B362A" w14:textId="4738F5A7" w:rsidR="00CF5A61" w:rsidRPr="001C3408" w:rsidRDefault="00CF5A61" w:rsidP="005248C2">
            <w:pPr>
              <w:rPr>
                <w:rFonts w:ascii="Palatino Linotype" w:hAnsi="Palatino Linotype"/>
                <w:sz w:val="20"/>
                <w:szCs w:val="20"/>
              </w:rPr>
            </w:pPr>
            <w:r>
              <w:t>IPXACT</w:t>
            </w:r>
          </w:p>
        </w:tc>
        <w:tc>
          <w:tcPr>
            <w:tcW w:w="8370" w:type="dxa"/>
          </w:tcPr>
          <w:p w14:paraId="21CEB279" w14:textId="6F34D225" w:rsidR="00CF5A61" w:rsidRPr="006776F0" w:rsidRDefault="00CF5A61" w:rsidP="004F4EC7">
            <w:pPr>
              <w:rPr>
                <w:rFonts w:ascii="Palatino Linotype" w:hAnsi="Palatino Linotype"/>
                <w:sz w:val="20"/>
                <w:szCs w:val="20"/>
              </w:rPr>
            </w:pPr>
            <w:r>
              <w:t>Industry standard format used to express interfaces between modules and other information needed to integrate IP modules</w:t>
            </w:r>
          </w:p>
        </w:tc>
      </w:tr>
      <w:tr w:rsidR="00CF5A61" w:rsidRPr="006776F0" w14:paraId="78B0EEBC" w14:textId="77777777" w:rsidTr="005248C2">
        <w:tc>
          <w:tcPr>
            <w:tcW w:w="1435" w:type="dxa"/>
          </w:tcPr>
          <w:p w14:paraId="246FD972" w14:textId="36C3A5CC" w:rsidR="00CF5A61" w:rsidRDefault="00CF5A61" w:rsidP="005248C2">
            <w:r>
              <w:t>ISO</w:t>
            </w:r>
          </w:p>
        </w:tc>
        <w:tc>
          <w:tcPr>
            <w:tcW w:w="8370" w:type="dxa"/>
          </w:tcPr>
          <w:p w14:paraId="71F5AB13" w14:textId="0ABC548F" w:rsidR="00CF5A61" w:rsidRDefault="00CF5A61" w:rsidP="004F4EC7">
            <w:r>
              <w:t>International Standard Organization</w:t>
            </w:r>
          </w:p>
        </w:tc>
      </w:tr>
      <w:tr w:rsidR="00CF5A61" w:rsidRPr="006776F0" w14:paraId="43B39A57" w14:textId="77777777" w:rsidTr="005248C2">
        <w:tc>
          <w:tcPr>
            <w:tcW w:w="1435" w:type="dxa"/>
          </w:tcPr>
          <w:p w14:paraId="435ECDB6" w14:textId="52A7B562" w:rsidR="00CF5A61" w:rsidRDefault="00CF5A61" w:rsidP="005248C2">
            <w:r>
              <w:t xml:space="preserve">LLC Last </w:t>
            </w:r>
            <w:r w:rsidR="00041819">
              <w:t>L</w:t>
            </w:r>
            <w:r>
              <w:t xml:space="preserve">evel </w:t>
            </w:r>
            <w:r w:rsidR="00041819">
              <w:t>C</w:t>
            </w:r>
            <w:r>
              <w:t>ache</w:t>
            </w:r>
          </w:p>
        </w:tc>
        <w:tc>
          <w:tcPr>
            <w:tcW w:w="8370" w:type="dxa"/>
          </w:tcPr>
          <w:p w14:paraId="27069CA1" w14:textId="7057FA51" w:rsidR="00CF5A61" w:rsidRDefault="00CF5A61" w:rsidP="004F4EC7">
            <w:r>
              <w:t xml:space="preserve"> Cache subsystem that connect to the memory</w:t>
            </w:r>
          </w:p>
        </w:tc>
      </w:tr>
      <w:tr w:rsidR="00CF5A61" w:rsidRPr="006776F0" w14:paraId="7A7B147D" w14:textId="77777777" w:rsidTr="005248C2">
        <w:tc>
          <w:tcPr>
            <w:tcW w:w="1435" w:type="dxa"/>
          </w:tcPr>
          <w:p w14:paraId="1A00CFD1" w14:textId="5ECDEFCD" w:rsidR="00CF5A61" w:rsidRDefault="00CF5A61" w:rsidP="005248C2">
            <w:r>
              <w:t>Master Bridge</w:t>
            </w:r>
          </w:p>
        </w:tc>
        <w:tc>
          <w:tcPr>
            <w:tcW w:w="8370" w:type="dxa"/>
          </w:tcPr>
          <w:p w14:paraId="2C314D9C" w14:textId="1D7576FF" w:rsidR="00CF5A61" w:rsidRDefault="00CF5A61" w:rsidP="004F4EC7">
            <w:r>
              <w:t>Connection of the master modules in a SoC to NetSpeed NoC</w:t>
            </w:r>
          </w:p>
        </w:tc>
      </w:tr>
      <w:tr w:rsidR="00CF5A61" w:rsidRPr="006776F0" w14:paraId="44172E10" w14:textId="77777777" w:rsidTr="005248C2">
        <w:tc>
          <w:tcPr>
            <w:tcW w:w="1435" w:type="dxa"/>
          </w:tcPr>
          <w:p w14:paraId="6BE8A603" w14:textId="484EF161" w:rsidR="00CF5A61" w:rsidRDefault="00CF5A61" w:rsidP="005248C2">
            <w:r>
              <w:t>NoC</w:t>
            </w:r>
          </w:p>
        </w:tc>
        <w:tc>
          <w:tcPr>
            <w:tcW w:w="8370" w:type="dxa"/>
          </w:tcPr>
          <w:p w14:paraId="5735C018" w14:textId="178F00B7" w:rsidR="00CF5A61" w:rsidRDefault="00CF5A61" w:rsidP="004F4EC7">
            <w:r>
              <w:t>Network on a Chip</w:t>
            </w:r>
          </w:p>
        </w:tc>
      </w:tr>
      <w:tr w:rsidR="00CF5A61" w:rsidRPr="006776F0" w14:paraId="2F44FB23" w14:textId="77777777" w:rsidTr="005248C2">
        <w:tc>
          <w:tcPr>
            <w:tcW w:w="1435" w:type="dxa"/>
          </w:tcPr>
          <w:p w14:paraId="24311902" w14:textId="046343A9" w:rsidR="00CF5A61" w:rsidRDefault="00CF5A61" w:rsidP="005248C2">
            <w:r>
              <w:t>NocStudio</w:t>
            </w:r>
          </w:p>
        </w:tc>
        <w:tc>
          <w:tcPr>
            <w:tcW w:w="8370" w:type="dxa"/>
          </w:tcPr>
          <w:p w14:paraId="0A991EF3" w14:textId="6F276AFB" w:rsidR="00CF5A61" w:rsidRDefault="00CF5A61" w:rsidP="004F4EC7">
            <w:r>
              <w:t>Software tool infrastructure for NetSpeed IP</w:t>
            </w:r>
          </w:p>
        </w:tc>
      </w:tr>
      <w:tr w:rsidR="00CF5A61" w:rsidRPr="006776F0" w14:paraId="1B83AD49" w14:textId="77777777" w:rsidTr="005248C2">
        <w:tc>
          <w:tcPr>
            <w:tcW w:w="1435" w:type="dxa"/>
          </w:tcPr>
          <w:p w14:paraId="5742FC4F" w14:textId="259B956D" w:rsidR="00CF5A61" w:rsidRDefault="00CF5A61" w:rsidP="005248C2">
            <w:r>
              <w:t>QA</w:t>
            </w:r>
          </w:p>
        </w:tc>
        <w:tc>
          <w:tcPr>
            <w:tcW w:w="8370" w:type="dxa"/>
          </w:tcPr>
          <w:p w14:paraId="3FD64E39" w14:textId="5CC02A26" w:rsidR="00CF5A61" w:rsidRDefault="00CF5A61" w:rsidP="004F4EC7">
            <w:r>
              <w:t>Quality assurance</w:t>
            </w:r>
          </w:p>
        </w:tc>
      </w:tr>
      <w:tr w:rsidR="00CF5A61" w:rsidRPr="006776F0" w14:paraId="0E791F81" w14:textId="77777777" w:rsidTr="005248C2">
        <w:tc>
          <w:tcPr>
            <w:tcW w:w="1435" w:type="dxa"/>
          </w:tcPr>
          <w:p w14:paraId="5BC2362C" w14:textId="57BA5441" w:rsidR="00CF5A61" w:rsidRDefault="00CF5A61" w:rsidP="005248C2">
            <w:r>
              <w:t>Router</w:t>
            </w:r>
          </w:p>
        </w:tc>
        <w:tc>
          <w:tcPr>
            <w:tcW w:w="8370" w:type="dxa"/>
          </w:tcPr>
          <w:p w14:paraId="44A52494" w14:textId="223F2AE4" w:rsidR="00CF5A61" w:rsidRDefault="00CF5A61" w:rsidP="004F4EC7">
            <w:r>
              <w:t>Modules in NoC that handle decisions on the path to transfer packets in the NoC</w:t>
            </w:r>
          </w:p>
        </w:tc>
      </w:tr>
      <w:tr w:rsidR="00CF5A61" w:rsidRPr="006776F0" w14:paraId="3759D003" w14:textId="77777777" w:rsidTr="005248C2">
        <w:tc>
          <w:tcPr>
            <w:tcW w:w="1435" w:type="dxa"/>
          </w:tcPr>
          <w:p w14:paraId="06DFEEB7" w14:textId="0B8DE699" w:rsidR="00CF5A61" w:rsidRDefault="00CF5A61" w:rsidP="005248C2">
            <w:r>
              <w:t>Slave Bridge</w:t>
            </w:r>
          </w:p>
        </w:tc>
        <w:tc>
          <w:tcPr>
            <w:tcW w:w="8370" w:type="dxa"/>
          </w:tcPr>
          <w:p w14:paraId="57D59249" w14:textId="5DD43773" w:rsidR="00CF5A61" w:rsidRDefault="00CF5A61" w:rsidP="004F4EC7">
            <w:r>
              <w:t>Connection of the slave modules in a SoC to NetSpeed NoC</w:t>
            </w:r>
          </w:p>
        </w:tc>
      </w:tr>
      <w:tr w:rsidR="00CF5A61" w:rsidRPr="006776F0" w14:paraId="0549CF6B" w14:textId="77777777" w:rsidTr="005248C2">
        <w:tc>
          <w:tcPr>
            <w:tcW w:w="1435" w:type="dxa"/>
          </w:tcPr>
          <w:p w14:paraId="5ED5F59A" w14:textId="7BA6E202" w:rsidR="00CF5A61" w:rsidRDefault="00CF5A61" w:rsidP="005248C2">
            <w:r>
              <w:t>SoC</w:t>
            </w:r>
          </w:p>
        </w:tc>
        <w:tc>
          <w:tcPr>
            <w:tcW w:w="8370" w:type="dxa"/>
          </w:tcPr>
          <w:p w14:paraId="513BFC45" w14:textId="4C395206" w:rsidR="00CF5A61" w:rsidRDefault="00CF5A61" w:rsidP="004F4EC7">
            <w:r>
              <w:t>System on a Chip</w:t>
            </w:r>
          </w:p>
        </w:tc>
      </w:tr>
      <w:tr w:rsidR="00CF5A61" w:rsidRPr="006776F0" w14:paraId="12681C72" w14:textId="77777777" w:rsidTr="005248C2">
        <w:tc>
          <w:tcPr>
            <w:tcW w:w="1435" w:type="dxa"/>
          </w:tcPr>
          <w:p w14:paraId="11B4C5AE" w14:textId="3F180A65" w:rsidR="00CF5A61" w:rsidRDefault="00CF5A61" w:rsidP="005248C2">
            <w:r>
              <w:t>V &amp; V</w:t>
            </w:r>
          </w:p>
        </w:tc>
        <w:tc>
          <w:tcPr>
            <w:tcW w:w="8370" w:type="dxa"/>
          </w:tcPr>
          <w:p w14:paraId="5F10610D" w14:textId="18539B63" w:rsidR="00CF5A61" w:rsidRDefault="00CF5A61" w:rsidP="004F4EC7">
            <w:r>
              <w:t>Verification and Validation</w:t>
            </w:r>
          </w:p>
        </w:tc>
      </w:tr>
      <w:tr w:rsidR="00CF5A61" w:rsidRPr="006776F0" w14:paraId="32DA9ED7" w14:textId="77777777" w:rsidTr="005248C2">
        <w:tc>
          <w:tcPr>
            <w:tcW w:w="1435" w:type="dxa"/>
          </w:tcPr>
          <w:p w14:paraId="233C6BBE" w14:textId="080C7D0B" w:rsidR="00CF5A61" w:rsidRDefault="00CF5A61" w:rsidP="005248C2">
            <w:r>
              <w:t>Validation</w:t>
            </w:r>
          </w:p>
        </w:tc>
        <w:tc>
          <w:tcPr>
            <w:tcW w:w="8370" w:type="dxa"/>
          </w:tcPr>
          <w:p w14:paraId="5FFE1E3B" w14:textId="6225C7CA" w:rsidR="00CF5A61" w:rsidRDefault="00CF5A61" w:rsidP="004F4EC7">
            <w:r>
              <w:t>Testing to ensure Implementation works in a higher level use case</w:t>
            </w:r>
          </w:p>
        </w:tc>
      </w:tr>
      <w:tr w:rsidR="00CF5A61" w:rsidRPr="006776F0" w14:paraId="70BC6961" w14:textId="77777777" w:rsidTr="005248C2">
        <w:tc>
          <w:tcPr>
            <w:tcW w:w="1435" w:type="dxa"/>
          </w:tcPr>
          <w:p w14:paraId="20BDCE5D" w14:textId="0723A108" w:rsidR="00CF5A61" w:rsidRDefault="00CF5A61" w:rsidP="005248C2">
            <w:r>
              <w:lastRenderedPageBreak/>
              <w:t>Verification</w:t>
            </w:r>
          </w:p>
        </w:tc>
        <w:tc>
          <w:tcPr>
            <w:tcW w:w="8370" w:type="dxa"/>
          </w:tcPr>
          <w:p w14:paraId="2CA27DAF" w14:textId="7CE56DDE" w:rsidR="00CF5A61" w:rsidRDefault="00CF5A61" w:rsidP="004F4EC7">
            <w:r>
              <w:t>Testing to ensure implementation follows Specification</w:t>
            </w:r>
          </w:p>
        </w:tc>
      </w:tr>
      <w:tr w:rsidR="00CF5A61" w:rsidRPr="006776F0" w14:paraId="7FD62609" w14:textId="77777777" w:rsidTr="005248C2">
        <w:tc>
          <w:tcPr>
            <w:tcW w:w="1435" w:type="dxa"/>
          </w:tcPr>
          <w:p w14:paraId="4BD458A4" w14:textId="557E212D" w:rsidR="00CF5A61" w:rsidRDefault="00CF5A61" w:rsidP="005248C2">
            <w:r>
              <w:t>Virtual Circuit</w:t>
            </w:r>
          </w:p>
        </w:tc>
        <w:tc>
          <w:tcPr>
            <w:tcW w:w="8370" w:type="dxa"/>
          </w:tcPr>
          <w:p w14:paraId="2C597B26" w14:textId="62CBA991" w:rsidR="00CF5A61" w:rsidRDefault="00CF5A61" w:rsidP="004F4EC7">
            <w:r>
              <w:t>Logical path between two end points in the NoC</w:t>
            </w:r>
          </w:p>
        </w:tc>
      </w:tr>
    </w:tbl>
    <w:p w14:paraId="5CB64231" w14:textId="366612C5" w:rsidR="008D6ABF" w:rsidRDefault="008D6ABF" w:rsidP="008D6ABF">
      <w:pPr>
        <w:rPr>
          <w:rFonts w:asciiTheme="majorHAnsi" w:hAnsiTheme="majorHAnsi"/>
        </w:rPr>
      </w:pPr>
    </w:p>
    <w:p w14:paraId="1580E208" w14:textId="77777777" w:rsidR="008D6ABF" w:rsidRDefault="008D6ABF" w:rsidP="008D6ABF">
      <w:pPr>
        <w:rPr>
          <w:rFonts w:asciiTheme="majorHAnsi" w:hAnsiTheme="majorHAnsi"/>
        </w:rPr>
      </w:pPr>
    </w:p>
    <w:p w14:paraId="06169F66" w14:textId="75938140" w:rsidR="00702603" w:rsidRDefault="00702603" w:rsidP="00702603">
      <w:pPr>
        <w:spacing w:after="0"/>
        <w:jc w:val="center"/>
        <w:rPr>
          <w:rFonts w:asciiTheme="majorHAnsi" w:hAnsiTheme="majorHAnsi"/>
        </w:rPr>
      </w:pPr>
    </w:p>
    <w:p w14:paraId="36D2592E" w14:textId="7FB993E6" w:rsidR="008D6ABF" w:rsidRDefault="008D6ABF">
      <w:pPr>
        <w:rPr>
          <w:rFonts w:asciiTheme="majorHAnsi" w:hAnsiTheme="majorHAnsi"/>
        </w:rPr>
      </w:pPr>
      <w:r>
        <w:rPr>
          <w:rFonts w:asciiTheme="majorHAnsi" w:hAnsiTheme="majorHAnsi"/>
        </w:rPr>
        <w:br w:type="page"/>
      </w:r>
    </w:p>
    <w:p w14:paraId="0D6BD159" w14:textId="77777777" w:rsidR="008D6ABF" w:rsidRPr="00C7536B" w:rsidRDefault="008D6ABF" w:rsidP="00702603">
      <w:pPr>
        <w:spacing w:after="0"/>
        <w:jc w:val="center"/>
        <w:rPr>
          <w:rFonts w:asciiTheme="majorHAnsi" w:hAnsiTheme="majorHAnsi"/>
        </w:rPr>
      </w:pPr>
    </w:p>
    <w:p w14:paraId="6601A120" w14:textId="77777777" w:rsidR="00702603" w:rsidRPr="00C7536B" w:rsidRDefault="00702603" w:rsidP="00702603">
      <w:pPr>
        <w:spacing w:after="0"/>
        <w:jc w:val="center"/>
        <w:rPr>
          <w:rFonts w:asciiTheme="majorHAnsi" w:hAnsiTheme="majorHAnsi"/>
        </w:rPr>
      </w:pPr>
    </w:p>
    <w:p w14:paraId="678F47B4" w14:textId="77777777" w:rsidR="00702603" w:rsidRPr="00C7536B" w:rsidRDefault="00702603" w:rsidP="00702603">
      <w:pPr>
        <w:spacing w:after="0"/>
        <w:jc w:val="center"/>
        <w:rPr>
          <w:rFonts w:asciiTheme="majorHAnsi" w:hAnsiTheme="majorHAnsi"/>
        </w:rPr>
      </w:pPr>
    </w:p>
    <w:p w14:paraId="7EBEA0A0" w14:textId="77777777" w:rsidR="00702603" w:rsidRPr="00C7536B" w:rsidRDefault="00702603" w:rsidP="00702603">
      <w:pPr>
        <w:spacing w:after="0"/>
        <w:jc w:val="center"/>
        <w:rPr>
          <w:rFonts w:asciiTheme="majorHAnsi" w:hAnsiTheme="majorHAnsi"/>
        </w:rPr>
      </w:pPr>
    </w:p>
    <w:p w14:paraId="72250AF7" w14:textId="77777777" w:rsidR="00702603" w:rsidRPr="00C7536B" w:rsidRDefault="00702603" w:rsidP="00702603">
      <w:pPr>
        <w:spacing w:after="0"/>
        <w:jc w:val="center"/>
        <w:rPr>
          <w:rFonts w:asciiTheme="majorHAnsi" w:hAnsiTheme="majorHAnsi"/>
        </w:rPr>
      </w:pPr>
    </w:p>
    <w:p w14:paraId="122294DA" w14:textId="77777777" w:rsidR="00702603" w:rsidRDefault="00702603" w:rsidP="00702603">
      <w:pPr>
        <w:spacing w:after="0"/>
        <w:jc w:val="center"/>
        <w:rPr>
          <w:rFonts w:asciiTheme="majorHAnsi" w:hAnsiTheme="majorHAnsi"/>
        </w:rPr>
      </w:pPr>
    </w:p>
    <w:p w14:paraId="720327FD" w14:textId="77777777" w:rsidR="00D91EFD" w:rsidRDefault="00D91EFD" w:rsidP="00702603">
      <w:pPr>
        <w:spacing w:after="0"/>
        <w:jc w:val="center"/>
        <w:rPr>
          <w:rFonts w:asciiTheme="majorHAnsi" w:hAnsiTheme="majorHAnsi"/>
        </w:rPr>
      </w:pPr>
    </w:p>
    <w:p w14:paraId="7E2208D2" w14:textId="77777777" w:rsidR="00D91EFD" w:rsidRPr="00C7536B" w:rsidRDefault="00D91EFD" w:rsidP="00702603">
      <w:pPr>
        <w:spacing w:after="0"/>
        <w:jc w:val="center"/>
        <w:rPr>
          <w:rFonts w:asciiTheme="majorHAnsi" w:hAnsiTheme="majorHAnsi"/>
        </w:rPr>
      </w:pPr>
    </w:p>
    <w:p w14:paraId="53B5310E" w14:textId="77777777" w:rsidR="00702603" w:rsidRPr="00C7536B" w:rsidRDefault="00702603" w:rsidP="00702603">
      <w:pPr>
        <w:spacing w:after="0"/>
        <w:jc w:val="center"/>
        <w:rPr>
          <w:rFonts w:asciiTheme="majorHAnsi" w:hAnsiTheme="majorHAnsi"/>
        </w:rPr>
      </w:pPr>
    </w:p>
    <w:p w14:paraId="6927D953" w14:textId="77777777" w:rsidR="00702603" w:rsidRPr="00C7536B" w:rsidRDefault="00702603" w:rsidP="00702603">
      <w:pPr>
        <w:spacing w:after="0"/>
        <w:jc w:val="center"/>
        <w:rPr>
          <w:rFonts w:asciiTheme="majorHAnsi" w:hAnsiTheme="majorHAnsi"/>
        </w:rPr>
      </w:pPr>
    </w:p>
    <w:p w14:paraId="38C92CEE" w14:textId="77777777" w:rsidR="00702603" w:rsidRPr="00C7536B" w:rsidRDefault="00702603" w:rsidP="00702603">
      <w:pPr>
        <w:spacing w:after="0"/>
        <w:jc w:val="center"/>
        <w:rPr>
          <w:rFonts w:asciiTheme="majorHAnsi" w:hAnsiTheme="majorHAnsi"/>
        </w:rPr>
      </w:pPr>
    </w:p>
    <w:p w14:paraId="18CD6FE5" w14:textId="77777777" w:rsidR="00702603" w:rsidRPr="00C7536B" w:rsidRDefault="00702603" w:rsidP="00702603">
      <w:pPr>
        <w:spacing w:after="0"/>
        <w:jc w:val="center"/>
        <w:rPr>
          <w:rFonts w:asciiTheme="majorHAnsi" w:hAnsiTheme="majorHAnsi"/>
        </w:rPr>
      </w:pPr>
    </w:p>
    <w:p w14:paraId="1C4A57F8" w14:textId="77777777" w:rsidR="00702603" w:rsidRPr="00C7536B" w:rsidRDefault="00702603" w:rsidP="00702603">
      <w:pPr>
        <w:spacing w:after="0"/>
        <w:jc w:val="center"/>
        <w:rPr>
          <w:rFonts w:asciiTheme="majorHAnsi" w:hAnsiTheme="majorHAnsi"/>
        </w:rPr>
      </w:pPr>
    </w:p>
    <w:p w14:paraId="6B1D8C46" w14:textId="77777777" w:rsidR="00702603" w:rsidRPr="00C7536B" w:rsidRDefault="00702603" w:rsidP="00702603">
      <w:pPr>
        <w:spacing w:after="0"/>
        <w:jc w:val="center"/>
        <w:rPr>
          <w:rFonts w:asciiTheme="majorHAnsi" w:hAnsiTheme="majorHAnsi"/>
        </w:rPr>
      </w:pPr>
    </w:p>
    <w:p w14:paraId="1F44E6E7" w14:textId="6DD4543D" w:rsidR="00702603" w:rsidRPr="00C7536B" w:rsidRDefault="00520C2D" w:rsidP="00D91EFD">
      <w:pPr>
        <w:spacing w:after="0" w:line="240" w:lineRule="auto"/>
        <w:jc w:val="center"/>
        <w:rPr>
          <w:rFonts w:asciiTheme="majorHAnsi" w:hAnsiTheme="majorHAnsi"/>
        </w:rPr>
      </w:pPr>
      <w:r>
        <w:rPr>
          <w:rFonts w:asciiTheme="majorHAnsi" w:hAnsiTheme="majorHAnsi"/>
        </w:rPr>
        <w:t>2870 Zanker Road, Suite 210</w:t>
      </w:r>
    </w:p>
    <w:p w14:paraId="315AF7BF" w14:textId="77777777" w:rsidR="00702603" w:rsidRPr="00C7536B" w:rsidRDefault="00702603" w:rsidP="00D91EFD">
      <w:pPr>
        <w:spacing w:after="0" w:line="240" w:lineRule="auto"/>
        <w:jc w:val="center"/>
        <w:rPr>
          <w:rFonts w:asciiTheme="majorHAnsi" w:hAnsiTheme="majorHAnsi"/>
        </w:rPr>
      </w:pPr>
      <w:r w:rsidRPr="00C7536B">
        <w:rPr>
          <w:rFonts w:asciiTheme="majorHAnsi" w:hAnsiTheme="majorHAnsi"/>
        </w:rPr>
        <w:t>San Jose, CA 95134</w:t>
      </w:r>
    </w:p>
    <w:p w14:paraId="09DF2D56" w14:textId="77777777" w:rsidR="00702603" w:rsidRPr="00C7536B" w:rsidRDefault="00702603" w:rsidP="00D91EFD">
      <w:pPr>
        <w:spacing w:after="0" w:line="240" w:lineRule="auto"/>
        <w:jc w:val="center"/>
        <w:rPr>
          <w:rFonts w:asciiTheme="majorHAnsi" w:hAnsiTheme="majorHAnsi"/>
        </w:rPr>
      </w:pPr>
      <w:r w:rsidRPr="00C7536B">
        <w:rPr>
          <w:rFonts w:asciiTheme="majorHAnsi" w:hAnsiTheme="majorHAnsi"/>
        </w:rPr>
        <w:t>(408) 914-6962</w:t>
      </w:r>
    </w:p>
    <w:p w14:paraId="555C2D9C" w14:textId="53F625E8" w:rsidR="00702603" w:rsidRDefault="00E73371" w:rsidP="00D91EFD">
      <w:pPr>
        <w:spacing w:after="0" w:line="240" w:lineRule="auto"/>
        <w:jc w:val="center"/>
      </w:pPr>
      <w:hyperlink r:id="rId42" w:history="1">
        <w:r w:rsidR="00702603" w:rsidRPr="00702603">
          <w:rPr>
            <w:rStyle w:val="Hyperlink"/>
          </w:rPr>
          <w:t>http://www.netspeedsystems.com</w:t>
        </w:r>
      </w:hyperlink>
    </w:p>
    <w:sectPr w:rsidR="00702603" w:rsidSect="00CC3D06">
      <w:headerReference w:type="even" r:id="rId43"/>
      <w:headerReference w:type="first" r:id="rId44"/>
      <w:footerReference w:type="first" r:id="rId45"/>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A90DF" w14:textId="77777777" w:rsidR="005873D7" w:rsidRDefault="005873D7">
      <w:r>
        <w:separator/>
      </w:r>
    </w:p>
    <w:p w14:paraId="30749B98" w14:textId="77777777" w:rsidR="005873D7" w:rsidRDefault="005873D7"/>
    <w:p w14:paraId="0481F53B" w14:textId="77777777" w:rsidR="005873D7" w:rsidRDefault="005873D7"/>
  </w:endnote>
  <w:endnote w:type="continuationSeparator" w:id="0">
    <w:p w14:paraId="6D40A61B" w14:textId="77777777" w:rsidR="005873D7" w:rsidRDefault="005873D7">
      <w:r>
        <w:continuationSeparator/>
      </w:r>
    </w:p>
    <w:p w14:paraId="643141E2" w14:textId="77777777" w:rsidR="005873D7" w:rsidRDefault="005873D7"/>
    <w:p w14:paraId="50B9607B" w14:textId="77777777" w:rsidR="005873D7" w:rsidRDefault="00587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FB17F" w14:textId="77777777" w:rsidR="00EC7935" w:rsidRDefault="00EC7935" w:rsidP="00544B65">
    <w:pPr>
      <w:pStyle w:val="Header"/>
    </w:pPr>
  </w:p>
  <w:p w14:paraId="3CE6AC30" w14:textId="0F459EC4" w:rsidR="00EC7935" w:rsidRDefault="00EC7935" w:rsidP="00544B65">
    <w:pPr>
      <w:pStyle w:val="FooterCentered"/>
      <w:spacing w:after="0"/>
    </w:pPr>
    <w:r>
      <w:rPr>
        <w:noProof/>
      </w:rPr>
      <mc:AlternateContent>
        <mc:Choice Requires="wps">
          <w:drawing>
            <wp:anchor distT="4294967293" distB="4294967293" distL="114300" distR="114300" simplePos="0" relativeHeight="251691008" behindDoc="0" locked="0" layoutInCell="1" allowOverlap="1" wp14:anchorId="6153FAA0" wp14:editId="6DC2A97C">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D3434" id="Line 1100" o:spid="_x0000_s1026" style="position:absolute;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" strokecolor="#adafb2"/>
          </w:pict>
        </mc:Fallback>
      </mc:AlternateContent>
    </w:r>
    <w:r>
      <w:t>Copyright © 2017 - 2018 NetSpeed Systems</w:t>
    </w:r>
  </w:p>
  <w:p w14:paraId="78687537" w14:textId="4200CBEF" w:rsidR="00EC7935" w:rsidRDefault="00EC7935" w:rsidP="00544B65">
    <w:pPr>
      <w:pStyle w:val="FooterCentered"/>
      <w:spacing w:after="0"/>
      <w:ind w:left="3600"/>
      <w:jc w:val="left"/>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E73371">
      <w:rPr>
        <w:rStyle w:val="PageNumber"/>
        <w:noProof/>
      </w:rPr>
      <w:t>25</w:t>
    </w:r>
    <w:r>
      <w:rPr>
        <w:rStyle w:val="PageNumber"/>
      </w:rPr>
      <w:fldChar w:fldCharType="end"/>
    </w:r>
  </w:p>
  <w:p w14:paraId="5A65BFA2" w14:textId="77777777" w:rsidR="00EC7935" w:rsidRPr="00BA15C2" w:rsidRDefault="00EC7935" w:rsidP="00544B65">
    <w:pPr>
      <w:pStyle w:val="Exar"/>
      <w:tabs>
        <w:tab w:val="clear" w:pos="8640"/>
        <w:tab w:val="right" w:pos="9360"/>
      </w:tabs>
      <w:spacing w:after="0"/>
      <w:jc w:val="center"/>
    </w:pPr>
    <w:r>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C212E" w14:textId="77777777" w:rsidR="00EC7935" w:rsidRDefault="00EC7935" w:rsidP="004B2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1EC06" w14:textId="77777777" w:rsidR="005873D7" w:rsidRDefault="005873D7">
      <w:r>
        <w:separator/>
      </w:r>
    </w:p>
    <w:p w14:paraId="3A488F33" w14:textId="77777777" w:rsidR="005873D7" w:rsidRDefault="005873D7"/>
    <w:p w14:paraId="0CAA7C62" w14:textId="77777777" w:rsidR="005873D7" w:rsidRDefault="005873D7"/>
  </w:footnote>
  <w:footnote w:type="continuationSeparator" w:id="0">
    <w:p w14:paraId="5AEAC39B" w14:textId="77777777" w:rsidR="005873D7" w:rsidRDefault="005873D7">
      <w:r>
        <w:continuationSeparator/>
      </w:r>
    </w:p>
    <w:p w14:paraId="7B5EF03D" w14:textId="77777777" w:rsidR="005873D7" w:rsidRDefault="005873D7"/>
    <w:p w14:paraId="043359B0" w14:textId="77777777" w:rsidR="005873D7" w:rsidRDefault="005873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A129" w14:textId="77777777" w:rsidR="00EC7935" w:rsidRDefault="00EC7935">
    <w:r w:rsidRPr="00064BC9">
      <w:rPr>
        <w:noProof/>
      </w:rPr>
      <mc:AlternateContent>
        <mc:Choice Requires="wps">
          <w:drawing>
            <wp:anchor distT="45720" distB="45720" distL="114300" distR="114300" simplePos="0" relativeHeight="251682816" behindDoc="0" locked="0" layoutInCell="1" allowOverlap="1" wp14:anchorId="4436553B" wp14:editId="73709318">
              <wp:simplePos x="4600575" y="666750"/>
              <wp:positionH relativeFrom="margin">
                <wp:align>right</wp:align>
              </wp:positionH>
              <wp:positionV relativeFrom="paragraph">
                <wp:posOffset>209550</wp:posOffset>
              </wp:positionV>
              <wp:extent cx="2247900" cy="2476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47650"/>
                      </a:xfrm>
                      <a:prstGeom prst="rect">
                        <a:avLst/>
                      </a:prstGeom>
                      <a:solidFill>
                        <a:srgbClr val="FFFFFF"/>
                      </a:solidFill>
                      <a:ln w="9525">
                        <a:noFill/>
                        <a:miter lim="800000"/>
                        <a:headEnd/>
                        <a:tailEnd/>
                      </a:ln>
                    </wps:spPr>
                    <wps:txbx>
                      <w:txbxContent>
                        <w:p w14:paraId="1AEB3125" w14:textId="34668551" w:rsidR="00EC7935" w:rsidRDefault="00EC7935" w:rsidP="007700E0">
                          <w:pPr>
                            <w:pStyle w:val="Head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6553B" id="_x0000_t202" coordsize="21600,21600" o:spt="202" path="m,l,21600r21600,l21600,xe">
              <v:stroke joinstyle="miter"/>
              <v:path gradientshapeok="t" o:connecttype="rect"/>
            </v:shapetype>
            <v:shape id="Text Box 2" o:spid="_x0000_s1026" type="#_x0000_t202" style="position:absolute;margin-left:125.8pt;margin-top:16.5pt;width:177pt;height:19.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" stroked="f">
              <v:textbox>
                <w:txbxContent>
                  <w:p w14:paraId="1AEB3125" w14:textId="34668551" w:rsidR="00EC7935" w:rsidRDefault="00EC7935" w:rsidP="007700E0">
                    <w:pPr>
                      <w:pStyle w:val="Header"/>
                      <w:jc w:val="right"/>
                    </w:pPr>
                  </w:p>
                </w:txbxContent>
              </v:textbox>
              <w10:wrap type="square" anchorx="margin"/>
            </v:shape>
          </w:pict>
        </mc:Fallback>
      </mc:AlternateContent>
    </w:r>
    <w:r>
      <w:rPr>
        <w:noProof/>
      </w:rPr>
      <mc:AlternateContent>
        <mc:Choice Requires="wps">
          <w:drawing>
            <wp:anchor distT="4294967294" distB="4294967294" distL="114300" distR="114300" simplePos="0" relativeHeight="251681792" behindDoc="0" locked="0" layoutInCell="1" allowOverlap="1" wp14:anchorId="40C7F7AE" wp14:editId="5275A0B5">
              <wp:simplePos x="0" y="0"/>
              <wp:positionH relativeFrom="margin">
                <wp:posOffset>0</wp:posOffset>
              </wp:positionH>
              <wp:positionV relativeFrom="paragraph">
                <wp:posOffset>552450</wp:posOffset>
              </wp:positionV>
              <wp:extent cx="6400800" cy="0"/>
              <wp:effectExtent l="0" t="0" r="19050" b="19050"/>
              <wp:wrapNone/>
              <wp:docPr id="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2F4D87"/>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988A9" id="Line 1101" o:spid="_x0000_s1026" style="position:absolute;z-index:25168179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43.5pt" to="7in,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" strokecolor="#2f4d87">
              <w10:wrap anchorx="margin"/>
            </v:line>
          </w:pict>
        </mc:Fallback>
      </mc:AlternateContent>
    </w:r>
    <w:r>
      <w:rPr>
        <w:noProof/>
      </w:rPr>
      <w:drawing>
        <wp:inline distT="0" distB="0" distL="0" distR="0" wp14:anchorId="05A31913" wp14:editId="5611970B">
          <wp:extent cx="2098700" cy="45720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8700" cy="4572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0C66" w14:textId="77777777" w:rsidR="00EC7935" w:rsidRDefault="00EC793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8A563" w14:textId="77777777" w:rsidR="00EC7935" w:rsidRDefault="00EC7935"/>
  <w:p w14:paraId="552DAAD8" w14:textId="77777777" w:rsidR="00EC7935" w:rsidRDefault="00EC7935"/>
  <w:p w14:paraId="53FFFF2D" w14:textId="77777777" w:rsidR="00EC7935" w:rsidRDefault="00EC7935"/>
  <w:p w14:paraId="1EED51F8" w14:textId="77777777" w:rsidR="00EC7935" w:rsidRDefault="00EC7935"/>
  <w:p w14:paraId="116E4ACC" w14:textId="77777777" w:rsidR="00EC7935" w:rsidRDefault="00EC79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12EC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62CE2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8E6B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34DA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20EF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4ABF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DA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B89C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5D4A607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06CED"/>
    <w:multiLevelType w:val="hybridMultilevel"/>
    <w:tmpl w:val="15F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E93FD7"/>
    <w:multiLevelType w:val="hybridMultilevel"/>
    <w:tmpl w:val="86B44D68"/>
    <w:lvl w:ilvl="0" w:tplc="FE50CAB4">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B0A1FC3"/>
    <w:multiLevelType w:val="hybridMultilevel"/>
    <w:tmpl w:val="78FE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E22B1"/>
    <w:multiLevelType w:val="hybridMultilevel"/>
    <w:tmpl w:val="9460B4BE"/>
    <w:lvl w:ilvl="0" w:tplc="9C7CCF26">
      <w:start w:val="1"/>
      <w:numFmt w:val="bullet"/>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3" w15:restartNumberingAfterBreak="0">
    <w:nsid w:val="1482775B"/>
    <w:multiLevelType w:val="multilevel"/>
    <w:tmpl w:val="0F4AE602"/>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93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B3623B7"/>
    <w:multiLevelType w:val="hybridMultilevel"/>
    <w:tmpl w:val="A912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00C1E"/>
    <w:multiLevelType w:val="hybridMultilevel"/>
    <w:tmpl w:val="193EB03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15:restartNumberingAfterBreak="0">
    <w:nsid w:val="2D8D34EB"/>
    <w:multiLevelType w:val="hybridMultilevel"/>
    <w:tmpl w:val="B5EA6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E1219"/>
    <w:multiLevelType w:val="hybridMultilevel"/>
    <w:tmpl w:val="048CC6E6"/>
    <w:lvl w:ilvl="0" w:tplc="2D64AEA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368B2273"/>
    <w:multiLevelType w:val="hybridMultilevel"/>
    <w:tmpl w:val="7F8C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35076"/>
    <w:multiLevelType w:val="hybridMultilevel"/>
    <w:tmpl w:val="03343E3A"/>
    <w:lvl w:ilvl="0" w:tplc="4B3214C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2A41D8"/>
    <w:multiLevelType w:val="hybridMultilevel"/>
    <w:tmpl w:val="7EF0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C1641"/>
    <w:multiLevelType w:val="hybridMultilevel"/>
    <w:tmpl w:val="CA0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EB3989"/>
    <w:multiLevelType w:val="hybridMultilevel"/>
    <w:tmpl w:val="EA764A36"/>
    <w:lvl w:ilvl="0" w:tplc="8E9452E8">
      <w:start w:val="1"/>
      <w:numFmt w:val="bullet"/>
      <w:lvlText w:val="•"/>
      <w:lvlJc w:val="left"/>
      <w:pPr>
        <w:tabs>
          <w:tab w:val="num" w:pos="720"/>
        </w:tabs>
        <w:ind w:left="720" w:hanging="360"/>
      </w:pPr>
      <w:rPr>
        <w:rFonts w:ascii="Arial" w:hAnsi="Arial" w:cs="Times New Roman" w:hint="default"/>
      </w:rPr>
    </w:lvl>
    <w:lvl w:ilvl="1" w:tplc="16D42FF0">
      <w:start w:val="1"/>
      <w:numFmt w:val="bullet"/>
      <w:lvlText w:val="•"/>
      <w:lvlJc w:val="left"/>
      <w:pPr>
        <w:tabs>
          <w:tab w:val="num" w:pos="1440"/>
        </w:tabs>
        <w:ind w:left="1440" w:hanging="360"/>
      </w:pPr>
      <w:rPr>
        <w:rFonts w:ascii="Arial" w:hAnsi="Arial" w:cs="Times New Roman" w:hint="default"/>
      </w:rPr>
    </w:lvl>
    <w:lvl w:ilvl="2" w:tplc="4FB66F06">
      <w:start w:val="1"/>
      <w:numFmt w:val="bullet"/>
      <w:lvlText w:val="•"/>
      <w:lvlJc w:val="left"/>
      <w:pPr>
        <w:tabs>
          <w:tab w:val="num" w:pos="2160"/>
        </w:tabs>
        <w:ind w:left="2160" w:hanging="360"/>
      </w:pPr>
      <w:rPr>
        <w:rFonts w:ascii="Arial" w:hAnsi="Arial" w:cs="Times New Roman" w:hint="default"/>
      </w:rPr>
    </w:lvl>
    <w:lvl w:ilvl="3" w:tplc="C0CE3102">
      <w:start w:val="1"/>
      <w:numFmt w:val="bullet"/>
      <w:lvlText w:val="•"/>
      <w:lvlJc w:val="left"/>
      <w:pPr>
        <w:tabs>
          <w:tab w:val="num" w:pos="2880"/>
        </w:tabs>
        <w:ind w:left="2880" w:hanging="360"/>
      </w:pPr>
      <w:rPr>
        <w:rFonts w:ascii="Arial" w:hAnsi="Arial" w:cs="Times New Roman" w:hint="default"/>
      </w:rPr>
    </w:lvl>
    <w:lvl w:ilvl="4" w:tplc="78864030">
      <w:start w:val="1"/>
      <w:numFmt w:val="bullet"/>
      <w:lvlText w:val="•"/>
      <w:lvlJc w:val="left"/>
      <w:pPr>
        <w:tabs>
          <w:tab w:val="num" w:pos="3600"/>
        </w:tabs>
        <w:ind w:left="3600" w:hanging="360"/>
      </w:pPr>
      <w:rPr>
        <w:rFonts w:ascii="Arial" w:hAnsi="Arial" w:cs="Times New Roman" w:hint="default"/>
      </w:rPr>
    </w:lvl>
    <w:lvl w:ilvl="5" w:tplc="BEB492D4">
      <w:start w:val="1"/>
      <w:numFmt w:val="bullet"/>
      <w:lvlText w:val="•"/>
      <w:lvlJc w:val="left"/>
      <w:pPr>
        <w:tabs>
          <w:tab w:val="num" w:pos="4320"/>
        </w:tabs>
        <w:ind w:left="4320" w:hanging="360"/>
      </w:pPr>
      <w:rPr>
        <w:rFonts w:ascii="Arial" w:hAnsi="Arial" w:cs="Times New Roman" w:hint="default"/>
      </w:rPr>
    </w:lvl>
    <w:lvl w:ilvl="6" w:tplc="602E457A">
      <w:start w:val="1"/>
      <w:numFmt w:val="bullet"/>
      <w:lvlText w:val="•"/>
      <w:lvlJc w:val="left"/>
      <w:pPr>
        <w:tabs>
          <w:tab w:val="num" w:pos="5040"/>
        </w:tabs>
        <w:ind w:left="5040" w:hanging="360"/>
      </w:pPr>
      <w:rPr>
        <w:rFonts w:ascii="Arial" w:hAnsi="Arial" w:cs="Times New Roman" w:hint="default"/>
      </w:rPr>
    </w:lvl>
    <w:lvl w:ilvl="7" w:tplc="C78E4654">
      <w:start w:val="1"/>
      <w:numFmt w:val="bullet"/>
      <w:lvlText w:val="•"/>
      <w:lvlJc w:val="left"/>
      <w:pPr>
        <w:tabs>
          <w:tab w:val="num" w:pos="5760"/>
        </w:tabs>
        <w:ind w:left="5760" w:hanging="360"/>
      </w:pPr>
      <w:rPr>
        <w:rFonts w:ascii="Arial" w:hAnsi="Arial" w:cs="Times New Roman" w:hint="default"/>
      </w:rPr>
    </w:lvl>
    <w:lvl w:ilvl="8" w:tplc="9B48B754">
      <w:start w:val="1"/>
      <w:numFmt w:val="bullet"/>
      <w:lvlText w:val="•"/>
      <w:lvlJc w:val="left"/>
      <w:pPr>
        <w:tabs>
          <w:tab w:val="num" w:pos="6480"/>
        </w:tabs>
        <w:ind w:left="6480" w:hanging="360"/>
      </w:pPr>
      <w:rPr>
        <w:rFonts w:ascii="Arial" w:hAnsi="Arial" w:cs="Times New Roman" w:hint="default"/>
      </w:rPr>
    </w:lvl>
  </w:abstractNum>
  <w:abstractNum w:abstractNumId="23" w15:restartNumberingAfterBreak="0">
    <w:nsid w:val="4D4054DB"/>
    <w:multiLevelType w:val="hybridMultilevel"/>
    <w:tmpl w:val="AFF8287A"/>
    <w:lvl w:ilvl="0" w:tplc="2AAC527A">
      <w:start w:val="1"/>
      <w:numFmt w:val="bullet"/>
      <w:pStyle w:val="Cel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21AD2"/>
    <w:multiLevelType w:val="hybridMultilevel"/>
    <w:tmpl w:val="22F6BE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424C87"/>
    <w:multiLevelType w:val="hybridMultilevel"/>
    <w:tmpl w:val="8898C9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EC1346"/>
    <w:multiLevelType w:val="hybridMultilevel"/>
    <w:tmpl w:val="3A98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E2235"/>
    <w:multiLevelType w:val="hybridMultilevel"/>
    <w:tmpl w:val="E632A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F16A1C"/>
    <w:multiLevelType w:val="hybridMultilevel"/>
    <w:tmpl w:val="31AE3328"/>
    <w:lvl w:ilvl="0" w:tplc="FC587ACE">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A2006"/>
    <w:multiLevelType w:val="hybridMultilevel"/>
    <w:tmpl w:val="845E9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30C8E"/>
    <w:multiLevelType w:val="hybridMultilevel"/>
    <w:tmpl w:val="BC80F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6B58FE"/>
    <w:multiLevelType w:val="hybridMultilevel"/>
    <w:tmpl w:val="BB94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742BC2"/>
    <w:multiLevelType w:val="hybridMultilevel"/>
    <w:tmpl w:val="9A08CEB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3" w15:restartNumberingAfterBreak="0">
    <w:nsid w:val="64C82B37"/>
    <w:multiLevelType w:val="hybridMultilevel"/>
    <w:tmpl w:val="1E483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436EA0"/>
    <w:multiLevelType w:val="hybridMultilevel"/>
    <w:tmpl w:val="72FA7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7018D"/>
    <w:multiLevelType w:val="hybridMultilevel"/>
    <w:tmpl w:val="439E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64266B"/>
    <w:multiLevelType w:val="hybridMultilevel"/>
    <w:tmpl w:val="1F6850AA"/>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A42B5"/>
    <w:multiLevelType w:val="hybridMultilevel"/>
    <w:tmpl w:val="1E864C94"/>
    <w:lvl w:ilvl="0" w:tplc="21F870B4">
      <w:start w:val="1"/>
      <w:numFmt w:val="bullet"/>
      <w:pStyle w:val="Bullet1"/>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87F671F"/>
    <w:multiLevelType w:val="hybridMultilevel"/>
    <w:tmpl w:val="CC7C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4E3E77"/>
    <w:multiLevelType w:val="hybridMultilevel"/>
    <w:tmpl w:val="9186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7"/>
  </w:num>
  <w:num w:numId="3">
    <w:abstractNumId w:val="38"/>
  </w:num>
  <w:num w:numId="4">
    <w:abstractNumId w:val="13"/>
  </w:num>
  <w:num w:numId="5">
    <w:abstractNumId w:val="10"/>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2"/>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2"/>
  </w:num>
  <w:num w:numId="19">
    <w:abstractNumId w:val="21"/>
  </w:num>
  <w:num w:numId="20">
    <w:abstractNumId w:val="9"/>
  </w:num>
  <w:num w:numId="21">
    <w:abstractNumId w:val="27"/>
  </w:num>
  <w:num w:numId="22">
    <w:abstractNumId w:val="26"/>
  </w:num>
  <w:num w:numId="23">
    <w:abstractNumId w:val="20"/>
  </w:num>
  <w:num w:numId="24">
    <w:abstractNumId w:val="33"/>
  </w:num>
  <w:num w:numId="25">
    <w:abstractNumId w:val="16"/>
  </w:num>
  <w:num w:numId="26">
    <w:abstractNumId w:val="1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lvlOverride w:ilvl="2"/>
    <w:lvlOverride w:ilvl="3"/>
    <w:lvlOverride w:ilvl="4"/>
    <w:lvlOverride w:ilvl="5"/>
    <w:lvlOverride w:ilvl="6"/>
    <w:lvlOverride w:ilvl="7"/>
    <w:lvlOverride w:ilvl="8"/>
  </w:num>
  <w:num w:numId="29">
    <w:abstractNumId w:val="13"/>
  </w:num>
  <w:num w:numId="30">
    <w:abstractNumId w:val="32"/>
  </w:num>
  <w:num w:numId="31">
    <w:abstractNumId w:val="15"/>
  </w:num>
  <w:num w:numId="32">
    <w:abstractNumId w:val="17"/>
  </w:num>
  <w:num w:numId="33">
    <w:abstractNumId w:val="24"/>
  </w:num>
  <w:num w:numId="34">
    <w:abstractNumId w:val="31"/>
  </w:num>
  <w:num w:numId="35">
    <w:abstractNumId w:val="35"/>
  </w:num>
  <w:num w:numId="36">
    <w:abstractNumId w:val="25"/>
  </w:num>
  <w:num w:numId="37">
    <w:abstractNumId w:val="28"/>
  </w:num>
  <w:num w:numId="38">
    <w:abstractNumId w:val="39"/>
  </w:num>
  <w:num w:numId="39">
    <w:abstractNumId w:val="34"/>
  </w:num>
  <w:num w:numId="40">
    <w:abstractNumId w:val="30"/>
  </w:num>
  <w:num w:numId="41">
    <w:abstractNumId w:val="29"/>
  </w:num>
  <w:num w:numId="42">
    <w:abstractNumId w:val="11"/>
  </w:num>
  <w:num w:numId="43">
    <w:abstractNumId w:val="23"/>
  </w:num>
  <w:num w:numId="44">
    <w:abstractNumId w:val="19"/>
  </w:num>
  <w:num w:numId="45">
    <w:abstractNumId w:val="28"/>
    <w:lvlOverride w:ilvl="0">
      <w:startOverride w:val="1"/>
    </w:lvlOverride>
  </w:num>
  <w:num w:numId="46">
    <w:abstractNumId w:val="28"/>
    <w:lvlOverride w:ilvl="0">
      <w:startOverride w:val="1"/>
    </w:lvlOverride>
  </w:num>
  <w:num w:numId="47">
    <w:abstractNumId w:val="28"/>
    <w:lvlOverride w:ilvl="0">
      <w:startOverride w:val="1"/>
    </w:lvlOverride>
  </w:num>
  <w:num w:numId="48">
    <w:abstractNumId w:val="18"/>
  </w:num>
  <w:num w:numId="49">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bordersDoNotSurroundHeader/>
  <w:bordersDoNotSurroundFooter/>
  <w:activeWritingStyle w:appName="MSWord" w:lang="en-US" w:vendorID="64" w:dllVersion="5" w:nlCheck="1" w:checkStyle="1"/>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attachedTemplate r:id="rId1"/>
  <w:stylePaneFormatFilter w:val="3601" w:allStyles="1" w:customStyles="0" w:latentStyles="0" w:stylesInUse="0" w:headingStyles="0" w:numberingStyles="0" w:tableStyles="0" w:directFormattingOnRuns="0" w:directFormattingOnParagraphs="1" w:directFormattingOnNumbering="1" w:directFormattingOnTables="0" w:clearFormatting="1" w:top3HeadingStyles="1" w:visibleStyles="0" w:alternateStyleNames="0"/>
  <w:defaultTabStop w:val="720"/>
  <w:hyphenationZone w:val="283"/>
  <w:doNotHyphenateCaps/>
  <w:clickAndTypeStyle w:val="Heading1Char"/>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4097">
      <o:colormru v:ext="edit" colors="#b8b308,#002b5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0NbYwNzM2NzC2MLBQ0lEKTi0uzszPAykwqgUA2SB7fiwAAAA="/>
  </w:docVars>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2E6D"/>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3C1"/>
    <w:rsid w:val="000077C5"/>
    <w:rsid w:val="00007A75"/>
    <w:rsid w:val="00007B31"/>
    <w:rsid w:val="00007B9B"/>
    <w:rsid w:val="0001008D"/>
    <w:rsid w:val="0001051B"/>
    <w:rsid w:val="0001051F"/>
    <w:rsid w:val="00010888"/>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4E1"/>
    <w:rsid w:val="00020A0B"/>
    <w:rsid w:val="00020FAB"/>
    <w:rsid w:val="00021067"/>
    <w:rsid w:val="00021B7F"/>
    <w:rsid w:val="00021CE3"/>
    <w:rsid w:val="0002255A"/>
    <w:rsid w:val="0002266D"/>
    <w:rsid w:val="00022724"/>
    <w:rsid w:val="00022854"/>
    <w:rsid w:val="0002294C"/>
    <w:rsid w:val="00022A3D"/>
    <w:rsid w:val="00023035"/>
    <w:rsid w:val="000234A4"/>
    <w:rsid w:val="00023507"/>
    <w:rsid w:val="000235BB"/>
    <w:rsid w:val="0002390E"/>
    <w:rsid w:val="00023E7B"/>
    <w:rsid w:val="0002441E"/>
    <w:rsid w:val="000244C0"/>
    <w:rsid w:val="00024704"/>
    <w:rsid w:val="0002525E"/>
    <w:rsid w:val="000252C0"/>
    <w:rsid w:val="000258DF"/>
    <w:rsid w:val="0002592F"/>
    <w:rsid w:val="00025CD2"/>
    <w:rsid w:val="00025DAF"/>
    <w:rsid w:val="000260B9"/>
    <w:rsid w:val="00026395"/>
    <w:rsid w:val="000267A2"/>
    <w:rsid w:val="000272CA"/>
    <w:rsid w:val="00027351"/>
    <w:rsid w:val="000274A7"/>
    <w:rsid w:val="000275C9"/>
    <w:rsid w:val="000276D2"/>
    <w:rsid w:val="00027A05"/>
    <w:rsid w:val="00027B05"/>
    <w:rsid w:val="00027C8A"/>
    <w:rsid w:val="00027DD1"/>
    <w:rsid w:val="00027FED"/>
    <w:rsid w:val="00030747"/>
    <w:rsid w:val="0003093C"/>
    <w:rsid w:val="00030DED"/>
    <w:rsid w:val="00030E76"/>
    <w:rsid w:val="000313CA"/>
    <w:rsid w:val="000316BE"/>
    <w:rsid w:val="00031B3A"/>
    <w:rsid w:val="000320EE"/>
    <w:rsid w:val="000321A2"/>
    <w:rsid w:val="0003225A"/>
    <w:rsid w:val="00032546"/>
    <w:rsid w:val="0003278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5B8"/>
    <w:rsid w:val="00040765"/>
    <w:rsid w:val="00040910"/>
    <w:rsid w:val="00040A2F"/>
    <w:rsid w:val="00041228"/>
    <w:rsid w:val="000414CC"/>
    <w:rsid w:val="0004156E"/>
    <w:rsid w:val="000415A1"/>
    <w:rsid w:val="000415CC"/>
    <w:rsid w:val="000415F7"/>
    <w:rsid w:val="00041819"/>
    <w:rsid w:val="00041859"/>
    <w:rsid w:val="00041D8E"/>
    <w:rsid w:val="00041F32"/>
    <w:rsid w:val="00042865"/>
    <w:rsid w:val="00042883"/>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6F2"/>
    <w:rsid w:val="00055D71"/>
    <w:rsid w:val="00056A68"/>
    <w:rsid w:val="00056D3F"/>
    <w:rsid w:val="00056DC1"/>
    <w:rsid w:val="000570A0"/>
    <w:rsid w:val="000573B0"/>
    <w:rsid w:val="000573E3"/>
    <w:rsid w:val="000577B6"/>
    <w:rsid w:val="00057DF7"/>
    <w:rsid w:val="00057F50"/>
    <w:rsid w:val="000605D3"/>
    <w:rsid w:val="00060804"/>
    <w:rsid w:val="000616FE"/>
    <w:rsid w:val="00061B6F"/>
    <w:rsid w:val="00061C16"/>
    <w:rsid w:val="0006212E"/>
    <w:rsid w:val="000623E1"/>
    <w:rsid w:val="000628D7"/>
    <w:rsid w:val="00062AD2"/>
    <w:rsid w:val="00062EBD"/>
    <w:rsid w:val="00063457"/>
    <w:rsid w:val="00063561"/>
    <w:rsid w:val="00063685"/>
    <w:rsid w:val="00063832"/>
    <w:rsid w:val="00063B59"/>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16C1"/>
    <w:rsid w:val="0007261A"/>
    <w:rsid w:val="00072793"/>
    <w:rsid w:val="00072B9E"/>
    <w:rsid w:val="00072E92"/>
    <w:rsid w:val="000734CB"/>
    <w:rsid w:val="0007358A"/>
    <w:rsid w:val="00073703"/>
    <w:rsid w:val="000743DF"/>
    <w:rsid w:val="000744D1"/>
    <w:rsid w:val="000746F4"/>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3B4"/>
    <w:rsid w:val="000825A1"/>
    <w:rsid w:val="00082E19"/>
    <w:rsid w:val="00082E6E"/>
    <w:rsid w:val="00083593"/>
    <w:rsid w:val="00083B7C"/>
    <w:rsid w:val="000841A2"/>
    <w:rsid w:val="00085417"/>
    <w:rsid w:val="000855CF"/>
    <w:rsid w:val="0008564F"/>
    <w:rsid w:val="00085C80"/>
    <w:rsid w:val="00085D28"/>
    <w:rsid w:val="00085E86"/>
    <w:rsid w:val="00086767"/>
    <w:rsid w:val="000868A1"/>
    <w:rsid w:val="0008699E"/>
    <w:rsid w:val="00086D09"/>
    <w:rsid w:val="00086E89"/>
    <w:rsid w:val="0008700B"/>
    <w:rsid w:val="00087705"/>
    <w:rsid w:val="000878B6"/>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510"/>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6F53"/>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709"/>
    <w:rsid w:val="000A4F24"/>
    <w:rsid w:val="000A518C"/>
    <w:rsid w:val="000A572D"/>
    <w:rsid w:val="000A5FB7"/>
    <w:rsid w:val="000A614B"/>
    <w:rsid w:val="000A685A"/>
    <w:rsid w:val="000A6909"/>
    <w:rsid w:val="000A6910"/>
    <w:rsid w:val="000A6E0D"/>
    <w:rsid w:val="000A71BD"/>
    <w:rsid w:val="000A71DD"/>
    <w:rsid w:val="000A741C"/>
    <w:rsid w:val="000A74DB"/>
    <w:rsid w:val="000A79A1"/>
    <w:rsid w:val="000A7B12"/>
    <w:rsid w:val="000A7B1E"/>
    <w:rsid w:val="000A7CC7"/>
    <w:rsid w:val="000B0097"/>
    <w:rsid w:val="000B0722"/>
    <w:rsid w:val="000B1858"/>
    <w:rsid w:val="000B1DA3"/>
    <w:rsid w:val="000B1ECF"/>
    <w:rsid w:val="000B1F78"/>
    <w:rsid w:val="000B2A07"/>
    <w:rsid w:val="000B2D48"/>
    <w:rsid w:val="000B3E55"/>
    <w:rsid w:val="000B4059"/>
    <w:rsid w:val="000B4165"/>
    <w:rsid w:val="000B44F4"/>
    <w:rsid w:val="000B464F"/>
    <w:rsid w:val="000B5634"/>
    <w:rsid w:val="000B5D35"/>
    <w:rsid w:val="000B6502"/>
    <w:rsid w:val="000B6CC7"/>
    <w:rsid w:val="000B6FE2"/>
    <w:rsid w:val="000B70A3"/>
    <w:rsid w:val="000B70F5"/>
    <w:rsid w:val="000B74C2"/>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1DAE"/>
    <w:rsid w:val="000D2117"/>
    <w:rsid w:val="000D22E5"/>
    <w:rsid w:val="000D2748"/>
    <w:rsid w:val="000D27B4"/>
    <w:rsid w:val="000D2AF9"/>
    <w:rsid w:val="000D2C01"/>
    <w:rsid w:val="000D2D66"/>
    <w:rsid w:val="000D2F02"/>
    <w:rsid w:val="000D3558"/>
    <w:rsid w:val="000D3725"/>
    <w:rsid w:val="000D3914"/>
    <w:rsid w:val="000D4409"/>
    <w:rsid w:val="000D46BF"/>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235"/>
    <w:rsid w:val="000E06BA"/>
    <w:rsid w:val="000E0E28"/>
    <w:rsid w:val="000E10C9"/>
    <w:rsid w:val="000E135B"/>
    <w:rsid w:val="000E15B8"/>
    <w:rsid w:val="000E174A"/>
    <w:rsid w:val="000E1C09"/>
    <w:rsid w:val="000E1D3A"/>
    <w:rsid w:val="000E246E"/>
    <w:rsid w:val="000E283C"/>
    <w:rsid w:val="000E28E5"/>
    <w:rsid w:val="000E35D5"/>
    <w:rsid w:val="000E360E"/>
    <w:rsid w:val="000E3C0B"/>
    <w:rsid w:val="000E4038"/>
    <w:rsid w:val="000E4833"/>
    <w:rsid w:val="000E4917"/>
    <w:rsid w:val="000E4A33"/>
    <w:rsid w:val="000E5133"/>
    <w:rsid w:val="000E5693"/>
    <w:rsid w:val="000E5F14"/>
    <w:rsid w:val="000E678F"/>
    <w:rsid w:val="000E694E"/>
    <w:rsid w:val="000E6D46"/>
    <w:rsid w:val="000E74FF"/>
    <w:rsid w:val="000F01F8"/>
    <w:rsid w:val="000F03B6"/>
    <w:rsid w:val="000F0406"/>
    <w:rsid w:val="000F159A"/>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4BB"/>
    <w:rsid w:val="000F7571"/>
    <w:rsid w:val="000F78AD"/>
    <w:rsid w:val="000F7A1A"/>
    <w:rsid w:val="000F7ACD"/>
    <w:rsid w:val="000F7CAF"/>
    <w:rsid w:val="0010020F"/>
    <w:rsid w:val="00100365"/>
    <w:rsid w:val="0010064B"/>
    <w:rsid w:val="001006F3"/>
    <w:rsid w:val="0010090B"/>
    <w:rsid w:val="00100B66"/>
    <w:rsid w:val="00101320"/>
    <w:rsid w:val="0010142C"/>
    <w:rsid w:val="00101851"/>
    <w:rsid w:val="00101F05"/>
    <w:rsid w:val="00102130"/>
    <w:rsid w:val="0010217D"/>
    <w:rsid w:val="0010253A"/>
    <w:rsid w:val="00102A54"/>
    <w:rsid w:val="00103A22"/>
    <w:rsid w:val="00103BA1"/>
    <w:rsid w:val="001047F9"/>
    <w:rsid w:val="00104A13"/>
    <w:rsid w:val="00105128"/>
    <w:rsid w:val="00105478"/>
    <w:rsid w:val="00105646"/>
    <w:rsid w:val="00105E32"/>
    <w:rsid w:val="001061FF"/>
    <w:rsid w:val="001065B0"/>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659"/>
    <w:rsid w:val="00113793"/>
    <w:rsid w:val="00113B2E"/>
    <w:rsid w:val="00113C7C"/>
    <w:rsid w:val="00113DA0"/>
    <w:rsid w:val="00113DCC"/>
    <w:rsid w:val="0011430B"/>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49C"/>
    <w:rsid w:val="001225B0"/>
    <w:rsid w:val="00122A41"/>
    <w:rsid w:val="001236D1"/>
    <w:rsid w:val="00123B2C"/>
    <w:rsid w:val="00123C2A"/>
    <w:rsid w:val="00123F04"/>
    <w:rsid w:val="00125876"/>
    <w:rsid w:val="00125C1C"/>
    <w:rsid w:val="00126169"/>
    <w:rsid w:val="00126592"/>
    <w:rsid w:val="00126692"/>
    <w:rsid w:val="00126A37"/>
    <w:rsid w:val="001271C5"/>
    <w:rsid w:val="001271F1"/>
    <w:rsid w:val="00127596"/>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667"/>
    <w:rsid w:val="00132C13"/>
    <w:rsid w:val="00132F01"/>
    <w:rsid w:val="00133101"/>
    <w:rsid w:val="00133839"/>
    <w:rsid w:val="0013398D"/>
    <w:rsid w:val="001339A5"/>
    <w:rsid w:val="00133B9B"/>
    <w:rsid w:val="00133E2B"/>
    <w:rsid w:val="00134066"/>
    <w:rsid w:val="001341F3"/>
    <w:rsid w:val="001345C0"/>
    <w:rsid w:val="00134631"/>
    <w:rsid w:val="001348C3"/>
    <w:rsid w:val="00134F33"/>
    <w:rsid w:val="00135F30"/>
    <w:rsid w:val="00136A6E"/>
    <w:rsid w:val="00136C3E"/>
    <w:rsid w:val="00136FF1"/>
    <w:rsid w:val="0013720A"/>
    <w:rsid w:val="001373F7"/>
    <w:rsid w:val="00137761"/>
    <w:rsid w:val="001378A4"/>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0EB"/>
    <w:rsid w:val="001467B5"/>
    <w:rsid w:val="00146870"/>
    <w:rsid w:val="001468AC"/>
    <w:rsid w:val="00146BCB"/>
    <w:rsid w:val="00146E56"/>
    <w:rsid w:val="00146F39"/>
    <w:rsid w:val="001471C3"/>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A9F"/>
    <w:rsid w:val="00153E33"/>
    <w:rsid w:val="00153F09"/>
    <w:rsid w:val="001542BF"/>
    <w:rsid w:val="00154522"/>
    <w:rsid w:val="001546D2"/>
    <w:rsid w:val="001549E2"/>
    <w:rsid w:val="00154C41"/>
    <w:rsid w:val="0015515B"/>
    <w:rsid w:val="001551D3"/>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1F2A"/>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6EF6"/>
    <w:rsid w:val="001674A7"/>
    <w:rsid w:val="00167C34"/>
    <w:rsid w:val="001702A0"/>
    <w:rsid w:val="00170303"/>
    <w:rsid w:val="00170315"/>
    <w:rsid w:val="00170350"/>
    <w:rsid w:val="00170B44"/>
    <w:rsid w:val="001711F1"/>
    <w:rsid w:val="0017158A"/>
    <w:rsid w:val="001717F8"/>
    <w:rsid w:val="00171D09"/>
    <w:rsid w:val="00171F08"/>
    <w:rsid w:val="00172241"/>
    <w:rsid w:val="0017227F"/>
    <w:rsid w:val="00172DE9"/>
    <w:rsid w:val="00173126"/>
    <w:rsid w:val="001733C7"/>
    <w:rsid w:val="00173523"/>
    <w:rsid w:val="001741BC"/>
    <w:rsid w:val="001744F9"/>
    <w:rsid w:val="00174571"/>
    <w:rsid w:val="001750A1"/>
    <w:rsid w:val="00175736"/>
    <w:rsid w:val="00175781"/>
    <w:rsid w:val="00175935"/>
    <w:rsid w:val="00175ACB"/>
    <w:rsid w:val="0017652E"/>
    <w:rsid w:val="00176857"/>
    <w:rsid w:val="00176874"/>
    <w:rsid w:val="00176E2D"/>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2479"/>
    <w:rsid w:val="001830E8"/>
    <w:rsid w:val="0018349F"/>
    <w:rsid w:val="0018393A"/>
    <w:rsid w:val="00183B35"/>
    <w:rsid w:val="001841B6"/>
    <w:rsid w:val="00184578"/>
    <w:rsid w:val="00184E0F"/>
    <w:rsid w:val="0018504F"/>
    <w:rsid w:val="0018558A"/>
    <w:rsid w:val="001858D0"/>
    <w:rsid w:val="00185C35"/>
    <w:rsid w:val="00185EF7"/>
    <w:rsid w:val="00186031"/>
    <w:rsid w:val="0018618B"/>
    <w:rsid w:val="001867C5"/>
    <w:rsid w:val="00187153"/>
    <w:rsid w:val="00187452"/>
    <w:rsid w:val="00187841"/>
    <w:rsid w:val="00187AEE"/>
    <w:rsid w:val="00187B8F"/>
    <w:rsid w:val="00187DD9"/>
    <w:rsid w:val="00187E7C"/>
    <w:rsid w:val="0019013C"/>
    <w:rsid w:val="001908CF"/>
    <w:rsid w:val="00191C1C"/>
    <w:rsid w:val="0019201C"/>
    <w:rsid w:val="00192C9A"/>
    <w:rsid w:val="00192D00"/>
    <w:rsid w:val="00192F8A"/>
    <w:rsid w:val="00193029"/>
    <w:rsid w:val="001930A3"/>
    <w:rsid w:val="0019328B"/>
    <w:rsid w:val="001937DD"/>
    <w:rsid w:val="0019464F"/>
    <w:rsid w:val="001947E8"/>
    <w:rsid w:val="001947F5"/>
    <w:rsid w:val="00194AD5"/>
    <w:rsid w:val="00194E0D"/>
    <w:rsid w:val="0019607F"/>
    <w:rsid w:val="001962DB"/>
    <w:rsid w:val="0019684D"/>
    <w:rsid w:val="00196B85"/>
    <w:rsid w:val="00196C10"/>
    <w:rsid w:val="00196F0E"/>
    <w:rsid w:val="00196F30"/>
    <w:rsid w:val="0019704A"/>
    <w:rsid w:val="00197816"/>
    <w:rsid w:val="00197CC9"/>
    <w:rsid w:val="00197FB5"/>
    <w:rsid w:val="00197FFB"/>
    <w:rsid w:val="001A08CA"/>
    <w:rsid w:val="001A0980"/>
    <w:rsid w:val="001A11C1"/>
    <w:rsid w:val="001A13F6"/>
    <w:rsid w:val="001A15AF"/>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6F91"/>
    <w:rsid w:val="001A704A"/>
    <w:rsid w:val="001A767B"/>
    <w:rsid w:val="001A7987"/>
    <w:rsid w:val="001A7AE2"/>
    <w:rsid w:val="001A7EE2"/>
    <w:rsid w:val="001B024E"/>
    <w:rsid w:val="001B02BD"/>
    <w:rsid w:val="001B056E"/>
    <w:rsid w:val="001B0B5C"/>
    <w:rsid w:val="001B198C"/>
    <w:rsid w:val="001B1B4F"/>
    <w:rsid w:val="001B1C40"/>
    <w:rsid w:val="001B1E0C"/>
    <w:rsid w:val="001B1EA7"/>
    <w:rsid w:val="001B2434"/>
    <w:rsid w:val="001B2789"/>
    <w:rsid w:val="001B2B5C"/>
    <w:rsid w:val="001B30AC"/>
    <w:rsid w:val="001B30D1"/>
    <w:rsid w:val="001B34C1"/>
    <w:rsid w:val="001B3662"/>
    <w:rsid w:val="001B3CAA"/>
    <w:rsid w:val="001B3E9C"/>
    <w:rsid w:val="001B3FC4"/>
    <w:rsid w:val="001B4AFA"/>
    <w:rsid w:val="001B4B8B"/>
    <w:rsid w:val="001B4C41"/>
    <w:rsid w:val="001B4F1E"/>
    <w:rsid w:val="001B4FB5"/>
    <w:rsid w:val="001B56D4"/>
    <w:rsid w:val="001B5944"/>
    <w:rsid w:val="001B5BB9"/>
    <w:rsid w:val="001B5BD5"/>
    <w:rsid w:val="001B5DB5"/>
    <w:rsid w:val="001B5DE8"/>
    <w:rsid w:val="001B5EE9"/>
    <w:rsid w:val="001B6484"/>
    <w:rsid w:val="001B64FC"/>
    <w:rsid w:val="001B6526"/>
    <w:rsid w:val="001B658D"/>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1F70"/>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6BB7"/>
    <w:rsid w:val="001C7A0A"/>
    <w:rsid w:val="001D0514"/>
    <w:rsid w:val="001D0B6C"/>
    <w:rsid w:val="001D0B97"/>
    <w:rsid w:val="001D0D99"/>
    <w:rsid w:val="001D12A1"/>
    <w:rsid w:val="001D185E"/>
    <w:rsid w:val="001D1A8A"/>
    <w:rsid w:val="001D2391"/>
    <w:rsid w:val="001D2445"/>
    <w:rsid w:val="001D250A"/>
    <w:rsid w:val="001D2756"/>
    <w:rsid w:val="001D2BD9"/>
    <w:rsid w:val="001D2C69"/>
    <w:rsid w:val="001D30AA"/>
    <w:rsid w:val="001D30D9"/>
    <w:rsid w:val="001D3536"/>
    <w:rsid w:val="001D35B7"/>
    <w:rsid w:val="001D395C"/>
    <w:rsid w:val="001D3AAD"/>
    <w:rsid w:val="001D3CD6"/>
    <w:rsid w:val="001D42A5"/>
    <w:rsid w:val="001D461D"/>
    <w:rsid w:val="001D48FE"/>
    <w:rsid w:val="001D5B6C"/>
    <w:rsid w:val="001D5D10"/>
    <w:rsid w:val="001D6134"/>
    <w:rsid w:val="001D6710"/>
    <w:rsid w:val="001D673C"/>
    <w:rsid w:val="001D69E8"/>
    <w:rsid w:val="001D779C"/>
    <w:rsid w:val="001E0E8D"/>
    <w:rsid w:val="001E1074"/>
    <w:rsid w:val="001E12F1"/>
    <w:rsid w:val="001E155A"/>
    <w:rsid w:val="001E20C5"/>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051"/>
    <w:rsid w:val="001E76AB"/>
    <w:rsid w:val="001E776E"/>
    <w:rsid w:val="001E794A"/>
    <w:rsid w:val="001E7AA8"/>
    <w:rsid w:val="001F0822"/>
    <w:rsid w:val="001F12F8"/>
    <w:rsid w:val="001F16E4"/>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10A"/>
    <w:rsid w:val="001F5614"/>
    <w:rsid w:val="001F596C"/>
    <w:rsid w:val="001F6001"/>
    <w:rsid w:val="001F61F0"/>
    <w:rsid w:val="001F69A7"/>
    <w:rsid w:val="001F6CAA"/>
    <w:rsid w:val="001F7753"/>
    <w:rsid w:val="001F7A3C"/>
    <w:rsid w:val="001F7CEB"/>
    <w:rsid w:val="002002A8"/>
    <w:rsid w:val="002003AD"/>
    <w:rsid w:val="00200477"/>
    <w:rsid w:val="00200D4F"/>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C"/>
    <w:rsid w:val="0020562C"/>
    <w:rsid w:val="00205B43"/>
    <w:rsid w:val="00205DEC"/>
    <w:rsid w:val="00205DF9"/>
    <w:rsid w:val="00206493"/>
    <w:rsid w:val="0020655D"/>
    <w:rsid w:val="002065BE"/>
    <w:rsid w:val="00206F85"/>
    <w:rsid w:val="00206FD3"/>
    <w:rsid w:val="00206FF5"/>
    <w:rsid w:val="00207B17"/>
    <w:rsid w:val="002109C9"/>
    <w:rsid w:val="00210EBB"/>
    <w:rsid w:val="0021102A"/>
    <w:rsid w:val="002112E6"/>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184"/>
    <w:rsid w:val="002143B2"/>
    <w:rsid w:val="00214C13"/>
    <w:rsid w:val="00214D1D"/>
    <w:rsid w:val="00214D81"/>
    <w:rsid w:val="002150E4"/>
    <w:rsid w:val="002156BC"/>
    <w:rsid w:val="00215A18"/>
    <w:rsid w:val="00215AE1"/>
    <w:rsid w:val="00215C87"/>
    <w:rsid w:val="00216038"/>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3A"/>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1F4"/>
    <w:rsid w:val="00227280"/>
    <w:rsid w:val="0022751C"/>
    <w:rsid w:val="002276B1"/>
    <w:rsid w:val="00230746"/>
    <w:rsid w:val="00230773"/>
    <w:rsid w:val="00230840"/>
    <w:rsid w:val="00230A01"/>
    <w:rsid w:val="00230AB0"/>
    <w:rsid w:val="00230EA2"/>
    <w:rsid w:val="00231028"/>
    <w:rsid w:val="00231103"/>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7BD"/>
    <w:rsid w:val="00237B4E"/>
    <w:rsid w:val="00237E50"/>
    <w:rsid w:val="00237F4E"/>
    <w:rsid w:val="00240364"/>
    <w:rsid w:val="00240548"/>
    <w:rsid w:val="0024092A"/>
    <w:rsid w:val="0024099A"/>
    <w:rsid w:val="00240A28"/>
    <w:rsid w:val="00240EC6"/>
    <w:rsid w:val="0024154F"/>
    <w:rsid w:val="002420BC"/>
    <w:rsid w:val="00242295"/>
    <w:rsid w:val="002424A6"/>
    <w:rsid w:val="0024281B"/>
    <w:rsid w:val="0024283B"/>
    <w:rsid w:val="002429CB"/>
    <w:rsid w:val="00242B62"/>
    <w:rsid w:val="00242BBB"/>
    <w:rsid w:val="00242CC4"/>
    <w:rsid w:val="00242D4A"/>
    <w:rsid w:val="002434F0"/>
    <w:rsid w:val="002439C7"/>
    <w:rsid w:val="00244BC0"/>
    <w:rsid w:val="00244D61"/>
    <w:rsid w:val="00245251"/>
    <w:rsid w:val="002452F1"/>
    <w:rsid w:val="0024663B"/>
    <w:rsid w:val="002467BF"/>
    <w:rsid w:val="00246A35"/>
    <w:rsid w:val="00246DD9"/>
    <w:rsid w:val="00246F9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2C68"/>
    <w:rsid w:val="00252CFB"/>
    <w:rsid w:val="00253604"/>
    <w:rsid w:val="002536E8"/>
    <w:rsid w:val="00253B8A"/>
    <w:rsid w:val="00253E21"/>
    <w:rsid w:val="002543B6"/>
    <w:rsid w:val="002544C4"/>
    <w:rsid w:val="00254952"/>
    <w:rsid w:val="00254AF0"/>
    <w:rsid w:val="00254AFE"/>
    <w:rsid w:val="00254E4F"/>
    <w:rsid w:val="00254F90"/>
    <w:rsid w:val="00255489"/>
    <w:rsid w:val="0025568A"/>
    <w:rsid w:val="002557D5"/>
    <w:rsid w:val="002558E3"/>
    <w:rsid w:val="002558FC"/>
    <w:rsid w:val="002565A5"/>
    <w:rsid w:val="002565A9"/>
    <w:rsid w:val="00257269"/>
    <w:rsid w:val="002578C6"/>
    <w:rsid w:val="00257B91"/>
    <w:rsid w:val="002600E5"/>
    <w:rsid w:val="002601CE"/>
    <w:rsid w:val="0026020D"/>
    <w:rsid w:val="002609D3"/>
    <w:rsid w:val="00261321"/>
    <w:rsid w:val="00261566"/>
    <w:rsid w:val="0026190C"/>
    <w:rsid w:val="00261B7C"/>
    <w:rsid w:val="00261C3F"/>
    <w:rsid w:val="00262FBA"/>
    <w:rsid w:val="00263605"/>
    <w:rsid w:val="002637B0"/>
    <w:rsid w:val="00263E29"/>
    <w:rsid w:val="00263E73"/>
    <w:rsid w:val="00264102"/>
    <w:rsid w:val="002644FF"/>
    <w:rsid w:val="00264528"/>
    <w:rsid w:val="0026475C"/>
    <w:rsid w:val="00264A7A"/>
    <w:rsid w:val="00264B71"/>
    <w:rsid w:val="00264DD5"/>
    <w:rsid w:val="0026529A"/>
    <w:rsid w:val="00265A06"/>
    <w:rsid w:val="00266170"/>
    <w:rsid w:val="00266817"/>
    <w:rsid w:val="002670B0"/>
    <w:rsid w:val="002670F5"/>
    <w:rsid w:val="00267964"/>
    <w:rsid w:val="00267AA0"/>
    <w:rsid w:val="00267ACE"/>
    <w:rsid w:val="00270167"/>
    <w:rsid w:val="002705ED"/>
    <w:rsid w:val="0027313D"/>
    <w:rsid w:val="0027332E"/>
    <w:rsid w:val="00273B9D"/>
    <w:rsid w:val="00273C9F"/>
    <w:rsid w:val="00274129"/>
    <w:rsid w:val="0027450B"/>
    <w:rsid w:val="00274610"/>
    <w:rsid w:val="00274676"/>
    <w:rsid w:val="00274792"/>
    <w:rsid w:val="00274C63"/>
    <w:rsid w:val="00275369"/>
    <w:rsid w:val="00275379"/>
    <w:rsid w:val="00275488"/>
    <w:rsid w:val="00275A84"/>
    <w:rsid w:val="00275A9C"/>
    <w:rsid w:val="00275B9A"/>
    <w:rsid w:val="00275CA0"/>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965"/>
    <w:rsid w:val="00285EE4"/>
    <w:rsid w:val="00285F3F"/>
    <w:rsid w:val="002861D2"/>
    <w:rsid w:val="002863C9"/>
    <w:rsid w:val="0028654C"/>
    <w:rsid w:val="00287512"/>
    <w:rsid w:val="0028772A"/>
    <w:rsid w:val="002878AA"/>
    <w:rsid w:val="002879B9"/>
    <w:rsid w:val="00287B64"/>
    <w:rsid w:val="00287C4E"/>
    <w:rsid w:val="00287F69"/>
    <w:rsid w:val="00290088"/>
    <w:rsid w:val="002900FC"/>
    <w:rsid w:val="002902F9"/>
    <w:rsid w:val="0029057A"/>
    <w:rsid w:val="002909A2"/>
    <w:rsid w:val="00290FA6"/>
    <w:rsid w:val="00291037"/>
    <w:rsid w:val="002910B1"/>
    <w:rsid w:val="002912B5"/>
    <w:rsid w:val="002912C1"/>
    <w:rsid w:val="002917EE"/>
    <w:rsid w:val="00291BA5"/>
    <w:rsid w:val="00291D1D"/>
    <w:rsid w:val="0029295A"/>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692E"/>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98B"/>
    <w:rsid w:val="002A5CE9"/>
    <w:rsid w:val="002A5E8D"/>
    <w:rsid w:val="002A6BB6"/>
    <w:rsid w:val="002A7216"/>
    <w:rsid w:val="002A7343"/>
    <w:rsid w:val="002A7458"/>
    <w:rsid w:val="002A7B85"/>
    <w:rsid w:val="002B07AF"/>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D73"/>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66E"/>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4CB6"/>
    <w:rsid w:val="002D4D65"/>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93E"/>
    <w:rsid w:val="002E2B81"/>
    <w:rsid w:val="002E2DF4"/>
    <w:rsid w:val="002E2FAA"/>
    <w:rsid w:val="002E3931"/>
    <w:rsid w:val="002E3BD7"/>
    <w:rsid w:val="002E3E43"/>
    <w:rsid w:val="002E3E70"/>
    <w:rsid w:val="002E4072"/>
    <w:rsid w:val="002E45B1"/>
    <w:rsid w:val="002E49C7"/>
    <w:rsid w:val="002E4F83"/>
    <w:rsid w:val="002E50F3"/>
    <w:rsid w:val="002E5534"/>
    <w:rsid w:val="002E56E7"/>
    <w:rsid w:val="002E5978"/>
    <w:rsid w:val="002E5CA3"/>
    <w:rsid w:val="002E5E65"/>
    <w:rsid w:val="002E6099"/>
    <w:rsid w:val="002E6C7A"/>
    <w:rsid w:val="002E6FD2"/>
    <w:rsid w:val="002E71BE"/>
    <w:rsid w:val="002E7895"/>
    <w:rsid w:val="002E7F60"/>
    <w:rsid w:val="002F000D"/>
    <w:rsid w:val="002F0271"/>
    <w:rsid w:val="002F0574"/>
    <w:rsid w:val="002F08D2"/>
    <w:rsid w:val="002F11F7"/>
    <w:rsid w:val="002F1677"/>
    <w:rsid w:val="002F1F1C"/>
    <w:rsid w:val="002F1FF6"/>
    <w:rsid w:val="002F2292"/>
    <w:rsid w:val="002F2C6E"/>
    <w:rsid w:val="002F2FDB"/>
    <w:rsid w:val="002F3702"/>
    <w:rsid w:val="002F370F"/>
    <w:rsid w:val="002F376B"/>
    <w:rsid w:val="002F3990"/>
    <w:rsid w:val="002F3B4D"/>
    <w:rsid w:val="002F3BC2"/>
    <w:rsid w:val="002F3CDE"/>
    <w:rsid w:val="002F3CEC"/>
    <w:rsid w:val="002F3DC7"/>
    <w:rsid w:val="002F40D1"/>
    <w:rsid w:val="002F46B2"/>
    <w:rsid w:val="002F5019"/>
    <w:rsid w:val="002F543F"/>
    <w:rsid w:val="002F558C"/>
    <w:rsid w:val="002F577D"/>
    <w:rsid w:val="002F5CF9"/>
    <w:rsid w:val="002F5DA4"/>
    <w:rsid w:val="002F5DB1"/>
    <w:rsid w:val="002F5F0A"/>
    <w:rsid w:val="002F5FB3"/>
    <w:rsid w:val="002F602A"/>
    <w:rsid w:val="002F6079"/>
    <w:rsid w:val="002F60BC"/>
    <w:rsid w:val="002F6C74"/>
    <w:rsid w:val="002F7272"/>
    <w:rsid w:val="002F7EE6"/>
    <w:rsid w:val="003001FB"/>
    <w:rsid w:val="003007DA"/>
    <w:rsid w:val="003008E5"/>
    <w:rsid w:val="003011E0"/>
    <w:rsid w:val="0030132A"/>
    <w:rsid w:val="003016FC"/>
    <w:rsid w:val="0030174E"/>
    <w:rsid w:val="003017DC"/>
    <w:rsid w:val="00301831"/>
    <w:rsid w:val="00301933"/>
    <w:rsid w:val="00301B9A"/>
    <w:rsid w:val="00302308"/>
    <w:rsid w:val="0030242D"/>
    <w:rsid w:val="003027B2"/>
    <w:rsid w:val="0030284C"/>
    <w:rsid w:val="00302C1D"/>
    <w:rsid w:val="00302E33"/>
    <w:rsid w:val="00302EA2"/>
    <w:rsid w:val="00303447"/>
    <w:rsid w:val="003037F0"/>
    <w:rsid w:val="0030391C"/>
    <w:rsid w:val="003045F3"/>
    <w:rsid w:val="00305142"/>
    <w:rsid w:val="0030531A"/>
    <w:rsid w:val="00305396"/>
    <w:rsid w:val="00305544"/>
    <w:rsid w:val="003055D4"/>
    <w:rsid w:val="00305706"/>
    <w:rsid w:val="0030597D"/>
    <w:rsid w:val="00305BDD"/>
    <w:rsid w:val="00305D1F"/>
    <w:rsid w:val="003060A6"/>
    <w:rsid w:val="0030637B"/>
    <w:rsid w:val="00306434"/>
    <w:rsid w:val="003067A6"/>
    <w:rsid w:val="00306899"/>
    <w:rsid w:val="00307424"/>
    <w:rsid w:val="00307427"/>
    <w:rsid w:val="00307C31"/>
    <w:rsid w:val="00310DC8"/>
    <w:rsid w:val="003113B1"/>
    <w:rsid w:val="003119F0"/>
    <w:rsid w:val="00311EF9"/>
    <w:rsid w:val="003127A7"/>
    <w:rsid w:val="0031286F"/>
    <w:rsid w:val="00312BFE"/>
    <w:rsid w:val="00312C38"/>
    <w:rsid w:val="00313095"/>
    <w:rsid w:val="00313342"/>
    <w:rsid w:val="003133D5"/>
    <w:rsid w:val="00313771"/>
    <w:rsid w:val="0031388D"/>
    <w:rsid w:val="00314583"/>
    <w:rsid w:val="00314C09"/>
    <w:rsid w:val="00314D4A"/>
    <w:rsid w:val="0031507B"/>
    <w:rsid w:val="00315089"/>
    <w:rsid w:val="00315753"/>
    <w:rsid w:val="0031577C"/>
    <w:rsid w:val="003159DB"/>
    <w:rsid w:val="003159EF"/>
    <w:rsid w:val="00315C37"/>
    <w:rsid w:val="00315C61"/>
    <w:rsid w:val="00315DC7"/>
    <w:rsid w:val="00315F18"/>
    <w:rsid w:val="00316665"/>
    <w:rsid w:val="00316BCE"/>
    <w:rsid w:val="00317101"/>
    <w:rsid w:val="003178B2"/>
    <w:rsid w:val="00317BB9"/>
    <w:rsid w:val="0032044E"/>
    <w:rsid w:val="003208C4"/>
    <w:rsid w:val="003208FB"/>
    <w:rsid w:val="00320A5C"/>
    <w:rsid w:val="00320AF7"/>
    <w:rsid w:val="00320EDC"/>
    <w:rsid w:val="0032163F"/>
    <w:rsid w:val="00321917"/>
    <w:rsid w:val="00321996"/>
    <w:rsid w:val="003219F3"/>
    <w:rsid w:val="00322841"/>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4F39"/>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108"/>
    <w:rsid w:val="003306AE"/>
    <w:rsid w:val="00330D8B"/>
    <w:rsid w:val="00330DA2"/>
    <w:rsid w:val="00331546"/>
    <w:rsid w:val="003317C4"/>
    <w:rsid w:val="00331AA1"/>
    <w:rsid w:val="00331E7E"/>
    <w:rsid w:val="00331EA4"/>
    <w:rsid w:val="00331F1E"/>
    <w:rsid w:val="003321CF"/>
    <w:rsid w:val="0033221C"/>
    <w:rsid w:val="00332262"/>
    <w:rsid w:val="00332F7F"/>
    <w:rsid w:val="00333026"/>
    <w:rsid w:val="003332AF"/>
    <w:rsid w:val="003339B5"/>
    <w:rsid w:val="00333F30"/>
    <w:rsid w:val="003348FD"/>
    <w:rsid w:val="00334B88"/>
    <w:rsid w:val="003350AF"/>
    <w:rsid w:val="00335209"/>
    <w:rsid w:val="00336169"/>
    <w:rsid w:val="003363F8"/>
    <w:rsid w:val="00336997"/>
    <w:rsid w:val="003378C7"/>
    <w:rsid w:val="00337D82"/>
    <w:rsid w:val="00337FC8"/>
    <w:rsid w:val="00340FC4"/>
    <w:rsid w:val="00341309"/>
    <w:rsid w:val="0034135F"/>
    <w:rsid w:val="00341530"/>
    <w:rsid w:val="00341BC6"/>
    <w:rsid w:val="003420C2"/>
    <w:rsid w:val="003420F5"/>
    <w:rsid w:val="003422C1"/>
    <w:rsid w:val="0034261C"/>
    <w:rsid w:val="0034266A"/>
    <w:rsid w:val="00342793"/>
    <w:rsid w:val="0034282A"/>
    <w:rsid w:val="00343599"/>
    <w:rsid w:val="00343832"/>
    <w:rsid w:val="00344020"/>
    <w:rsid w:val="00344444"/>
    <w:rsid w:val="0034481C"/>
    <w:rsid w:val="00345175"/>
    <w:rsid w:val="003459D7"/>
    <w:rsid w:val="003460D1"/>
    <w:rsid w:val="00346482"/>
    <w:rsid w:val="00346780"/>
    <w:rsid w:val="00346A74"/>
    <w:rsid w:val="00346CAD"/>
    <w:rsid w:val="003478E4"/>
    <w:rsid w:val="00347A44"/>
    <w:rsid w:val="00347D29"/>
    <w:rsid w:val="00347E70"/>
    <w:rsid w:val="00347EB3"/>
    <w:rsid w:val="003500DB"/>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1A64"/>
    <w:rsid w:val="00351E5B"/>
    <w:rsid w:val="003537EB"/>
    <w:rsid w:val="00353867"/>
    <w:rsid w:val="0035393A"/>
    <w:rsid w:val="003540A6"/>
    <w:rsid w:val="00354528"/>
    <w:rsid w:val="00354781"/>
    <w:rsid w:val="003548D9"/>
    <w:rsid w:val="00354E55"/>
    <w:rsid w:val="0035595A"/>
    <w:rsid w:val="00355BFC"/>
    <w:rsid w:val="00355C2A"/>
    <w:rsid w:val="00356170"/>
    <w:rsid w:val="0035623F"/>
    <w:rsid w:val="00356259"/>
    <w:rsid w:val="0035630B"/>
    <w:rsid w:val="00356318"/>
    <w:rsid w:val="00356894"/>
    <w:rsid w:val="00356EED"/>
    <w:rsid w:val="00357599"/>
    <w:rsid w:val="003575E1"/>
    <w:rsid w:val="00357C79"/>
    <w:rsid w:val="0036035A"/>
    <w:rsid w:val="0036052D"/>
    <w:rsid w:val="003605F4"/>
    <w:rsid w:val="0036061C"/>
    <w:rsid w:val="00360C08"/>
    <w:rsid w:val="00360DB2"/>
    <w:rsid w:val="003617CC"/>
    <w:rsid w:val="00361B54"/>
    <w:rsid w:val="00361C6C"/>
    <w:rsid w:val="0036278F"/>
    <w:rsid w:val="00362CAF"/>
    <w:rsid w:val="0036330C"/>
    <w:rsid w:val="003633CD"/>
    <w:rsid w:val="00363A38"/>
    <w:rsid w:val="00363D49"/>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E7A"/>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29E"/>
    <w:rsid w:val="0037553C"/>
    <w:rsid w:val="003761CD"/>
    <w:rsid w:val="003763DC"/>
    <w:rsid w:val="00376408"/>
    <w:rsid w:val="0037678A"/>
    <w:rsid w:val="00376A4B"/>
    <w:rsid w:val="00376F4B"/>
    <w:rsid w:val="00377786"/>
    <w:rsid w:val="00377787"/>
    <w:rsid w:val="00377DA5"/>
    <w:rsid w:val="00377F51"/>
    <w:rsid w:val="003801E9"/>
    <w:rsid w:val="00380B77"/>
    <w:rsid w:val="00380C74"/>
    <w:rsid w:val="0038127A"/>
    <w:rsid w:val="00381364"/>
    <w:rsid w:val="00381506"/>
    <w:rsid w:val="003816B5"/>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DA7"/>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3D1B"/>
    <w:rsid w:val="00393D48"/>
    <w:rsid w:val="003941DD"/>
    <w:rsid w:val="0039438B"/>
    <w:rsid w:val="00394D23"/>
    <w:rsid w:val="00394E5F"/>
    <w:rsid w:val="00394E7B"/>
    <w:rsid w:val="003952AA"/>
    <w:rsid w:val="003959B0"/>
    <w:rsid w:val="00395F7A"/>
    <w:rsid w:val="00395FA1"/>
    <w:rsid w:val="003962E6"/>
    <w:rsid w:val="003963A5"/>
    <w:rsid w:val="00396606"/>
    <w:rsid w:val="0039688E"/>
    <w:rsid w:val="00396F5A"/>
    <w:rsid w:val="00396F9D"/>
    <w:rsid w:val="00397546"/>
    <w:rsid w:val="00397B15"/>
    <w:rsid w:val="00397CE3"/>
    <w:rsid w:val="003A0553"/>
    <w:rsid w:val="003A05F6"/>
    <w:rsid w:val="003A0653"/>
    <w:rsid w:val="003A0655"/>
    <w:rsid w:val="003A07E6"/>
    <w:rsid w:val="003A0C12"/>
    <w:rsid w:val="003A0F58"/>
    <w:rsid w:val="003A1258"/>
    <w:rsid w:val="003A14DD"/>
    <w:rsid w:val="003A1511"/>
    <w:rsid w:val="003A16B1"/>
    <w:rsid w:val="003A1895"/>
    <w:rsid w:val="003A1C66"/>
    <w:rsid w:val="003A1CC4"/>
    <w:rsid w:val="003A1CFA"/>
    <w:rsid w:val="003A1F6B"/>
    <w:rsid w:val="003A1F70"/>
    <w:rsid w:val="003A310E"/>
    <w:rsid w:val="003A3834"/>
    <w:rsid w:val="003A3880"/>
    <w:rsid w:val="003A41C9"/>
    <w:rsid w:val="003A4280"/>
    <w:rsid w:val="003A4930"/>
    <w:rsid w:val="003A4AE8"/>
    <w:rsid w:val="003A4E40"/>
    <w:rsid w:val="003A50FE"/>
    <w:rsid w:val="003A57C6"/>
    <w:rsid w:val="003A57D8"/>
    <w:rsid w:val="003A586A"/>
    <w:rsid w:val="003A5A59"/>
    <w:rsid w:val="003A5B56"/>
    <w:rsid w:val="003A5BEB"/>
    <w:rsid w:val="003A5CE7"/>
    <w:rsid w:val="003A6440"/>
    <w:rsid w:val="003A6772"/>
    <w:rsid w:val="003A6A09"/>
    <w:rsid w:val="003A6A80"/>
    <w:rsid w:val="003A6CA0"/>
    <w:rsid w:val="003A6F0E"/>
    <w:rsid w:val="003A6F4D"/>
    <w:rsid w:val="003A78C0"/>
    <w:rsid w:val="003A7CB0"/>
    <w:rsid w:val="003B038F"/>
    <w:rsid w:val="003B0695"/>
    <w:rsid w:val="003B0CB0"/>
    <w:rsid w:val="003B153F"/>
    <w:rsid w:val="003B1671"/>
    <w:rsid w:val="003B1781"/>
    <w:rsid w:val="003B1A9A"/>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1FE"/>
    <w:rsid w:val="003B5D30"/>
    <w:rsid w:val="003B66CF"/>
    <w:rsid w:val="003B6AB2"/>
    <w:rsid w:val="003B7319"/>
    <w:rsid w:val="003B75A8"/>
    <w:rsid w:val="003B7608"/>
    <w:rsid w:val="003B7FAD"/>
    <w:rsid w:val="003C0201"/>
    <w:rsid w:val="003C0433"/>
    <w:rsid w:val="003C055E"/>
    <w:rsid w:val="003C0886"/>
    <w:rsid w:val="003C0C2A"/>
    <w:rsid w:val="003C0C2F"/>
    <w:rsid w:val="003C0C40"/>
    <w:rsid w:val="003C0F02"/>
    <w:rsid w:val="003C256B"/>
    <w:rsid w:val="003C27DA"/>
    <w:rsid w:val="003C2C47"/>
    <w:rsid w:val="003C3330"/>
    <w:rsid w:val="003C33BF"/>
    <w:rsid w:val="003C3494"/>
    <w:rsid w:val="003C362D"/>
    <w:rsid w:val="003C3A53"/>
    <w:rsid w:val="003C414C"/>
    <w:rsid w:val="003C4702"/>
    <w:rsid w:val="003C48AF"/>
    <w:rsid w:val="003C494E"/>
    <w:rsid w:val="003C4D1A"/>
    <w:rsid w:val="003C4DB6"/>
    <w:rsid w:val="003C5095"/>
    <w:rsid w:val="003C5108"/>
    <w:rsid w:val="003C521F"/>
    <w:rsid w:val="003C529D"/>
    <w:rsid w:val="003C58AB"/>
    <w:rsid w:val="003C7C83"/>
    <w:rsid w:val="003C7DCC"/>
    <w:rsid w:val="003D01EF"/>
    <w:rsid w:val="003D03D5"/>
    <w:rsid w:val="003D051F"/>
    <w:rsid w:val="003D0528"/>
    <w:rsid w:val="003D06FF"/>
    <w:rsid w:val="003D0F2D"/>
    <w:rsid w:val="003D0F47"/>
    <w:rsid w:val="003D126B"/>
    <w:rsid w:val="003D18FF"/>
    <w:rsid w:val="003D1B07"/>
    <w:rsid w:val="003D1CB6"/>
    <w:rsid w:val="003D232C"/>
    <w:rsid w:val="003D248B"/>
    <w:rsid w:val="003D255A"/>
    <w:rsid w:val="003D258C"/>
    <w:rsid w:val="003D2A49"/>
    <w:rsid w:val="003D34BC"/>
    <w:rsid w:val="003D38A5"/>
    <w:rsid w:val="003D3BDE"/>
    <w:rsid w:val="003D3FAC"/>
    <w:rsid w:val="003D40B6"/>
    <w:rsid w:val="003D5808"/>
    <w:rsid w:val="003D594B"/>
    <w:rsid w:val="003D5A23"/>
    <w:rsid w:val="003D5A96"/>
    <w:rsid w:val="003D5D67"/>
    <w:rsid w:val="003D5F81"/>
    <w:rsid w:val="003D631A"/>
    <w:rsid w:val="003D6CF2"/>
    <w:rsid w:val="003D7800"/>
    <w:rsid w:val="003E0288"/>
    <w:rsid w:val="003E1122"/>
    <w:rsid w:val="003E17B3"/>
    <w:rsid w:val="003E1955"/>
    <w:rsid w:val="003E26AD"/>
    <w:rsid w:val="003E2758"/>
    <w:rsid w:val="003E2FF9"/>
    <w:rsid w:val="003E33CC"/>
    <w:rsid w:val="003E375E"/>
    <w:rsid w:val="003E38D4"/>
    <w:rsid w:val="003E3A23"/>
    <w:rsid w:val="003E3D64"/>
    <w:rsid w:val="003E42D5"/>
    <w:rsid w:val="003E450C"/>
    <w:rsid w:val="003E5106"/>
    <w:rsid w:val="003E51A8"/>
    <w:rsid w:val="003E52A9"/>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B8D"/>
    <w:rsid w:val="003F3E8E"/>
    <w:rsid w:val="003F3F49"/>
    <w:rsid w:val="003F448B"/>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6CB5"/>
    <w:rsid w:val="003F7204"/>
    <w:rsid w:val="003F732E"/>
    <w:rsid w:val="003F7413"/>
    <w:rsid w:val="003F7975"/>
    <w:rsid w:val="003F7B9E"/>
    <w:rsid w:val="0040005C"/>
    <w:rsid w:val="00400313"/>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9E1"/>
    <w:rsid w:val="00406AAA"/>
    <w:rsid w:val="00406C9A"/>
    <w:rsid w:val="00406E78"/>
    <w:rsid w:val="004074F2"/>
    <w:rsid w:val="004075C5"/>
    <w:rsid w:val="0040761A"/>
    <w:rsid w:val="004103A5"/>
    <w:rsid w:val="004105F0"/>
    <w:rsid w:val="00410965"/>
    <w:rsid w:val="00410D30"/>
    <w:rsid w:val="004122DD"/>
    <w:rsid w:val="00412553"/>
    <w:rsid w:val="00412649"/>
    <w:rsid w:val="0041308A"/>
    <w:rsid w:val="00413850"/>
    <w:rsid w:val="00413ED6"/>
    <w:rsid w:val="00413F25"/>
    <w:rsid w:val="00414DD5"/>
    <w:rsid w:val="00414FEC"/>
    <w:rsid w:val="0041513E"/>
    <w:rsid w:val="004158A4"/>
    <w:rsid w:val="00415907"/>
    <w:rsid w:val="00415919"/>
    <w:rsid w:val="00415AF7"/>
    <w:rsid w:val="00416EBB"/>
    <w:rsid w:val="00416FA3"/>
    <w:rsid w:val="004175B8"/>
    <w:rsid w:val="00417E04"/>
    <w:rsid w:val="00417E05"/>
    <w:rsid w:val="00420168"/>
    <w:rsid w:val="00420733"/>
    <w:rsid w:val="0042078D"/>
    <w:rsid w:val="0042095B"/>
    <w:rsid w:val="00420C73"/>
    <w:rsid w:val="00420EC5"/>
    <w:rsid w:val="004215EA"/>
    <w:rsid w:val="00421CDD"/>
    <w:rsid w:val="00422043"/>
    <w:rsid w:val="00422128"/>
    <w:rsid w:val="00422347"/>
    <w:rsid w:val="004224BE"/>
    <w:rsid w:val="00422ABF"/>
    <w:rsid w:val="00422B8C"/>
    <w:rsid w:val="00422C52"/>
    <w:rsid w:val="00422D10"/>
    <w:rsid w:val="00422D46"/>
    <w:rsid w:val="00422F49"/>
    <w:rsid w:val="00422FAF"/>
    <w:rsid w:val="00423029"/>
    <w:rsid w:val="0042329E"/>
    <w:rsid w:val="004233F0"/>
    <w:rsid w:val="00423519"/>
    <w:rsid w:val="004239CC"/>
    <w:rsid w:val="00423B86"/>
    <w:rsid w:val="00423FE5"/>
    <w:rsid w:val="00424019"/>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6EDB"/>
    <w:rsid w:val="00427F8C"/>
    <w:rsid w:val="004300E6"/>
    <w:rsid w:val="0043044A"/>
    <w:rsid w:val="004306C8"/>
    <w:rsid w:val="00430AB5"/>
    <w:rsid w:val="00430E04"/>
    <w:rsid w:val="00430F08"/>
    <w:rsid w:val="00430F30"/>
    <w:rsid w:val="004314D1"/>
    <w:rsid w:val="004318C1"/>
    <w:rsid w:val="00431A17"/>
    <w:rsid w:val="00431DA9"/>
    <w:rsid w:val="00431E8E"/>
    <w:rsid w:val="00432C41"/>
    <w:rsid w:val="00433098"/>
    <w:rsid w:val="004341A2"/>
    <w:rsid w:val="004342FE"/>
    <w:rsid w:val="00434329"/>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137"/>
    <w:rsid w:val="004453AE"/>
    <w:rsid w:val="004458E2"/>
    <w:rsid w:val="004459F8"/>
    <w:rsid w:val="00445B0F"/>
    <w:rsid w:val="00446075"/>
    <w:rsid w:val="004469D4"/>
    <w:rsid w:val="00446A0B"/>
    <w:rsid w:val="00446CF0"/>
    <w:rsid w:val="00446DA0"/>
    <w:rsid w:val="00446F87"/>
    <w:rsid w:val="004470C5"/>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6F"/>
    <w:rsid w:val="004544AE"/>
    <w:rsid w:val="00454673"/>
    <w:rsid w:val="0045467E"/>
    <w:rsid w:val="00454895"/>
    <w:rsid w:val="00454E87"/>
    <w:rsid w:val="004556A6"/>
    <w:rsid w:val="004560D0"/>
    <w:rsid w:val="00456C50"/>
    <w:rsid w:val="004572FC"/>
    <w:rsid w:val="00457641"/>
    <w:rsid w:val="00457E75"/>
    <w:rsid w:val="00460267"/>
    <w:rsid w:val="0046027F"/>
    <w:rsid w:val="00460289"/>
    <w:rsid w:val="0046048E"/>
    <w:rsid w:val="00460604"/>
    <w:rsid w:val="00460634"/>
    <w:rsid w:val="004608F9"/>
    <w:rsid w:val="00460C49"/>
    <w:rsid w:val="00460D30"/>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7E"/>
    <w:rsid w:val="004678B9"/>
    <w:rsid w:val="00467C2B"/>
    <w:rsid w:val="00467C37"/>
    <w:rsid w:val="00470183"/>
    <w:rsid w:val="0047067C"/>
    <w:rsid w:val="00470A99"/>
    <w:rsid w:val="00470C0B"/>
    <w:rsid w:val="00470E4A"/>
    <w:rsid w:val="00471621"/>
    <w:rsid w:val="00471B07"/>
    <w:rsid w:val="00471C1A"/>
    <w:rsid w:val="00471CB7"/>
    <w:rsid w:val="00471E5E"/>
    <w:rsid w:val="00471E86"/>
    <w:rsid w:val="00471F1A"/>
    <w:rsid w:val="00472104"/>
    <w:rsid w:val="00472303"/>
    <w:rsid w:val="00472484"/>
    <w:rsid w:val="00472B0F"/>
    <w:rsid w:val="00472CC1"/>
    <w:rsid w:val="00473645"/>
    <w:rsid w:val="0047365A"/>
    <w:rsid w:val="00473856"/>
    <w:rsid w:val="00473984"/>
    <w:rsid w:val="00473AD9"/>
    <w:rsid w:val="00473D95"/>
    <w:rsid w:val="00473EDF"/>
    <w:rsid w:val="00474B1E"/>
    <w:rsid w:val="00475ACE"/>
    <w:rsid w:val="00475AD1"/>
    <w:rsid w:val="00475C36"/>
    <w:rsid w:val="0047615D"/>
    <w:rsid w:val="00476963"/>
    <w:rsid w:val="00476AD6"/>
    <w:rsid w:val="00476B6A"/>
    <w:rsid w:val="00476BAD"/>
    <w:rsid w:val="00476BDA"/>
    <w:rsid w:val="00476D5E"/>
    <w:rsid w:val="00477A0F"/>
    <w:rsid w:val="00477E82"/>
    <w:rsid w:val="004802BE"/>
    <w:rsid w:val="00480969"/>
    <w:rsid w:val="00480EE4"/>
    <w:rsid w:val="00481214"/>
    <w:rsid w:val="00481DF5"/>
    <w:rsid w:val="004821C7"/>
    <w:rsid w:val="004822AC"/>
    <w:rsid w:val="00482B04"/>
    <w:rsid w:val="00482E5F"/>
    <w:rsid w:val="00483854"/>
    <w:rsid w:val="004838AB"/>
    <w:rsid w:val="00483E8D"/>
    <w:rsid w:val="0048476A"/>
    <w:rsid w:val="00484B25"/>
    <w:rsid w:val="00484CC1"/>
    <w:rsid w:val="0048512E"/>
    <w:rsid w:val="004851B5"/>
    <w:rsid w:val="004852C2"/>
    <w:rsid w:val="00485AEC"/>
    <w:rsid w:val="004865A6"/>
    <w:rsid w:val="0048710F"/>
    <w:rsid w:val="00487243"/>
    <w:rsid w:val="00487799"/>
    <w:rsid w:val="00487DA2"/>
    <w:rsid w:val="00487EB8"/>
    <w:rsid w:val="00487F03"/>
    <w:rsid w:val="00490713"/>
    <w:rsid w:val="0049075C"/>
    <w:rsid w:val="004913C7"/>
    <w:rsid w:val="004918F8"/>
    <w:rsid w:val="004919C2"/>
    <w:rsid w:val="00491B87"/>
    <w:rsid w:val="004922CA"/>
    <w:rsid w:val="0049294D"/>
    <w:rsid w:val="00492A26"/>
    <w:rsid w:val="00492C9C"/>
    <w:rsid w:val="00492D5D"/>
    <w:rsid w:val="00492EBD"/>
    <w:rsid w:val="004935A9"/>
    <w:rsid w:val="00494164"/>
    <w:rsid w:val="00494AA2"/>
    <w:rsid w:val="00494CFB"/>
    <w:rsid w:val="00494FF0"/>
    <w:rsid w:val="00495432"/>
    <w:rsid w:val="00495B88"/>
    <w:rsid w:val="0049607B"/>
    <w:rsid w:val="004962FD"/>
    <w:rsid w:val="00496555"/>
    <w:rsid w:val="0049676E"/>
    <w:rsid w:val="00496AF6"/>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B48"/>
    <w:rsid w:val="004A3ECE"/>
    <w:rsid w:val="004A402E"/>
    <w:rsid w:val="004A40B9"/>
    <w:rsid w:val="004A418B"/>
    <w:rsid w:val="004A44AE"/>
    <w:rsid w:val="004A4720"/>
    <w:rsid w:val="004A4891"/>
    <w:rsid w:val="004A4BFB"/>
    <w:rsid w:val="004A4D9B"/>
    <w:rsid w:val="004A544D"/>
    <w:rsid w:val="004A5B4B"/>
    <w:rsid w:val="004A5E92"/>
    <w:rsid w:val="004A5FD6"/>
    <w:rsid w:val="004A6546"/>
    <w:rsid w:val="004A6676"/>
    <w:rsid w:val="004A672D"/>
    <w:rsid w:val="004A6850"/>
    <w:rsid w:val="004A6C43"/>
    <w:rsid w:val="004A760F"/>
    <w:rsid w:val="004A765D"/>
    <w:rsid w:val="004A76E8"/>
    <w:rsid w:val="004A7A3F"/>
    <w:rsid w:val="004A7D08"/>
    <w:rsid w:val="004A7D30"/>
    <w:rsid w:val="004A7F81"/>
    <w:rsid w:val="004B009F"/>
    <w:rsid w:val="004B0646"/>
    <w:rsid w:val="004B071F"/>
    <w:rsid w:val="004B0DF4"/>
    <w:rsid w:val="004B0E4A"/>
    <w:rsid w:val="004B138F"/>
    <w:rsid w:val="004B1406"/>
    <w:rsid w:val="004B1C2A"/>
    <w:rsid w:val="004B1EF2"/>
    <w:rsid w:val="004B1FC8"/>
    <w:rsid w:val="004B20E2"/>
    <w:rsid w:val="004B2359"/>
    <w:rsid w:val="004B28E9"/>
    <w:rsid w:val="004B2F8C"/>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A9E"/>
    <w:rsid w:val="004B5CCE"/>
    <w:rsid w:val="004B625D"/>
    <w:rsid w:val="004B64CE"/>
    <w:rsid w:val="004B6E11"/>
    <w:rsid w:val="004B6E2A"/>
    <w:rsid w:val="004B732E"/>
    <w:rsid w:val="004B7EFB"/>
    <w:rsid w:val="004B7EFC"/>
    <w:rsid w:val="004C074B"/>
    <w:rsid w:val="004C0F82"/>
    <w:rsid w:val="004C1548"/>
    <w:rsid w:val="004C157C"/>
    <w:rsid w:val="004C1795"/>
    <w:rsid w:val="004C207E"/>
    <w:rsid w:val="004C227E"/>
    <w:rsid w:val="004C2761"/>
    <w:rsid w:val="004C29D9"/>
    <w:rsid w:val="004C2F54"/>
    <w:rsid w:val="004C2F5D"/>
    <w:rsid w:val="004C383A"/>
    <w:rsid w:val="004C3A9A"/>
    <w:rsid w:val="004C41FD"/>
    <w:rsid w:val="004C43A3"/>
    <w:rsid w:val="004C4E9A"/>
    <w:rsid w:val="004C5091"/>
    <w:rsid w:val="004C52CC"/>
    <w:rsid w:val="004C5545"/>
    <w:rsid w:val="004C594B"/>
    <w:rsid w:val="004C5BE2"/>
    <w:rsid w:val="004C63E3"/>
    <w:rsid w:val="004C668C"/>
    <w:rsid w:val="004C6D9F"/>
    <w:rsid w:val="004C6E90"/>
    <w:rsid w:val="004C6F00"/>
    <w:rsid w:val="004C75FF"/>
    <w:rsid w:val="004C76CB"/>
    <w:rsid w:val="004C7C4D"/>
    <w:rsid w:val="004C7E53"/>
    <w:rsid w:val="004C7E8F"/>
    <w:rsid w:val="004D03E8"/>
    <w:rsid w:val="004D05C5"/>
    <w:rsid w:val="004D05F8"/>
    <w:rsid w:val="004D14D7"/>
    <w:rsid w:val="004D15A5"/>
    <w:rsid w:val="004D179B"/>
    <w:rsid w:val="004D1ABD"/>
    <w:rsid w:val="004D1CFA"/>
    <w:rsid w:val="004D21B7"/>
    <w:rsid w:val="004D221D"/>
    <w:rsid w:val="004D2D38"/>
    <w:rsid w:val="004D3666"/>
    <w:rsid w:val="004D3C28"/>
    <w:rsid w:val="004D3D34"/>
    <w:rsid w:val="004D3D55"/>
    <w:rsid w:val="004D40AB"/>
    <w:rsid w:val="004D4CF3"/>
    <w:rsid w:val="004D4E13"/>
    <w:rsid w:val="004D4FF9"/>
    <w:rsid w:val="004D5067"/>
    <w:rsid w:val="004D506D"/>
    <w:rsid w:val="004D51B0"/>
    <w:rsid w:val="004D5244"/>
    <w:rsid w:val="004D588B"/>
    <w:rsid w:val="004D5911"/>
    <w:rsid w:val="004D5ABD"/>
    <w:rsid w:val="004D61B7"/>
    <w:rsid w:val="004D6455"/>
    <w:rsid w:val="004D6829"/>
    <w:rsid w:val="004D6A28"/>
    <w:rsid w:val="004D6CC2"/>
    <w:rsid w:val="004D6FC2"/>
    <w:rsid w:val="004D729E"/>
    <w:rsid w:val="004D778A"/>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2FD2"/>
    <w:rsid w:val="004E3182"/>
    <w:rsid w:val="004E33BE"/>
    <w:rsid w:val="004E3664"/>
    <w:rsid w:val="004E3BB4"/>
    <w:rsid w:val="004E3DE0"/>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0327"/>
    <w:rsid w:val="004F1101"/>
    <w:rsid w:val="004F13D9"/>
    <w:rsid w:val="004F1407"/>
    <w:rsid w:val="004F14CC"/>
    <w:rsid w:val="004F14F2"/>
    <w:rsid w:val="004F19DE"/>
    <w:rsid w:val="004F1D0E"/>
    <w:rsid w:val="004F1E32"/>
    <w:rsid w:val="004F23DC"/>
    <w:rsid w:val="004F283C"/>
    <w:rsid w:val="004F28C9"/>
    <w:rsid w:val="004F292F"/>
    <w:rsid w:val="004F2E21"/>
    <w:rsid w:val="004F42B6"/>
    <w:rsid w:val="004F433B"/>
    <w:rsid w:val="004F43F1"/>
    <w:rsid w:val="004F47A0"/>
    <w:rsid w:val="004F48DC"/>
    <w:rsid w:val="004F4B09"/>
    <w:rsid w:val="004F4EC7"/>
    <w:rsid w:val="004F5579"/>
    <w:rsid w:val="004F5F4D"/>
    <w:rsid w:val="004F60B2"/>
    <w:rsid w:val="004F6214"/>
    <w:rsid w:val="004F65C1"/>
    <w:rsid w:val="004F6A4B"/>
    <w:rsid w:val="004F6C0F"/>
    <w:rsid w:val="004F7220"/>
    <w:rsid w:val="004F754A"/>
    <w:rsid w:val="004F75BE"/>
    <w:rsid w:val="004F7782"/>
    <w:rsid w:val="004F795B"/>
    <w:rsid w:val="004F7A12"/>
    <w:rsid w:val="00500311"/>
    <w:rsid w:val="0050091A"/>
    <w:rsid w:val="00500D92"/>
    <w:rsid w:val="00500E01"/>
    <w:rsid w:val="00500F21"/>
    <w:rsid w:val="00501157"/>
    <w:rsid w:val="00501C1C"/>
    <w:rsid w:val="00501CEC"/>
    <w:rsid w:val="00501D64"/>
    <w:rsid w:val="0050219A"/>
    <w:rsid w:val="00502220"/>
    <w:rsid w:val="005022A1"/>
    <w:rsid w:val="0050232D"/>
    <w:rsid w:val="00502521"/>
    <w:rsid w:val="0050263F"/>
    <w:rsid w:val="005027BE"/>
    <w:rsid w:val="0050281E"/>
    <w:rsid w:val="00502A7C"/>
    <w:rsid w:val="00502C7F"/>
    <w:rsid w:val="00502D67"/>
    <w:rsid w:val="005034F2"/>
    <w:rsid w:val="005037A2"/>
    <w:rsid w:val="005038CD"/>
    <w:rsid w:val="005039EA"/>
    <w:rsid w:val="0050457B"/>
    <w:rsid w:val="00504590"/>
    <w:rsid w:val="00504897"/>
    <w:rsid w:val="00504D5D"/>
    <w:rsid w:val="00505329"/>
    <w:rsid w:val="00505522"/>
    <w:rsid w:val="005055FF"/>
    <w:rsid w:val="005057B0"/>
    <w:rsid w:val="0050592A"/>
    <w:rsid w:val="00505A4F"/>
    <w:rsid w:val="00505B47"/>
    <w:rsid w:val="00506043"/>
    <w:rsid w:val="005061C0"/>
    <w:rsid w:val="005064FB"/>
    <w:rsid w:val="00506A34"/>
    <w:rsid w:val="00507339"/>
    <w:rsid w:val="0051026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0B5"/>
    <w:rsid w:val="00514163"/>
    <w:rsid w:val="00514588"/>
    <w:rsid w:val="005147EA"/>
    <w:rsid w:val="0051534D"/>
    <w:rsid w:val="0051548D"/>
    <w:rsid w:val="00515518"/>
    <w:rsid w:val="005157DB"/>
    <w:rsid w:val="005158C9"/>
    <w:rsid w:val="00515E76"/>
    <w:rsid w:val="005160B7"/>
    <w:rsid w:val="005162D6"/>
    <w:rsid w:val="00516ABF"/>
    <w:rsid w:val="00516FA1"/>
    <w:rsid w:val="00516FDE"/>
    <w:rsid w:val="0051705E"/>
    <w:rsid w:val="005170A2"/>
    <w:rsid w:val="005179DD"/>
    <w:rsid w:val="00517A5C"/>
    <w:rsid w:val="00517BDD"/>
    <w:rsid w:val="005204CB"/>
    <w:rsid w:val="0052075C"/>
    <w:rsid w:val="0052085D"/>
    <w:rsid w:val="00520A89"/>
    <w:rsid w:val="00520A98"/>
    <w:rsid w:val="00520B3B"/>
    <w:rsid w:val="00520C2D"/>
    <w:rsid w:val="005210EF"/>
    <w:rsid w:val="00521115"/>
    <w:rsid w:val="0052115F"/>
    <w:rsid w:val="00521905"/>
    <w:rsid w:val="00521D6C"/>
    <w:rsid w:val="00521DAE"/>
    <w:rsid w:val="00521E33"/>
    <w:rsid w:val="005221A3"/>
    <w:rsid w:val="0052288B"/>
    <w:rsid w:val="00522921"/>
    <w:rsid w:val="00522A4E"/>
    <w:rsid w:val="00522B52"/>
    <w:rsid w:val="00522FA3"/>
    <w:rsid w:val="005230F9"/>
    <w:rsid w:val="00523437"/>
    <w:rsid w:val="0052345B"/>
    <w:rsid w:val="0052395A"/>
    <w:rsid w:val="005246DA"/>
    <w:rsid w:val="00524792"/>
    <w:rsid w:val="005248C2"/>
    <w:rsid w:val="00524D76"/>
    <w:rsid w:val="00525231"/>
    <w:rsid w:val="00525556"/>
    <w:rsid w:val="00525881"/>
    <w:rsid w:val="00525938"/>
    <w:rsid w:val="00525A88"/>
    <w:rsid w:val="005261DE"/>
    <w:rsid w:val="00526832"/>
    <w:rsid w:val="00526A93"/>
    <w:rsid w:val="00527588"/>
    <w:rsid w:val="005278A0"/>
    <w:rsid w:val="005279C0"/>
    <w:rsid w:val="00527AE7"/>
    <w:rsid w:val="0053031C"/>
    <w:rsid w:val="0053068B"/>
    <w:rsid w:val="0053081A"/>
    <w:rsid w:val="005322A7"/>
    <w:rsid w:val="005328DA"/>
    <w:rsid w:val="00532FD0"/>
    <w:rsid w:val="005336BA"/>
    <w:rsid w:val="00533AFD"/>
    <w:rsid w:val="00534EE9"/>
    <w:rsid w:val="0053511E"/>
    <w:rsid w:val="0053525C"/>
    <w:rsid w:val="005353A7"/>
    <w:rsid w:val="005356BE"/>
    <w:rsid w:val="005357D4"/>
    <w:rsid w:val="00535D28"/>
    <w:rsid w:val="00535EE1"/>
    <w:rsid w:val="00535F65"/>
    <w:rsid w:val="00536175"/>
    <w:rsid w:val="005362E3"/>
    <w:rsid w:val="00536306"/>
    <w:rsid w:val="00536F34"/>
    <w:rsid w:val="00536F56"/>
    <w:rsid w:val="00537385"/>
    <w:rsid w:val="00537676"/>
    <w:rsid w:val="0053782C"/>
    <w:rsid w:val="00537E65"/>
    <w:rsid w:val="00540E6C"/>
    <w:rsid w:val="00540FA3"/>
    <w:rsid w:val="0054143B"/>
    <w:rsid w:val="005418DF"/>
    <w:rsid w:val="0054204F"/>
    <w:rsid w:val="005421E5"/>
    <w:rsid w:val="0054235C"/>
    <w:rsid w:val="0054242A"/>
    <w:rsid w:val="00542691"/>
    <w:rsid w:val="00542F6B"/>
    <w:rsid w:val="0054315B"/>
    <w:rsid w:val="005436F3"/>
    <w:rsid w:val="00544281"/>
    <w:rsid w:val="00544885"/>
    <w:rsid w:val="00544B65"/>
    <w:rsid w:val="005451C4"/>
    <w:rsid w:val="0054530A"/>
    <w:rsid w:val="00545546"/>
    <w:rsid w:val="005456F8"/>
    <w:rsid w:val="00545A3B"/>
    <w:rsid w:val="00546E9F"/>
    <w:rsid w:val="005472FA"/>
    <w:rsid w:val="0054779C"/>
    <w:rsid w:val="00547B25"/>
    <w:rsid w:val="00547E08"/>
    <w:rsid w:val="00547F67"/>
    <w:rsid w:val="00547FE5"/>
    <w:rsid w:val="00547FE9"/>
    <w:rsid w:val="00547FF3"/>
    <w:rsid w:val="00550204"/>
    <w:rsid w:val="0055049B"/>
    <w:rsid w:val="005507C0"/>
    <w:rsid w:val="00550CE0"/>
    <w:rsid w:val="00550EEA"/>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BB"/>
    <w:rsid w:val="005640FD"/>
    <w:rsid w:val="00564819"/>
    <w:rsid w:val="005649D8"/>
    <w:rsid w:val="00564BE0"/>
    <w:rsid w:val="00565109"/>
    <w:rsid w:val="005652C5"/>
    <w:rsid w:val="0056539D"/>
    <w:rsid w:val="00565C23"/>
    <w:rsid w:val="00565C6A"/>
    <w:rsid w:val="00565EEE"/>
    <w:rsid w:val="0056623D"/>
    <w:rsid w:val="00566578"/>
    <w:rsid w:val="0056686F"/>
    <w:rsid w:val="00566A06"/>
    <w:rsid w:val="00566A0B"/>
    <w:rsid w:val="00566B63"/>
    <w:rsid w:val="00566F75"/>
    <w:rsid w:val="00567273"/>
    <w:rsid w:val="005675FE"/>
    <w:rsid w:val="00567A3C"/>
    <w:rsid w:val="00567D94"/>
    <w:rsid w:val="00567E93"/>
    <w:rsid w:val="00570230"/>
    <w:rsid w:val="00570A3D"/>
    <w:rsid w:val="00570C74"/>
    <w:rsid w:val="00571055"/>
    <w:rsid w:val="0057188D"/>
    <w:rsid w:val="00571D22"/>
    <w:rsid w:val="00572887"/>
    <w:rsid w:val="005731D9"/>
    <w:rsid w:val="00573206"/>
    <w:rsid w:val="00573264"/>
    <w:rsid w:val="00573512"/>
    <w:rsid w:val="00573638"/>
    <w:rsid w:val="00573652"/>
    <w:rsid w:val="00573E4F"/>
    <w:rsid w:val="00573FCB"/>
    <w:rsid w:val="00574295"/>
    <w:rsid w:val="00574C04"/>
    <w:rsid w:val="00574E91"/>
    <w:rsid w:val="005753E0"/>
    <w:rsid w:val="00575B69"/>
    <w:rsid w:val="0057614D"/>
    <w:rsid w:val="00576740"/>
    <w:rsid w:val="00576C64"/>
    <w:rsid w:val="00576E4C"/>
    <w:rsid w:val="00580460"/>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3D7"/>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231D"/>
    <w:rsid w:val="00592549"/>
    <w:rsid w:val="00592EBA"/>
    <w:rsid w:val="00593171"/>
    <w:rsid w:val="0059319C"/>
    <w:rsid w:val="005933C4"/>
    <w:rsid w:val="0059341D"/>
    <w:rsid w:val="00593503"/>
    <w:rsid w:val="005935F3"/>
    <w:rsid w:val="00593D60"/>
    <w:rsid w:val="00594359"/>
    <w:rsid w:val="00594379"/>
    <w:rsid w:val="00594441"/>
    <w:rsid w:val="00594EFF"/>
    <w:rsid w:val="005950D3"/>
    <w:rsid w:val="005957FD"/>
    <w:rsid w:val="005959F6"/>
    <w:rsid w:val="005961ED"/>
    <w:rsid w:val="00596310"/>
    <w:rsid w:val="00596311"/>
    <w:rsid w:val="00596AA3"/>
    <w:rsid w:val="00596EAA"/>
    <w:rsid w:val="0059714B"/>
    <w:rsid w:val="005971BA"/>
    <w:rsid w:val="0059733F"/>
    <w:rsid w:val="005974EA"/>
    <w:rsid w:val="005976F8"/>
    <w:rsid w:val="00597819"/>
    <w:rsid w:val="005978AD"/>
    <w:rsid w:val="00597A81"/>
    <w:rsid w:val="00597AB0"/>
    <w:rsid w:val="00597BE1"/>
    <w:rsid w:val="005A02BE"/>
    <w:rsid w:val="005A0579"/>
    <w:rsid w:val="005A0B8D"/>
    <w:rsid w:val="005A0C1E"/>
    <w:rsid w:val="005A0D92"/>
    <w:rsid w:val="005A1171"/>
    <w:rsid w:val="005A1A95"/>
    <w:rsid w:val="005A1B10"/>
    <w:rsid w:val="005A2449"/>
    <w:rsid w:val="005A2520"/>
    <w:rsid w:val="005A2797"/>
    <w:rsid w:val="005A2AFF"/>
    <w:rsid w:val="005A2B3C"/>
    <w:rsid w:val="005A3477"/>
    <w:rsid w:val="005A3594"/>
    <w:rsid w:val="005A39C1"/>
    <w:rsid w:val="005A3B2D"/>
    <w:rsid w:val="005A3E13"/>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0AE8"/>
    <w:rsid w:val="005B13AA"/>
    <w:rsid w:val="005B1B47"/>
    <w:rsid w:val="005B1BA9"/>
    <w:rsid w:val="005B20DE"/>
    <w:rsid w:val="005B2181"/>
    <w:rsid w:val="005B2301"/>
    <w:rsid w:val="005B2C9D"/>
    <w:rsid w:val="005B2DBC"/>
    <w:rsid w:val="005B33D7"/>
    <w:rsid w:val="005B359C"/>
    <w:rsid w:val="005B3955"/>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C43"/>
    <w:rsid w:val="005C0FD0"/>
    <w:rsid w:val="005C1028"/>
    <w:rsid w:val="005C1531"/>
    <w:rsid w:val="005C161B"/>
    <w:rsid w:val="005C213B"/>
    <w:rsid w:val="005C3001"/>
    <w:rsid w:val="005C32FA"/>
    <w:rsid w:val="005C3476"/>
    <w:rsid w:val="005C38E9"/>
    <w:rsid w:val="005C398C"/>
    <w:rsid w:val="005C39B5"/>
    <w:rsid w:val="005C3AC5"/>
    <w:rsid w:val="005C3DA4"/>
    <w:rsid w:val="005C40CA"/>
    <w:rsid w:val="005C4356"/>
    <w:rsid w:val="005C457B"/>
    <w:rsid w:val="005C4644"/>
    <w:rsid w:val="005C5206"/>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1AF5"/>
    <w:rsid w:val="005D213B"/>
    <w:rsid w:val="005D221F"/>
    <w:rsid w:val="005D227A"/>
    <w:rsid w:val="005D23E9"/>
    <w:rsid w:val="005D2A85"/>
    <w:rsid w:val="005D2DAE"/>
    <w:rsid w:val="005D2ECB"/>
    <w:rsid w:val="005D313C"/>
    <w:rsid w:val="005D3635"/>
    <w:rsid w:val="005D381C"/>
    <w:rsid w:val="005D3BEE"/>
    <w:rsid w:val="005D3F43"/>
    <w:rsid w:val="005D4131"/>
    <w:rsid w:val="005D4953"/>
    <w:rsid w:val="005D49FD"/>
    <w:rsid w:val="005D4BA4"/>
    <w:rsid w:val="005D5AE9"/>
    <w:rsid w:val="005D7165"/>
    <w:rsid w:val="005D7572"/>
    <w:rsid w:val="005D7614"/>
    <w:rsid w:val="005E00AF"/>
    <w:rsid w:val="005E03B2"/>
    <w:rsid w:val="005E0611"/>
    <w:rsid w:val="005E0816"/>
    <w:rsid w:val="005E0CEC"/>
    <w:rsid w:val="005E0E82"/>
    <w:rsid w:val="005E1198"/>
    <w:rsid w:val="005E18AE"/>
    <w:rsid w:val="005E1C9E"/>
    <w:rsid w:val="005E1D4D"/>
    <w:rsid w:val="005E1E16"/>
    <w:rsid w:val="005E21DD"/>
    <w:rsid w:val="005E2C4D"/>
    <w:rsid w:val="005E3050"/>
    <w:rsid w:val="005E3AFB"/>
    <w:rsid w:val="005E3BBC"/>
    <w:rsid w:val="005E3C5B"/>
    <w:rsid w:val="005E3FEA"/>
    <w:rsid w:val="005E42F1"/>
    <w:rsid w:val="005E4715"/>
    <w:rsid w:val="005E498A"/>
    <w:rsid w:val="005E51F6"/>
    <w:rsid w:val="005E54AB"/>
    <w:rsid w:val="005E5552"/>
    <w:rsid w:val="005E55A1"/>
    <w:rsid w:val="005E5EC1"/>
    <w:rsid w:val="005E66E2"/>
    <w:rsid w:val="005E66FB"/>
    <w:rsid w:val="005E6702"/>
    <w:rsid w:val="005E6B3A"/>
    <w:rsid w:val="005E6CEF"/>
    <w:rsid w:val="005E6F10"/>
    <w:rsid w:val="005E703F"/>
    <w:rsid w:val="005E7064"/>
    <w:rsid w:val="005E70FE"/>
    <w:rsid w:val="005E77C3"/>
    <w:rsid w:val="005F0C7D"/>
    <w:rsid w:val="005F0D82"/>
    <w:rsid w:val="005F0E01"/>
    <w:rsid w:val="005F0E50"/>
    <w:rsid w:val="005F15C7"/>
    <w:rsid w:val="005F15D1"/>
    <w:rsid w:val="005F1D0C"/>
    <w:rsid w:val="005F2297"/>
    <w:rsid w:val="005F23E8"/>
    <w:rsid w:val="005F2822"/>
    <w:rsid w:val="005F2D1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1C6"/>
    <w:rsid w:val="005F6C7F"/>
    <w:rsid w:val="005F6CD0"/>
    <w:rsid w:val="005F6DC5"/>
    <w:rsid w:val="005F734A"/>
    <w:rsid w:val="005F74AB"/>
    <w:rsid w:val="005F7861"/>
    <w:rsid w:val="005F7B11"/>
    <w:rsid w:val="00600223"/>
    <w:rsid w:val="006002A4"/>
    <w:rsid w:val="0060054F"/>
    <w:rsid w:val="0060079B"/>
    <w:rsid w:val="00600A14"/>
    <w:rsid w:val="00600B89"/>
    <w:rsid w:val="00600CD0"/>
    <w:rsid w:val="00600ECF"/>
    <w:rsid w:val="00600FBC"/>
    <w:rsid w:val="00601112"/>
    <w:rsid w:val="006013B5"/>
    <w:rsid w:val="00601494"/>
    <w:rsid w:val="006022D4"/>
    <w:rsid w:val="006027CE"/>
    <w:rsid w:val="00602818"/>
    <w:rsid w:val="00602842"/>
    <w:rsid w:val="00602900"/>
    <w:rsid w:val="00602B3A"/>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4BB"/>
    <w:rsid w:val="00611A01"/>
    <w:rsid w:val="00611A41"/>
    <w:rsid w:val="00611BF8"/>
    <w:rsid w:val="00611CEB"/>
    <w:rsid w:val="00612696"/>
    <w:rsid w:val="00612B03"/>
    <w:rsid w:val="00612D5B"/>
    <w:rsid w:val="00612EEB"/>
    <w:rsid w:val="006137F2"/>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BD"/>
    <w:rsid w:val="00620CD9"/>
    <w:rsid w:val="00620EF7"/>
    <w:rsid w:val="00621112"/>
    <w:rsid w:val="0062176C"/>
    <w:rsid w:val="00621BEC"/>
    <w:rsid w:val="00621C94"/>
    <w:rsid w:val="00621EEB"/>
    <w:rsid w:val="00622173"/>
    <w:rsid w:val="006223FB"/>
    <w:rsid w:val="00622F13"/>
    <w:rsid w:val="00623079"/>
    <w:rsid w:val="006233F6"/>
    <w:rsid w:val="00623835"/>
    <w:rsid w:val="00623ED2"/>
    <w:rsid w:val="006240C3"/>
    <w:rsid w:val="0062439E"/>
    <w:rsid w:val="0062440F"/>
    <w:rsid w:val="006245B9"/>
    <w:rsid w:val="006261DE"/>
    <w:rsid w:val="00626331"/>
    <w:rsid w:val="00626CC7"/>
    <w:rsid w:val="00626D33"/>
    <w:rsid w:val="00626E86"/>
    <w:rsid w:val="006270B2"/>
    <w:rsid w:val="0062752A"/>
    <w:rsid w:val="00627575"/>
    <w:rsid w:val="006275FB"/>
    <w:rsid w:val="00627C95"/>
    <w:rsid w:val="00627F05"/>
    <w:rsid w:val="00627FA3"/>
    <w:rsid w:val="006302AD"/>
    <w:rsid w:val="006303B7"/>
    <w:rsid w:val="0063045F"/>
    <w:rsid w:val="00630621"/>
    <w:rsid w:val="00631180"/>
    <w:rsid w:val="006311CE"/>
    <w:rsid w:val="00631335"/>
    <w:rsid w:val="00631891"/>
    <w:rsid w:val="00631B74"/>
    <w:rsid w:val="00631F63"/>
    <w:rsid w:val="0063229E"/>
    <w:rsid w:val="00632759"/>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6F4A"/>
    <w:rsid w:val="006372A4"/>
    <w:rsid w:val="006372AB"/>
    <w:rsid w:val="00637607"/>
    <w:rsid w:val="00637846"/>
    <w:rsid w:val="00637879"/>
    <w:rsid w:val="00637971"/>
    <w:rsid w:val="00637AF4"/>
    <w:rsid w:val="0064006F"/>
    <w:rsid w:val="006407F1"/>
    <w:rsid w:val="00640CDE"/>
    <w:rsid w:val="00640F7E"/>
    <w:rsid w:val="00640FF8"/>
    <w:rsid w:val="006410DF"/>
    <w:rsid w:val="006413C7"/>
    <w:rsid w:val="00641475"/>
    <w:rsid w:val="00641673"/>
    <w:rsid w:val="00641D13"/>
    <w:rsid w:val="00642110"/>
    <w:rsid w:val="006421DF"/>
    <w:rsid w:val="00642DAE"/>
    <w:rsid w:val="00642EFE"/>
    <w:rsid w:val="00642F45"/>
    <w:rsid w:val="00643231"/>
    <w:rsid w:val="00643291"/>
    <w:rsid w:val="00643602"/>
    <w:rsid w:val="0064431A"/>
    <w:rsid w:val="00644908"/>
    <w:rsid w:val="00644A5B"/>
    <w:rsid w:val="00645346"/>
    <w:rsid w:val="006455AE"/>
    <w:rsid w:val="006455B4"/>
    <w:rsid w:val="00645A47"/>
    <w:rsid w:val="00645A60"/>
    <w:rsid w:val="00645AFA"/>
    <w:rsid w:val="00645C11"/>
    <w:rsid w:val="006464E4"/>
    <w:rsid w:val="00646944"/>
    <w:rsid w:val="00646BEF"/>
    <w:rsid w:val="00646E4E"/>
    <w:rsid w:val="00647426"/>
    <w:rsid w:val="00647572"/>
    <w:rsid w:val="00647612"/>
    <w:rsid w:val="00647C1B"/>
    <w:rsid w:val="00647CB8"/>
    <w:rsid w:val="00647FD8"/>
    <w:rsid w:val="0065036E"/>
    <w:rsid w:val="00651253"/>
    <w:rsid w:val="006512E6"/>
    <w:rsid w:val="006514D2"/>
    <w:rsid w:val="00651816"/>
    <w:rsid w:val="00651C27"/>
    <w:rsid w:val="00651E86"/>
    <w:rsid w:val="00651EE5"/>
    <w:rsid w:val="00652522"/>
    <w:rsid w:val="0065261B"/>
    <w:rsid w:val="00652D83"/>
    <w:rsid w:val="00653489"/>
    <w:rsid w:val="006536AF"/>
    <w:rsid w:val="006537E7"/>
    <w:rsid w:val="00653C4E"/>
    <w:rsid w:val="006541CD"/>
    <w:rsid w:val="00654408"/>
    <w:rsid w:val="00654625"/>
    <w:rsid w:val="00654C7F"/>
    <w:rsid w:val="00654E74"/>
    <w:rsid w:val="00654EBF"/>
    <w:rsid w:val="006554EE"/>
    <w:rsid w:val="00655899"/>
    <w:rsid w:val="00655A5D"/>
    <w:rsid w:val="00655B51"/>
    <w:rsid w:val="00655DF1"/>
    <w:rsid w:val="00655E93"/>
    <w:rsid w:val="0065682D"/>
    <w:rsid w:val="00656B7A"/>
    <w:rsid w:val="00657283"/>
    <w:rsid w:val="0065733C"/>
    <w:rsid w:val="00657AD4"/>
    <w:rsid w:val="0066001F"/>
    <w:rsid w:val="0066006B"/>
    <w:rsid w:val="006606E8"/>
    <w:rsid w:val="00660CF5"/>
    <w:rsid w:val="006620DF"/>
    <w:rsid w:val="006621F3"/>
    <w:rsid w:val="006622C4"/>
    <w:rsid w:val="006623A4"/>
    <w:rsid w:val="00662AAC"/>
    <w:rsid w:val="006631CE"/>
    <w:rsid w:val="0066326E"/>
    <w:rsid w:val="0066338F"/>
    <w:rsid w:val="006634EF"/>
    <w:rsid w:val="00663618"/>
    <w:rsid w:val="00663DEB"/>
    <w:rsid w:val="00663E8C"/>
    <w:rsid w:val="00663F68"/>
    <w:rsid w:val="00664168"/>
    <w:rsid w:val="006645A7"/>
    <w:rsid w:val="0066470A"/>
    <w:rsid w:val="006649F7"/>
    <w:rsid w:val="00664EAF"/>
    <w:rsid w:val="00664F07"/>
    <w:rsid w:val="006651B9"/>
    <w:rsid w:val="00665410"/>
    <w:rsid w:val="0066548F"/>
    <w:rsid w:val="00665AA2"/>
    <w:rsid w:val="00665BF0"/>
    <w:rsid w:val="00665DB4"/>
    <w:rsid w:val="0066615C"/>
    <w:rsid w:val="0066675E"/>
    <w:rsid w:val="00666A8A"/>
    <w:rsid w:val="006671AA"/>
    <w:rsid w:val="006672B6"/>
    <w:rsid w:val="006676ED"/>
    <w:rsid w:val="00667A4B"/>
    <w:rsid w:val="00670049"/>
    <w:rsid w:val="00670130"/>
    <w:rsid w:val="0067017E"/>
    <w:rsid w:val="00670536"/>
    <w:rsid w:val="00670594"/>
    <w:rsid w:val="006706EE"/>
    <w:rsid w:val="00670B28"/>
    <w:rsid w:val="0067106A"/>
    <w:rsid w:val="006710A3"/>
    <w:rsid w:val="006712F3"/>
    <w:rsid w:val="00671C8A"/>
    <w:rsid w:val="00672264"/>
    <w:rsid w:val="0067245C"/>
    <w:rsid w:val="006724F8"/>
    <w:rsid w:val="00672589"/>
    <w:rsid w:val="006726F0"/>
    <w:rsid w:val="006727D1"/>
    <w:rsid w:val="00672E2D"/>
    <w:rsid w:val="00673524"/>
    <w:rsid w:val="006735F4"/>
    <w:rsid w:val="00673850"/>
    <w:rsid w:val="0067410B"/>
    <w:rsid w:val="006749C2"/>
    <w:rsid w:val="00674C9C"/>
    <w:rsid w:val="0067537D"/>
    <w:rsid w:val="00675AAC"/>
    <w:rsid w:val="00675B41"/>
    <w:rsid w:val="00675D62"/>
    <w:rsid w:val="00675E02"/>
    <w:rsid w:val="00675F04"/>
    <w:rsid w:val="0067626C"/>
    <w:rsid w:val="006764FE"/>
    <w:rsid w:val="00676A42"/>
    <w:rsid w:val="00676AB5"/>
    <w:rsid w:val="00676C7C"/>
    <w:rsid w:val="00676CA4"/>
    <w:rsid w:val="00677012"/>
    <w:rsid w:val="006770D2"/>
    <w:rsid w:val="00677229"/>
    <w:rsid w:val="006772AD"/>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6F7"/>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B9C"/>
    <w:rsid w:val="00690E28"/>
    <w:rsid w:val="00691327"/>
    <w:rsid w:val="00691341"/>
    <w:rsid w:val="006917C2"/>
    <w:rsid w:val="00691826"/>
    <w:rsid w:val="00691C47"/>
    <w:rsid w:val="00691F32"/>
    <w:rsid w:val="006921C4"/>
    <w:rsid w:val="006925CF"/>
    <w:rsid w:val="006928C0"/>
    <w:rsid w:val="00692A84"/>
    <w:rsid w:val="00692B6C"/>
    <w:rsid w:val="00692EFE"/>
    <w:rsid w:val="00693064"/>
    <w:rsid w:val="0069345A"/>
    <w:rsid w:val="00694220"/>
    <w:rsid w:val="00694A8A"/>
    <w:rsid w:val="00694D69"/>
    <w:rsid w:val="006951F8"/>
    <w:rsid w:val="006954CB"/>
    <w:rsid w:val="00695557"/>
    <w:rsid w:val="006955B8"/>
    <w:rsid w:val="0069617D"/>
    <w:rsid w:val="0069663A"/>
    <w:rsid w:val="0069692D"/>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822"/>
    <w:rsid w:val="006A1D36"/>
    <w:rsid w:val="006A1D89"/>
    <w:rsid w:val="006A23F2"/>
    <w:rsid w:val="006A2880"/>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7C4"/>
    <w:rsid w:val="006B4A59"/>
    <w:rsid w:val="006B4A85"/>
    <w:rsid w:val="006B4B49"/>
    <w:rsid w:val="006B4F8A"/>
    <w:rsid w:val="006B5367"/>
    <w:rsid w:val="006B5604"/>
    <w:rsid w:val="006B6262"/>
    <w:rsid w:val="006B6B8B"/>
    <w:rsid w:val="006B6BE4"/>
    <w:rsid w:val="006B6CF7"/>
    <w:rsid w:val="006B6DAB"/>
    <w:rsid w:val="006B7181"/>
    <w:rsid w:val="006B77DB"/>
    <w:rsid w:val="006B7A4E"/>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AB"/>
    <w:rsid w:val="006C78F9"/>
    <w:rsid w:val="006C7F60"/>
    <w:rsid w:val="006D00BC"/>
    <w:rsid w:val="006D0302"/>
    <w:rsid w:val="006D070A"/>
    <w:rsid w:val="006D0BE5"/>
    <w:rsid w:val="006D107E"/>
    <w:rsid w:val="006D109A"/>
    <w:rsid w:val="006D13C5"/>
    <w:rsid w:val="006D1406"/>
    <w:rsid w:val="006D19C5"/>
    <w:rsid w:val="006D1C13"/>
    <w:rsid w:val="006D1D06"/>
    <w:rsid w:val="006D2416"/>
    <w:rsid w:val="006D29B0"/>
    <w:rsid w:val="006D308A"/>
    <w:rsid w:val="006D3466"/>
    <w:rsid w:val="006D36E2"/>
    <w:rsid w:val="006D36EE"/>
    <w:rsid w:val="006D3903"/>
    <w:rsid w:val="006D3D60"/>
    <w:rsid w:val="006D3E7D"/>
    <w:rsid w:val="006D40E9"/>
    <w:rsid w:val="006D49DA"/>
    <w:rsid w:val="006D5405"/>
    <w:rsid w:val="006D5479"/>
    <w:rsid w:val="006D5532"/>
    <w:rsid w:val="006D5A9C"/>
    <w:rsid w:val="006D5DE1"/>
    <w:rsid w:val="006D6093"/>
    <w:rsid w:val="006D669B"/>
    <w:rsid w:val="006D669E"/>
    <w:rsid w:val="006D67C5"/>
    <w:rsid w:val="006D6D75"/>
    <w:rsid w:val="006D6E61"/>
    <w:rsid w:val="006D6F1B"/>
    <w:rsid w:val="006D701A"/>
    <w:rsid w:val="006D7351"/>
    <w:rsid w:val="006D7B69"/>
    <w:rsid w:val="006D7E17"/>
    <w:rsid w:val="006E06D9"/>
    <w:rsid w:val="006E08C4"/>
    <w:rsid w:val="006E0A85"/>
    <w:rsid w:val="006E0F66"/>
    <w:rsid w:val="006E108F"/>
    <w:rsid w:val="006E1620"/>
    <w:rsid w:val="006E17B5"/>
    <w:rsid w:val="006E21A2"/>
    <w:rsid w:val="006E2549"/>
    <w:rsid w:val="006E25F8"/>
    <w:rsid w:val="006E2A60"/>
    <w:rsid w:val="006E2B97"/>
    <w:rsid w:val="006E3090"/>
    <w:rsid w:val="006E33F9"/>
    <w:rsid w:val="006E33FC"/>
    <w:rsid w:val="006E343C"/>
    <w:rsid w:val="006E390E"/>
    <w:rsid w:val="006E4177"/>
    <w:rsid w:val="006E4451"/>
    <w:rsid w:val="006E48B6"/>
    <w:rsid w:val="006E4A59"/>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27D"/>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603"/>
    <w:rsid w:val="00702AD8"/>
    <w:rsid w:val="00702CE0"/>
    <w:rsid w:val="00702EB6"/>
    <w:rsid w:val="0070313F"/>
    <w:rsid w:val="007039C8"/>
    <w:rsid w:val="00703CB2"/>
    <w:rsid w:val="007043CA"/>
    <w:rsid w:val="00704862"/>
    <w:rsid w:val="00704B07"/>
    <w:rsid w:val="007052F8"/>
    <w:rsid w:val="0070530E"/>
    <w:rsid w:val="00705737"/>
    <w:rsid w:val="00705A83"/>
    <w:rsid w:val="00705B4E"/>
    <w:rsid w:val="00705BE2"/>
    <w:rsid w:val="007062C1"/>
    <w:rsid w:val="00706643"/>
    <w:rsid w:val="007067D4"/>
    <w:rsid w:val="00707046"/>
    <w:rsid w:val="007079C4"/>
    <w:rsid w:val="00707B8A"/>
    <w:rsid w:val="00707C03"/>
    <w:rsid w:val="00707C29"/>
    <w:rsid w:val="00710163"/>
    <w:rsid w:val="007108AE"/>
    <w:rsid w:val="00710E14"/>
    <w:rsid w:val="00710F7A"/>
    <w:rsid w:val="0071157F"/>
    <w:rsid w:val="007116C0"/>
    <w:rsid w:val="00711AFD"/>
    <w:rsid w:val="00711B1E"/>
    <w:rsid w:val="00711CA2"/>
    <w:rsid w:val="00712100"/>
    <w:rsid w:val="00712535"/>
    <w:rsid w:val="007126BA"/>
    <w:rsid w:val="007127EF"/>
    <w:rsid w:val="00712B83"/>
    <w:rsid w:val="00712E7A"/>
    <w:rsid w:val="0071344E"/>
    <w:rsid w:val="00713586"/>
    <w:rsid w:val="007135DE"/>
    <w:rsid w:val="0071376B"/>
    <w:rsid w:val="007137F3"/>
    <w:rsid w:val="0071439B"/>
    <w:rsid w:val="00714550"/>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D03"/>
    <w:rsid w:val="00720E25"/>
    <w:rsid w:val="007218A5"/>
    <w:rsid w:val="00721BF1"/>
    <w:rsid w:val="00721D9E"/>
    <w:rsid w:val="0072297C"/>
    <w:rsid w:val="007230CC"/>
    <w:rsid w:val="00723110"/>
    <w:rsid w:val="007232E1"/>
    <w:rsid w:val="007239FE"/>
    <w:rsid w:val="00723B6B"/>
    <w:rsid w:val="00723ED5"/>
    <w:rsid w:val="00723F9C"/>
    <w:rsid w:val="0072410E"/>
    <w:rsid w:val="00724DD6"/>
    <w:rsid w:val="007253A7"/>
    <w:rsid w:val="007258F7"/>
    <w:rsid w:val="007260A3"/>
    <w:rsid w:val="007268CF"/>
    <w:rsid w:val="007268D1"/>
    <w:rsid w:val="00726BB5"/>
    <w:rsid w:val="00726C54"/>
    <w:rsid w:val="00726D6D"/>
    <w:rsid w:val="00727584"/>
    <w:rsid w:val="007276A6"/>
    <w:rsid w:val="00727754"/>
    <w:rsid w:val="00727D24"/>
    <w:rsid w:val="00730456"/>
    <w:rsid w:val="007307BC"/>
    <w:rsid w:val="00730ACF"/>
    <w:rsid w:val="00730AF1"/>
    <w:rsid w:val="00730F03"/>
    <w:rsid w:val="00730F9D"/>
    <w:rsid w:val="00731016"/>
    <w:rsid w:val="00731040"/>
    <w:rsid w:val="007312F5"/>
    <w:rsid w:val="00731940"/>
    <w:rsid w:val="00731DD1"/>
    <w:rsid w:val="00732402"/>
    <w:rsid w:val="00732440"/>
    <w:rsid w:val="00732D1B"/>
    <w:rsid w:val="00732F0B"/>
    <w:rsid w:val="00732FC8"/>
    <w:rsid w:val="00733E7F"/>
    <w:rsid w:val="00734119"/>
    <w:rsid w:val="007344B4"/>
    <w:rsid w:val="00734F97"/>
    <w:rsid w:val="00735209"/>
    <w:rsid w:val="007353CD"/>
    <w:rsid w:val="00735611"/>
    <w:rsid w:val="007359A8"/>
    <w:rsid w:val="00735A7A"/>
    <w:rsid w:val="00735C79"/>
    <w:rsid w:val="00735C82"/>
    <w:rsid w:val="00735E7C"/>
    <w:rsid w:val="00735EB8"/>
    <w:rsid w:val="007360EF"/>
    <w:rsid w:val="0073633A"/>
    <w:rsid w:val="00736846"/>
    <w:rsid w:val="00736AA8"/>
    <w:rsid w:val="00736B18"/>
    <w:rsid w:val="00736D08"/>
    <w:rsid w:val="00736EA6"/>
    <w:rsid w:val="00736EF4"/>
    <w:rsid w:val="007375C3"/>
    <w:rsid w:val="00737ED5"/>
    <w:rsid w:val="00740379"/>
    <w:rsid w:val="007403B4"/>
    <w:rsid w:val="0074085D"/>
    <w:rsid w:val="00740EA0"/>
    <w:rsid w:val="0074103F"/>
    <w:rsid w:val="00741131"/>
    <w:rsid w:val="00741249"/>
    <w:rsid w:val="00741257"/>
    <w:rsid w:val="007412E4"/>
    <w:rsid w:val="00741539"/>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3F20"/>
    <w:rsid w:val="0074418A"/>
    <w:rsid w:val="0074448D"/>
    <w:rsid w:val="007448EC"/>
    <w:rsid w:val="00744BAE"/>
    <w:rsid w:val="00745388"/>
    <w:rsid w:val="007453A1"/>
    <w:rsid w:val="007453D0"/>
    <w:rsid w:val="00745A6E"/>
    <w:rsid w:val="00745B23"/>
    <w:rsid w:val="00745B9D"/>
    <w:rsid w:val="00745BB1"/>
    <w:rsid w:val="00745F16"/>
    <w:rsid w:val="007461C8"/>
    <w:rsid w:val="0074645C"/>
    <w:rsid w:val="00746D0B"/>
    <w:rsid w:val="00746E28"/>
    <w:rsid w:val="007472DB"/>
    <w:rsid w:val="00747E53"/>
    <w:rsid w:val="0075027E"/>
    <w:rsid w:val="00750320"/>
    <w:rsid w:val="0075084D"/>
    <w:rsid w:val="00750A79"/>
    <w:rsid w:val="00750BE3"/>
    <w:rsid w:val="007510A7"/>
    <w:rsid w:val="00751100"/>
    <w:rsid w:val="007513FF"/>
    <w:rsid w:val="007517C2"/>
    <w:rsid w:val="007517EC"/>
    <w:rsid w:val="007524F8"/>
    <w:rsid w:val="007525B8"/>
    <w:rsid w:val="007526E3"/>
    <w:rsid w:val="00752715"/>
    <w:rsid w:val="00752BB1"/>
    <w:rsid w:val="00752D6B"/>
    <w:rsid w:val="00752E14"/>
    <w:rsid w:val="007535F3"/>
    <w:rsid w:val="00753699"/>
    <w:rsid w:val="007536DC"/>
    <w:rsid w:val="007539CD"/>
    <w:rsid w:val="00753AB4"/>
    <w:rsid w:val="00753DD8"/>
    <w:rsid w:val="00753F0D"/>
    <w:rsid w:val="00753F2D"/>
    <w:rsid w:val="00754147"/>
    <w:rsid w:val="00754239"/>
    <w:rsid w:val="00754387"/>
    <w:rsid w:val="0075445D"/>
    <w:rsid w:val="00754B7D"/>
    <w:rsid w:val="00754BDC"/>
    <w:rsid w:val="007553A3"/>
    <w:rsid w:val="0075582F"/>
    <w:rsid w:val="00755840"/>
    <w:rsid w:val="007558FA"/>
    <w:rsid w:val="00755C0A"/>
    <w:rsid w:val="00755DD4"/>
    <w:rsid w:val="0075654D"/>
    <w:rsid w:val="00756E6F"/>
    <w:rsid w:val="00757126"/>
    <w:rsid w:val="00757252"/>
    <w:rsid w:val="007576EB"/>
    <w:rsid w:val="00757BCB"/>
    <w:rsid w:val="00760074"/>
    <w:rsid w:val="007602A1"/>
    <w:rsid w:val="007603BE"/>
    <w:rsid w:val="00760415"/>
    <w:rsid w:val="007606BE"/>
    <w:rsid w:val="007609E5"/>
    <w:rsid w:val="00760AEA"/>
    <w:rsid w:val="00760E2F"/>
    <w:rsid w:val="00760F18"/>
    <w:rsid w:val="00761923"/>
    <w:rsid w:val="00761E3C"/>
    <w:rsid w:val="0076258F"/>
    <w:rsid w:val="007628A5"/>
    <w:rsid w:val="00762F31"/>
    <w:rsid w:val="00763060"/>
    <w:rsid w:val="0076386C"/>
    <w:rsid w:val="00763DE4"/>
    <w:rsid w:val="00764E31"/>
    <w:rsid w:val="00765050"/>
    <w:rsid w:val="007650F4"/>
    <w:rsid w:val="00765285"/>
    <w:rsid w:val="00765331"/>
    <w:rsid w:val="0076540A"/>
    <w:rsid w:val="007659E1"/>
    <w:rsid w:val="00765DC6"/>
    <w:rsid w:val="00765ED9"/>
    <w:rsid w:val="00766C0F"/>
    <w:rsid w:val="00766CBB"/>
    <w:rsid w:val="00767D1D"/>
    <w:rsid w:val="00767F80"/>
    <w:rsid w:val="0077009C"/>
    <w:rsid w:val="007700B8"/>
    <w:rsid w:val="007700E0"/>
    <w:rsid w:val="007701B9"/>
    <w:rsid w:val="00770458"/>
    <w:rsid w:val="007704A1"/>
    <w:rsid w:val="0077057B"/>
    <w:rsid w:val="0077099B"/>
    <w:rsid w:val="00770CD7"/>
    <w:rsid w:val="00770ECF"/>
    <w:rsid w:val="00771745"/>
    <w:rsid w:val="00771D79"/>
    <w:rsid w:val="00771DAF"/>
    <w:rsid w:val="00771DBB"/>
    <w:rsid w:val="00772269"/>
    <w:rsid w:val="00772315"/>
    <w:rsid w:val="007723CD"/>
    <w:rsid w:val="007726AB"/>
    <w:rsid w:val="00772C4B"/>
    <w:rsid w:val="007736E8"/>
    <w:rsid w:val="007738EE"/>
    <w:rsid w:val="00774380"/>
    <w:rsid w:val="00774A03"/>
    <w:rsid w:val="00774A7D"/>
    <w:rsid w:val="00774B1E"/>
    <w:rsid w:val="007750BD"/>
    <w:rsid w:val="00775265"/>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6A63"/>
    <w:rsid w:val="0078734B"/>
    <w:rsid w:val="00787861"/>
    <w:rsid w:val="00787880"/>
    <w:rsid w:val="00787957"/>
    <w:rsid w:val="00787FDA"/>
    <w:rsid w:val="0079044B"/>
    <w:rsid w:val="007907D6"/>
    <w:rsid w:val="00790AB5"/>
    <w:rsid w:val="007917D5"/>
    <w:rsid w:val="00791CF4"/>
    <w:rsid w:val="00792E11"/>
    <w:rsid w:val="00792E9C"/>
    <w:rsid w:val="00793494"/>
    <w:rsid w:val="007935BB"/>
    <w:rsid w:val="0079410E"/>
    <w:rsid w:val="00794115"/>
    <w:rsid w:val="007941B2"/>
    <w:rsid w:val="0079423D"/>
    <w:rsid w:val="00794249"/>
    <w:rsid w:val="00794B0A"/>
    <w:rsid w:val="00795524"/>
    <w:rsid w:val="00795D20"/>
    <w:rsid w:val="007963BC"/>
    <w:rsid w:val="00796A09"/>
    <w:rsid w:val="00796BC7"/>
    <w:rsid w:val="00796C85"/>
    <w:rsid w:val="00796F80"/>
    <w:rsid w:val="007975B5"/>
    <w:rsid w:val="007979AB"/>
    <w:rsid w:val="007A0372"/>
    <w:rsid w:val="007A0448"/>
    <w:rsid w:val="007A0895"/>
    <w:rsid w:val="007A0919"/>
    <w:rsid w:val="007A0A6E"/>
    <w:rsid w:val="007A140A"/>
    <w:rsid w:val="007A14B3"/>
    <w:rsid w:val="007A1800"/>
    <w:rsid w:val="007A186F"/>
    <w:rsid w:val="007A209B"/>
    <w:rsid w:val="007A22EA"/>
    <w:rsid w:val="007A2712"/>
    <w:rsid w:val="007A2952"/>
    <w:rsid w:val="007A39C0"/>
    <w:rsid w:val="007A3DC4"/>
    <w:rsid w:val="007A46AB"/>
    <w:rsid w:val="007A4C8A"/>
    <w:rsid w:val="007A5294"/>
    <w:rsid w:val="007A5308"/>
    <w:rsid w:val="007A5674"/>
    <w:rsid w:val="007A5829"/>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899"/>
    <w:rsid w:val="007B1F53"/>
    <w:rsid w:val="007B2711"/>
    <w:rsid w:val="007B2751"/>
    <w:rsid w:val="007B2950"/>
    <w:rsid w:val="007B29C6"/>
    <w:rsid w:val="007B2A4D"/>
    <w:rsid w:val="007B2C6F"/>
    <w:rsid w:val="007B30C3"/>
    <w:rsid w:val="007B3847"/>
    <w:rsid w:val="007B38EF"/>
    <w:rsid w:val="007B4CA5"/>
    <w:rsid w:val="007B4D81"/>
    <w:rsid w:val="007B4E53"/>
    <w:rsid w:val="007B4EE7"/>
    <w:rsid w:val="007B53A8"/>
    <w:rsid w:val="007B5543"/>
    <w:rsid w:val="007B5BDD"/>
    <w:rsid w:val="007B5C19"/>
    <w:rsid w:val="007B615C"/>
    <w:rsid w:val="007B6408"/>
    <w:rsid w:val="007B76B6"/>
    <w:rsid w:val="007B7EAD"/>
    <w:rsid w:val="007C01C8"/>
    <w:rsid w:val="007C05C1"/>
    <w:rsid w:val="007C0610"/>
    <w:rsid w:val="007C0647"/>
    <w:rsid w:val="007C09DB"/>
    <w:rsid w:val="007C0ACE"/>
    <w:rsid w:val="007C0E1C"/>
    <w:rsid w:val="007C2687"/>
    <w:rsid w:val="007C2AEE"/>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8FF"/>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4D04"/>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C3"/>
    <w:rsid w:val="007F03FE"/>
    <w:rsid w:val="007F0564"/>
    <w:rsid w:val="007F09BE"/>
    <w:rsid w:val="007F0A24"/>
    <w:rsid w:val="007F1133"/>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1A1"/>
    <w:rsid w:val="007F7876"/>
    <w:rsid w:val="007F7A56"/>
    <w:rsid w:val="008008FA"/>
    <w:rsid w:val="00800C42"/>
    <w:rsid w:val="00800CD8"/>
    <w:rsid w:val="00801607"/>
    <w:rsid w:val="00801F9F"/>
    <w:rsid w:val="0080203F"/>
    <w:rsid w:val="00802107"/>
    <w:rsid w:val="00802381"/>
    <w:rsid w:val="008026AB"/>
    <w:rsid w:val="00803206"/>
    <w:rsid w:val="008037FA"/>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1E9D"/>
    <w:rsid w:val="00812107"/>
    <w:rsid w:val="008123EA"/>
    <w:rsid w:val="00812B8F"/>
    <w:rsid w:val="00812D92"/>
    <w:rsid w:val="00812FA7"/>
    <w:rsid w:val="008132B6"/>
    <w:rsid w:val="0081335D"/>
    <w:rsid w:val="0081336D"/>
    <w:rsid w:val="00813A6A"/>
    <w:rsid w:val="00813B42"/>
    <w:rsid w:val="00813C9A"/>
    <w:rsid w:val="00814070"/>
    <w:rsid w:val="0081481B"/>
    <w:rsid w:val="008148A1"/>
    <w:rsid w:val="00814CE6"/>
    <w:rsid w:val="00814D0C"/>
    <w:rsid w:val="00814D87"/>
    <w:rsid w:val="00814F70"/>
    <w:rsid w:val="00815035"/>
    <w:rsid w:val="008150B0"/>
    <w:rsid w:val="00815D19"/>
    <w:rsid w:val="00816390"/>
    <w:rsid w:val="00816998"/>
    <w:rsid w:val="008172F6"/>
    <w:rsid w:val="008178FF"/>
    <w:rsid w:val="00817C7A"/>
    <w:rsid w:val="00817ECC"/>
    <w:rsid w:val="00817FFE"/>
    <w:rsid w:val="00820020"/>
    <w:rsid w:val="00820813"/>
    <w:rsid w:val="00820911"/>
    <w:rsid w:val="00820D08"/>
    <w:rsid w:val="00820EAE"/>
    <w:rsid w:val="00821D05"/>
    <w:rsid w:val="00822418"/>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0D21"/>
    <w:rsid w:val="0083107E"/>
    <w:rsid w:val="00831158"/>
    <w:rsid w:val="00831305"/>
    <w:rsid w:val="00831517"/>
    <w:rsid w:val="00831762"/>
    <w:rsid w:val="00831793"/>
    <w:rsid w:val="00831AF7"/>
    <w:rsid w:val="00831B75"/>
    <w:rsid w:val="00831C54"/>
    <w:rsid w:val="00831FBB"/>
    <w:rsid w:val="008322CD"/>
    <w:rsid w:val="00832A8E"/>
    <w:rsid w:val="00832AA5"/>
    <w:rsid w:val="00833352"/>
    <w:rsid w:val="0083366E"/>
    <w:rsid w:val="00833DCF"/>
    <w:rsid w:val="00833EF5"/>
    <w:rsid w:val="00834647"/>
    <w:rsid w:val="00834EF6"/>
    <w:rsid w:val="00835093"/>
    <w:rsid w:val="008355ED"/>
    <w:rsid w:val="00835759"/>
    <w:rsid w:val="00835B7E"/>
    <w:rsid w:val="00835CA4"/>
    <w:rsid w:val="00835E2D"/>
    <w:rsid w:val="008363D7"/>
    <w:rsid w:val="008365A7"/>
    <w:rsid w:val="008366EA"/>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45"/>
    <w:rsid w:val="008455A8"/>
    <w:rsid w:val="00845B22"/>
    <w:rsid w:val="00845BC7"/>
    <w:rsid w:val="008460CD"/>
    <w:rsid w:val="008464DA"/>
    <w:rsid w:val="00846501"/>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1BBC"/>
    <w:rsid w:val="00851D52"/>
    <w:rsid w:val="00852378"/>
    <w:rsid w:val="008526F6"/>
    <w:rsid w:val="00852913"/>
    <w:rsid w:val="00852D38"/>
    <w:rsid w:val="0085363F"/>
    <w:rsid w:val="00853B0A"/>
    <w:rsid w:val="00853C13"/>
    <w:rsid w:val="00854164"/>
    <w:rsid w:val="00854398"/>
    <w:rsid w:val="008544FE"/>
    <w:rsid w:val="0085465D"/>
    <w:rsid w:val="00854DC3"/>
    <w:rsid w:val="00854DDD"/>
    <w:rsid w:val="008552E7"/>
    <w:rsid w:val="00855C62"/>
    <w:rsid w:val="00856244"/>
    <w:rsid w:val="008567E9"/>
    <w:rsid w:val="00856BAC"/>
    <w:rsid w:val="00856D1E"/>
    <w:rsid w:val="00856EB4"/>
    <w:rsid w:val="0085731A"/>
    <w:rsid w:val="00857440"/>
    <w:rsid w:val="00857490"/>
    <w:rsid w:val="0085776A"/>
    <w:rsid w:val="008579B5"/>
    <w:rsid w:val="00860735"/>
    <w:rsid w:val="00860DD8"/>
    <w:rsid w:val="00860EA0"/>
    <w:rsid w:val="00861102"/>
    <w:rsid w:val="008626CE"/>
    <w:rsid w:val="00862AF9"/>
    <w:rsid w:val="00862C2B"/>
    <w:rsid w:val="00862C60"/>
    <w:rsid w:val="00862C9C"/>
    <w:rsid w:val="00862DB5"/>
    <w:rsid w:val="00863239"/>
    <w:rsid w:val="008632D6"/>
    <w:rsid w:val="00863334"/>
    <w:rsid w:val="008635E9"/>
    <w:rsid w:val="00864CAC"/>
    <w:rsid w:val="00864FE4"/>
    <w:rsid w:val="00865000"/>
    <w:rsid w:val="00865650"/>
    <w:rsid w:val="0086584B"/>
    <w:rsid w:val="00865C0A"/>
    <w:rsid w:val="00865E7E"/>
    <w:rsid w:val="0086603E"/>
    <w:rsid w:val="00866203"/>
    <w:rsid w:val="00866842"/>
    <w:rsid w:val="00866CD3"/>
    <w:rsid w:val="00867816"/>
    <w:rsid w:val="008678BB"/>
    <w:rsid w:val="00867E7A"/>
    <w:rsid w:val="0087011E"/>
    <w:rsid w:val="00870273"/>
    <w:rsid w:val="00870298"/>
    <w:rsid w:val="00870491"/>
    <w:rsid w:val="00870BDF"/>
    <w:rsid w:val="00870C77"/>
    <w:rsid w:val="00870F45"/>
    <w:rsid w:val="008711FE"/>
    <w:rsid w:val="008713F8"/>
    <w:rsid w:val="00871819"/>
    <w:rsid w:val="008722E4"/>
    <w:rsid w:val="008725C8"/>
    <w:rsid w:val="00872D34"/>
    <w:rsid w:val="00872D45"/>
    <w:rsid w:val="00872EC5"/>
    <w:rsid w:val="0087346D"/>
    <w:rsid w:val="0087356F"/>
    <w:rsid w:val="008735CC"/>
    <w:rsid w:val="00873726"/>
    <w:rsid w:val="0087375E"/>
    <w:rsid w:val="0087398F"/>
    <w:rsid w:val="00874270"/>
    <w:rsid w:val="0087439B"/>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2E54"/>
    <w:rsid w:val="00883223"/>
    <w:rsid w:val="0088330F"/>
    <w:rsid w:val="00883630"/>
    <w:rsid w:val="00883883"/>
    <w:rsid w:val="00884111"/>
    <w:rsid w:val="00884262"/>
    <w:rsid w:val="008842C4"/>
    <w:rsid w:val="008846EE"/>
    <w:rsid w:val="00884885"/>
    <w:rsid w:val="008853C2"/>
    <w:rsid w:val="008856E6"/>
    <w:rsid w:val="00885754"/>
    <w:rsid w:val="00885860"/>
    <w:rsid w:val="008859D4"/>
    <w:rsid w:val="00885A6D"/>
    <w:rsid w:val="00885DE1"/>
    <w:rsid w:val="00885DFD"/>
    <w:rsid w:val="00885F1D"/>
    <w:rsid w:val="00886501"/>
    <w:rsid w:val="008867A2"/>
    <w:rsid w:val="008875A5"/>
    <w:rsid w:val="0088760C"/>
    <w:rsid w:val="00887623"/>
    <w:rsid w:val="008878D2"/>
    <w:rsid w:val="00887A9F"/>
    <w:rsid w:val="0089010E"/>
    <w:rsid w:val="008902CB"/>
    <w:rsid w:val="0089095B"/>
    <w:rsid w:val="00890C81"/>
    <w:rsid w:val="00890FF5"/>
    <w:rsid w:val="008911AF"/>
    <w:rsid w:val="00891420"/>
    <w:rsid w:val="0089186D"/>
    <w:rsid w:val="00891A2B"/>
    <w:rsid w:val="008928C1"/>
    <w:rsid w:val="00892AFE"/>
    <w:rsid w:val="00892BA3"/>
    <w:rsid w:val="00892C3E"/>
    <w:rsid w:val="00892CB3"/>
    <w:rsid w:val="00893186"/>
    <w:rsid w:val="0089362E"/>
    <w:rsid w:val="00893F95"/>
    <w:rsid w:val="00893FD2"/>
    <w:rsid w:val="00894055"/>
    <w:rsid w:val="008943A1"/>
    <w:rsid w:val="00894B0D"/>
    <w:rsid w:val="00894EFE"/>
    <w:rsid w:val="00895420"/>
    <w:rsid w:val="0089581D"/>
    <w:rsid w:val="00895EF8"/>
    <w:rsid w:val="00896CFC"/>
    <w:rsid w:val="00897428"/>
    <w:rsid w:val="00897884"/>
    <w:rsid w:val="008979FE"/>
    <w:rsid w:val="00897A17"/>
    <w:rsid w:val="00897C61"/>
    <w:rsid w:val="00897EA7"/>
    <w:rsid w:val="00897F22"/>
    <w:rsid w:val="008A00E2"/>
    <w:rsid w:val="008A041E"/>
    <w:rsid w:val="008A05FE"/>
    <w:rsid w:val="008A0765"/>
    <w:rsid w:val="008A09C4"/>
    <w:rsid w:val="008A0C07"/>
    <w:rsid w:val="008A14E4"/>
    <w:rsid w:val="008A190C"/>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332"/>
    <w:rsid w:val="008B07AD"/>
    <w:rsid w:val="008B08C7"/>
    <w:rsid w:val="008B0975"/>
    <w:rsid w:val="008B0D59"/>
    <w:rsid w:val="008B1790"/>
    <w:rsid w:val="008B1A3E"/>
    <w:rsid w:val="008B1FDD"/>
    <w:rsid w:val="008B2051"/>
    <w:rsid w:val="008B20E0"/>
    <w:rsid w:val="008B2271"/>
    <w:rsid w:val="008B2396"/>
    <w:rsid w:val="008B23F2"/>
    <w:rsid w:val="008B311B"/>
    <w:rsid w:val="008B343C"/>
    <w:rsid w:val="008B3BE3"/>
    <w:rsid w:val="008B3EAD"/>
    <w:rsid w:val="008B461F"/>
    <w:rsid w:val="008B4D3D"/>
    <w:rsid w:val="008B51EF"/>
    <w:rsid w:val="008B56EA"/>
    <w:rsid w:val="008B57C6"/>
    <w:rsid w:val="008B6427"/>
    <w:rsid w:val="008B69B5"/>
    <w:rsid w:val="008B74A9"/>
    <w:rsid w:val="008B78A5"/>
    <w:rsid w:val="008B79DD"/>
    <w:rsid w:val="008B7B1E"/>
    <w:rsid w:val="008C0464"/>
    <w:rsid w:val="008C06C4"/>
    <w:rsid w:val="008C06C6"/>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C7F92"/>
    <w:rsid w:val="008D0BDA"/>
    <w:rsid w:val="008D0D47"/>
    <w:rsid w:val="008D0E8E"/>
    <w:rsid w:val="008D1020"/>
    <w:rsid w:val="008D12FE"/>
    <w:rsid w:val="008D17DD"/>
    <w:rsid w:val="008D18D6"/>
    <w:rsid w:val="008D1A18"/>
    <w:rsid w:val="008D24ED"/>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ABF"/>
    <w:rsid w:val="008D6D24"/>
    <w:rsid w:val="008D7180"/>
    <w:rsid w:val="008D7395"/>
    <w:rsid w:val="008D73CF"/>
    <w:rsid w:val="008D7FE8"/>
    <w:rsid w:val="008E00D6"/>
    <w:rsid w:val="008E0920"/>
    <w:rsid w:val="008E0CCA"/>
    <w:rsid w:val="008E0F2A"/>
    <w:rsid w:val="008E1080"/>
    <w:rsid w:val="008E10CD"/>
    <w:rsid w:val="008E27F6"/>
    <w:rsid w:val="008E31F9"/>
    <w:rsid w:val="008E391A"/>
    <w:rsid w:val="008E3E0F"/>
    <w:rsid w:val="008E4B91"/>
    <w:rsid w:val="008E4E6C"/>
    <w:rsid w:val="008E5B2A"/>
    <w:rsid w:val="008E5BF0"/>
    <w:rsid w:val="008E5E08"/>
    <w:rsid w:val="008E6473"/>
    <w:rsid w:val="008E652D"/>
    <w:rsid w:val="008E65BA"/>
    <w:rsid w:val="008E6747"/>
    <w:rsid w:val="008E6F17"/>
    <w:rsid w:val="008E7019"/>
    <w:rsid w:val="008E7C93"/>
    <w:rsid w:val="008E7D99"/>
    <w:rsid w:val="008F03C8"/>
    <w:rsid w:val="008F03FC"/>
    <w:rsid w:val="008F0496"/>
    <w:rsid w:val="008F0538"/>
    <w:rsid w:val="008F0641"/>
    <w:rsid w:val="008F0DFC"/>
    <w:rsid w:val="008F0DFE"/>
    <w:rsid w:val="008F1070"/>
    <w:rsid w:val="008F137A"/>
    <w:rsid w:val="008F1B29"/>
    <w:rsid w:val="008F25B1"/>
    <w:rsid w:val="008F298B"/>
    <w:rsid w:val="008F2FBC"/>
    <w:rsid w:val="008F356F"/>
    <w:rsid w:val="008F3630"/>
    <w:rsid w:val="008F3660"/>
    <w:rsid w:val="008F3AA5"/>
    <w:rsid w:val="008F3B2E"/>
    <w:rsid w:val="008F3F2D"/>
    <w:rsid w:val="008F4205"/>
    <w:rsid w:val="008F4402"/>
    <w:rsid w:val="008F4474"/>
    <w:rsid w:val="008F46B7"/>
    <w:rsid w:val="008F480C"/>
    <w:rsid w:val="008F50EC"/>
    <w:rsid w:val="008F5187"/>
    <w:rsid w:val="008F56C3"/>
    <w:rsid w:val="008F5A46"/>
    <w:rsid w:val="008F5BEB"/>
    <w:rsid w:val="008F62E6"/>
    <w:rsid w:val="008F6305"/>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17D7"/>
    <w:rsid w:val="009022EF"/>
    <w:rsid w:val="0090247C"/>
    <w:rsid w:val="00902490"/>
    <w:rsid w:val="00902F99"/>
    <w:rsid w:val="00903D90"/>
    <w:rsid w:val="009043EE"/>
    <w:rsid w:val="00904959"/>
    <w:rsid w:val="0090499E"/>
    <w:rsid w:val="009049D2"/>
    <w:rsid w:val="00904A91"/>
    <w:rsid w:val="00904DEA"/>
    <w:rsid w:val="00905592"/>
    <w:rsid w:val="0090570D"/>
    <w:rsid w:val="00905D23"/>
    <w:rsid w:val="00905DC1"/>
    <w:rsid w:val="00905F17"/>
    <w:rsid w:val="00905FFF"/>
    <w:rsid w:val="0090696F"/>
    <w:rsid w:val="00906982"/>
    <w:rsid w:val="0090711D"/>
    <w:rsid w:val="00907287"/>
    <w:rsid w:val="009072D1"/>
    <w:rsid w:val="009079A6"/>
    <w:rsid w:val="00910187"/>
    <w:rsid w:val="0091047F"/>
    <w:rsid w:val="00910F89"/>
    <w:rsid w:val="00911548"/>
    <w:rsid w:val="009115F7"/>
    <w:rsid w:val="009119C6"/>
    <w:rsid w:val="00911B94"/>
    <w:rsid w:val="00911DF3"/>
    <w:rsid w:val="00912495"/>
    <w:rsid w:val="00912B07"/>
    <w:rsid w:val="00912D01"/>
    <w:rsid w:val="00912D3B"/>
    <w:rsid w:val="00913039"/>
    <w:rsid w:val="0091392F"/>
    <w:rsid w:val="00913E0B"/>
    <w:rsid w:val="009141B6"/>
    <w:rsid w:val="009141EE"/>
    <w:rsid w:val="00914E44"/>
    <w:rsid w:val="00915409"/>
    <w:rsid w:val="009155D4"/>
    <w:rsid w:val="009158D5"/>
    <w:rsid w:val="00915CA8"/>
    <w:rsid w:val="00915ECA"/>
    <w:rsid w:val="009161B1"/>
    <w:rsid w:val="00916384"/>
    <w:rsid w:val="009167DB"/>
    <w:rsid w:val="009169DC"/>
    <w:rsid w:val="00916A48"/>
    <w:rsid w:val="00916A57"/>
    <w:rsid w:val="00916DDD"/>
    <w:rsid w:val="00917291"/>
    <w:rsid w:val="00917329"/>
    <w:rsid w:val="0091733F"/>
    <w:rsid w:val="009174CB"/>
    <w:rsid w:val="0091752E"/>
    <w:rsid w:val="009177E6"/>
    <w:rsid w:val="00917858"/>
    <w:rsid w:val="00917EE5"/>
    <w:rsid w:val="00917EF8"/>
    <w:rsid w:val="009209E6"/>
    <w:rsid w:val="00920CA6"/>
    <w:rsid w:val="00920F0E"/>
    <w:rsid w:val="00921474"/>
    <w:rsid w:val="0092149D"/>
    <w:rsid w:val="009215EF"/>
    <w:rsid w:val="00921891"/>
    <w:rsid w:val="00921A03"/>
    <w:rsid w:val="00921EDD"/>
    <w:rsid w:val="009220FB"/>
    <w:rsid w:val="009225C3"/>
    <w:rsid w:val="00922868"/>
    <w:rsid w:val="00922F53"/>
    <w:rsid w:val="00922FF6"/>
    <w:rsid w:val="00923300"/>
    <w:rsid w:val="0092335A"/>
    <w:rsid w:val="00923880"/>
    <w:rsid w:val="00923A63"/>
    <w:rsid w:val="0092400F"/>
    <w:rsid w:val="00924AA8"/>
    <w:rsid w:val="00924AC4"/>
    <w:rsid w:val="00924B03"/>
    <w:rsid w:val="00924BA5"/>
    <w:rsid w:val="00924E21"/>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45"/>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1F25"/>
    <w:rsid w:val="00952200"/>
    <w:rsid w:val="009522D0"/>
    <w:rsid w:val="00952626"/>
    <w:rsid w:val="00952645"/>
    <w:rsid w:val="00952C49"/>
    <w:rsid w:val="00952D98"/>
    <w:rsid w:val="00952F8B"/>
    <w:rsid w:val="0095369D"/>
    <w:rsid w:val="009538A7"/>
    <w:rsid w:val="00953D14"/>
    <w:rsid w:val="00953DA7"/>
    <w:rsid w:val="0095404B"/>
    <w:rsid w:val="0095445C"/>
    <w:rsid w:val="0095461D"/>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69A"/>
    <w:rsid w:val="009618B5"/>
    <w:rsid w:val="00961C3D"/>
    <w:rsid w:val="00961ED9"/>
    <w:rsid w:val="00961F0C"/>
    <w:rsid w:val="009623E0"/>
    <w:rsid w:val="0096242E"/>
    <w:rsid w:val="0096269C"/>
    <w:rsid w:val="0096278C"/>
    <w:rsid w:val="009628EF"/>
    <w:rsid w:val="00962A6E"/>
    <w:rsid w:val="009630FE"/>
    <w:rsid w:val="00963392"/>
    <w:rsid w:val="009633E1"/>
    <w:rsid w:val="009636EA"/>
    <w:rsid w:val="0096435D"/>
    <w:rsid w:val="00964494"/>
    <w:rsid w:val="00964F3C"/>
    <w:rsid w:val="009655DB"/>
    <w:rsid w:val="00965A70"/>
    <w:rsid w:val="009663EC"/>
    <w:rsid w:val="0096644D"/>
    <w:rsid w:val="00966526"/>
    <w:rsid w:val="0096658D"/>
    <w:rsid w:val="009666DE"/>
    <w:rsid w:val="00966876"/>
    <w:rsid w:val="00966C1F"/>
    <w:rsid w:val="00967344"/>
    <w:rsid w:val="00967544"/>
    <w:rsid w:val="00967D5B"/>
    <w:rsid w:val="00967FBE"/>
    <w:rsid w:val="0097015A"/>
    <w:rsid w:val="0097019B"/>
    <w:rsid w:val="0097073F"/>
    <w:rsid w:val="009708DF"/>
    <w:rsid w:val="0097093B"/>
    <w:rsid w:val="009710B4"/>
    <w:rsid w:val="009710F6"/>
    <w:rsid w:val="00971415"/>
    <w:rsid w:val="0097141B"/>
    <w:rsid w:val="009714B0"/>
    <w:rsid w:val="00971B57"/>
    <w:rsid w:val="009724DF"/>
    <w:rsid w:val="0097291C"/>
    <w:rsid w:val="009729DC"/>
    <w:rsid w:val="00972A7A"/>
    <w:rsid w:val="00972B93"/>
    <w:rsid w:val="00973032"/>
    <w:rsid w:val="00973810"/>
    <w:rsid w:val="00973830"/>
    <w:rsid w:val="00973917"/>
    <w:rsid w:val="00973AD9"/>
    <w:rsid w:val="00973BBD"/>
    <w:rsid w:val="00973E17"/>
    <w:rsid w:val="00973EF8"/>
    <w:rsid w:val="00974480"/>
    <w:rsid w:val="00974664"/>
    <w:rsid w:val="00974831"/>
    <w:rsid w:val="0097543F"/>
    <w:rsid w:val="009761B0"/>
    <w:rsid w:val="00976201"/>
    <w:rsid w:val="0097639B"/>
    <w:rsid w:val="009764D9"/>
    <w:rsid w:val="00976564"/>
    <w:rsid w:val="00976618"/>
    <w:rsid w:val="00976D07"/>
    <w:rsid w:val="00977201"/>
    <w:rsid w:val="009777A2"/>
    <w:rsid w:val="0097790E"/>
    <w:rsid w:val="00977B0F"/>
    <w:rsid w:val="00977C71"/>
    <w:rsid w:val="00977E0B"/>
    <w:rsid w:val="00977E59"/>
    <w:rsid w:val="009800B9"/>
    <w:rsid w:val="009800D0"/>
    <w:rsid w:val="0098074E"/>
    <w:rsid w:val="0098083F"/>
    <w:rsid w:val="00980A1B"/>
    <w:rsid w:val="00981138"/>
    <w:rsid w:val="0098145B"/>
    <w:rsid w:val="0098161F"/>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0D6"/>
    <w:rsid w:val="0098658A"/>
    <w:rsid w:val="00986688"/>
    <w:rsid w:val="009869C0"/>
    <w:rsid w:val="00987255"/>
    <w:rsid w:val="009874A0"/>
    <w:rsid w:val="009874CC"/>
    <w:rsid w:val="009876E3"/>
    <w:rsid w:val="0098777F"/>
    <w:rsid w:val="00987D2E"/>
    <w:rsid w:val="00987D8B"/>
    <w:rsid w:val="00987DF2"/>
    <w:rsid w:val="0099002B"/>
    <w:rsid w:val="00990110"/>
    <w:rsid w:val="00990829"/>
    <w:rsid w:val="009909B9"/>
    <w:rsid w:val="00990A6F"/>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BE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016"/>
    <w:rsid w:val="00997114"/>
    <w:rsid w:val="009973E6"/>
    <w:rsid w:val="00997B01"/>
    <w:rsid w:val="00997D49"/>
    <w:rsid w:val="009A03DA"/>
    <w:rsid w:val="009A050B"/>
    <w:rsid w:val="009A054B"/>
    <w:rsid w:val="009A0681"/>
    <w:rsid w:val="009A0721"/>
    <w:rsid w:val="009A0730"/>
    <w:rsid w:val="009A0862"/>
    <w:rsid w:val="009A10FF"/>
    <w:rsid w:val="009A1A85"/>
    <w:rsid w:val="009A1BB8"/>
    <w:rsid w:val="009A1CB1"/>
    <w:rsid w:val="009A1E01"/>
    <w:rsid w:val="009A24EC"/>
    <w:rsid w:val="009A274D"/>
    <w:rsid w:val="009A2B62"/>
    <w:rsid w:val="009A3204"/>
    <w:rsid w:val="009A3757"/>
    <w:rsid w:val="009A3843"/>
    <w:rsid w:val="009A3E18"/>
    <w:rsid w:val="009A401C"/>
    <w:rsid w:val="009A4351"/>
    <w:rsid w:val="009A44A8"/>
    <w:rsid w:val="009A4AD8"/>
    <w:rsid w:val="009A4FC7"/>
    <w:rsid w:val="009A5022"/>
    <w:rsid w:val="009A531C"/>
    <w:rsid w:val="009A56FE"/>
    <w:rsid w:val="009A57D5"/>
    <w:rsid w:val="009A59B4"/>
    <w:rsid w:val="009A5DD6"/>
    <w:rsid w:val="009A6BFA"/>
    <w:rsid w:val="009A731F"/>
    <w:rsid w:val="009B0034"/>
    <w:rsid w:val="009B0468"/>
    <w:rsid w:val="009B060D"/>
    <w:rsid w:val="009B07B1"/>
    <w:rsid w:val="009B0D8A"/>
    <w:rsid w:val="009B0F5C"/>
    <w:rsid w:val="009B0FF8"/>
    <w:rsid w:val="009B1403"/>
    <w:rsid w:val="009B14CC"/>
    <w:rsid w:val="009B172B"/>
    <w:rsid w:val="009B1781"/>
    <w:rsid w:val="009B1ECC"/>
    <w:rsid w:val="009B2424"/>
    <w:rsid w:val="009B2681"/>
    <w:rsid w:val="009B2684"/>
    <w:rsid w:val="009B28BC"/>
    <w:rsid w:val="009B2A0B"/>
    <w:rsid w:val="009B2C01"/>
    <w:rsid w:val="009B2DC2"/>
    <w:rsid w:val="009B35B7"/>
    <w:rsid w:val="009B35FA"/>
    <w:rsid w:val="009B3E04"/>
    <w:rsid w:val="009B3F2F"/>
    <w:rsid w:val="009B4045"/>
    <w:rsid w:val="009B40A7"/>
    <w:rsid w:val="009B40C7"/>
    <w:rsid w:val="009B443F"/>
    <w:rsid w:val="009B4ECF"/>
    <w:rsid w:val="009B53A4"/>
    <w:rsid w:val="009B5B4C"/>
    <w:rsid w:val="009B5F84"/>
    <w:rsid w:val="009B6555"/>
    <w:rsid w:val="009B68DC"/>
    <w:rsid w:val="009B6962"/>
    <w:rsid w:val="009B70EC"/>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A9"/>
    <w:rsid w:val="009C29E0"/>
    <w:rsid w:val="009C2CC8"/>
    <w:rsid w:val="009C2CE2"/>
    <w:rsid w:val="009C2D8C"/>
    <w:rsid w:val="009C30E8"/>
    <w:rsid w:val="009C3AE3"/>
    <w:rsid w:val="009C3BC8"/>
    <w:rsid w:val="009C3C48"/>
    <w:rsid w:val="009C3C7C"/>
    <w:rsid w:val="009C3E66"/>
    <w:rsid w:val="009C459A"/>
    <w:rsid w:val="009C4795"/>
    <w:rsid w:val="009C48A2"/>
    <w:rsid w:val="009C4AC1"/>
    <w:rsid w:val="009C4ADE"/>
    <w:rsid w:val="009C54C9"/>
    <w:rsid w:val="009C589E"/>
    <w:rsid w:val="009C5C50"/>
    <w:rsid w:val="009C63EC"/>
    <w:rsid w:val="009C6584"/>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925"/>
    <w:rsid w:val="009D3B55"/>
    <w:rsid w:val="009D3EB5"/>
    <w:rsid w:val="009D44C5"/>
    <w:rsid w:val="009D4CE2"/>
    <w:rsid w:val="009D502E"/>
    <w:rsid w:val="009D586F"/>
    <w:rsid w:val="009D5A67"/>
    <w:rsid w:val="009D5DDB"/>
    <w:rsid w:val="009D6696"/>
    <w:rsid w:val="009D697E"/>
    <w:rsid w:val="009D6DF7"/>
    <w:rsid w:val="009D75E9"/>
    <w:rsid w:val="009D7653"/>
    <w:rsid w:val="009D7883"/>
    <w:rsid w:val="009D7A42"/>
    <w:rsid w:val="009D7F9B"/>
    <w:rsid w:val="009D7FAB"/>
    <w:rsid w:val="009E045F"/>
    <w:rsid w:val="009E0796"/>
    <w:rsid w:val="009E07A8"/>
    <w:rsid w:val="009E08C1"/>
    <w:rsid w:val="009E0D04"/>
    <w:rsid w:val="009E0D07"/>
    <w:rsid w:val="009E0D38"/>
    <w:rsid w:val="009E0FAC"/>
    <w:rsid w:val="009E1009"/>
    <w:rsid w:val="009E12BE"/>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8C5"/>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935"/>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6D1"/>
    <w:rsid w:val="00A0082C"/>
    <w:rsid w:val="00A00BBB"/>
    <w:rsid w:val="00A00D5B"/>
    <w:rsid w:val="00A00DDD"/>
    <w:rsid w:val="00A00EA1"/>
    <w:rsid w:val="00A018F9"/>
    <w:rsid w:val="00A01AF7"/>
    <w:rsid w:val="00A01B37"/>
    <w:rsid w:val="00A02074"/>
    <w:rsid w:val="00A02412"/>
    <w:rsid w:val="00A026C3"/>
    <w:rsid w:val="00A027E8"/>
    <w:rsid w:val="00A02BE3"/>
    <w:rsid w:val="00A02FA1"/>
    <w:rsid w:val="00A03178"/>
    <w:rsid w:val="00A03CF5"/>
    <w:rsid w:val="00A03D2F"/>
    <w:rsid w:val="00A03E8C"/>
    <w:rsid w:val="00A049A2"/>
    <w:rsid w:val="00A04D7B"/>
    <w:rsid w:val="00A0556B"/>
    <w:rsid w:val="00A05BBE"/>
    <w:rsid w:val="00A05D10"/>
    <w:rsid w:val="00A06180"/>
    <w:rsid w:val="00A06D30"/>
    <w:rsid w:val="00A07092"/>
    <w:rsid w:val="00A07233"/>
    <w:rsid w:val="00A0749D"/>
    <w:rsid w:val="00A07776"/>
    <w:rsid w:val="00A078BB"/>
    <w:rsid w:val="00A07AC7"/>
    <w:rsid w:val="00A07F56"/>
    <w:rsid w:val="00A1033C"/>
    <w:rsid w:val="00A108C0"/>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44D"/>
    <w:rsid w:val="00A21669"/>
    <w:rsid w:val="00A21B8A"/>
    <w:rsid w:val="00A21D42"/>
    <w:rsid w:val="00A21F2F"/>
    <w:rsid w:val="00A22249"/>
    <w:rsid w:val="00A223CC"/>
    <w:rsid w:val="00A22848"/>
    <w:rsid w:val="00A22BE6"/>
    <w:rsid w:val="00A23167"/>
    <w:rsid w:val="00A238D5"/>
    <w:rsid w:val="00A23EE1"/>
    <w:rsid w:val="00A242FB"/>
    <w:rsid w:val="00A243CA"/>
    <w:rsid w:val="00A2471C"/>
    <w:rsid w:val="00A24912"/>
    <w:rsid w:val="00A24DD1"/>
    <w:rsid w:val="00A24FCF"/>
    <w:rsid w:val="00A25666"/>
    <w:rsid w:val="00A25CAA"/>
    <w:rsid w:val="00A25E25"/>
    <w:rsid w:val="00A2626C"/>
    <w:rsid w:val="00A2687A"/>
    <w:rsid w:val="00A26E5A"/>
    <w:rsid w:val="00A274B0"/>
    <w:rsid w:val="00A2762D"/>
    <w:rsid w:val="00A27D4B"/>
    <w:rsid w:val="00A3044E"/>
    <w:rsid w:val="00A30680"/>
    <w:rsid w:val="00A30C0D"/>
    <w:rsid w:val="00A30D99"/>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3C1F"/>
    <w:rsid w:val="00A34506"/>
    <w:rsid w:val="00A346DA"/>
    <w:rsid w:val="00A34D21"/>
    <w:rsid w:val="00A34F14"/>
    <w:rsid w:val="00A35376"/>
    <w:rsid w:val="00A354C0"/>
    <w:rsid w:val="00A3551B"/>
    <w:rsid w:val="00A35545"/>
    <w:rsid w:val="00A355F7"/>
    <w:rsid w:val="00A35B87"/>
    <w:rsid w:val="00A36108"/>
    <w:rsid w:val="00A362FE"/>
    <w:rsid w:val="00A368E3"/>
    <w:rsid w:val="00A36966"/>
    <w:rsid w:val="00A36CC5"/>
    <w:rsid w:val="00A375F8"/>
    <w:rsid w:val="00A37668"/>
    <w:rsid w:val="00A37FE8"/>
    <w:rsid w:val="00A404B0"/>
    <w:rsid w:val="00A40A63"/>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D31"/>
    <w:rsid w:val="00A44EAC"/>
    <w:rsid w:val="00A451D2"/>
    <w:rsid w:val="00A451FC"/>
    <w:rsid w:val="00A458E9"/>
    <w:rsid w:val="00A45E7B"/>
    <w:rsid w:val="00A45FEE"/>
    <w:rsid w:val="00A464E9"/>
    <w:rsid w:val="00A465DB"/>
    <w:rsid w:val="00A46770"/>
    <w:rsid w:val="00A46C98"/>
    <w:rsid w:val="00A46CD4"/>
    <w:rsid w:val="00A47051"/>
    <w:rsid w:val="00A476EB"/>
    <w:rsid w:val="00A4789F"/>
    <w:rsid w:val="00A47BBD"/>
    <w:rsid w:val="00A5039C"/>
    <w:rsid w:val="00A504C2"/>
    <w:rsid w:val="00A50770"/>
    <w:rsid w:val="00A51691"/>
    <w:rsid w:val="00A51C97"/>
    <w:rsid w:val="00A5203D"/>
    <w:rsid w:val="00A524C5"/>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1B0"/>
    <w:rsid w:val="00A74612"/>
    <w:rsid w:val="00A74770"/>
    <w:rsid w:val="00A74B23"/>
    <w:rsid w:val="00A74B5D"/>
    <w:rsid w:val="00A74B96"/>
    <w:rsid w:val="00A74EFD"/>
    <w:rsid w:val="00A75904"/>
    <w:rsid w:val="00A76104"/>
    <w:rsid w:val="00A7645E"/>
    <w:rsid w:val="00A764FA"/>
    <w:rsid w:val="00A76711"/>
    <w:rsid w:val="00A76B8E"/>
    <w:rsid w:val="00A76C42"/>
    <w:rsid w:val="00A76F8D"/>
    <w:rsid w:val="00A77279"/>
    <w:rsid w:val="00A77CA2"/>
    <w:rsid w:val="00A77DC1"/>
    <w:rsid w:val="00A8065A"/>
    <w:rsid w:val="00A808B0"/>
    <w:rsid w:val="00A80C68"/>
    <w:rsid w:val="00A80C81"/>
    <w:rsid w:val="00A80C8C"/>
    <w:rsid w:val="00A810B9"/>
    <w:rsid w:val="00A8165D"/>
    <w:rsid w:val="00A816DA"/>
    <w:rsid w:val="00A8179F"/>
    <w:rsid w:val="00A81CD6"/>
    <w:rsid w:val="00A81F56"/>
    <w:rsid w:val="00A8205D"/>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8FD"/>
    <w:rsid w:val="00A86A6C"/>
    <w:rsid w:val="00A878ED"/>
    <w:rsid w:val="00A87A73"/>
    <w:rsid w:val="00A87F83"/>
    <w:rsid w:val="00A90170"/>
    <w:rsid w:val="00A90DDB"/>
    <w:rsid w:val="00A91739"/>
    <w:rsid w:val="00A91B10"/>
    <w:rsid w:val="00A92016"/>
    <w:rsid w:val="00A921F5"/>
    <w:rsid w:val="00A925F7"/>
    <w:rsid w:val="00A927B0"/>
    <w:rsid w:val="00A92813"/>
    <w:rsid w:val="00A92B5B"/>
    <w:rsid w:val="00A92B71"/>
    <w:rsid w:val="00A930D2"/>
    <w:rsid w:val="00A93666"/>
    <w:rsid w:val="00A93716"/>
    <w:rsid w:val="00A93B94"/>
    <w:rsid w:val="00A9410F"/>
    <w:rsid w:val="00A94FA9"/>
    <w:rsid w:val="00A951BD"/>
    <w:rsid w:val="00A95D75"/>
    <w:rsid w:val="00A960E8"/>
    <w:rsid w:val="00A96570"/>
    <w:rsid w:val="00A967DA"/>
    <w:rsid w:val="00A967FE"/>
    <w:rsid w:val="00A96B3B"/>
    <w:rsid w:val="00A96E74"/>
    <w:rsid w:val="00A9701F"/>
    <w:rsid w:val="00A97063"/>
    <w:rsid w:val="00A97133"/>
    <w:rsid w:val="00A97521"/>
    <w:rsid w:val="00A9786D"/>
    <w:rsid w:val="00A979BC"/>
    <w:rsid w:val="00A97A90"/>
    <w:rsid w:val="00A97EF7"/>
    <w:rsid w:val="00AA07EA"/>
    <w:rsid w:val="00AA1369"/>
    <w:rsid w:val="00AA1BE2"/>
    <w:rsid w:val="00AA1BF9"/>
    <w:rsid w:val="00AA1F00"/>
    <w:rsid w:val="00AA2002"/>
    <w:rsid w:val="00AA21A3"/>
    <w:rsid w:val="00AA2336"/>
    <w:rsid w:val="00AA23BE"/>
    <w:rsid w:val="00AA2407"/>
    <w:rsid w:val="00AA27C5"/>
    <w:rsid w:val="00AA2B46"/>
    <w:rsid w:val="00AA2E1A"/>
    <w:rsid w:val="00AA2F74"/>
    <w:rsid w:val="00AA2F9C"/>
    <w:rsid w:val="00AA31BE"/>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0A5"/>
    <w:rsid w:val="00AB282E"/>
    <w:rsid w:val="00AB2A05"/>
    <w:rsid w:val="00AB2B80"/>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5A7"/>
    <w:rsid w:val="00AB56A1"/>
    <w:rsid w:val="00AB580D"/>
    <w:rsid w:val="00AB5C5E"/>
    <w:rsid w:val="00AB5EEE"/>
    <w:rsid w:val="00AB61FD"/>
    <w:rsid w:val="00AB6533"/>
    <w:rsid w:val="00AB6549"/>
    <w:rsid w:val="00AB69FC"/>
    <w:rsid w:val="00AB6A98"/>
    <w:rsid w:val="00AB73C0"/>
    <w:rsid w:val="00AB7991"/>
    <w:rsid w:val="00AB79E1"/>
    <w:rsid w:val="00AB7B6F"/>
    <w:rsid w:val="00AC01A3"/>
    <w:rsid w:val="00AC0532"/>
    <w:rsid w:val="00AC05C2"/>
    <w:rsid w:val="00AC05D5"/>
    <w:rsid w:val="00AC0E78"/>
    <w:rsid w:val="00AC102A"/>
    <w:rsid w:val="00AC140F"/>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3D27"/>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7D3"/>
    <w:rsid w:val="00AD383F"/>
    <w:rsid w:val="00AD3AC3"/>
    <w:rsid w:val="00AD42A8"/>
    <w:rsid w:val="00AD4534"/>
    <w:rsid w:val="00AD4A36"/>
    <w:rsid w:val="00AD4CC5"/>
    <w:rsid w:val="00AD4FBF"/>
    <w:rsid w:val="00AD544E"/>
    <w:rsid w:val="00AD57AE"/>
    <w:rsid w:val="00AD613A"/>
    <w:rsid w:val="00AD62FA"/>
    <w:rsid w:val="00AD63D9"/>
    <w:rsid w:val="00AD6697"/>
    <w:rsid w:val="00AD69A4"/>
    <w:rsid w:val="00AD72F5"/>
    <w:rsid w:val="00AD7AF9"/>
    <w:rsid w:val="00AD7B98"/>
    <w:rsid w:val="00AD7B9E"/>
    <w:rsid w:val="00AD7E53"/>
    <w:rsid w:val="00AE04CC"/>
    <w:rsid w:val="00AE061A"/>
    <w:rsid w:val="00AE0ACD"/>
    <w:rsid w:val="00AE0DA6"/>
    <w:rsid w:val="00AE1464"/>
    <w:rsid w:val="00AE155D"/>
    <w:rsid w:val="00AE2CC4"/>
    <w:rsid w:val="00AE3112"/>
    <w:rsid w:val="00AE3B79"/>
    <w:rsid w:val="00AE3E27"/>
    <w:rsid w:val="00AE4A3F"/>
    <w:rsid w:val="00AE50EB"/>
    <w:rsid w:val="00AE5131"/>
    <w:rsid w:val="00AE5A28"/>
    <w:rsid w:val="00AE5D80"/>
    <w:rsid w:val="00AE5F04"/>
    <w:rsid w:val="00AE5F14"/>
    <w:rsid w:val="00AE5FD1"/>
    <w:rsid w:val="00AE626E"/>
    <w:rsid w:val="00AE647C"/>
    <w:rsid w:val="00AE65C9"/>
    <w:rsid w:val="00AE69C1"/>
    <w:rsid w:val="00AE6AE2"/>
    <w:rsid w:val="00AE6BDA"/>
    <w:rsid w:val="00AE6D94"/>
    <w:rsid w:val="00AE6DF8"/>
    <w:rsid w:val="00AE7249"/>
    <w:rsid w:val="00AE7744"/>
    <w:rsid w:val="00AE7A1A"/>
    <w:rsid w:val="00AE7CB6"/>
    <w:rsid w:val="00AF061C"/>
    <w:rsid w:val="00AF0B65"/>
    <w:rsid w:val="00AF0C64"/>
    <w:rsid w:val="00AF0C7A"/>
    <w:rsid w:val="00AF0D0D"/>
    <w:rsid w:val="00AF171B"/>
    <w:rsid w:val="00AF1CC2"/>
    <w:rsid w:val="00AF28B2"/>
    <w:rsid w:val="00AF28FD"/>
    <w:rsid w:val="00AF2BFC"/>
    <w:rsid w:val="00AF2C5E"/>
    <w:rsid w:val="00AF2F07"/>
    <w:rsid w:val="00AF32FD"/>
    <w:rsid w:val="00AF4390"/>
    <w:rsid w:val="00AF46E1"/>
    <w:rsid w:val="00AF4894"/>
    <w:rsid w:val="00AF4CBA"/>
    <w:rsid w:val="00AF4FE1"/>
    <w:rsid w:val="00AF5210"/>
    <w:rsid w:val="00AF5FEB"/>
    <w:rsid w:val="00AF62CB"/>
    <w:rsid w:val="00AF6607"/>
    <w:rsid w:val="00AF686A"/>
    <w:rsid w:val="00AF6C6A"/>
    <w:rsid w:val="00AF6C7F"/>
    <w:rsid w:val="00AF6EBD"/>
    <w:rsid w:val="00AF73C3"/>
    <w:rsid w:val="00AF747E"/>
    <w:rsid w:val="00AF794B"/>
    <w:rsid w:val="00AF7A84"/>
    <w:rsid w:val="00AF7BD8"/>
    <w:rsid w:val="00AF7DF3"/>
    <w:rsid w:val="00B0016D"/>
    <w:rsid w:val="00B002C4"/>
    <w:rsid w:val="00B007A9"/>
    <w:rsid w:val="00B0126E"/>
    <w:rsid w:val="00B012BC"/>
    <w:rsid w:val="00B0175F"/>
    <w:rsid w:val="00B01C9B"/>
    <w:rsid w:val="00B01CB8"/>
    <w:rsid w:val="00B01E03"/>
    <w:rsid w:val="00B01F46"/>
    <w:rsid w:val="00B0209F"/>
    <w:rsid w:val="00B0229E"/>
    <w:rsid w:val="00B02BAE"/>
    <w:rsid w:val="00B02CF7"/>
    <w:rsid w:val="00B02D91"/>
    <w:rsid w:val="00B02DDF"/>
    <w:rsid w:val="00B03134"/>
    <w:rsid w:val="00B03D78"/>
    <w:rsid w:val="00B04B89"/>
    <w:rsid w:val="00B05160"/>
    <w:rsid w:val="00B053C0"/>
    <w:rsid w:val="00B05413"/>
    <w:rsid w:val="00B0550A"/>
    <w:rsid w:val="00B055C2"/>
    <w:rsid w:val="00B0568C"/>
    <w:rsid w:val="00B059E2"/>
    <w:rsid w:val="00B05B55"/>
    <w:rsid w:val="00B05FDC"/>
    <w:rsid w:val="00B06706"/>
    <w:rsid w:val="00B07340"/>
    <w:rsid w:val="00B073C7"/>
    <w:rsid w:val="00B1092B"/>
    <w:rsid w:val="00B1112B"/>
    <w:rsid w:val="00B11145"/>
    <w:rsid w:val="00B119D9"/>
    <w:rsid w:val="00B11CAE"/>
    <w:rsid w:val="00B11EB2"/>
    <w:rsid w:val="00B12007"/>
    <w:rsid w:val="00B125F9"/>
    <w:rsid w:val="00B126CF"/>
    <w:rsid w:val="00B1292C"/>
    <w:rsid w:val="00B12CA4"/>
    <w:rsid w:val="00B131FA"/>
    <w:rsid w:val="00B13318"/>
    <w:rsid w:val="00B13A67"/>
    <w:rsid w:val="00B141AC"/>
    <w:rsid w:val="00B145AD"/>
    <w:rsid w:val="00B149CC"/>
    <w:rsid w:val="00B14C1D"/>
    <w:rsid w:val="00B150CC"/>
    <w:rsid w:val="00B150FD"/>
    <w:rsid w:val="00B15C35"/>
    <w:rsid w:val="00B15D90"/>
    <w:rsid w:val="00B16262"/>
    <w:rsid w:val="00B16CE0"/>
    <w:rsid w:val="00B1736B"/>
    <w:rsid w:val="00B17478"/>
    <w:rsid w:val="00B1781B"/>
    <w:rsid w:val="00B17A5C"/>
    <w:rsid w:val="00B205BC"/>
    <w:rsid w:val="00B20677"/>
    <w:rsid w:val="00B20D79"/>
    <w:rsid w:val="00B20E45"/>
    <w:rsid w:val="00B2112E"/>
    <w:rsid w:val="00B21BE1"/>
    <w:rsid w:val="00B220C2"/>
    <w:rsid w:val="00B224C5"/>
    <w:rsid w:val="00B22A76"/>
    <w:rsid w:val="00B23157"/>
    <w:rsid w:val="00B2374E"/>
    <w:rsid w:val="00B2375C"/>
    <w:rsid w:val="00B23D83"/>
    <w:rsid w:val="00B23D98"/>
    <w:rsid w:val="00B2462B"/>
    <w:rsid w:val="00B25153"/>
    <w:rsid w:val="00B251AD"/>
    <w:rsid w:val="00B25A60"/>
    <w:rsid w:val="00B25BED"/>
    <w:rsid w:val="00B25CCD"/>
    <w:rsid w:val="00B26016"/>
    <w:rsid w:val="00B26A79"/>
    <w:rsid w:val="00B2758A"/>
    <w:rsid w:val="00B27BC9"/>
    <w:rsid w:val="00B30078"/>
    <w:rsid w:val="00B300B3"/>
    <w:rsid w:val="00B30429"/>
    <w:rsid w:val="00B3063F"/>
    <w:rsid w:val="00B30B6E"/>
    <w:rsid w:val="00B30C1E"/>
    <w:rsid w:val="00B30DA7"/>
    <w:rsid w:val="00B3102E"/>
    <w:rsid w:val="00B310E2"/>
    <w:rsid w:val="00B312C5"/>
    <w:rsid w:val="00B31334"/>
    <w:rsid w:val="00B3141E"/>
    <w:rsid w:val="00B31451"/>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923"/>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0DC2"/>
    <w:rsid w:val="00B4100A"/>
    <w:rsid w:val="00B410F0"/>
    <w:rsid w:val="00B413BE"/>
    <w:rsid w:val="00B41FF5"/>
    <w:rsid w:val="00B420FF"/>
    <w:rsid w:val="00B422BE"/>
    <w:rsid w:val="00B425F1"/>
    <w:rsid w:val="00B4263B"/>
    <w:rsid w:val="00B42F8F"/>
    <w:rsid w:val="00B43017"/>
    <w:rsid w:val="00B434A5"/>
    <w:rsid w:val="00B4374F"/>
    <w:rsid w:val="00B43935"/>
    <w:rsid w:val="00B43985"/>
    <w:rsid w:val="00B43C88"/>
    <w:rsid w:val="00B44157"/>
    <w:rsid w:val="00B447BB"/>
    <w:rsid w:val="00B44A04"/>
    <w:rsid w:val="00B44CD4"/>
    <w:rsid w:val="00B4569C"/>
    <w:rsid w:val="00B45AF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21"/>
    <w:rsid w:val="00B51A61"/>
    <w:rsid w:val="00B51B7F"/>
    <w:rsid w:val="00B51F01"/>
    <w:rsid w:val="00B52566"/>
    <w:rsid w:val="00B527F9"/>
    <w:rsid w:val="00B52AA6"/>
    <w:rsid w:val="00B5301A"/>
    <w:rsid w:val="00B5391E"/>
    <w:rsid w:val="00B5396A"/>
    <w:rsid w:val="00B53BFA"/>
    <w:rsid w:val="00B53CB9"/>
    <w:rsid w:val="00B53CCD"/>
    <w:rsid w:val="00B53F78"/>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BA9"/>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872"/>
    <w:rsid w:val="00B64987"/>
    <w:rsid w:val="00B649C4"/>
    <w:rsid w:val="00B64CF9"/>
    <w:rsid w:val="00B65E49"/>
    <w:rsid w:val="00B65F41"/>
    <w:rsid w:val="00B66BA0"/>
    <w:rsid w:val="00B6718E"/>
    <w:rsid w:val="00B67293"/>
    <w:rsid w:val="00B6733B"/>
    <w:rsid w:val="00B676AA"/>
    <w:rsid w:val="00B67A22"/>
    <w:rsid w:val="00B67C02"/>
    <w:rsid w:val="00B67E2A"/>
    <w:rsid w:val="00B67FF6"/>
    <w:rsid w:val="00B7016D"/>
    <w:rsid w:val="00B70567"/>
    <w:rsid w:val="00B706F0"/>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70A"/>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B5C"/>
    <w:rsid w:val="00B85EE9"/>
    <w:rsid w:val="00B85F90"/>
    <w:rsid w:val="00B86046"/>
    <w:rsid w:val="00B8614A"/>
    <w:rsid w:val="00B86192"/>
    <w:rsid w:val="00B8623E"/>
    <w:rsid w:val="00B864DF"/>
    <w:rsid w:val="00B86A5A"/>
    <w:rsid w:val="00B86BC3"/>
    <w:rsid w:val="00B86D67"/>
    <w:rsid w:val="00B86EE0"/>
    <w:rsid w:val="00B87160"/>
    <w:rsid w:val="00B87181"/>
    <w:rsid w:val="00B879E1"/>
    <w:rsid w:val="00B90198"/>
    <w:rsid w:val="00B904CD"/>
    <w:rsid w:val="00B90540"/>
    <w:rsid w:val="00B905AF"/>
    <w:rsid w:val="00B90D50"/>
    <w:rsid w:val="00B90F9C"/>
    <w:rsid w:val="00B9151F"/>
    <w:rsid w:val="00B91BD4"/>
    <w:rsid w:val="00B91D65"/>
    <w:rsid w:val="00B91DB0"/>
    <w:rsid w:val="00B91F39"/>
    <w:rsid w:val="00B91FB3"/>
    <w:rsid w:val="00B920E4"/>
    <w:rsid w:val="00B92263"/>
    <w:rsid w:val="00B92504"/>
    <w:rsid w:val="00B92B17"/>
    <w:rsid w:val="00B92D54"/>
    <w:rsid w:val="00B92D93"/>
    <w:rsid w:val="00B93080"/>
    <w:rsid w:val="00B93122"/>
    <w:rsid w:val="00B931E5"/>
    <w:rsid w:val="00B931F1"/>
    <w:rsid w:val="00B93202"/>
    <w:rsid w:val="00B933FF"/>
    <w:rsid w:val="00B938A8"/>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6A4"/>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5817"/>
    <w:rsid w:val="00BA6299"/>
    <w:rsid w:val="00BA6417"/>
    <w:rsid w:val="00BA686E"/>
    <w:rsid w:val="00BA6871"/>
    <w:rsid w:val="00BA6956"/>
    <w:rsid w:val="00BA6A3F"/>
    <w:rsid w:val="00BA6D08"/>
    <w:rsid w:val="00BA6EE7"/>
    <w:rsid w:val="00BA7354"/>
    <w:rsid w:val="00BA7619"/>
    <w:rsid w:val="00BA78E2"/>
    <w:rsid w:val="00BA7B5C"/>
    <w:rsid w:val="00BA7BDC"/>
    <w:rsid w:val="00BA7C57"/>
    <w:rsid w:val="00BA7E04"/>
    <w:rsid w:val="00BA7E36"/>
    <w:rsid w:val="00BA7E90"/>
    <w:rsid w:val="00BB038D"/>
    <w:rsid w:val="00BB046D"/>
    <w:rsid w:val="00BB0B73"/>
    <w:rsid w:val="00BB0C11"/>
    <w:rsid w:val="00BB0F6C"/>
    <w:rsid w:val="00BB10D3"/>
    <w:rsid w:val="00BB11BD"/>
    <w:rsid w:val="00BB1405"/>
    <w:rsid w:val="00BB1443"/>
    <w:rsid w:val="00BB162F"/>
    <w:rsid w:val="00BB1F5B"/>
    <w:rsid w:val="00BB2665"/>
    <w:rsid w:val="00BB26E8"/>
    <w:rsid w:val="00BB353F"/>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80A"/>
    <w:rsid w:val="00BC1AFF"/>
    <w:rsid w:val="00BC1C19"/>
    <w:rsid w:val="00BC1DD8"/>
    <w:rsid w:val="00BC2102"/>
    <w:rsid w:val="00BC2214"/>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5C6"/>
    <w:rsid w:val="00BC5B07"/>
    <w:rsid w:val="00BC6086"/>
    <w:rsid w:val="00BC6228"/>
    <w:rsid w:val="00BC623D"/>
    <w:rsid w:val="00BC67EA"/>
    <w:rsid w:val="00BC681F"/>
    <w:rsid w:val="00BC689D"/>
    <w:rsid w:val="00BC694A"/>
    <w:rsid w:val="00BC69EA"/>
    <w:rsid w:val="00BC7895"/>
    <w:rsid w:val="00BC78EB"/>
    <w:rsid w:val="00BC7FA3"/>
    <w:rsid w:val="00BD0128"/>
    <w:rsid w:val="00BD0155"/>
    <w:rsid w:val="00BD027A"/>
    <w:rsid w:val="00BD05AC"/>
    <w:rsid w:val="00BD096A"/>
    <w:rsid w:val="00BD0A31"/>
    <w:rsid w:val="00BD1058"/>
    <w:rsid w:val="00BD1C97"/>
    <w:rsid w:val="00BD1E48"/>
    <w:rsid w:val="00BD2384"/>
    <w:rsid w:val="00BD23E3"/>
    <w:rsid w:val="00BD2787"/>
    <w:rsid w:val="00BD28CA"/>
    <w:rsid w:val="00BD3032"/>
    <w:rsid w:val="00BD3423"/>
    <w:rsid w:val="00BD345E"/>
    <w:rsid w:val="00BD3CBE"/>
    <w:rsid w:val="00BD4082"/>
    <w:rsid w:val="00BD4160"/>
    <w:rsid w:val="00BD4618"/>
    <w:rsid w:val="00BD462F"/>
    <w:rsid w:val="00BD4C1A"/>
    <w:rsid w:val="00BD4EBC"/>
    <w:rsid w:val="00BD4FDA"/>
    <w:rsid w:val="00BD5253"/>
    <w:rsid w:val="00BD5296"/>
    <w:rsid w:val="00BD5BCD"/>
    <w:rsid w:val="00BD63D4"/>
    <w:rsid w:val="00BD63FB"/>
    <w:rsid w:val="00BD684A"/>
    <w:rsid w:val="00BD68F7"/>
    <w:rsid w:val="00BD6FB9"/>
    <w:rsid w:val="00BD73FC"/>
    <w:rsid w:val="00BD76E9"/>
    <w:rsid w:val="00BD778E"/>
    <w:rsid w:val="00BD7F8E"/>
    <w:rsid w:val="00BE0040"/>
    <w:rsid w:val="00BE0594"/>
    <w:rsid w:val="00BE0ABD"/>
    <w:rsid w:val="00BE0AD0"/>
    <w:rsid w:val="00BE0C6E"/>
    <w:rsid w:val="00BE0D3F"/>
    <w:rsid w:val="00BE0E6D"/>
    <w:rsid w:val="00BE13D2"/>
    <w:rsid w:val="00BE1485"/>
    <w:rsid w:val="00BE16CC"/>
    <w:rsid w:val="00BE1CD0"/>
    <w:rsid w:val="00BE2090"/>
    <w:rsid w:val="00BE217D"/>
    <w:rsid w:val="00BE2335"/>
    <w:rsid w:val="00BE25BA"/>
    <w:rsid w:val="00BE275E"/>
    <w:rsid w:val="00BE2A9C"/>
    <w:rsid w:val="00BE2AAB"/>
    <w:rsid w:val="00BE2E03"/>
    <w:rsid w:val="00BE2F5C"/>
    <w:rsid w:val="00BE357F"/>
    <w:rsid w:val="00BE3B85"/>
    <w:rsid w:val="00BE50A4"/>
    <w:rsid w:val="00BE511E"/>
    <w:rsid w:val="00BE51C2"/>
    <w:rsid w:val="00BE5470"/>
    <w:rsid w:val="00BE5859"/>
    <w:rsid w:val="00BE5B19"/>
    <w:rsid w:val="00BE5C62"/>
    <w:rsid w:val="00BE5C84"/>
    <w:rsid w:val="00BE5D41"/>
    <w:rsid w:val="00BE5DAF"/>
    <w:rsid w:val="00BE5DCB"/>
    <w:rsid w:val="00BE5E39"/>
    <w:rsid w:val="00BE5EF9"/>
    <w:rsid w:val="00BE642E"/>
    <w:rsid w:val="00BE720F"/>
    <w:rsid w:val="00BE7364"/>
    <w:rsid w:val="00BE77AC"/>
    <w:rsid w:val="00BE7988"/>
    <w:rsid w:val="00BF0197"/>
    <w:rsid w:val="00BF0504"/>
    <w:rsid w:val="00BF05E8"/>
    <w:rsid w:val="00BF08A7"/>
    <w:rsid w:val="00BF0919"/>
    <w:rsid w:val="00BF0EB1"/>
    <w:rsid w:val="00BF0F4B"/>
    <w:rsid w:val="00BF1153"/>
    <w:rsid w:val="00BF1227"/>
    <w:rsid w:val="00BF1280"/>
    <w:rsid w:val="00BF1BA7"/>
    <w:rsid w:val="00BF1D4F"/>
    <w:rsid w:val="00BF21BC"/>
    <w:rsid w:val="00BF21BD"/>
    <w:rsid w:val="00BF21DD"/>
    <w:rsid w:val="00BF240C"/>
    <w:rsid w:val="00BF26BF"/>
    <w:rsid w:val="00BF2A73"/>
    <w:rsid w:val="00BF2DD5"/>
    <w:rsid w:val="00BF2F7B"/>
    <w:rsid w:val="00BF367A"/>
    <w:rsid w:val="00BF3724"/>
    <w:rsid w:val="00BF37AD"/>
    <w:rsid w:val="00BF3853"/>
    <w:rsid w:val="00BF41D4"/>
    <w:rsid w:val="00BF45F2"/>
    <w:rsid w:val="00BF484B"/>
    <w:rsid w:val="00BF4C59"/>
    <w:rsid w:val="00BF5375"/>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3C"/>
    <w:rsid w:val="00C02DC4"/>
    <w:rsid w:val="00C02F02"/>
    <w:rsid w:val="00C034AD"/>
    <w:rsid w:val="00C036EA"/>
    <w:rsid w:val="00C03827"/>
    <w:rsid w:val="00C03B04"/>
    <w:rsid w:val="00C041F6"/>
    <w:rsid w:val="00C04440"/>
    <w:rsid w:val="00C045DF"/>
    <w:rsid w:val="00C049D9"/>
    <w:rsid w:val="00C04B9E"/>
    <w:rsid w:val="00C04BEF"/>
    <w:rsid w:val="00C04D0A"/>
    <w:rsid w:val="00C04E4D"/>
    <w:rsid w:val="00C05D4E"/>
    <w:rsid w:val="00C06343"/>
    <w:rsid w:val="00C068E4"/>
    <w:rsid w:val="00C06977"/>
    <w:rsid w:val="00C06CBF"/>
    <w:rsid w:val="00C06D7A"/>
    <w:rsid w:val="00C06E45"/>
    <w:rsid w:val="00C072F0"/>
    <w:rsid w:val="00C102C3"/>
    <w:rsid w:val="00C10828"/>
    <w:rsid w:val="00C108F7"/>
    <w:rsid w:val="00C10961"/>
    <w:rsid w:val="00C112F6"/>
    <w:rsid w:val="00C11D7C"/>
    <w:rsid w:val="00C1200D"/>
    <w:rsid w:val="00C123A7"/>
    <w:rsid w:val="00C12482"/>
    <w:rsid w:val="00C1266A"/>
    <w:rsid w:val="00C126B7"/>
    <w:rsid w:val="00C1296B"/>
    <w:rsid w:val="00C12FBB"/>
    <w:rsid w:val="00C130A5"/>
    <w:rsid w:val="00C14B73"/>
    <w:rsid w:val="00C1542F"/>
    <w:rsid w:val="00C1547C"/>
    <w:rsid w:val="00C15C01"/>
    <w:rsid w:val="00C162EB"/>
    <w:rsid w:val="00C16369"/>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17CA"/>
    <w:rsid w:val="00C2227B"/>
    <w:rsid w:val="00C22581"/>
    <w:rsid w:val="00C22662"/>
    <w:rsid w:val="00C22F97"/>
    <w:rsid w:val="00C230EB"/>
    <w:rsid w:val="00C23220"/>
    <w:rsid w:val="00C23237"/>
    <w:rsid w:val="00C23283"/>
    <w:rsid w:val="00C23326"/>
    <w:rsid w:val="00C2338B"/>
    <w:rsid w:val="00C238B6"/>
    <w:rsid w:val="00C24014"/>
    <w:rsid w:val="00C2464F"/>
    <w:rsid w:val="00C24A2A"/>
    <w:rsid w:val="00C24A2C"/>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06AE"/>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5C8E"/>
    <w:rsid w:val="00C365E4"/>
    <w:rsid w:val="00C36830"/>
    <w:rsid w:val="00C368F3"/>
    <w:rsid w:val="00C36BA0"/>
    <w:rsid w:val="00C36D1E"/>
    <w:rsid w:val="00C36E0E"/>
    <w:rsid w:val="00C37493"/>
    <w:rsid w:val="00C37913"/>
    <w:rsid w:val="00C37AB0"/>
    <w:rsid w:val="00C37B86"/>
    <w:rsid w:val="00C40074"/>
    <w:rsid w:val="00C402CB"/>
    <w:rsid w:val="00C40CFE"/>
    <w:rsid w:val="00C40D62"/>
    <w:rsid w:val="00C40EFD"/>
    <w:rsid w:val="00C40F3E"/>
    <w:rsid w:val="00C40F68"/>
    <w:rsid w:val="00C40F73"/>
    <w:rsid w:val="00C416FD"/>
    <w:rsid w:val="00C419F0"/>
    <w:rsid w:val="00C41B9B"/>
    <w:rsid w:val="00C41DD3"/>
    <w:rsid w:val="00C42340"/>
    <w:rsid w:val="00C4348C"/>
    <w:rsid w:val="00C4378E"/>
    <w:rsid w:val="00C43A94"/>
    <w:rsid w:val="00C43D0B"/>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0E5F"/>
    <w:rsid w:val="00C616FE"/>
    <w:rsid w:val="00C6191E"/>
    <w:rsid w:val="00C61F30"/>
    <w:rsid w:val="00C6208A"/>
    <w:rsid w:val="00C625EF"/>
    <w:rsid w:val="00C62AB3"/>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23C"/>
    <w:rsid w:val="00C714B1"/>
    <w:rsid w:val="00C718D0"/>
    <w:rsid w:val="00C71A1C"/>
    <w:rsid w:val="00C71B10"/>
    <w:rsid w:val="00C721F7"/>
    <w:rsid w:val="00C72829"/>
    <w:rsid w:val="00C729B4"/>
    <w:rsid w:val="00C72B0C"/>
    <w:rsid w:val="00C72CDB"/>
    <w:rsid w:val="00C72CF9"/>
    <w:rsid w:val="00C72D15"/>
    <w:rsid w:val="00C73A1D"/>
    <w:rsid w:val="00C745E6"/>
    <w:rsid w:val="00C74784"/>
    <w:rsid w:val="00C747B8"/>
    <w:rsid w:val="00C7536B"/>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3BA"/>
    <w:rsid w:val="00C86BE9"/>
    <w:rsid w:val="00C86DCD"/>
    <w:rsid w:val="00C86F95"/>
    <w:rsid w:val="00C871EB"/>
    <w:rsid w:val="00C8758B"/>
    <w:rsid w:val="00C8774E"/>
    <w:rsid w:val="00C87BFE"/>
    <w:rsid w:val="00C87C1B"/>
    <w:rsid w:val="00C9083E"/>
    <w:rsid w:val="00C90FFB"/>
    <w:rsid w:val="00C91000"/>
    <w:rsid w:val="00C91291"/>
    <w:rsid w:val="00C91331"/>
    <w:rsid w:val="00C924F6"/>
    <w:rsid w:val="00C92EED"/>
    <w:rsid w:val="00C93029"/>
    <w:rsid w:val="00C93375"/>
    <w:rsid w:val="00C93F69"/>
    <w:rsid w:val="00C93FB8"/>
    <w:rsid w:val="00C9411B"/>
    <w:rsid w:val="00C9416A"/>
    <w:rsid w:val="00C94729"/>
    <w:rsid w:val="00C94BCE"/>
    <w:rsid w:val="00C95128"/>
    <w:rsid w:val="00C95502"/>
    <w:rsid w:val="00C95654"/>
    <w:rsid w:val="00C95C9B"/>
    <w:rsid w:val="00C96085"/>
    <w:rsid w:val="00C960D0"/>
    <w:rsid w:val="00C96218"/>
    <w:rsid w:val="00C9666A"/>
    <w:rsid w:val="00C96A7E"/>
    <w:rsid w:val="00C96A86"/>
    <w:rsid w:val="00C96D99"/>
    <w:rsid w:val="00C96EC6"/>
    <w:rsid w:val="00C97029"/>
    <w:rsid w:val="00C971E1"/>
    <w:rsid w:val="00C97C52"/>
    <w:rsid w:val="00CA04FD"/>
    <w:rsid w:val="00CA0A35"/>
    <w:rsid w:val="00CA0C71"/>
    <w:rsid w:val="00CA0EA7"/>
    <w:rsid w:val="00CA0F06"/>
    <w:rsid w:val="00CA126C"/>
    <w:rsid w:val="00CA1271"/>
    <w:rsid w:val="00CA1DD4"/>
    <w:rsid w:val="00CA2044"/>
    <w:rsid w:val="00CA21EB"/>
    <w:rsid w:val="00CA29BA"/>
    <w:rsid w:val="00CA2C8D"/>
    <w:rsid w:val="00CA3012"/>
    <w:rsid w:val="00CA33DF"/>
    <w:rsid w:val="00CA3FED"/>
    <w:rsid w:val="00CA4026"/>
    <w:rsid w:val="00CA488C"/>
    <w:rsid w:val="00CA4E18"/>
    <w:rsid w:val="00CA511D"/>
    <w:rsid w:val="00CA5670"/>
    <w:rsid w:val="00CA59F8"/>
    <w:rsid w:val="00CA5BC3"/>
    <w:rsid w:val="00CA65AD"/>
    <w:rsid w:val="00CA6686"/>
    <w:rsid w:val="00CA6775"/>
    <w:rsid w:val="00CA6B6C"/>
    <w:rsid w:val="00CA6B81"/>
    <w:rsid w:val="00CA752A"/>
    <w:rsid w:val="00CA7607"/>
    <w:rsid w:val="00CB054A"/>
    <w:rsid w:val="00CB06A7"/>
    <w:rsid w:val="00CB06AF"/>
    <w:rsid w:val="00CB1125"/>
    <w:rsid w:val="00CB23D9"/>
    <w:rsid w:val="00CB2848"/>
    <w:rsid w:val="00CB2F22"/>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6AFC"/>
    <w:rsid w:val="00CC7150"/>
    <w:rsid w:val="00CC761C"/>
    <w:rsid w:val="00CC79C3"/>
    <w:rsid w:val="00CC7D91"/>
    <w:rsid w:val="00CC7E2A"/>
    <w:rsid w:val="00CC7E2E"/>
    <w:rsid w:val="00CD00EC"/>
    <w:rsid w:val="00CD0296"/>
    <w:rsid w:val="00CD0865"/>
    <w:rsid w:val="00CD09AF"/>
    <w:rsid w:val="00CD0EB6"/>
    <w:rsid w:val="00CD0F95"/>
    <w:rsid w:val="00CD102D"/>
    <w:rsid w:val="00CD1361"/>
    <w:rsid w:val="00CD148E"/>
    <w:rsid w:val="00CD17EA"/>
    <w:rsid w:val="00CD18CE"/>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395"/>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DC8"/>
    <w:rsid w:val="00CE2F0C"/>
    <w:rsid w:val="00CE33CF"/>
    <w:rsid w:val="00CE3407"/>
    <w:rsid w:val="00CE3496"/>
    <w:rsid w:val="00CE3B39"/>
    <w:rsid w:val="00CE4038"/>
    <w:rsid w:val="00CE409D"/>
    <w:rsid w:val="00CE4BC3"/>
    <w:rsid w:val="00CE4C89"/>
    <w:rsid w:val="00CE4F5B"/>
    <w:rsid w:val="00CE4FA3"/>
    <w:rsid w:val="00CE50A9"/>
    <w:rsid w:val="00CE53FF"/>
    <w:rsid w:val="00CE5854"/>
    <w:rsid w:val="00CE5CB3"/>
    <w:rsid w:val="00CE5EFB"/>
    <w:rsid w:val="00CE62AF"/>
    <w:rsid w:val="00CE63B0"/>
    <w:rsid w:val="00CE6487"/>
    <w:rsid w:val="00CE6EA5"/>
    <w:rsid w:val="00CE6F78"/>
    <w:rsid w:val="00CE72FC"/>
    <w:rsid w:val="00CE730B"/>
    <w:rsid w:val="00CE7D31"/>
    <w:rsid w:val="00CF00BF"/>
    <w:rsid w:val="00CF05C5"/>
    <w:rsid w:val="00CF0834"/>
    <w:rsid w:val="00CF0A3A"/>
    <w:rsid w:val="00CF1790"/>
    <w:rsid w:val="00CF1793"/>
    <w:rsid w:val="00CF1F2C"/>
    <w:rsid w:val="00CF1F7B"/>
    <w:rsid w:val="00CF236C"/>
    <w:rsid w:val="00CF242D"/>
    <w:rsid w:val="00CF2588"/>
    <w:rsid w:val="00CF2AF8"/>
    <w:rsid w:val="00CF2BDE"/>
    <w:rsid w:val="00CF309A"/>
    <w:rsid w:val="00CF3257"/>
    <w:rsid w:val="00CF3441"/>
    <w:rsid w:val="00CF37F6"/>
    <w:rsid w:val="00CF3B6F"/>
    <w:rsid w:val="00CF3E5F"/>
    <w:rsid w:val="00CF4135"/>
    <w:rsid w:val="00CF41CE"/>
    <w:rsid w:val="00CF546C"/>
    <w:rsid w:val="00CF5A61"/>
    <w:rsid w:val="00CF5C08"/>
    <w:rsid w:val="00CF5C1D"/>
    <w:rsid w:val="00CF5E9A"/>
    <w:rsid w:val="00CF5EA5"/>
    <w:rsid w:val="00CF6640"/>
    <w:rsid w:val="00CF7276"/>
    <w:rsid w:val="00CF7D3E"/>
    <w:rsid w:val="00D007E7"/>
    <w:rsid w:val="00D00A5E"/>
    <w:rsid w:val="00D01368"/>
    <w:rsid w:val="00D01C5B"/>
    <w:rsid w:val="00D01E0C"/>
    <w:rsid w:val="00D0241A"/>
    <w:rsid w:val="00D02972"/>
    <w:rsid w:val="00D02D4E"/>
    <w:rsid w:val="00D02DB5"/>
    <w:rsid w:val="00D0307D"/>
    <w:rsid w:val="00D0391F"/>
    <w:rsid w:val="00D044B9"/>
    <w:rsid w:val="00D0553C"/>
    <w:rsid w:val="00D05689"/>
    <w:rsid w:val="00D06064"/>
    <w:rsid w:val="00D0641A"/>
    <w:rsid w:val="00D0650E"/>
    <w:rsid w:val="00D068E9"/>
    <w:rsid w:val="00D0695D"/>
    <w:rsid w:val="00D06ACA"/>
    <w:rsid w:val="00D06C66"/>
    <w:rsid w:val="00D06D76"/>
    <w:rsid w:val="00D0717D"/>
    <w:rsid w:val="00D0730C"/>
    <w:rsid w:val="00D07534"/>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CC3"/>
    <w:rsid w:val="00D21EAB"/>
    <w:rsid w:val="00D21F41"/>
    <w:rsid w:val="00D21FB6"/>
    <w:rsid w:val="00D22496"/>
    <w:rsid w:val="00D23132"/>
    <w:rsid w:val="00D2358E"/>
    <w:rsid w:val="00D23639"/>
    <w:rsid w:val="00D23813"/>
    <w:rsid w:val="00D238A5"/>
    <w:rsid w:val="00D23912"/>
    <w:rsid w:val="00D24099"/>
    <w:rsid w:val="00D245BB"/>
    <w:rsid w:val="00D24912"/>
    <w:rsid w:val="00D24A88"/>
    <w:rsid w:val="00D24BC1"/>
    <w:rsid w:val="00D25662"/>
    <w:rsid w:val="00D259D0"/>
    <w:rsid w:val="00D25C5D"/>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757"/>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3C9"/>
    <w:rsid w:val="00D37724"/>
    <w:rsid w:val="00D379E9"/>
    <w:rsid w:val="00D37AB5"/>
    <w:rsid w:val="00D37B99"/>
    <w:rsid w:val="00D37C5B"/>
    <w:rsid w:val="00D37DF5"/>
    <w:rsid w:val="00D37F99"/>
    <w:rsid w:val="00D4041E"/>
    <w:rsid w:val="00D40DC4"/>
    <w:rsid w:val="00D40E7E"/>
    <w:rsid w:val="00D41B61"/>
    <w:rsid w:val="00D41B6E"/>
    <w:rsid w:val="00D41E41"/>
    <w:rsid w:val="00D41F9D"/>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1CF8"/>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7B"/>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1D42"/>
    <w:rsid w:val="00D723F0"/>
    <w:rsid w:val="00D72675"/>
    <w:rsid w:val="00D72DE5"/>
    <w:rsid w:val="00D72E21"/>
    <w:rsid w:val="00D733B4"/>
    <w:rsid w:val="00D735EA"/>
    <w:rsid w:val="00D73776"/>
    <w:rsid w:val="00D7392C"/>
    <w:rsid w:val="00D73B77"/>
    <w:rsid w:val="00D73CC6"/>
    <w:rsid w:val="00D73CCC"/>
    <w:rsid w:val="00D73FEB"/>
    <w:rsid w:val="00D74045"/>
    <w:rsid w:val="00D74BFA"/>
    <w:rsid w:val="00D74F11"/>
    <w:rsid w:val="00D75624"/>
    <w:rsid w:val="00D75BB5"/>
    <w:rsid w:val="00D75D4A"/>
    <w:rsid w:val="00D76570"/>
    <w:rsid w:val="00D766D6"/>
    <w:rsid w:val="00D7680E"/>
    <w:rsid w:val="00D768A3"/>
    <w:rsid w:val="00D76DF9"/>
    <w:rsid w:val="00D77051"/>
    <w:rsid w:val="00D77117"/>
    <w:rsid w:val="00D7734A"/>
    <w:rsid w:val="00D77617"/>
    <w:rsid w:val="00D778D6"/>
    <w:rsid w:val="00D77AF6"/>
    <w:rsid w:val="00D77DAD"/>
    <w:rsid w:val="00D80026"/>
    <w:rsid w:val="00D800A8"/>
    <w:rsid w:val="00D801F6"/>
    <w:rsid w:val="00D8032A"/>
    <w:rsid w:val="00D807EA"/>
    <w:rsid w:val="00D80A1B"/>
    <w:rsid w:val="00D80B4E"/>
    <w:rsid w:val="00D80F5D"/>
    <w:rsid w:val="00D8117D"/>
    <w:rsid w:val="00D8134A"/>
    <w:rsid w:val="00D815E6"/>
    <w:rsid w:val="00D818C2"/>
    <w:rsid w:val="00D81EBC"/>
    <w:rsid w:val="00D821CB"/>
    <w:rsid w:val="00D824ED"/>
    <w:rsid w:val="00D82625"/>
    <w:rsid w:val="00D82D02"/>
    <w:rsid w:val="00D82FC1"/>
    <w:rsid w:val="00D835A0"/>
    <w:rsid w:val="00D83E75"/>
    <w:rsid w:val="00D8421A"/>
    <w:rsid w:val="00D8431B"/>
    <w:rsid w:val="00D84440"/>
    <w:rsid w:val="00D84906"/>
    <w:rsid w:val="00D84A7C"/>
    <w:rsid w:val="00D84E03"/>
    <w:rsid w:val="00D85056"/>
    <w:rsid w:val="00D8562D"/>
    <w:rsid w:val="00D860D7"/>
    <w:rsid w:val="00D865F5"/>
    <w:rsid w:val="00D86FED"/>
    <w:rsid w:val="00D8748E"/>
    <w:rsid w:val="00D875EA"/>
    <w:rsid w:val="00D8771D"/>
    <w:rsid w:val="00D87782"/>
    <w:rsid w:val="00D8794C"/>
    <w:rsid w:val="00D90492"/>
    <w:rsid w:val="00D90BD6"/>
    <w:rsid w:val="00D90CF9"/>
    <w:rsid w:val="00D91706"/>
    <w:rsid w:val="00D9171E"/>
    <w:rsid w:val="00D91CF1"/>
    <w:rsid w:val="00D91D4B"/>
    <w:rsid w:val="00D91EFD"/>
    <w:rsid w:val="00D92044"/>
    <w:rsid w:val="00D9230E"/>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77D"/>
    <w:rsid w:val="00DA2847"/>
    <w:rsid w:val="00DA2ACC"/>
    <w:rsid w:val="00DA2B56"/>
    <w:rsid w:val="00DA2F21"/>
    <w:rsid w:val="00DA3640"/>
    <w:rsid w:val="00DA3B3F"/>
    <w:rsid w:val="00DA3CA3"/>
    <w:rsid w:val="00DA41B1"/>
    <w:rsid w:val="00DA4A6E"/>
    <w:rsid w:val="00DA4EDF"/>
    <w:rsid w:val="00DA4F43"/>
    <w:rsid w:val="00DA5725"/>
    <w:rsid w:val="00DA5ED5"/>
    <w:rsid w:val="00DA5FA4"/>
    <w:rsid w:val="00DA6251"/>
    <w:rsid w:val="00DA66FE"/>
    <w:rsid w:val="00DA6883"/>
    <w:rsid w:val="00DA703E"/>
    <w:rsid w:val="00DA73D8"/>
    <w:rsid w:val="00DA7C74"/>
    <w:rsid w:val="00DA7D2A"/>
    <w:rsid w:val="00DB0176"/>
    <w:rsid w:val="00DB020B"/>
    <w:rsid w:val="00DB024E"/>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58A"/>
    <w:rsid w:val="00DB5714"/>
    <w:rsid w:val="00DB57D9"/>
    <w:rsid w:val="00DB5F84"/>
    <w:rsid w:val="00DB60FE"/>
    <w:rsid w:val="00DB6560"/>
    <w:rsid w:val="00DB6A49"/>
    <w:rsid w:val="00DB6E24"/>
    <w:rsid w:val="00DB6EB6"/>
    <w:rsid w:val="00DB70B5"/>
    <w:rsid w:val="00DB7298"/>
    <w:rsid w:val="00DB735C"/>
    <w:rsid w:val="00DB7406"/>
    <w:rsid w:val="00DB75DB"/>
    <w:rsid w:val="00DB763A"/>
    <w:rsid w:val="00DB78D0"/>
    <w:rsid w:val="00DB7EB2"/>
    <w:rsid w:val="00DB7EEF"/>
    <w:rsid w:val="00DC02A7"/>
    <w:rsid w:val="00DC036C"/>
    <w:rsid w:val="00DC05AF"/>
    <w:rsid w:val="00DC06DB"/>
    <w:rsid w:val="00DC0D33"/>
    <w:rsid w:val="00DC10C9"/>
    <w:rsid w:val="00DC1799"/>
    <w:rsid w:val="00DC1906"/>
    <w:rsid w:val="00DC1937"/>
    <w:rsid w:val="00DC1E02"/>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0F41"/>
    <w:rsid w:val="00DD1759"/>
    <w:rsid w:val="00DD1ADD"/>
    <w:rsid w:val="00DD2179"/>
    <w:rsid w:val="00DD228D"/>
    <w:rsid w:val="00DD23EC"/>
    <w:rsid w:val="00DD2930"/>
    <w:rsid w:val="00DD2A08"/>
    <w:rsid w:val="00DD2AB5"/>
    <w:rsid w:val="00DD2B98"/>
    <w:rsid w:val="00DD3AAF"/>
    <w:rsid w:val="00DD3B32"/>
    <w:rsid w:val="00DD3C91"/>
    <w:rsid w:val="00DD3E22"/>
    <w:rsid w:val="00DD4440"/>
    <w:rsid w:val="00DD47B5"/>
    <w:rsid w:val="00DD5255"/>
    <w:rsid w:val="00DD526E"/>
    <w:rsid w:val="00DD5C12"/>
    <w:rsid w:val="00DD5EC4"/>
    <w:rsid w:val="00DD61BB"/>
    <w:rsid w:val="00DD72DC"/>
    <w:rsid w:val="00DD7372"/>
    <w:rsid w:val="00DD7792"/>
    <w:rsid w:val="00DD7A22"/>
    <w:rsid w:val="00DE00C6"/>
    <w:rsid w:val="00DE0414"/>
    <w:rsid w:val="00DE0462"/>
    <w:rsid w:val="00DE0AF9"/>
    <w:rsid w:val="00DE0CDC"/>
    <w:rsid w:val="00DE1257"/>
    <w:rsid w:val="00DE1DCD"/>
    <w:rsid w:val="00DE2779"/>
    <w:rsid w:val="00DE29A4"/>
    <w:rsid w:val="00DE2B6E"/>
    <w:rsid w:val="00DE2EB3"/>
    <w:rsid w:val="00DE31FD"/>
    <w:rsid w:val="00DE3498"/>
    <w:rsid w:val="00DE34C1"/>
    <w:rsid w:val="00DE35B9"/>
    <w:rsid w:val="00DE40FA"/>
    <w:rsid w:val="00DE45FC"/>
    <w:rsid w:val="00DE532B"/>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E48"/>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4D61"/>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B91"/>
    <w:rsid w:val="00E03C5E"/>
    <w:rsid w:val="00E041C4"/>
    <w:rsid w:val="00E041CD"/>
    <w:rsid w:val="00E04DE0"/>
    <w:rsid w:val="00E04E27"/>
    <w:rsid w:val="00E0539B"/>
    <w:rsid w:val="00E057C8"/>
    <w:rsid w:val="00E05CF9"/>
    <w:rsid w:val="00E05D63"/>
    <w:rsid w:val="00E05E4F"/>
    <w:rsid w:val="00E062AC"/>
    <w:rsid w:val="00E06B31"/>
    <w:rsid w:val="00E06DC6"/>
    <w:rsid w:val="00E075C5"/>
    <w:rsid w:val="00E077B5"/>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3BBA"/>
    <w:rsid w:val="00E244F7"/>
    <w:rsid w:val="00E245B9"/>
    <w:rsid w:val="00E2494E"/>
    <w:rsid w:val="00E24F98"/>
    <w:rsid w:val="00E25061"/>
    <w:rsid w:val="00E25564"/>
    <w:rsid w:val="00E25CC2"/>
    <w:rsid w:val="00E2603B"/>
    <w:rsid w:val="00E261BD"/>
    <w:rsid w:val="00E261F3"/>
    <w:rsid w:val="00E266B3"/>
    <w:rsid w:val="00E26BDE"/>
    <w:rsid w:val="00E270B1"/>
    <w:rsid w:val="00E270E1"/>
    <w:rsid w:val="00E27257"/>
    <w:rsid w:val="00E279B8"/>
    <w:rsid w:val="00E300BE"/>
    <w:rsid w:val="00E3076B"/>
    <w:rsid w:val="00E30C48"/>
    <w:rsid w:val="00E30CEB"/>
    <w:rsid w:val="00E30EBD"/>
    <w:rsid w:val="00E31175"/>
    <w:rsid w:val="00E31493"/>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323"/>
    <w:rsid w:val="00E426C5"/>
    <w:rsid w:val="00E4273E"/>
    <w:rsid w:val="00E427FB"/>
    <w:rsid w:val="00E4389B"/>
    <w:rsid w:val="00E4396A"/>
    <w:rsid w:val="00E43CDA"/>
    <w:rsid w:val="00E43E27"/>
    <w:rsid w:val="00E440B5"/>
    <w:rsid w:val="00E44327"/>
    <w:rsid w:val="00E44D06"/>
    <w:rsid w:val="00E4521D"/>
    <w:rsid w:val="00E454AF"/>
    <w:rsid w:val="00E454FF"/>
    <w:rsid w:val="00E4561C"/>
    <w:rsid w:val="00E4565D"/>
    <w:rsid w:val="00E456B8"/>
    <w:rsid w:val="00E45745"/>
    <w:rsid w:val="00E45F29"/>
    <w:rsid w:val="00E46034"/>
    <w:rsid w:val="00E46978"/>
    <w:rsid w:val="00E46DFA"/>
    <w:rsid w:val="00E474D0"/>
    <w:rsid w:val="00E479A2"/>
    <w:rsid w:val="00E50776"/>
    <w:rsid w:val="00E509D2"/>
    <w:rsid w:val="00E50B3F"/>
    <w:rsid w:val="00E50D5F"/>
    <w:rsid w:val="00E515B8"/>
    <w:rsid w:val="00E51AFD"/>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23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866"/>
    <w:rsid w:val="00E64C0C"/>
    <w:rsid w:val="00E64C8F"/>
    <w:rsid w:val="00E64E4B"/>
    <w:rsid w:val="00E6513C"/>
    <w:rsid w:val="00E6520C"/>
    <w:rsid w:val="00E65411"/>
    <w:rsid w:val="00E6550F"/>
    <w:rsid w:val="00E65A10"/>
    <w:rsid w:val="00E65AC4"/>
    <w:rsid w:val="00E65B4A"/>
    <w:rsid w:val="00E65FDC"/>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1E9F"/>
    <w:rsid w:val="00E72333"/>
    <w:rsid w:val="00E7256C"/>
    <w:rsid w:val="00E72AB8"/>
    <w:rsid w:val="00E7331A"/>
    <w:rsid w:val="00E73371"/>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1BCB"/>
    <w:rsid w:val="00E81E98"/>
    <w:rsid w:val="00E823DB"/>
    <w:rsid w:val="00E824C7"/>
    <w:rsid w:val="00E82C96"/>
    <w:rsid w:val="00E82CC9"/>
    <w:rsid w:val="00E82E1D"/>
    <w:rsid w:val="00E83387"/>
    <w:rsid w:val="00E835A0"/>
    <w:rsid w:val="00E83738"/>
    <w:rsid w:val="00E84396"/>
    <w:rsid w:val="00E844A7"/>
    <w:rsid w:val="00E85250"/>
    <w:rsid w:val="00E8548E"/>
    <w:rsid w:val="00E85960"/>
    <w:rsid w:val="00E85D04"/>
    <w:rsid w:val="00E85F33"/>
    <w:rsid w:val="00E8659F"/>
    <w:rsid w:val="00E866CB"/>
    <w:rsid w:val="00E86A6E"/>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C57"/>
    <w:rsid w:val="00E94BBE"/>
    <w:rsid w:val="00E94CCE"/>
    <w:rsid w:val="00E94DE4"/>
    <w:rsid w:val="00E94E02"/>
    <w:rsid w:val="00E94EAB"/>
    <w:rsid w:val="00E94FDF"/>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36"/>
    <w:rsid w:val="00EA1C98"/>
    <w:rsid w:val="00EA1DD9"/>
    <w:rsid w:val="00EA3159"/>
    <w:rsid w:val="00EA354E"/>
    <w:rsid w:val="00EA359A"/>
    <w:rsid w:val="00EA376D"/>
    <w:rsid w:val="00EA389D"/>
    <w:rsid w:val="00EA39FD"/>
    <w:rsid w:val="00EA3A58"/>
    <w:rsid w:val="00EA3A80"/>
    <w:rsid w:val="00EA3E00"/>
    <w:rsid w:val="00EA3EFF"/>
    <w:rsid w:val="00EA3F2A"/>
    <w:rsid w:val="00EA4B7E"/>
    <w:rsid w:val="00EA4D73"/>
    <w:rsid w:val="00EA5370"/>
    <w:rsid w:val="00EA5609"/>
    <w:rsid w:val="00EA60F7"/>
    <w:rsid w:val="00EA6263"/>
    <w:rsid w:val="00EA62B9"/>
    <w:rsid w:val="00EA69AF"/>
    <w:rsid w:val="00EA7847"/>
    <w:rsid w:val="00EA79B8"/>
    <w:rsid w:val="00EB0209"/>
    <w:rsid w:val="00EB02AB"/>
    <w:rsid w:val="00EB055F"/>
    <w:rsid w:val="00EB066B"/>
    <w:rsid w:val="00EB06B8"/>
    <w:rsid w:val="00EB07D0"/>
    <w:rsid w:val="00EB09A0"/>
    <w:rsid w:val="00EB09A3"/>
    <w:rsid w:val="00EB0B4C"/>
    <w:rsid w:val="00EB0DB4"/>
    <w:rsid w:val="00EB159C"/>
    <w:rsid w:val="00EB16F5"/>
    <w:rsid w:val="00EB1A10"/>
    <w:rsid w:val="00EB2028"/>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2F5"/>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B2B"/>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5"/>
    <w:rsid w:val="00EC6ADB"/>
    <w:rsid w:val="00EC6B94"/>
    <w:rsid w:val="00EC6D21"/>
    <w:rsid w:val="00EC6EF7"/>
    <w:rsid w:val="00EC7149"/>
    <w:rsid w:val="00EC73CB"/>
    <w:rsid w:val="00EC7935"/>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47"/>
    <w:rsid w:val="00ED1C58"/>
    <w:rsid w:val="00ED2971"/>
    <w:rsid w:val="00ED2B17"/>
    <w:rsid w:val="00ED2F6C"/>
    <w:rsid w:val="00ED37CB"/>
    <w:rsid w:val="00ED3AC3"/>
    <w:rsid w:val="00ED3AD1"/>
    <w:rsid w:val="00ED3B26"/>
    <w:rsid w:val="00ED3C54"/>
    <w:rsid w:val="00ED414A"/>
    <w:rsid w:val="00ED453A"/>
    <w:rsid w:val="00ED4ABF"/>
    <w:rsid w:val="00ED4E11"/>
    <w:rsid w:val="00ED4EDB"/>
    <w:rsid w:val="00ED590B"/>
    <w:rsid w:val="00ED6DC0"/>
    <w:rsid w:val="00ED6E42"/>
    <w:rsid w:val="00ED6F08"/>
    <w:rsid w:val="00ED7160"/>
    <w:rsid w:val="00ED71A1"/>
    <w:rsid w:val="00ED740C"/>
    <w:rsid w:val="00ED74DA"/>
    <w:rsid w:val="00ED761A"/>
    <w:rsid w:val="00ED77FB"/>
    <w:rsid w:val="00ED7B1B"/>
    <w:rsid w:val="00ED7B88"/>
    <w:rsid w:val="00ED7E9B"/>
    <w:rsid w:val="00EE033C"/>
    <w:rsid w:val="00EE101B"/>
    <w:rsid w:val="00EE122F"/>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4B89"/>
    <w:rsid w:val="00EE51A3"/>
    <w:rsid w:val="00EE5347"/>
    <w:rsid w:val="00EE53CB"/>
    <w:rsid w:val="00EE596A"/>
    <w:rsid w:val="00EE5B75"/>
    <w:rsid w:val="00EE60CC"/>
    <w:rsid w:val="00EE6191"/>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27CD"/>
    <w:rsid w:val="00EF282A"/>
    <w:rsid w:val="00EF2F85"/>
    <w:rsid w:val="00EF3024"/>
    <w:rsid w:val="00EF32CC"/>
    <w:rsid w:val="00EF342E"/>
    <w:rsid w:val="00EF369B"/>
    <w:rsid w:val="00EF3C8B"/>
    <w:rsid w:val="00EF403D"/>
    <w:rsid w:val="00EF405A"/>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69B"/>
    <w:rsid w:val="00F10E1F"/>
    <w:rsid w:val="00F10EB5"/>
    <w:rsid w:val="00F11258"/>
    <w:rsid w:val="00F1183A"/>
    <w:rsid w:val="00F129B5"/>
    <w:rsid w:val="00F12C39"/>
    <w:rsid w:val="00F12D71"/>
    <w:rsid w:val="00F13744"/>
    <w:rsid w:val="00F14134"/>
    <w:rsid w:val="00F1469F"/>
    <w:rsid w:val="00F152BB"/>
    <w:rsid w:val="00F153BB"/>
    <w:rsid w:val="00F1545D"/>
    <w:rsid w:val="00F154EB"/>
    <w:rsid w:val="00F15707"/>
    <w:rsid w:val="00F15B1B"/>
    <w:rsid w:val="00F15B48"/>
    <w:rsid w:val="00F15B5F"/>
    <w:rsid w:val="00F16218"/>
    <w:rsid w:val="00F164A5"/>
    <w:rsid w:val="00F16877"/>
    <w:rsid w:val="00F168D8"/>
    <w:rsid w:val="00F16A85"/>
    <w:rsid w:val="00F1714B"/>
    <w:rsid w:val="00F17211"/>
    <w:rsid w:val="00F17254"/>
    <w:rsid w:val="00F1778F"/>
    <w:rsid w:val="00F17888"/>
    <w:rsid w:val="00F1791E"/>
    <w:rsid w:val="00F179C5"/>
    <w:rsid w:val="00F17BA0"/>
    <w:rsid w:val="00F20C5B"/>
    <w:rsid w:val="00F214F7"/>
    <w:rsid w:val="00F21673"/>
    <w:rsid w:val="00F218DA"/>
    <w:rsid w:val="00F21900"/>
    <w:rsid w:val="00F21D1A"/>
    <w:rsid w:val="00F22338"/>
    <w:rsid w:val="00F22353"/>
    <w:rsid w:val="00F228A6"/>
    <w:rsid w:val="00F22E3A"/>
    <w:rsid w:val="00F238F8"/>
    <w:rsid w:val="00F23EDB"/>
    <w:rsid w:val="00F24127"/>
    <w:rsid w:val="00F243D4"/>
    <w:rsid w:val="00F24DBE"/>
    <w:rsid w:val="00F25B74"/>
    <w:rsid w:val="00F25C07"/>
    <w:rsid w:val="00F25C16"/>
    <w:rsid w:val="00F25C74"/>
    <w:rsid w:val="00F25D87"/>
    <w:rsid w:val="00F2601F"/>
    <w:rsid w:val="00F2646E"/>
    <w:rsid w:val="00F264F4"/>
    <w:rsid w:val="00F265DD"/>
    <w:rsid w:val="00F267B8"/>
    <w:rsid w:val="00F26971"/>
    <w:rsid w:val="00F27461"/>
    <w:rsid w:val="00F275EE"/>
    <w:rsid w:val="00F276F1"/>
    <w:rsid w:val="00F27ACF"/>
    <w:rsid w:val="00F27EAD"/>
    <w:rsid w:val="00F3039F"/>
    <w:rsid w:val="00F30D92"/>
    <w:rsid w:val="00F30DE1"/>
    <w:rsid w:val="00F30F63"/>
    <w:rsid w:val="00F311F8"/>
    <w:rsid w:val="00F312E5"/>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54"/>
    <w:rsid w:val="00F35BA4"/>
    <w:rsid w:val="00F35D25"/>
    <w:rsid w:val="00F366A6"/>
    <w:rsid w:val="00F3696E"/>
    <w:rsid w:val="00F36B57"/>
    <w:rsid w:val="00F36F1D"/>
    <w:rsid w:val="00F371E3"/>
    <w:rsid w:val="00F3727F"/>
    <w:rsid w:val="00F37656"/>
    <w:rsid w:val="00F377D9"/>
    <w:rsid w:val="00F3792A"/>
    <w:rsid w:val="00F379A1"/>
    <w:rsid w:val="00F37CF5"/>
    <w:rsid w:val="00F401D0"/>
    <w:rsid w:val="00F40A17"/>
    <w:rsid w:val="00F419E7"/>
    <w:rsid w:val="00F41A96"/>
    <w:rsid w:val="00F41E4B"/>
    <w:rsid w:val="00F42529"/>
    <w:rsid w:val="00F428BF"/>
    <w:rsid w:val="00F42C8C"/>
    <w:rsid w:val="00F42EA0"/>
    <w:rsid w:val="00F4320A"/>
    <w:rsid w:val="00F438CD"/>
    <w:rsid w:val="00F443AA"/>
    <w:rsid w:val="00F44DB1"/>
    <w:rsid w:val="00F451B7"/>
    <w:rsid w:val="00F454E2"/>
    <w:rsid w:val="00F45749"/>
    <w:rsid w:val="00F45798"/>
    <w:rsid w:val="00F45937"/>
    <w:rsid w:val="00F45D7D"/>
    <w:rsid w:val="00F46345"/>
    <w:rsid w:val="00F46F53"/>
    <w:rsid w:val="00F47173"/>
    <w:rsid w:val="00F473F0"/>
    <w:rsid w:val="00F47D37"/>
    <w:rsid w:val="00F50265"/>
    <w:rsid w:val="00F50362"/>
    <w:rsid w:val="00F50688"/>
    <w:rsid w:val="00F506B4"/>
    <w:rsid w:val="00F51760"/>
    <w:rsid w:val="00F51E7B"/>
    <w:rsid w:val="00F5209C"/>
    <w:rsid w:val="00F523CF"/>
    <w:rsid w:val="00F52D33"/>
    <w:rsid w:val="00F5353F"/>
    <w:rsid w:val="00F536BF"/>
    <w:rsid w:val="00F540E9"/>
    <w:rsid w:val="00F541C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8B2"/>
    <w:rsid w:val="00F57D63"/>
    <w:rsid w:val="00F57DDD"/>
    <w:rsid w:val="00F60066"/>
    <w:rsid w:val="00F6016F"/>
    <w:rsid w:val="00F6098B"/>
    <w:rsid w:val="00F61431"/>
    <w:rsid w:val="00F614F2"/>
    <w:rsid w:val="00F616CA"/>
    <w:rsid w:val="00F61BB9"/>
    <w:rsid w:val="00F624E9"/>
    <w:rsid w:val="00F628E0"/>
    <w:rsid w:val="00F62AD4"/>
    <w:rsid w:val="00F6356B"/>
    <w:rsid w:val="00F63731"/>
    <w:rsid w:val="00F63A65"/>
    <w:rsid w:val="00F63BA1"/>
    <w:rsid w:val="00F63D6F"/>
    <w:rsid w:val="00F64081"/>
    <w:rsid w:val="00F643EB"/>
    <w:rsid w:val="00F64444"/>
    <w:rsid w:val="00F64D46"/>
    <w:rsid w:val="00F64ED5"/>
    <w:rsid w:val="00F651BF"/>
    <w:rsid w:val="00F65D1A"/>
    <w:rsid w:val="00F66054"/>
    <w:rsid w:val="00F6628E"/>
    <w:rsid w:val="00F66383"/>
    <w:rsid w:val="00F66D0F"/>
    <w:rsid w:val="00F66E64"/>
    <w:rsid w:val="00F66E98"/>
    <w:rsid w:val="00F672C1"/>
    <w:rsid w:val="00F67548"/>
    <w:rsid w:val="00F6765C"/>
    <w:rsid w:val="00F67FFA"/>
    <w:rsid w:val="00F70220"/>
    <w:rsid w:val="00F708AE"/>
    <w:rsid w:val="00F70915"/>
    <w:rsid w:val="00F70953"/>
    <w:rsid w:val="00F70C90"/>
    <w:rsid w:val="00F71939"/>
    <w:rsid w:val="00F71B03"/>
    <w:rsid w:val="00F71D68"/>
    <w:rsid w:val="00F72001"/>
    <w:rsid w:val="00F721C0"/>
    <w:rsid w:val="00F72323"/>
    <w:rsid w:val="00F723AA"/>
    <w:rsid w:val="00F7246E"/>
    <w:rsid w:val="00F7254D"/>
    <w:rsid w:val="00F7256E"/>
    <w:rsid w:val="00F725A6"/>
    <w:rsid w:val="00F72673"/>
    <w:rsid w:val="00F729AA"/>
    <w:rsid w:val="00F72B77"/>
    <w:rsid w:val="00F72B81"/>
    <w:rsid w:val="00F72E73"/>
    <w:rsid w:val="00F746A0"/>
    <w:rsid w:val="00F75846"/>
    <w:rsid w:val="00F75B40"/>
    <w:rsid w:val="00F75C34"/>
    <w:rsid w:val="00F75CD1"/>
    <w:rsid w:val="00F76170"/>
    <w:rsid w:val="00F773E8"/>
    <w:rsid w:val="00F7748E"/>
    <w:rsid w:val="00F7760D"/>
    <w:rsid w:val="00F77AAB"/>
    <w:rsid w:val="00F803AC"/>
    <w:rsid w:val="00F80AF4"/>
    <w:rsid w:val="00F80B75"/>
    <w:rsid w:val="00F81104"/>
    <w:rsid w:val="00F81A24"/>
    <w:rsid w:val="00F81C3C"/>
    <w:rsid w:val="00F81E40"/>
    <w:rsid w:val="00F81E50"/>
    <w:rsid w:val="00F82C45"/>
    <w:rsid w:val="00F83822"/>
    <w:rsid w:val="00F83B2F"/>
    <w:rsid w:val="00F83F19"/>
    <w:rsid w:val="00F84392"/>
    <w:rsid w:val="00F84534"/>
    <w:rsid w:val="00F8456B"/>
    <w:rsid w:val="00F8486C"/>
    <w:rsid w:val="00F84CC3"/>
    <w:rsid w:val="00F84CFF"/>
    <w:rsid w:val="00F852E2"/>
    <w:rsid w:val="00F854EB"/>
    <w:rsid w:val="00F85759"/>
    <w:rsid w:val="00F85825"/>
    <w:rsid w:val="00F85961"/>
    <w:rsid w:val="00F85B8B"/>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234"/>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7AE"/>
    <w:rsid w:val="00F97E9A"/>
    <w:rsid w:val="00FA016C"/>
    <w:rsid w:val="00FA0416"/>
    <w:rsid w:val="00FA06D3"/>
    <w:rsid w:val="00FA08FB"/>
    <w:rsid w:val="00FA0923"/>
    <w:rsid w:val="00FA0C20"/>
    <w:rsid w:val="00FA0C65"/>
    <w:rsid w:val="00FA0EFB"/>
    <w:rsid w:val="00FA12BF"/>
    <w:rsid w:val="00FA16CB"/>
    <w:rsid w:val="00FA18A6"/>
    <w:rsid w:val="00FA1FA7"/>
    <w:rsid w:val="00FA24B9"/>
    <w:rsid w:val="00FA24CF"/>
    <w:rsid w:val="00FA2591"/>
    <w:rsid w:val="00FA27A4"/>
    <w:rsid w:val="00FA2858"/>
    <w:rsid w:val="00FA2ADA"/>
    <w:rsid w:val="00FA33F9"/>
    <w:rsid w:val="00FA34B8"/>
    <w:rsid w:val="00FA4D69"/>
    <w:rsid w:val="00FA5504"/>
    <w:rsid w:val="00FA56CF"/>
    <w:rsid w:val="00FA5881"/>
    <w:rsid w:val="00FA58A2"/>
    <w:rsid w:val="00FA5BF6"/>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2B2"/>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9D7"/>
    <w:rsid w:val="00FB7CD9"/>
    <w:rsid w:val="00FB7F03"/>
    <w:rsid w:val="00FC0A05"/>
    <w:rsid w:val="00FC166C"/>
    <w:rsid w:val="00FC1683"/>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70DA"/>
    <w:rsid w:val="00FC73AC"/>
    <w:rsid w:val="00FC73F0"/>
    <w:rsid w:val="00FC79EF"/>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CB5"/>
    <w:rsid w:val="00FD5E03"/>
    <w:rsid w:val="00FD5E4B"/>
    <w:rsid w:val="00FD6618"/>
    <w:rsid w:val="00FD6728"/>
    <w:rsid w:val="00FD6866"/>
    <w:rsid w:val="00FD6C1F"/>
    <w:rsid w:val="00FD6FB7"/>
    <w:rsid w:val="00FD713C"/>
    <w:rsid w:val="00FD71F8"/>
    <w:rsid w:val="00FD76B8"/>
    <w:rsid w:val="00FD7ABB"/>
    <w:rsid w:val="00FD7BD3"/>
    <w:rsid w:val="00FD7D73"/>
    <w:rsid w:val="00FE01C6"/>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01A"/>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07B"/>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231"/>
    <w:rsid w:val="00FF46A0"/>
    <w:rsid w:val="00FF4E34"/>
    <w:rsid w:val="00FF5690"/>
    <w:rsid w:val="00FF5E51"/>
    <w:rsid w:val="00FF5E56"/>
    <w:rsid w:val="00FF5F29"/>
    <w:rsid w:val="00FF6327"/>
    <w:rsid w:val="00FF6F90"/>
    <w:rsid w:val="00FF7000"/>
    <w:rsid w:val="00FF75E7"/>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b8b308,#002b5c"/>
    </o:shapedefaults>
    <o:shapelayout v:ext="edit">
      <o:idmap v:ext="edit" data="1"/>
    </o:shapelayout>
  </w:shapeDefaults>
  <w:decimalSymbol w:val="."/>
  <w:listSeparator w:val=","/>
  <w14:docId w14:val="5DD9DCAD"/>
  <w15:docId w15:val="{579534F2-F633-4418-9DEA-E5383D49A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B45AF4"/>
  </w:style>
  <w:style w:type="paragraph" w:styleId="Heading1">
    <w:name w:val="heading 1"/>
    <w:basedOn w:val="Normal"/>
    <w:next w:val="Normal"/>
    <w:link w:val="Heading1Char"/>
    <w:uiPriority w:val="9"/>
    <w:qFormat/>
    <w:rsid w:val="00A979BC"/>
    <w:pPr>
      <w:keepNext/>
      <w:keepLines/>
      <w:pageBreakBefore/>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94CCE"/>
    <w:pPr>
      <w:keepNext/>
      <w:keepLines/>
      <w:numPr>
        <w:ilvl w:val="3"/>
        <w:numId w:val="4"/>
      </w:numPr>
      <w:spacing w:before="200" w:after="0"/>
      <w:ind w:left="9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9B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94CC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paragraph" w:customStyle="1" w:styleId="Body">
    <w:name w:val="Body"/>
    <w:qFormat/>
    <w:rsid w:val="005C32FA"/>
    <w:pPr>
      <w:tabs>
        <w:tab w:val="left" w:pos="2700"/>
      </w:tabs>
      <w:jc w:val="both"/>
    </w:pPr>
    <w:rPr>
      <w:szCs w:val="24"/>
    </w:rPr>
  </w:style>
  <w:style w:type="paragraph" w:customStyle="1" w:styleId="Anchor">
    <w:name w:val="Anchor"/>
    <w:rsid w:val="00B45AF4"/>
    <w:pPr>
      <w:keepNext/>
      <w:tabs>
        <w:tab w:val="left" w:pos="360"/>
      </w:tabs>
      <w:spacing w:before="240"/>
    </w:pPr>
    <w:rPr>
      <w:b/>
      <w:sz w:val="4"/>
      <w:szCs w:val="4"/>
    </w:rPr>
  </w:style>
  <w:style w:type="paragraph" w:customStyle="1" w:styleId="Bullet1">
    <w:name w:val="Bullet1"/>
    <w:rsid w:val="004E2FD2"/>
    <w:pPr>
      <w:numPr>
        <w:numId w:val="3"/>
      </w:numPr>
      <w:tabs>
        <w:tab w:val="left" w:pos="900"/>
      </w:tabs>
      <w:spacing w:before="120" w:line="280" w:lineRule="atLeast"/>
      <w:jc w:val="both"/>
    </w:pPr>
  </w:style>
  <w:style w:type="paragraph" w:customStyle="1" w:styleId="Bullet2">
    <w:name w:val="Bullet2"/>
    <w:rsid w:val="009B0468"/>
    <w:pPr>
      <w:numPr>
        <w:numId w:val="5"/>
      </w:numPr>
      <w:spacing w:before="120"/>
    </w:pPr>
  </w:style>
  <w:style w:type="paragraph" w:customStyle="1" w:styleId="DocumentRevision">
    <w:name w:val="Document Revision"/>
    <w:basedOn w:val="Body"/>
    <w:qFormat/>
    <w:rsid w:val="00870491"/>
    <w:pPr>
      <w:tabs>
        <w:tab w:val="clear" w:pos="2700"/>
        <w:tab w:val="left" w:pos="1440"/>
        <w:tab w:val="left" w:pos="2160"/>
      </w:tabs>
    </w:pPr>
    <w:rPr>
      <w:b/>
      <w:sz w:val="24"/>
    </w:rPr>
  </w:style>
  <w:style w:type="paragraph" w:customStyle="1" w:styleId="DocumentTitle">
    <w:name w:val="Document Title"/>
    <w:next w:val="Body"/>
    <w:rsid w:val="00870491"/>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870491"/>
    <w:pPr>
      <w:spacing w:before="360"/>
    </w:pPr>
    <w:rPr>
      <w:i/>
      <w:sz w:val="36"/>
    </w:rPr>
  </w:style>
  <w:style w:type="paragraph" w:customStyle="1" w:styleId="CellBody">
    <w:name w:val="CellBody"/>
    <w:rsid w:val="006002A4"/>
    <w:pPr>
      <w:tabs>
        <w:tab w:val="left" w:pos="0"/>
        <w:tab w:val="left" w:pos="720"/>
        <w:tab w:val="left" w:pos="1440"/>
        <w:tab w:val="left" w:pos="2160"/>
        <w:tab w:val="left" w:pos="2880"/>
        <w:tab w:val="left" w:pos="3600"/>
        <w:tab w:val="left" w:pos="4320"/>
        <w:tab w:val="left" w:pos="5040"/>
        <w:tab w:val="left" w:pos="5760"/>
        <w:tab w:val="left" w:pos="6480"/>
      </w:tabs>
    </w:pPr>
    <w:rPr>
      <w:sz w:val="20"/>
      <w:szCs w:val="18"/>
    </w:rPr>
  </w:style>
  <w:style w:type="paragraph" w:customStyle="1" w:styleId="CellHeading">
    <w:name w:val="CellHeading"/>
    <w:rsid w:val="006002A4"/>
    <w:pPr>
      <w:tabs>
        <w:tab w:val="left" w:pos="0"/>
        <w:tab w:val="left" w:pos="720"/>
        <w:tab w:val="left" w:pos="1440"/>
        <w:tab w:val="left" w:pos="2160"/>
        <w:tab w:val="left" w:pos="2880"/>
        <w:tab w:val="left" w:pos="3600"/>
        <w:tab w:val="left" w:pos="4320"/>
        <w:tab w:val="left" w:pos="5040"/>
        <w:tab w:val="left" w:pos="5760"/>
        <w:tab w:val="left" w:pos="6480"/>
      </w:tabs>
    </w:pPr>
    <w:rPr>
      <w:b/>
      <w:sz w:val="20"/>
      <w:szCs w:val="18"/>
    </w:rPr>
  </w:style>
  <w:style w:type="paragraph" w:customStyle="1" w:styleId="Equation">
    <w:name w:val="Equation"/>
    <w:rsid w:val="00EE60CC"/>
    <w:pPr>
      <w:tabs>
        <w:tab w:val="num" w:pos="720"/>
      </w:tabs>
      <w:spacing w:before="240" w:after="240"/>
      <w:ind w:left="864" w:hanging="504"/>
    </w:pPr>
    <w:rPr>
      <w:i/>
    </w:rPr>
  </w:style>
  <w:style w:type="paragraph" w:styleId="Footer">
    <w:name w:val="footer"/>
    <w:basedOn w:val="Normal"/>
    <w:link w:val="FooterChar"/>
    <w:uiPriority w:val="99"/>
    <w:rsid w:val="00AB20A5"/>
    <w:pPr>
      <w:tabs>
        <w:tab w:val="center" w:pos="4680"/>
        <w:tab w:val="right" w:pos="9360"/>
      </w:tabs>
      <w:spacing w:after="0" w:line="240" w:lineRule="auto"/>
      <w:jc w:val="center"/>
    </w:pPr>
    <w:rPr>
      <w:rFonts w:eastAsiaTheme="minorHAnsi"/>
      <w:sz w:val="18"/>
    </w:rPr>
  </w:style>
  <w:style w:type="character" w:customStyle="1" w:styleId="FooterChar">
    <w:name w:val="Footer Char"/>
    <w:basedOn w:val="DefaultParagraphFont"/>
    <w:link w:val="Footer"/>
    <w:uiPriority w:val="99"/>
    <w:rsid w:val="00AB20A5"/>
    <w:rPr>
      <w:rFonts w:eastAsiaTheme="minorHAnsi"/>
      <w:sz w:val="18"/>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character" w:styleId="Hyperlink">
    <w:name w:val="Hyperlink"/>
    <w:basedOn w:val="DefaultParagraphFont"/>
    <w:uiPriority w:val="99"/>
    <w:rsid w:val="003831F4"/>
    <w:rPr>
      <w:color w:val="0000FF"/>
      <w:u w:val="single"/>
    </w:rPr>
  </w:style>
  <w:style w:type="paragraph" w:customStyle="1" w:styleId="PageNumbereven">
    <w:name w:val="Page Number(even)"/>
    <w:basedOn w:val="Footer"/>
    <w:semiHidden/>
    <w:rsid w:val="008F6A85"/>
  </w:style>
  <w:style w:type="paragraph" w:styleId="TOC5">
    <w:name w:val="toc 5"/>
    <w:basedOn w:val="Normal"/>
    <w:next w:val="Normal"/>
    <w:uiPriority w:val="39"/>
    <w:rsid w:val="008F6A85"/>
    <w:pPr>
      <w:ind w:left="800"/>
    </w:pPr>
  </w:style>
  <w:style w:type="paragraph" w:customStyle="1" w:styleId="Contents">
    <w:name w:val="Contents"/>
    <w:basedOn w:val="Normal"/>
    <w:rsid w:val="00F85B8B"/>
    <w:pPr>
      <w:pageBreakBefore/>
      <w:spacing w:after="0" w:line="240" w:lineRule="auto"/>
      <w:contextualSpacing/>
      <w:outlineLvl w:val="0"/>
    </w:pPr>
    <w:rPr>
      <w:rFonts w:asciiTheme="majorHAnsi" w:eastAsiaTheme="majorEastAsia" w:hAnsiTheme="majorHAnsi" w:cstheme="majorBidi"/>
      <w:color w:val="000000" w:themeColor="text1"/>
      <w:sz w:val="56"/>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3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6A85"/>
    <w:pPr>
      <w:ind w:left="440" w:hanging="440"/>
    </w:pPr>
  </w:style>
  <w:style w:type="paragraph" w:styleId="BalloonText">
    <w:name w:val="Balloon Text"/>
    <w:basedOn w:val="Normal"/>
    <w:semiHidden/>
    <w:rsid w:val="00707B8A"/>
    <w:rPr>
      <w:rFonts w:ascii="Tahoma" w:hAnsi="Tahoma" w:cs="Tahoma"/>
      <w:sz w:val="16"/>
      <w:szCs w:val="16"/>
    </w:r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table" w:customStyle="1" w:styleId="HifnParameter">
    <w:name w:val="Hifn Parameter"/>
    <w:basedOn w:val="TableNormal"/>
    <w:rsid w:val="00B31EE3"/>
    <w:rPr>
      <w:sz w:val="18"/>
    </w:rPr>
    <w:tblPr/>
  </w:style>
  <w:style w:type="paragraph" w:styleId="ListNumber">
    <w:name w:val="List Number"/>
    <w:basedOn w:val="Body"/>
    <w:rsid w:val="00315C61"/>
    <w:pPr>
      <w:numPr>
        <w:numId w:val="2"/>
      </w:numPr>
      <w:tabs>
        <w:tab w:val="clear" w:pos="2700"/>
        <w:tab w:val="left" w:pos="360"/>
      </w:tabs>
    </w:pPr>
    <w:rPr>
      <w:rFonts w:cs="Times New Roman"/>
    </w:rPr>
  </w:style>
  <w:style w:type="paragraph" w:customStyle="1" w:styleId="Command">
    <w:name w:val="Command"/>
    <w:basedOn w:val="Normal"/>
    <w:next w:val="Body"/>
    <w:qFormat/>
    <w:rsid w:val="00EF27CD"/>
    <w:pPr>
      <w:keepNext/>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before="240"/>
      <w:ind w:left="1872" w:right="1152" w:hanging="720"/>
      <w:contextualSpacing/>
    </w:pPr>
    <w:rPr>
      <w:rFonts w:ascii="Consolas" w:hAnsi="Consolas"/>
      <w:iCs/>
      <w:color w:val="1F497D" w:themeColor="text2"/>
      <w:spacing w:val="-6"/>
    </w:rPr>
  </w:style>
  <w:style w:type="character" w:customStyle="1" w:styleId="MessageandCommand">
    <w:name w:val="Message and Command"/>
    <w:basedOn w:val="MessagesandCommands"/>
    <w:qFormat/>
    <w:rsid w:val="00F63BA1"/>
    <w:rPr>
      <w:rFonts w:ascii="Courier New" w:hAnsi="Courier New" w:cs="Courier New"/>
      <w:b w:val="0"/>
      <w:sz w:val="22"/>
    </w:rPr>
  </w:style>
  <w:style w:type="character" w:customStyle="1" w:styleId="MessagesandCommands">
    <w:name w:val="Messages and Commands"/>
    <w:basedOn w:val="DefaultParagraphFont"/>
    <w:uiPriority w:val="1"/>
    <w:qFormat/>
    <w:rsid w:val="00F63BA1"/>
    <w:rPr>
      <w:rFonts w:ascii="Arial" w:hAnsi="Arial" w:cs="Courier New"/>
      <w:b/>
      <w:sz w:val="20"/>
    </w:rPr>
  </w:style>
  <w:style w:type="paragraph" w:styleId="Revision">
    <w:name w:val="Revision"/>
    <w:hidden/>
    <w:uiPriority w:val="99"/>
    <w:semiHidden/>
    <w:rsid w:val="0011273D"/>
    <w:rPr>
      <w:color w:val="000000"/>
    </w:rPr>
  </w:style>
  <w:style w:type="paragraph" w:customStyle="1" w:styleId="ImportantNote">
    <w:name w:val="Important Note"/>
    <w:basedOn w:val="Normal"/>
    <w:next w:val="Body"/>
    <w:qFormat/>
    <w:rsid w:val="00A108C0"/>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
    <w:name w:val="Figure Caption Centered"/>
    <w:basedOn w:val="Normal"/>
    <w:rsid w:val="00502521"/>
    <w:pPr>
      <w:spacing w:after="200" w:line="240" w:lineRule="auto"/>
      <w:jc w:val="center"/>
    </w:pPr>
    <w:rPr>
      <w:rFonts w:eastAsia="Times New Roman" w:cs="Times New Roman"/>
      <w:b/>
      <w:i/>
      <w:iCs/>
      <w:szCs w:val="20"/>
    </w:rPr>
  </w:style>
  <w:style w:type="paragraph" w:styleId="Bibliography">
    <w:name w:val="Bibliography"/>
    <w:basedOn w:val="Normal"/>
    <w:next w:val="Normal"/>
    <w:uiPriority w:val="37"/>
    <w:semiHidden/>
    <w:unhideWhenUsed/>
    <w:rsid w:val="00EA1C36"/>
  </w:style>
  <w:style w:type="paragraph" w:styleId="BodyText">
    <w:name w:val="Body Text"/>
    <w:basedOn w:val="Normal"/>
    <w:link w:val="BodyTextChar"/>
    <w:semiHidden/>
    <w:unhideWhenUsed/>
    <w:rsid w:val="00EA1C36"/>
  </w:style>
  <w:style w:type="character" w:customStyle="1" w:styleId="BodyTextChar">
    <w:name w:val="Body Text Char"/>
    <w:basedOn w:val="DefaultParagraphFont"/>
    <w:link w:val="BodyText"/>
    <w:semiHidden/>
    <w:rsid w:val="00EA1C36"/>
  </w:style>
  <w:style w:type="paragraph" w:styleId="BodyText2">
    <w:name w:val="Body Text 2"/>
    <w:basedOn w:val="Normal"/>
    <w:link w:val="BodyText2Char"/>
    <w:semiHidden/>
    <w:unhideWhenUsed/>
    <w:rsid w:val="00EA1C36"/>
    <w:pPr>
      <w:spacing w:line="480" w:lineRule="auto"/>
    </w:pPr>
  </w:style>
  <w:style w:type="character" w:customStyle="1" w:styleId="BodyText2Char">
    <w:name w:val="Body Text 2 Char"/>
    <w:basedOn w:val="DefaultParagraphFont"/>
    <w:link w:val="BodyText2"/>
    <w:semiHidden/>
    <w:rsid w:val="00EA1C36"/>
  </w:style>
  <w:style w:type="paragraph" w:styleId="BodyText3">
    <w:name w:val="Body Text 3"/>
    <w:basedOn w:val="Normal"/>
    <w:link w:val="BodyText3Char"/>
    <w:semiHidden/>
    <w:unhideWhenUsed/>
    <w:rsid w:val="00EA1C36"/>
    <w:rPr>
      <w:sz w:val="16"/>
      <w:szCs w:val="16"/>
    </w:rPr>
  </w:style>
  <w:style w:type="character" w:customStyle="1" w:styleId="BodyText3Char">
    <w:name w:val="Body Text 3 Char"/>
    <w:basedOn w:val="DefaultParagraphFont"/>
    <w:link w:val="BodyText3"/>
    <w:semiHidden/>
    <w:rsid w:val="00EA1C36"/>
    <w:rPr>
      <w:sz w:val="16"/>
      <w:szCs w:val="16"/>
    </w:rPr>
  </w:style>
  <w:style w:type="paragraph" w:styleId="BodyTextIndent">
    <w:name w:val="Body Text Indent"/>
    <w:basedOn w:val="Normal"/>
    <w:link w:val="BodyTextIndentChar"/>
    <w:semiHidden/>
    <w:unhideWhenUsed/>
    <w:rsid w:val="00EA1C36"/>
    <w:pPr>
      <w:ind w:left="360"/>
    </w:pPr>
  </w:style>
  <w:style w:type="character" w:customStyle="1" w:styleId="BodyTextIndentChar">
    <w:name w:val="Body Text Indent Char"/>
    <w:basedOn w:val="DefaultParagraphFont"/>
    <w:link w:val="BodyTextIndent"/>
    <w:semiHidden/>
    <w:rsid w:val="00EA1C36"/>
  </w:style>
  <w:style w:type="paragraph" w:styleId="BodyTextFirstIndent2">
    <w:name w:val="Body Text First Indent 2"/>
    <w:basedOn w:val="BodyTextIndent"/>
    <w:link w:val="BodyTextFirstIndent2Char"/>
    <w:semiHidden/>
    <w:unhideWhenUsed/>
    <w:rsid w:val="00EA1C36"/>
    <w:pPr>
      <w:ind w:firstLine="360"/>
    </w:pPr>
  </w:style>
  <w:style w:type="character" w:customStyle="1" w:styleId="BodyTextFirstIndent2Char">
    <w:name w:val="Body Text First Indent 2 Char"/>
    <w:basedOn w:val="BodyTextIndentChar"/>
    <w:link w:val="BodyTextFirstIndent2"/>
    <w:semiHidden/>
    <w:rsid w:val="00EA1C36"/>
  </w:style>
  <w:style w:type="paragraph" w:styleId="BodyTextIndent2">
    <w:name w:val="Body Text Indent 2"/>
    <w:basedOn w:val="Normal"/>
    <w:link w:val="BodyTextIndent2Char"/>
    <w:semiHidden/>
    <w:unhideWhenUsed/>
    <w:rsid w:val="00EA1C36"/>
    <w:pPr>
      <w:spacing w:line="480" w:lineRule="auto"/>
      <w:ind w:left="360"/>
    </w:pPr>
  </w:style>
  <w:style w:type="character" w:customStyle="1" w:styleId="BodyTextIndent2Char">
    <w:name w:val="Body Text Indent 2 Char"/>
    <w:basedOn w:val="DefaultParagraphFont"/>
    <w:link w:val="BodyTextIndent2"/>
    <w:semiHidden/>
    <w:rsid w:val="00EA1C36"/>
  </w:style>
  <w:style w:type="paragraph" w:styleId="BodyTextIndent3">
    <w:name w:val="Body Text Indent 3"/>
    <w:basedOn w:val="Normal"/>
    <w:link w:val="BodyTextIndent3Char"/>
    <w:semiHidden/>
    <w:unhideWhenUsed/>
    <w:rsid w:val="00EA1C36"/>
    <w:pPr>
      <w:ind w:left="360"/>
    </w:pPr>
    <w:rPr>
      <w:sz w:val="16"/>
      <w:szCs w:val="16"/>
    </w:rPr>
  </w:style>
  <w:style w:type="character" w:customStyle="1" w:styleId="BodyTextIndent3Char">
    <w:name w:val="Body Text Indent 3 Char"/>
    <w:basedOn w:val="DefaultParagraphFont"/>
    <w:link w:val="BodyTextIndent3"/>
    <w:semiHidden/>
    <w:rsid w:val="00EA1C36"/>
    <w:rPr>
      <w:sz w:val="16"/>
      <w:szCs w:val="16"/>
    </w:rPr>
  </w:style>
  <w:style w:type="paragraph" w:styleId="E-mailSignature">
    <w:name w:val="E-mail Signature"/>
    <w:basedOn w:val="Normal"/>
    <w:link w:val="E-mailSignatureChar"/>
    <w:semiHidden/>
    <w:unhideWhenUsed/>
    <w:rsid w:val="00EA1C36"/>
    <w:pPr>
      <w:spacing w:after="0" w:line="240" w:lineRule="auto"/>
    </w:pPr>
  </w:style>
  <w:style w:type="character" w:customStyle="1" w:styleId="E-mailSignatureChar">
    <w:name w:val="E-mail Signature Char"/>
    <w:basedOn w:val="DefaultParagraphFont"/>
    <w:link w:val="E-mailSignature"/>
    <w:semiHidden/>
    <w:rsid w:val="00EA1C36"/>
  </w:style>
  <w:style w:type="paragraph" w:styleId="EnvelopeAddress">
    <w:name w:val="envelope address"/>
    <w:basedOn w:val="Normal"/>
    <w:semiHidden/>
    <w:unhideWhenUsed/>
    <w:rsid w:val="00EA1C3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EA1C36"/>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semiHidden/>
    <w:unhideWhenUsed/>
    <w:rsid w:val="00EA1C36"/>
    <w:pPr>
      <w:spacing w:after="0" w:line="240" w:lineRule="auto"/>
    </w:pPr>
    <w:rPr>
      <w:i/>
      <w:iCs/>
    </w:rPr>
  </w:style>
  <w:style w:type="character" w:customStyle="1" w:styleId="HTMLAddressChar">
    <w:name w:val="HTML Address Char"/>
    <w:basedOn w:val="DefaultParagraphFont"/>
    <w:link w:val="HTMLAddress"/>
    <w:semiHidden/>
    <w:rsid w:val="00EA1C36"/>
    <w:rPr>
      <w:i/>
      <w:iCs/>
    </w:rPr>
  </w:style>
  <w:style w:type="paragraph" w:styleId="List">
    <w:name w:val="List"/>
    <w:basedOn w:val="Normal"/>
    <w:semiHidden/>
    <w:unhideWhenUsed/>
    <w:rsid w:val="00EA1C36"/>
    <w:pPr>
      <w:ind w:left="360" w:hanging="360"/>
      <w:contextualSpacing/>
    </w:pPr>
  </w:style>
  <w:style w:type="paragraph" w:styleId="List2">
    <w:name w:val="List 2"/>
    <w:basedOn w:val="Normal"/>
    <w:semiHidden/>
    <w:unhideWhenUsed/>
    <w:rsid w:val="00EA1C36"/>
    <w:pPr>
      <w:ind w:left="720" w:hanging="360"/>
      <w:contextualSpacing/>
    </w:pPr>
  </w:style>
  <w:style w:type="paragraph" w:styleId="List3">
    <w:name w:val="List 3"/>
    <w:basedOn w:val="Normal"/>
    <w:semiHidden/>
    <w:unhideWhenUsed/>
    <w:rsid w:val="00EA1C36"/>
    <w:pPr>
      <w:ind w:left="1080" w:hanging="360"/>
      <w:contextualSpacing/>
    </w:pPr>
  </w:style>
  <w:style w:type="paragraph" w:styleId="ListBullet">
    <w:name w:val="List Bullet"/>
    <w:basedOn w:val="Normal"/>
    <w:semiHidden/>
    <w:unhideWhenUsed/>
    <w:rsid w:val="00EA1C36"/>
    <w:pPr>
      <w:numPr>
        <w:numId w:val="6"/>
      </w:numPr>
      <w:contextualSpacing/>
    </w:pPr>
  </w:style>
  <w:style w:type="paragraph" w:styleId="ListBullet2">
    <w:name w:val="List Bullet 2"/>
    <w:basedOn w:val="Normal"/>
    <w:semiHidden/>
    <w:unhideWhenUsed/>
    <w:rsid w:val="00EA1C36"/>
    <w:pPr>
      <w:numPr>
        <w:numId w:val="7"/>
      </w:numPr>
      <w:contextualSpacing/>
    </w:pPr>
  </w:style>
  <w:style w:type="paragraph" w:styleId="ListBullet3">
    <w:name w:val="List Bullet 3"/>
    <w:basedOn w:val="Normal"/>
    <w:semiHidden/>
    <w:unhideWhenUsed/>
    <w:rsid w:val="00EA1C36"/>
    <w:pPr>
      <w:numPr>
        <w:numId w:val="8"/>
      </w:numPr>
      <w:contextualSpacing/>
    </w:pPr>
  </w:style>
  <w:style w:type="paragraph" w:styleId="ListBullet4">
    <w:name w:val="List Bullet 4"/>
    <w:basedOn w:val="Normal"/>
    <w:semiHidden/>
    <w:unhideWhenUsed/>
    <w:rsid w:val="00EA1C36"/>
    <w:pPr>
      <w:numPr>
        <w:numId w:val="9"/>
      </w:numPr>
      <w:contextualSpacing/>
    </w:pPr>
  </w:style>
  <w:style w:type="paragraph" w:styleId="ListBullet5">
    <w:name w:val="List Bullet 5"/>
    <w:basedOn w:val="Normal"/>
    <w:semiHidden/>
    <w:unhideWhenUsed/>
    <w:rsid w:val="00EA1C36"/>
    <w:pPr>
      <w:numPr>
        <w:numId w:val="10"/>
      </w:numPr>
      <w:contextualSpacing/>
    </w:pPr>
  </w:style>
  <w:style w:type="paragraph" w:styleId="ListContinue">
    <w:name w:val="List Continue"/>
    <w:basedOn w:val="Normal"/>
    <w:semiHidden/>
    <w:unhideWhenUsed/>
    <w:rsid w:val="00EA1C36"/>
    <w:pPr>
      <w:ind w:left="360"/>
      <w:contextualSpacing/>
    </w:pPr>
  </w:style>
  <w:style w:type="paragraph" w:styleId="ListContinue2">
    <w:name w:val="List Continue 2"/>
    <w:basedOn w:val="Normal"/>
    <w:semiHidden/>
    <w:unhideWhenUsed/>
    <w:rsid w:val="00EA1C36"/>
    <w:pPr>
      <w:ind w:left="720"/>
      <w:contextualSpacing/>
    </w:pPr>
  </w:style>
  <w:style w:type="paragraph" w:styleId="ListContinue3">
    <w:name w:val="List Continue 3"/>
    <w:basedOn w:val="Normal"/>
    <w:semiHidden/>
    <w:unhideWhenUsed/>
    <w:rsid w:val="00EA1C36"/>
    <w:pPr>
      <w:ind w:left="1080"/>
      <w:contextualSpacing/>
    </w:pPr>
  </w:style>
  <w:style w:type="paragraph" w:styleId="ListContinue4">
    <w:name w:val="List Continue 4"/>
    <w:basedOn w:val="Normal"/>
    <w:semiHidden/>
    <w:unhideWhenUsed/>
    <w:rsid w:val="00EA1C36"/>
    <w:pPr>
      <w:ind w:left="1440"/>
      <w:contextualSpacing/>
    </w:pPr>
  </w:style>
  <w:style w:type="paragraph" w:styleId="ListContinue5">
    <w:name w:val="List Continue 5"/>
    <w:basedOn w:val="Normal"/>
    <w:semiHidden/>
    <w:unhideWhenUsed/>
    <w:rsid w:val="00EA1C36"/>
    <w:pPr>
      <w:ind w:left="1800"/>
      <w:contextualSpacing/>
    </w:pPr>
  </w:style>
  <w:style w:type="paragraph" w:styleId="ListNumber2">
    <w:name w:val="List Number 2"/>
    <w:basedOn w:val="Normal"/>
    <w:semiHidden/>
    <w:unhideWhenUsed/>
    <w:rsid w:val="00EA1C36"/>
    <w:pPr>
      <w:numPr>
        <w:numId w:val="11"/>
      </w:numPr>
      <w:contextualSpacing/>
    </w:pPr>
  </w:style>
  <w:style w:type="paragraph" w:styleId="ListNumber3">
    <w:name w:val="List Number 3"/>
    <w:basedOn w:val="Normal"/>
    <w:semiHidden/>
    <w:unhideWhenUsed/>
    <w:rsid w:val="00EA1C36"/>
    <w:pPr>
      <w:numPr>
        <w:numId w:val="12"/>
      </w:numPr>
      <w:contextualSpacing/>
    </w:pPr>
  </w:style>
  <w:style w:type="paragraph" w:styleId="ListNumber4">
    <w:name w:val="List Number 4"/>
    <w:basedOn w:val="Normal"/>
    <w:semiHidden/>
    <w:unhideWhenUsed/>
    <w:rsid w:val="00EA1C36"/>
    <w:pPr>
      <w:numPr>
        <w:numId w:val="13"/>
      </w:numPr>
      <w:contextualSpacing/>
    </w:pPr>
  </w:style>
  <w:style w:type="paragraph" w:styleId="ListNumber5">
    <w:name w:val="List Number 5"/>
    <w:basedOn w:val="Normal"/>
    <w:semiHidden/>
    <w:unhideWhenUsed/>
    <w:rsid w:val="00EA1C36"/>
    <w:pPr>
      <w:numPr>
        <w:numId w:val="14"/>
      </w:numPr>
      <w:contextualSpacing/>
    </w:pPr>
  </w:style>
  <w:style w:type="paragraph" w:styleId="MessageHeader">
    <w:name w:val="Message Header"/>
    <w:basedOn w:val="Normal"/>
    <w:link w:val="MessageHeaderChar"/>
    <w:semiHidden/>
    <w:unhideWhenUsed/>
    <w:rsid w:val="00EA1C3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EA1C36"/>
    <w:rPr>
      <w:rFonts w:asciiTheme="majorHAnsi" w:eastAsiaTheme="majorEastAsia" w:hAnsiTheme="majorHAnsi" w:cstheme="majorBidi"/>
      <w:sz w:val="24"/>
      <w:szCs w:val="24"/>
      <w:shd w:val="pct20" w:color="auto" w:fill="auto"/>
    </w:rPr>
  </w:style>
  <w:style w:type="paragraph" w:styleId="NormalIndent">
    <w:name w:val="Normal Indent"/>
    <w:basedOn w:val="Normal"/>
    <w:semiHidden/>
    <w:unhideWhenUsed/>
    <w:rsid w:val="00EA1C36"/>
    <w:pPr>
      <w:ind w:left="720"/>
    </w:pPr>
  </w:style>
  <w:style w:type="paragraph" w:styleId="PlainText">
    <w:name w:val="Plain Text"/>
    <w:basedOn w:val="Normal"/>
    <w:link w:val="PlainTextChar"/>
    <w:semiHidden/>
    <w:unhideWhenUsed/>
    <w:rsid w:val="00EA1C3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EA1C36"/>
    <w:rPr>
      <w:rFonts w:ascii="Consolas" w:hAnsi="Consolas" w:cs="Consolas"/>
      <w:sz w:val="21"/>
      <w:szCs w:val="21"/>
    </w:rPr>
  </w:style>
  <w:style w:type="paragraph" w:styleId="Signature">
    <w:name w:val="Signature"/>
    <w:basedOn w:val="Normal"/>
    <w:link w:val="SignatureChar"/>
    <w:semiHidden/>
    <w:unhideWhenUsed/>
    <w:rsid w:val="00EA1C36"/>
    <w:pPr>
      <w:spacing w:after="0" w:line="240" w:lineRule="auto"/>
      <w:ind w:left="4320"/>
    </w:pPr>
  </w:style>
  <w:style w:type="character" w:customStyle="1" w:styleId="SignatureChar">
    <w:name w:val="Signature Char"/>
    <w:basedOn w:val="DefaultParagraphFont"/>
    <w:link w:val="Signature"/>
    <w:semiHidden/>
    <w:rsid w:val="00EA1C36"/>
  </w:style>
  <w:style w:type="paragraph" w:customStyle="1" w:styleId="BackPageCenter">
    <w:name w:val="Back Page Center"/>
    <w:basedOn w:val="Body"/>
    <w:next w:val="Body"/>
    <w:rsid w:val="00320AF7"/>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Heading2nonumber">
    <w:name w:val="Heading 2 no number"/>
    <w:basedOn w:val="Heading2"/>
    <w:next w:val="Body"/>
    <w:rsid w:val="00BC623D"/>
    <w:pPr>
      <w:numPr>
        <w:ilvl w:val="0"/>
        <w:numId w:val="0"/>
      </w:numPr>
      <w:suppressLineNumbers/>
      <w:outlineLvl w:val="9"/>
    </w:pPr>
  </w:style>
  <w:style w:type="paragraph" w:styleId="Header">
    <w:name w:val="header"/>
    <w:basedOn w:val="Normal"/>
    <w:link w:val="HeaderChar"/>
    <w:uiPriority w:val="99"/>
    <w:unhideWhenUsed/>
    <w:rsid w:val="007700E0"/>
    <w:pPr>
      <w:tabs>
        <w:tab w:val="center" w:pos="4680"/>
        <w:tab w:val="right" w:pos="9360"/>
      </w:tabs>
      <w:spacing w:after="0" w:line="240" w:lineRule="auto"/>
    </w:pPr>
    <w:rPr>
      <w:rFonts w:eastAsiaTheme="minorHAnsi"/>
      <w:sz w:val="18"/>
    </w:rPr>
  </w:style>
  <w:style w:type="character" w:customStyle="1" w:styleId="HeaderChar">
    <w:name w:val="Header Char"/>
    <w:basedOn w:val="DefaultParagraphFont"/>
    <w:link w:val="Header"/>
    <w:uiPriority w:val="99"/>
    <w:rsid w:val="007700E0"/>
    <w:rPr>
      <w:rFonts w:eastAsiaTheme="minorHAnsi"/>
      <w:sz w:val="18"/>
    </w:rPr>
  </w:style>
  <w:style w:type="paragraph" w:styleId="Caption">
    <w:name w:val="caption"/>
    <w:basedOn w:val="Normal"/>
    <w:next w:val="Normal"/>
    <w:uiPriority w:val="35"/>
    <w:unhideWhenUsed/>
    <w:qFormat/>
    <w:rsid w:val="00275CA0"/>
    <w:pPr>
      <w:spacing w:after="200" w:line="240" w:lineRule="auto"/>
    </w:pPr>
    <w:rPr>
      <w:i/>
      <w:iCs/>
      <w:color w:val="1F497D" w:themeColor="text2"/>
      <w:sz w:val="18"/>
      <w:szCs w:val="18"/>
    </w:rPr>
  </w:style>
  <w:style w:type="character" w:styleId="CommentReference">
    <w:name w:val="annotation reference"/>
    <w:basedOn w:val="DefaultParagraphFont"/>
    <w:semiHidden/>
    <w:unhideWhenUsed/>
    <w:rsid w:val="00A30D99"/>
    <w:rPr>
      <w:sz w:val="16"/>
      <w:szCs w:val="16"/>
    </w:rPr>
  </w:style>
  <w:style w:type="paragraph" w:styleId="ListParagraph">
    <w:name w:val="List Paragraph"/>
    <w:basedOn w:val="Normal"/>
    <w:uiPriority w:val="34"/>
    <w:qFormat/>
    <w:rsid w:val="00A524C5"/>
    <w:pPr>
      <w:numPr>
        <w:numId w:val="37"/>
      </w:numPr>
      <w:spacing w:before="120" w:line="280" w:lineRule="atLeast"/>
      <w:ind w:left="360"/>
    </w:pPr>
    <w:rPr>
      <w:rFonts w:eastAsiaTheme="minorHAnsi" w:cs="Times New Roman"/>
      <w:szCs w:val="24"/>
    </w:rPr>
  </w:style>
  <w:style w:type="paragraph" w:customStyle="1" w:styleId="FigureTitle">
    <w:name w:val="Figure Title"/>
    <w:basedOn w:val="Caption"/>
    <w:next w:val="Normal"/>
    <w:rsid w:val="00835E2D"/>
    <w:pPr>
      <w:spacing w:before="120" w:after="240"/>
      <w:jc w:val="center"/>
    </w:pPr>
    <w:rPr>
      <w:rFonts w:ascii="Arial" w:eastAsia="Times New Roman" w:hAnsi="Arial" w:cs="Times New Roman"/>
      <w:b/>
      <w:i w:val="0"/>
      <w:iCs w:val="0"/>
      <w:color w:val="2F4D87"/>
      <w:sz w:val="20"/>
      <w:szCs w:val="20"/>
    </w:rPr>
  </w:style>
  <w:style w:type="character" w:customStyle="1" w:styleId="Address">
    <w:name w:val="Address"/>
    <w:basedOn w:val="DefaultParagraphFont"/>
    <w:rsid w:val="00702603"/>
    <w:rPr>
      <w:rFonts w:ascii="Arial" w:hAnsi="Arial"/>
      <w:i/>
      <w:sz w:val="22"/>
    </w:rPr>
  </w:style>
  <w:style w:type="paragraph" w:styleId="Title">
    <w:name w:val="Title"/>
    <w:basedOn w:val="Normal"/>
    <w:next w:val="Normal"/>
    <w:link w:val="TitleChar"/>
    <w:uiPriority w:val="10"/>
    <w:qFormat/>
    <w:rsid w:val="00B87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87181"/>
    <w:rPr>
      <w:rFonts w:asciiTheme="majorHAnsi" w:eastAsiaTheme="majorEastAsia" w:hAnsiTheme="majorHAnsi" w:cstheme="majorBidi"/>
      <w:color w:val="000000" w:themeColor="text1"/>
      <w:sz w:val="56"/>
      <w:szCs w:val="56"/>
    </w:rPr>
  </w:style>
  <w:style w:type="paragraph" w:styleId="NormalWeb">
    <w:name w:val="Normal (Web)"/>
    <w:basedOn w:val="Normal"/>
    <w:uiPriority w:val="99"/>
    <w:unhideWhenUsed/>
    <w:rsid w:val="00C941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Centered">
    <w:name w:val="FooterCentered"/>
    <w:basedOn w:val="Footer"/>
    <w:rsid w:val="00544B65"/>
    <w:pPr>
      <w:tabs>
        <w:tab w:val="clear" w:pos="4680"/>
      </w:tabs>
      <w:spacing w:after="120" w:line="276" w:lineRule="auto"/>
    </w:pPr>
    <w:rPr>
      <w:rFonts w:ascii="Arial" w:eastAsiaTheme="minorEastAsia" w:hAnsi="Arial"/>
      <w:sz w:val="16"/>
      <w:szCs w:val="16"/>
    </w:rPr>
  </w:style>
  <w:style w:type="character" w:styleId="PageNumber">
    <w:name w:val="page number"/>
    <w:basedOn w:val="DefaultParagraphFont"/>
    <w:rsid w:val="00544B65"/>
    <w:rPr>
      <w:rFonts w:ascii="Verdana" w:hAnsi="Verdana"/>
      <w:sz w:val="16"/>
    </w:rPr>
  </w:style>
  <w:style w:type="paragraph" w:customStyle="1" w:styleId="Exar">
    <w:name w:val="Exar"/>
    <w:basedOn w:val="Footer"/>
    <w:rsid w:val="00544B65"/>
    <w:pPr>
      <w:tabs>
        <w:tab w:val="clear" w:pos="4680"/>
        <w:tab w:val="clear" w:pos="9360"/>
        <w:tab w:val="left" w:pos="720"/>
        <w:tab w:val="right" w:pos="8640"/>
      </w:tabs>
      <w:spacing w:after="120" w:line="276" w:lineRule="auto"/>
      <w:jc w:val="left"/>
    </w:pPr>
    <w:rPr>
      <w:rFonts w:ascii="Arial" w:eastAsiaTheme="minorEastAsia" w:hAnsi="Arial"/>
      <w:b/>
      <w:color w:val="2F4D87"/>
      <w:sz w:val="16"/>
      <w:szCs w:val="16"/>
    </w:rPr>
  </w:style>
  <w:style w:type="paragraph" w:customStyle="1" w:styleId="ExarConfidential">
    <w:name w:val="Exar Confidential"/>
    <w:basedOn w:val="Footer"/>
    <w:link w:val="ExarConfidentialChar"/>
    <w:rsid w:val="00544B65"/>
    <w:pPr>
      <w:tabs>
        <w:tab w:val="clear" w:pos="4680"/>
        <w:tab w:val="clear" w:pos="9360"/>
        <w:tab w:val="left" w:pos="720"/>
        <w:tab w:val="right" w:pos="8640"/>
      </w:tabs>
      <w:spacing w:after="120" w:line="276" w:lineRule="auto"/>
      <w:jc w:val="right"/>
    </w:pPr>
    <w:rPr>
      <w:rFonts w:ascii="Arial" w:hAnsi="Arial"/>
      <w:b/>
      <w:color w:val="2F4D87"/>
      <w:sz w:val="16"/>
      <w:szCs w:val="16"/>
    </w:rPr>
  </w:style>
  <w:style w:type="character" w:customStyle="1" w:styleId="ExarConfidentialChar">
    <w:name w:val="Exar Confidential Char"/>
    <w:basedOn w:val="FooterChar"/>
    <w:link w:val="ExarConfidential"/>
    <w:rsid w:val="00544B65"/>
    <w:rPr>
      <w:rFonts w:ascii="Arial" w:eastAsiaTheme="minorHAnsi" w:hAnsi="Arial"/>
      <w:b/>
      <w:color w:val="2F4D87"/>
      <w:sz w:val="16"/>
      <w:szCs w:val="16"/>
    </w:rPr>
  </w:style>
  <w:style w:type="paragraph" w:customStyle="1" w:styleId="HeadingPreface">
    <w:name w:val="HeadingPreface"/>
    <w:next w:val="Body"/>
    <w:rsid w:val="009C3E66"/>
    <w:pPr>
      <w:keepNext/>
      <w:tabs>
        <w:tab w:val="left" w:pos="835"/>
      </w:tabs>
      <w:spacing w:before="360" w:after="240" w:line="360" w:lineRule="exact"/>
      <w:outlineLvl w:val="0"/>
    </w:pPr>
    <w:rPr>
      <w:rFonts w:ascii="Arial" w:hAnsi="Arial"/>
      <w:b/>
      <w:color w:val="2F4D87"/>
      <w:sz w:val="32"/>
    </w:rPr>
  </w:style>
  <w:style w:type="table" w:styleId="GridTable1Light">
    <w:name w:val="Grid Table 1 Light"/>
    <w:basedOn w:val="TableNormal"/>
    <w:rsid w:val="004F7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94234"/>
    <w:pPr>
      <w:spacing w:after="0"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79410E"/>
    <w:rPr>
      <w:color w:val="808080"/>
      <w:shd w:val="clear" w:color="auto" w:fill="E6E6E6"/>
    </w:rPr>
  </w:style>
  <w:style w:type="paragraph" w:customStyle="1" w:styleId="StyleCaptionCentered">
    <w:name w:val="Style Caption + Centered"/>
    <w:basedOn w:val="Caption"/>
    <w:rsid w:val="0041308A"/>
    <w:pPr>
      <w:spacing w:before="360" w:after="60"/>
      <w:jc w:val="center"/>
    </w:pPr>
    <w:rPr>
      <w:rFonts w:eastAsia="Times New Roman" w:cs="Times New Roman"/>
      <w:szCs w:val="20"/>
    </w:rPr>
  </w:style>
  <w:style w:type="table" w:styleId="GridTable4-Accent5">
    <w:name w:val="Grid Table 4 Accent 5"/>
    <w:basedOn w:val="TableNormal"/>
    <w:uiPriority w:val="49"/>
    <w:rsid w:val="00867816"/>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ellBodyBullet">
    <w:name w:val="CellBody_Bullet"/>
    <w:basedOn w:val="ListParagraph"/>
    <w:rsid w:val="00027B05"/>
    <w:pPr>
      <w:numPr>
        <w:numId w:val="43"/>
      </w:numPr>
      <w:spacing w:before="0" w:after="0" w:line="240" w:lineRule="auto"/>
      <w:ind w:left="346"/>
    </w:pPr>
    <w:rPr>
      <w:rFonts w:ascii="Palatino Linotype" w:hAnsi="Palatino Linotype" w:cs="Courier New"/>
      <w:sz w:val="20"/>
      <w:szCs w:val="18"/>
    </w:rPr>
  </w:style>
  <w:style w:type="paragraph" w:customStyle="1" w:styleId="yiv3917740864msonormal">
    <w:name w:val="yiv3917740864msonormal"/>
    <w:basedOn w:val="Normal"/>
    <w:rsid w:val="00F40A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59005336">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395591800">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06864210">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74706930">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690230055">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349529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37061973">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1935827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46562579">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3356092">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82531875">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5191284">
      <w:bodyDiv w:val="1"/>
      <w:marLeft w:val="0"/>
      <w:marRight w:val="0"/>
      <w:marTop w:val="0"/>
      <w:marBottom w:val="0"/>
      <w:divBdr>
        <w:top w:val="none" w:sz="0" w:space="0" w:color="auto"/>
        <w:left w:val="none" w:sz="0" w:space="0" w:color="auto"/>
        <w:bottom w:val="none" w:sz="0" w:space="0" w:color="auto"/>
        <w:right w:val="none" w:sz="0" w:space="0" w:color="auto"/>
      </w:divBdr>
      <w:divsChild>
        <w:div w:id="1464230559">
          <w:marLeft w:val="0"/>
          <w:marRight w:val="0"/>
          <w:marTop w:val="0"/>
          <w:marBottom w:val="0"/>
          <w:divBdr>
            <w:top w:val="none" w:sz="0" w:space="0" w:color="auto"/>
            <w:left w:val="none" w:sz="0" w:space="0" w:color="auto"/>
            <w:bottom w:val="none" w:sz="0" w:space="0" w:color="auto"/>
            <w:right w:val="none" w:sz="0" w:space="0" w:color="auto"/>
          </w:divBdr>
        </w:div>
        <w:div w:id="144010426">
          <w:marLeft w:val="0"/>
          <w:marRight w:val="0"/>
          <w:marTop w:val="0"/>
          <w:marBottom w:val="0"/>
          <w:divBdr>
            <w:top w:val="none" w:sz="0" w:space="0" w:color="auto"/>
            <w:left w:val="none" w:sz="0" w:space="0" w:color="auto"/>
            <w:bottom w:val="none" w:sz="0" w:space="0" w:color="auto"/>
            <w:right w:val="none" w:sz="0" w:space="0" w:color="auto"/>
          </w:divBdr>
        </w:div>
        <w:div w:id="1142968565">
          <w:marLeft w:val="0"/>
          <w:marRight w:val="0"/>
          <w:marTop w:val="0"/>
          <w:marBottom w:val="0"/>
          <w:divBdr>
            <w:top w:val="none" w:sz="0" w:space="0" w:color="auto"/>
            <w:left w:val="none" w:sz="0" w:space="0" w:color="auto"/>
            <w:bottom w:val="none" w:sz="0" w:space="0" w:color="auto"/>
            <w:right w:val="none" w:sz="0" w:space="0" w:color="auto"/>
          </w:divBdr>
        </w:div>
        <w:div w:id="1664627943">
          <w:marLeft w:val="0"/>
          <w:marRight w:val="0"/>
          <w:marTop w:val="0"/>
          <w:marBottom w:val="0"/>
          <w:divBdr>
            <w:top w:val="none" w:sz="0" w:space="0" w:color="auto"/>
            <w:left w:val="none" w:sz="0" w:space="0" w:color="auto"/>
            <w:bottom w:val="none" w:sz="0" w:space="0" w:color="auto"/>
            <w:right w:val="none" w:sz="0" w:space="0" w:color="auto"/>
          </w:divBdr>
        </w:div>
        <w:div w:id="215119740">
          <w:marLeft w:val="0"/>
          <w:marRight w:val="0"/>
          <w:marTop w:val="0"/>
          <w:marBottom w:val="0"/>
          <w:divBdr>
            <w:top w:val="none" w:sz="0" w:space="0" w:color="auto"/>
            <w:left w:val="none" w:sz="0" w:space="0" w:color="auto"/>
            <w:bottom w:val="none" w:sz="0" w:space="0" w:color="auto"/>
            <w:right w:val="none" w:sz="0" w:space="0" w:color="auto"/>
          </w:divBdr>
        </w:div>
        <w:div w:id="2045205960">
          <w:marLeft w:val="0"/>
          <w:marRight w:val="0"/>
          <w:marTop w:val="0"/>
          <w:marBottom w:val="0"/>
          <w:divBdr>
            <w:top w:val="none" w:sz="0" w:space="0" w:color="auto"/>
            <w:left w:val="none" w:sz="0" w:space="0" w:color="auto"/>
            <w:bottom w:val="none" w:sz="0" w:space="0" w:color="auto"/>
            <w:right w:val="none" w:sz="0" w:space="0" w:color="auto"/>
          </w:divBdr>
        </w:div>
        <w:div w:id="1918972656">
          <w:marLeft w:val="0"/>
          <w:marRight w:val="0"/>
          <w:marTop w:val="0"/>
          <w:marBottom w:val="0"/>
          <w:divBdr>
            <w:top w:val="none" w:sz="0" w:space="0" w:color="auto"/>
            <w:left w:val="none" w:sz="0" w:space="0" w:color="auto"/>
            <w:bottom w:val="none" w:sz="0" w:space="0" w:color="auto"/>
            <w:right w:val="none" w:sz="0" w:space="0" w:color="auto"/>
          </w:divBdr>
        </w:div>
        <w:div w:id="1101991087">
          <w:marLeft w:val="0"/>
          <w:marRight w:val="0"/>
          <w:marTop w:val="0"/>
          <w:marBottom w:val="0"/>
          <w:divBdr>
            <w:top w:val="none" w:sz="0" w:space="0" w:color="auto"/>
            <w:left w:val="none" w:sz="0" w:space="0" w:color="auto"/>
            <w:bottom w:val="none" w:sz="0" w:space="0" w:color="auto"/>
            <w:right w:val="none" w:sz="0" w:space="0" w:color="auto"/>
          </w:divBdr>
        </w:div>
        <w:div w:id="724377414">
          <w:marLeft w:val="0"/>
          <w:marRight w:val="0"/>
          <w:marTop w:val="0"/>
          <w:marBottom w:val="0"/>
          <w:divBdr>
            <w:top w:val="none" w:sz="0" w:space="0" w:color="auto"/>
            <w:left w:val="none" w:sz="0" w:space="0" w:color="auto"/>
            <w:bottom w:val="none" w:sz="0" w:space="0" w:color="auto"/>
            <w:right w:val="none" w:sz="0" w:space="0" w:color="auto"/>
          </w:divBdr>
        </w:div>
        <w:div w:id="1455758279">
          <w:marLeft w:val="0"/>
          <w:marRight w:val="0"/>
          <w:marTop w:val="0"/>
          <w:marBottom w:val="0"/>
          <w:divBdr>
            <w:top w:val="none" w:sz="0" w:space="0" w:color="auto"/>
            <w:left w:val="none" w:sz="0" w:space="0" w:color="auto"/>
            <w:bottom w:val="none" w:sz="0" w:space="0" w:color="auto"/>
            <w:right w:val="none" w:sz="0" w:space="0" w:color="auto"/>
          </w:divBdr>
        </w:div>
        <w:div w:id="633750836">
          <w:marLeft w:val="0"/>
          <w:marRight w:val="0"/>
          <w:marTop w:val="0"/>
          <w:marBottom w:val="0"/>
          <w:divBdr>
            <w:top w:val="none" w:sz="0" w:space="0" w:color="auto"/>
            <w:left w:val="none" w:sz="0" w:space="0" w:color="auto"/>
            <w:bottom w:val="none" w:sz="0" w:space="0" w:color="auto"/>
            <w:right w:val="none" w:sz="0" w:space="0" w:color="auto"/>
          </w:divBdr>
        </w:div>
      </w:divsChild>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0087100">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3853944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68112289">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779253983">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netspeedsystems.com" TargetMode="Externa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hyperlink" Target="http://www.netspeedsystems.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SPD1\Dropbox%20(NetSpeed%20Systems)\Rajesh%20Sandbox\Accounts\SGS\GAP%20Analysis\GAP\Functional_Safety_Management_2.5.docx"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s://netspeed.atlassian.net/wiki/spaces/EN/pages/73367686/New+Feature+Check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netspeedsystems.com"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70A15-3839-426C-994C-4774BB34C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Template>
  <TotalTime>1</TotalTime>
  <Pages>59</Pages>
  <Words>11161</Words>
  <Characters>63621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NetSpeed Systems Documentation</vt:lpstr>
    </vt:vector>
  </TitlesOfParts>
  <Company>NetSpeed Systems</Company>
  <LinksUpToDate>false</LinksUpToDate>
  <CharactersWithSpaces>74633</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NetSpeed Systems Documentation</dc:title>
  <dc:subject/>
  <dc:creator>NetSpeed Systems</dc:creator>
  <cp:keywords/>
  <dc:description/>
  <cp:lastModifiedBy>Martin Nobida</cp:lastModifiedBy>
  <cp:revision>3</cp:revision>
  <cp:lastPrinted>2018-01-25T18:28:00Z</cp:lastPrinted>
  <dcterms:created xsi:type="dcterms:W3CDTF">2018-02-13T20:10:00Z</dcterms:created>
  <dcterms:modified xsi:type="dcterms:W3CDTF">2018-02-13T20:11:00Z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