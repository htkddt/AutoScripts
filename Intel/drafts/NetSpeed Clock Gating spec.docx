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CAD" w:rsidRDefault="000D3CAD" w:rsidP="000D3CAD">
      <w:pPr>
        <w:pStyle w:val="Preliminary"/>
      </w:pPr>
    </w:p>
    <w:p w:rsidR="00BF641E" w:rsidRDefault="00BF641E" w:rsidP="000D3CAD">
      <w:pPr>
        <w:pStyle w:val="Preliminary"/>
      </w:pPr>
    </w:p>
    <w:p w:rsidR="000D3CAD" w:rsidRDefault="000D3CAD" w:rsidP="000D3CAD">
      <w:pPr>
        <w:pStyle w:val="Body"/>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0D3CAD">
        <w:trPr>
          <w:trHeight w:val="9360"/>
        </w:trPr>
        <w:tc>
          <w:tcPr>
            <w:tcW w:w="9378" w:type="dxa"/>
          </w:tcPr>
          <w:p w:rsidR="000D3CAD" w:rsidRDefault="000D3CAD" w:rsidP="000D3CAD">
            <w:pPr>
              <w:pStyle w:val="BookTitle1"/>
              <w:tabs>
                <w:tab w:val="left" w:pos="2700"/>
              </w:tabs>
              <w:ind w:left="0"/>
            </w:pPr>
          </w:p>
          <w:p w:rsidR="000D3CAD" w:rsidRDefault="00AA0961" w:rsidP="00AA0961">
            <w:pPr>
              <w:pStyle w:val="BookTitle2"/>
              <w:ind w:left="0"/>
              <w:jc w:val="center"/>
            </w:pPr>
            <w:r>
              <w:t>NetSpeed NoC Clock Gating Specification</w:t>
            </w:r>
          </w:p>
          <w:p w:rsidR="000D3CAD" w:rsidRDefault="000D3CAD" w:rsidP="00E41AE5">
            <w:pPr>
              <w:pStyle w:val="DocumentType"/>
              <w:ind w:left="0"/>
              <w:jc w:val="center"/>
            </w:pPr>
          </w:p>
          <w:p w:rsidR="000D3CAD" w:rsidRDefault="000D3CAD" w:rsidP="000D3CAD">
            <w:pPr>
              <w:pStyle w:val="Exar"/>
            </w:pPr>
          </w:p>
        </w:tc>
      </w:tr>
    </w:tbl>
    <w:p w:rsidR="000D3CAD" w:rsidRDefault="000D3CAD" w:rsidP="000D3CAD">
      <w:pPr>
        <w:pStyle w:val="Body"/>
      </w:pPr>
    </w:p>
    <w:p w:rsidR="000D3CAD" w:rsidRDefault="000D3CAD" w:rsidP="000D3CAD">
      <w:pPr>
        <w:pStyle w:val="Body"/>
      </w:pPr>
    </w:p>
    <w:p w:rsidR="000D3CAD" w:rsidRDefault="00764206" w:rsidP="000D3CAD">
      <w:pPr>
        <w:pStyle w:val="Body"/>
        <w:tabs>
          <w:tab w:val="clear" w:pos="2700"/>
          <w:tab w:val="left" w:pos="1310"/>
        </w:tabs>
      </w:pPr>
      <w:r>
        <w:tab/>
      </w: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pPr>
        <w:pStyle w:val="Header"/>
        <w:sectPr w:rsidR="000D3CAD">
          <w:headerReference w:type="even" r:id="rId9"/>
          <w:headerReference w:type="default" r:id="rId10"/>
          <w:footerReference w:type="even" r:id="rId11"/>
          <w:footerReference w:type="default" r:id="rId12"/>
          <w:headerReference w:type="first" r:id="rId13"/>
          <w:footerReference w:type="first" r:id="rId14"/>
          <w:type w:val="oddPage"/>
          <w:pgSz w:w="12240" w:h="15840" w:code="1"/>
          <w:pgMar w:top="1440" w:right="1440" w:bottom="1440" w:left="1440" w:header="720" w:footer="432" w:gutter="0"/>
          <w:pgNumType w:start="1"/>
          <w:cols w:space="720"/>
          <w:noEndnote/>
          <w:titlePg/>
        </w:sectPr>
      </w:pPr>
    </w:p>
    <w:p w:rsidR="000D3CAD" w:rsidRDefault="00F131C1" w:rsidP="000D3CAD">
      <w:pPr>
        <w:pStyle w:val="Title"/>
      </w:pPr>
      <w:r>
        <w:lastRenderedPageBreak/>
        <w:t>NetSpeed NoC Clock Gating</w:t>
      </w:r>
      <w:r w:rsidR="00764206">
        <w:t xml:space="preserve"> Guidelines</w:t>
      </w:r>
    </w:p>
    <w:p w:rsidR="000D3CAD" w:rsidRDefault="00764206" w:rsidP="000D3CAD">
      <w:pPr>
        <w:pStyle w:val="HeadingPreface"/>
      </w:pPr>
      <w:bookmarkStart w:id="0" w:name="_Toc388376256"/>
      <w:r>
        <w:t>About This Document</w:t>
      </w:r>
      <w:bookmarkEnd w:id="0"/>
    </w:p>
    <w:p w:rsidR="000D3CAD" w:rsidRDefault="00764206" w:rsidP="000D3CAD">
      <w:pPr>
        <w:pStyle w:val="Body"/>
      </w:pPr>
      <w:r>
        <w:t>This do</w:t>
      </w:r>
      <w:r w:rsidR="00AE40DC">
        <w:t>cument describes coarse clock gating</w:t>
      </w:r>
      <w:r>
        <w:t xml:space="preserve"> guidelines for a NoC implementation. </w:t>
      </w:r>
    </w:p>
    <w:p w:rsidR="000D3CAD" w:rsidRDefault="00764206" w:rsidP="00655657">
      <w:pPr>
        <w:pStyle w:val="HeadingPreface"/>
      </w:pPr>
      <w:bookmarkStart w:id="1" w:name="_Toc388376257"/>
      <w:r>
        <w:t>Audience</w:t>
      </w:r>
      <w:bookmarkEnd w:id="1"/>
      <w:r>
        <w:t xml:space="preserve"> </w:t>
      </w:r>
    </w:p>
    <w:p w:rsidR="000D3CAD" w:rsidRDefault="00764206" w:rsidP="000D3CAD">
      <w:pPr>
        <w:pStyle w:val="HeadingPreface"/>
      </w:pPr>
      <w:bookmarkStart w:id="2" w:name="_Toc388376258"/>
      <w:r>
        <w:t>Document Organization</w:t>
      </w:r>
      <w:bookmarkEnd w:id="2"/>
    </w:p>
    <w:p w:rsidR="000D3CAD" w:rsidRDefault="00764206" w:rsidP="000D3CAD">
      <w:pPr>
        <w:pStyle w:val="Body"/>
      </w:pPr>
      <w:r>
        <w:t>This document is organized as follows:</w:t>
      </w:r>
    </w:p>
    <w:p w:rsidR="000D3CAD" w:rsidRDefault="000D3CAD" w:rsidP="000D3CAD">
      <w:pPr>
        <w:pStyle w:val="Body"/>
      </w:pPr>
    </w:p>
    <w:p w:rsidR="000D3CAD" w:rsidRDefault="00764206" w:rsidP="000D3CAD">
      <w:pPr>
        <w:pStyle w:val="Body"/>
      </w:pPr>
      <w:r>
        <w:t xml:space="preserve">Chapter 1, </w:t>
      </w:r>
      <w:r w:rsidR="00722CEE">
        <w:t>Introduction to NoC coarse grained clock gating</w:t>
      </w:r>
    </w:p>
    <w:p w:rsidR="000D3CAD" w:rsidRDefault="00764206" w:rsidP="000D3CAD">
      <w:pPr>
        <w:pStyle w:val="Body"/>
      </w:pPr>
      <w:r>
        <w:t xml:space="preserve">Chapter 2, </w:t>
      </w:r>
      <w:r w:rsidR="00722CEE">
        <w:t>Coarse clock gating of Router</w:t>
      </w:r>
    </w:p>
    <w:p w:rsidR="000D3CAD" w:rsidRDefault="00764206" w:rsidP="000D3CAD">
      <w:pPr>
        <w:pStyle w:val="Body"/>
      </w:pPr>
      <w:r>
        <w:t xml:space="preserve">Chapter 3, </w:t>
      </w:r>
      <w:r w:rsidR="00722CEE">
        <w:t>Coarse clock gating of Steaming Bridge</w:t>
      </w:r>
    </w:p>
    <w:p w:rsidR="000D3CAD" w:rsidRDefault="00764206" w:rsidP="000D3CAD">
      <w:pPr>
        <w:pStyle w:val="Body"/>
      </w:pPr>
      <w:r>
        <w:t xml:space="preserve">Chapter 4, </w:t>
      </w:r>
      <w:r w:rsidR="00722CEE">
        <w:t>Coarse clock gating of AXi Master Bridge</w:t>
      </w:r>
    </w:p>
    <w:p w:rsidR="000D3CAD" w:rsidRDefault="00722CEE" w:rsidP="000D3CAD">
      <w:pPr>
        <w:pStyle w:val="Body"/>
      </w:pPr>
      <w:r>
        <w:t>Chapter 5</w:t>
      </w:r>
      <w:r w:rsidR="00764206">
        <w:t xml:space="preserve">, </w:t>
      </w:r>
      <w:r>
        <w:t>Coarse clock gating of AXI Slave Bridge</w:t>
      </w:r>
      <w:r>
        <w:br/>
        <w:t>Chapter 6, Clock gate control through RegBus Slave Bridge</w:t>
      </w:r>
      <w:r>
        <w:br/>
        <w:t>Chapter 7, RTL instantiations of clock gate module in differen</w:t>
      </w:r>
      <w:r w:rsidR="004C0F14">
        <w:t>t</w:t>
      </w:r>
      <w:r>
        <w:t xml:space="preserve"> Noc elements</w:t>
      </w:r>
    </w:p>
    <w:p w:rsidR="00722CEE" w:rsidRPr="00722CEE" w:rsidRDefault="00722CEE" w:rsidP="00722CEE">
      <w:pPr>
        <w:pStyle w:val="Heading4"/>
        <w:numPr>
          <w:ilvl w:val="0"/>
          <w:numId w:val="0"/>
        </w:numPr>
        <w:ind w:left="864"/>
      </w:pPr>
    </w:p>
    <w:p w:rsidR="000D3CAD" w:rsidRDefault="00764206" w:rsidP="000D3CAD">
      <w:pPr>
        <w:pStyle w:val="HeadingPreface"/>
      </w:pPr>
      <w:bookmarkStart w:id="3" w:name="_Toc388376259"/>
      <w:r>
        <w:t>Related Documents</w:t>
      </w:r>
      <w:bookmarkEnd w:id="3"/>
      <w:r>
        <w:t xml:space="preserve"> </w:t>
      </w:r>
    </w:p>
    <w:p w:rsidR="000D3CAD" w:rsidRDefault="00764206" w:rsidP="000D3CAD">
      <w:pPr>
        <w:pStyle w:val="Body"/>
      </w:pPr>
      <w:r>
        <w:t>The following documents can be used as a reference to this document.</w:t>
      </w:r>
    </w:p>
    <w:p w:rsidR="000D3CAD" w:rsidRDefault="00764206" w:rsidP="000D3CAD">
      <w:pPr>
        <w:pStyle w:val="Bullet1"/>
      </w:pPr>
      <w:r>
        <w:t>NocStudio User Manual</w:t>
      </w:r>
    </w:p>
    <w:p w:rsidR="000D3CAD" w:rsidRDefault="00764206" w:rsidP="000D3CAD">
      <w:pPr>
        <w:pStyle w:val="HeadingPreface"/>
      </w:pPr>
      <w:bookmarkStart w:id="4" w:name="_Toc388376260"/>
      <w:r>
        <w:t>Customer Support</w:t>
      </w:r>
      <w:bookmarkEnd w:id="4"/>
    </w:p>
    <w:p w:rsidR="000D3CAD" w:rsidRDefault="00764206" w:rsidP="000D3CAD">
      <w:pPr>
        <w:pStyle w:val="Body"/>
      </w:pPr>
      <w:r>
        <w:t xml:space="preserve">For technical support about this product, please email </w:t>
      </w:r>
      <w:hyperlink r:id="rId15" w:history="1">
        <w:r w:rsidRPr="00606C77">
          <w:rPr>
            <w:rStyle w:val="Hyperlink"/>
          </w:rPr>
          <w:t>contact@netspeedsystems.com</w:t>
        </w:r>
      </w:hyperlink>
    </w:p>
    <w:p w:rsidR="000D3CAD" w:rsidRDefault="000D3CAD" w:rsidP="000D3CAD">
      <w:pPr>
        <w:pStyle w:val="Body"/>
      </w:pPr>
    </w:p>
    <w:p w:rsidR="000D3CAD" w:rsidRPr="0056623D" w:rsidRDefault="00764206" w:rsidP="000D3CAD">
      <w:pPr>
        <w:pStyle w:val="Body"/>
      </w:pPr>
      <w:r>
        <w:t xml:space="preserve">For general information about NetSpeed products refer to: </w:t>
      </w:r>
      <w:hyperlink r:id="rId16" w:history="1">
        <w:r w:rsidRPr="000B7762">
          <w:rPr>
            <w:rStyle w:val="Hyperlink"/>
          </w:rPr>
          <w:t>www.netspeedsystems.com</w:t>
        </w:r>
      </w:hyperlink>
    </w:p>
    <w:p w:rsidR="000D3CAD" w:rsidRPr="00600CD0" w:rsidRDefault="00764206" w:rsidP="000D3CAD">
      <w:pPr>
        <w:pStyle w:val="Contents"/>
      </w:pPr>
      <w:r w:rsidRPr="00600CD0">
        <w:lastRenderedPageBreak/>
        <w:t>Contents</w:t>
      </w:r>
    </w:p>
    <w:p w:rsidR="00A63ED5" w:rsidRDefault="00764206">
      <w:pPr>
        <w:pStyle w:val="TOC1"/>
        <w:rPr>
          <w:rFonts w:asciiTheme="minorHAnsi" w:eastAsiaTheme="minorEastAsia" w:hAnsiTheme="minorHAnsi" w:cstheme="minorBidi"/>
          <w:b w:val="0"/>
          <w:color w:val="auto"/>
          <w:kern w:val="0"/>
          <w:szCs w:val="22"/>
        </w:rPr>
      </w:pPr>
      <w:r>
        <w:rPr>
          <w:bCs/>
        </w:rPr>
        <w:fldChar w:fldCharType="begin"/>
      </w:r>
      <w:r>
        <w:instrText xml:space="preserve"> TOC \o "1-3" \h \z \t "Appendix,1" </w:instrText>
      </w:r>
      <w:r>
        <w:rPr>
          <w:bCs/>
        </w:rPr>
        <w:fldChar w:fldCharType="separate"/>
      </w:r>
      <w:hyperlink w:anchor="_Toc388376256" w:history="1">
        <w:r w:rsidR="00A63ED5" w:rsidRPr="00414BFD">
          <w:rPr>
            <w:rStyle w:val="Hyperlink"/>
          </w:rPr>
          <w:t>About This Document</w:t>
        </w:r>
        <w:r w:rsidR="00A63ED5">
          <w:rPr>
            <w:webHidden/>
          </w:rPr>
          <w:tab/>
        </w:r>
        <w:r w:rsidR="00A63ED5">
          <w:rPr>
            <w:webHidden/>
          </w:rPr>
          <w:fldChar w:fldCharType="begin"/>
        </w:r>
        <w:r w:rsidR="00A63ED5">
          <w:rPr>
            <w:webHidden/>
          </w:rPr>
          <w:instrText xml:space="preserve"> PAGEREF _Toc388376256 \h </w:instrText>
        </w:r>
        <w:r w:rsidR="00A63ED5">
          <w:rPr>
            <w:webHidden/>
          </w:rPr>
        </w:r>
        <w:r w:rsidR="00A63ED5">
          <w:rPr>
            <w:webHidden/>
          </w:rPr>
          <w:fldChar w:fldCharType="separate"/>
        </w:r>
        <w:r w:rsidR="00A63ED5">
          <w:rPr>
            <w:webHidden/>
          </w:rPr>
          <w:t>2</w:t>
        </w:r>
        <w:r w:rsidR="00A63ED5">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57" w:history="1">
        <w:r w:rsidRPr="00414BFD">
          <w:rPr>
            <w:rStyle w:val="Hyperlink"/>
          </w:rPr>
          <w:t>Audience</w:t>
        </w:r>
        <w:r>
          <w:rPr>
            <w:webHidden/>
          </w:rPr>
          <w:tab/>
        </w:r>
        <w:r>
          <w:rPr>
            <w:webHidden/>
          </w:rPr>
          <w:fldChar w:fldCharType="begin"/>
        </w:r>
        <w:r>
          <w:rPr>
            <w:webHidden/>
          </w:rPr>
          <w:instrText xml:space="preserve"> PAGEREF _Toc388376257 \h </w:instrText>
        </w:r>
        <w:r>
          <w:rPr>
            <w:webHidden/>
          </w:rPr>
        </w:r>
        <w:r>
          <w:rPr>
            <w:webHidden/>
          </w:rPr>
          <w:fldChar w:fldCharType="separate"/>
        </w:r>
        <w:r>
          <w:rPr>
            <w:webHidden/>
          </w:rPr>
          <w:t>2</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58" w:history="1">
        <w:r w:rsidRPr="00414BFD">
          <w:rPr>
            <w:rStyle w:val="Hyperlink"/>
          </w:rPr>
          <w:t>Document Organization</w:t>
        </w:r>
        <w:r>
          <w:rPr>
            <w:webHidden/>
          </w:rPr>
          <w:tab/>
        </w:r>
        <w:r>
          <w:rPr>
            <w:webHidden/>
          </w:rPr>
          <w:fldChar w:fldCharType="begin"/>
        </w:r>
        <w:r>
          <w:rPr>
            <w:webHidden/>
          </w:rPr>
          <w:instrText xml:space="preserve"> PAGEREF _Toc388376258 \h </w:instrText>
        </w:r>
        <w:r>
          <w:rPr>
            <w:webHidden/>
          </w:rPr>
        </w:r>
        <w:r>
          <w:rPr>
            <w:webHidden/>
          </w:rPr>
          <w:fldChar w:fldCharType="separate"/>
        </w:r>
        <w:r>
          <w:rPr>
            <w:webHidden/>
          </w:rPr>
          <w:t>2</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59" w:history="1">
        <w:r w:rsidRPr="00414BFD">
          <w:rPr>
            <w:rStyle w:val="Hyperlink"/>
          </w:rPr>
          <w:t>Related Documents</w:t>
        </w:r>
        <w:r>
          <w:rPr>
            <w:webHidden/>
          </w:rPr>
          <w:tab/>
        </w:r>
        <w:r>
          <w:rPr>
            <w:webHidden/>
          </w:rPr>
          <w:fldChar w:fldCharType="begin"/>
        </w:r>
        <w:r>
          <w:rPr>
            <w:webHidden/>
          </w:rPr>
          <w:instrText xml:space="preserve"> PAGEREF _Toc388376259 \h </w:instrText>
        </w:r>
        <w:r>
          <w:rPr>
            <w:webHidden/>
          </w:rPr>
        </w:r>
        <w:r>
          <w:rPr>
            <w:webHidden/>
          </w:rPr>
          <w:fldChar w:fldCharType="separate"/>
        </w:r>
        <w:r>
          <w:rPr>
            <w:webHidden/>
          </w:rPr>
          <w:t>2</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60" w:history="1">
        <w:r w:rsidRPr="00414BFD">
          <w:rPr>
            <w:rStyle w:val="Hyperlink"/>
          </w:rPr>
          <w:t>Customer Support</w:t>
        </w:r>
        <w:r>
          <w:rPr>
            <w:webHidden/>
          </w:rPr>
          <w:tab/>
        </w:r>
        <w:r>
          <w:rPr>
            <w:webHidden/>
          </w:rPr>
          <w:fldChar w:fldCharType="begin"/>
        </w:r>
        <w:r>
          <w:rPr>
            <w:webHidden/>
          </w:rPr>
          <w:instrText xml:space="preserve"> PAGEREF _Toc388376260 \h </w:instrText>
        </w:r>
        <w:r>
          <w:rPr>
            <w:webHidden/>
          </w:rPr>
        </w:r>
        <w:r>
          <w:rPr>
            <w:webHidden/>
          </w:rPr>
          <w:fldChar w:fldCharType="separate"/>
        </w:r>
        <w:r>
          <w:rPr>
            <w:webHidden/>
          </w:rPr>
          <w:t>2</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61" w:history="1">
        <w:r w:rsidRPr="00414BFD">
          <w:rPr>
            <w:rStyle w:val="Hyperlink"/>
          </w:rPr>
          <w:t>Acronyms</w:t>
        </w:r>
        <w:r>
          <w:rPr>
            <w:webHidden/>
          </w:rPr>
          <w:tab/>
        </w:r>
        <w:r>
          <w:rPr>
            <w:webHidden/>
          </w:rPr>
          <w:fldChar w:fldCharType="begin"/>
        </w:r>
        <w:r>
          <w:rPr>
            <w:webHidden/>
          </w:rPr>
          <w:instrText xml:space="preserve"> PAGEREF _Toc388376261 \h </w:instrText>
        </w:r>
        <w:r>
          <w:rPr>
            <w:webHidden/>
          </w:rPr>
        </w:r>
        <w:r>
          <w:rPr>
            <w:webHidden/>
          </w:rPr>
          <w:fldChar w:fldCharType="separate"/>
        </w:r>
        <w:r>
          <w:rPr>
            <w:webHidden/>
          </w:rPr>
          <w:t>8</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62" w:history="1">
        <w:r w:rsidRPr="00414BFD">
          <w:rPr>
            <w:rStyle w:val="Hyperlink"/>
          </w:rPr>
          <w:t>1</w:t>
        </w:r>
        <w:r>
          <w:rPr>
            <w:rFonts w:asciiTheme="minorHAnsi" w:eastAsiaTheme="minorEastAsia" w:hAnsiTheme="minorHAnsi" w:cstheme="minorBidi"/>
            <w:b w:val="0"/>
            <w:color w:val="auto"/>
            <w:kern w:val="0"/>
            <w:szCs w:val="22"/>
          </w:rPr>
          <w:tab/>
        </w:r>
        <w:r w:rsidRPr="00414BFD">
          <w:rPr>
            <w:rStyle w:val="Hyperlink"/>
          </w:rPr>
          <w:t>Introduction to NoC Coarse Grained Clock Gating</w:t>
        </w:r>
        <w:r>
          <w:rPr>
            <w:webHidden/>
          </w:rPr>
          <w:tab/>
        </w:r>
        <w:r>
          <w:rPr>
            <w:webHidden/>
          </w:rPr>
          <w:fldChar w:fldCharType="begin"/>
        </w:r>
        <w:r>
          <w:rPr>
            <w:webHidden/>
          </w:rPr>
          <w:instrText xml:space="preserve"> PAGEREF _Toc388376262 \h </w:instrText>
        </w:r>
        <w:r>
          <w:rPr>
            <w:webHidden/>
          </w:rPr>
        </w:r>
        <w:r>
          <w:rPr>
            <w:webHidden/>
          </w:rPr>
          <w:fldChar w:fldCharType="separate"/>
        </w:r>
        <w:r>
          <w:rPr>
            <w:webHidden/>
          </w:rPr>
          <w:t>9</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63" w:history="1">
        <w:r w:rsidRPr="00414BFD">
          <w:rPr>
            <w:rStyle w:val="Hyperlink"/>
          </w:rPr>
          <w:t>2</w:t>
        </w:r>
        <w:r>
          <w:rPr>
            <w:rFonts w:asciiTheme="minorHAnsi" w:eastAsiaTheme="minorEastAsia" w:hAnsiTheme="minorHAnsi" w:cstheme="minorBidi"/>
            <w:b w:val="0"/>
            <w:color w:val="auto"/>
            <w:kern w:val="0"/>
            <w:szCs w:val="22"/>
          </w:rPr>
          <w:tab/>
        </w:r>
        <w:r w:rsidRPr="00414BFD">
          <w:rPr>
            <w:rStyle w:val="Hyperlink"/>
          </w:rPr>
          <w:t>Coarse clock gating of a Router</w:t>
        </w:r>
        <w:r>
          <w:rPr>
            <w:webHidden/>
          </w:rPr>
          <w:tab/>
        </w:r>
        <w:r>
          <w:rPr>
            <w:webHidden/>
          </w:rPr>
          <w:fldChar w:fldCharType="begin"/>
        </w:r>
        <w:r>
          <w:rPr>
            <w:webHidden/>
          </w:rPr>
          <w:instrText xml:space="preserve"> PAGEREF _Toc388376263 \h </w:instrText>
        </w:r>
        <w:r>
          <w:rPr>
            <w:webHidden/>
          </w:rPr>
        </w:r>
        <w:r>
          <w:rPr>
            <w:webHidden/>
          </w:rPr>
          <w:fldChar w:fldCharType="separate"/>
        </w:r>
        <w:r>
          <w:rPr>
            <w:webHidden/>
          </w:rPr>
          <w:t>11</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64" w:history="1">
        <w:r w:rsidRPr="00414BFD">
          <w:rPr>
            <w:rStyle w:val="Hyperlink"/>
            <w:noProof/>
          </w:rPr>
          <w:t>2.1</w:t>
        </w:r>
        <w:r>
          <w:rPr>
            <w:rFonts w:asciiTheme="minorHAnsi" w:eastAsiaTheme="minorEastAsia" w:hAnsiTheme="minorHAnsi" w:cstheme="minorBidi"/>
            <w:noProof/>
            <w:color w:val="auto"/>
            <w:kern w:val="0"/>
            <w:sz w:val="22"/>
            <w:szCs w:val="22"/>
          </w:rPr>
          <w:tab/>
        </w:r>
        <w:r w:rsidRPr="00414BFD">
          <w:rPr>
            <w:rStyle w:val="Hyperlink"/>
            <w:noProof/>
          </w:rPr>
          <w:t>Coarse clock gating of a Router based on self-idle condition on a particular port</w:t>
        </w:r>
        <w:r>
          <w:rPr>
            <w:noProof/>
            <w:webHidden/>
          </w:rPr>
          <w:tab/>
        </w:r>
        <w:r>
          <w:rPr>
            <w:noProof/>
            <w:webHidden/>
          </w:rPr>
          <w:fldChar w:fldCharType="begin"/>
        </w:r>
        <w:r>
          <w:rPr>
            <w:noProof/>
            <w:webHidden/>
          </w:rPr>
          <w:instrText xml:space="preserve"> PAGEREF _Toc388376264 \h </w:instrText>
        </w:r>
        <w:r>
          <w:rPr>
            <w:noProof/>
            <w:webHidden/>
          </w:rPr>
        </w:r>
        <w:r>
          <w:rPr>
            <w:noProof/>
            <w:webHidden/>
          </w:rPr>
          <w:fldChar w:fldCharType="separate"/>
        </w:r>
        <w:r>
          <w:rPr>
            <w:noProof/>
            <w:webHidden/>
          </w:rPr>
          <w:t>12</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65" w:history="1">
        <w:r w:rsidRPr="00414BFD">
          <w:rPr>
            <w:rStyle w:val="Hyperlink"/>
            <w:noProof/>
          </w:rPr>
          <w:t>2.2</w:t>
        </w:r>
        <w:r>
          <w:rPr>
            <w:rFonts w:asciiTheme="minorHAnsi" w:eastAsiaTheme="minorEastAsia" w:hAnsiTheme="minorHAnsi" w:cstheme="minorBidi"/>
            <w:noProof/>
            <w:color w:val="auto"/>
            <w:kern w:val="0"/>
            <w:sz w:val="22"/>
            <w:szCs w:val="22"/>
          </w:rPr>
          <w:tab/>
        </w:r>
        <w:r w:rsidRPr="00414BFD">
          <w:rPr>
            <w:rStyle w:val="Hyperlink"/>
            <w:noProof/>
          </w:rPr>
          <w:t>Coarse clock gating of a Router based on busy/idle condition of neighboring element connected to a particular port</w:t>
        </w:r>
        <w:r>
          <w:rPr>
            <w:noProof/>
            <w:webHidden/>
          </w:rPr>
          <w:tab/>
        </w:r>
        <w:r>
          <w:rPr>
            <w:noProof/>
            <w:webHidden/>
          </w:rPr>
          <w:fldChar w:fldCharType="begin"/>
        </w:r>
        <w:r>
          <w:rPr>
            <w:noProof/>
            <w:webHidden/>
          </w:rPr>
          <w:instrText xml:space="preserve"> PAGEREF _Toc388376265 \h </w:instrText>
        </w:r>
        <w:r>
          <w:rPr>
            <w:noProof/>
            <w:webHidden/>
          </w:rPr>
        </w:r>
        <w:r>
          <w:rPr>
            <w:noProof/>
            <w:webHidden/>
          </w:rPr>
          <w:fldChar w:fldCharType="separate"/>
        </w:r>
        <w:r>
          <w:rPr>
            <w:noProof/>
            <w:webHidden/>
          </w:rPr>
          <w:t>12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66" w:history="1">
        <w:r w:rsidRPr="00414BFD">
          <w:rPr>
            <w:rStyle w:val="Hyperlink"/>
            <w:noProof/>
          </w:rPr>
          <w:t>2.2.1</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neighboring router with unregistered flits outputs</w:t>
        </w:r>
        <w:r>
          <w:rPr>
            <w:noProof/>
            <w:webHidden/>
          </w:rPr>
          <w:tab/>
        </w:r>
        <w:r>
          <w:rPr>
            <w:noProof/>
            <w:webHidden/>
          </w:rPr>
          <w:fldChar w:fldCharType="begin"/>
        </w:r>
        <w:r>
          <w:rPr>
            <w:noProof/>
            <w:webHidden/>
          </w:rPr>
          <w:instrText xml:space="preserve"> PAGEREF _Toc388376266 \h </w:instrText>
        </w:r>
        <w:r>
          <w:rPr>
            <w:noProof/>
            <w:webHidden/>
          </w:rPr>
        </w:r>
        <w:r>
          <w:rPr>
            <w:noProof/>
            <w:webHidden/>
          </w:rPr>
          <w:fldChar w:fldCharType="separate"/>
        </w:r>
        <w:r>
          <w:rPr>
            <w:noProof/>
            <w:webHidden/>
          </w:rPr>
          <w:t>12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67" w:history="1">
        <w:r w:rsidRPr="00414BFD">
          <w:rPr>
            <w:rStyle w:val="Hyperlink"/>
            <w:noProof/>
          </w:rPr>
          <w:t>2.2.2</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neighboring router with registered flits outputs</w:t>
        </w:r>
        <w:r>
          <w:rPr>
            <w:noProof/>
            <w:webHidden/>
          </w:rPr>
          <w:tab/>
        </w:r>
        <w:r>
          <w:rPr>
            <w:noProof/>
            <w:webHidden/>
          </w:rPr>
          <w:fldChar w:fldCharType="begin"/>
        </w:r>
        <w:r>
          <w:rPr>
            <w:noProof/>
            <w:webHidden/>
          </w:rPr>
          <w:instrText xml:space="preserve"> PAGEREF _Toc388376267 \h </w:instrText>
        </w:r>
        <w:r>
          <w:rPr>
            <w:noProof/>
            <w:webHidden/>
          </w:rPr>
        </w:r>
        <w:r>
          <w:rPr>
            <w:noProof/>
            <w:webHidden/>
          </w:rPr>
          <w:fldChar w:fldCharType="separate"/>
        </w:r>
        <w:r>
          <w:rPr>
            <w:noProof/>
            <w:webHidden/>
          </w:rPr>
          <w:t>15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68" w:history="1">
        <w:r w:rsidRPr="00414BFD">
          <w:rPr>
            <w:rStyle w:val="Hyperlink"/>
            <w:noProof/>
          </w:rPr>
          <w:t>2.2.3</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neighboring router with unregistered flits outputs, followed by pipeline stages</w:t>
        </w:r>
        <w:r>
          <w:rPr>
            <w:noProof/>
            <w:webHidden/>
          </w:rPr>
          <w:tab/>
        </w:r>
        <w:r>
          <w:rPr>
            <w:noProof/>
            <w:webHidden/>
          </w:rPr>
          <w:fldChar w:fldCharType="begin"/>
        </w:r>
        <w:r>
          <w:rPr>
            <w:noProof/>
            <w:webHidden/>
          </w:rPr>
          <w:instrText xml:space="preserve"> PAGEREF _Toc388376268 \h </w:instrText>
        </w:r>
        <w:r>
          <w:rPr>
            <w:noProof/>
            <w:webHidden/>
          </w:rPr>
        </w:r>
        <w:r>
          <w:rPr>
            <w:noProof/>
            <w:webHidden/>
          </w:rPr>
          <w:fldChar w:fldCharType="separate"/>
        </w:r>
        <w:r>
          <w:rPr>
            <w:noProof/>
            <w:webHidden/>
          </w:rPr>
          <w:t>18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69" w:history="1">
        <w:r w:rsidRPr="00414BFD">
          <w:rPr>
            <w:rStyle w:val="Hyperlink"/>
            <w:noProof/>
          </w:rPr>
          <w:t>2.2.4</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neighboring router with unregistered outputs for flits, followed by pipeline stages</w:t>
        </w:r>
        <w:r>
          <w:rPr>
            <w:noProof/>
            <w:webHidden/>
          </w:rPr>
          <w:tab/>
        </w:r>
        <w:r>
          <w:rPr>
            <w:noProof/>
            <w:webHidden/>
          </w:rPr>
          <w:fldChar w:fldCharType="begin"/>
        </w:r>
        <w:r>
          <w:rPr>
            <w:noProof/>
            <w:webHidden/>
          </w:rPr>
          <w:instrText xml:space="preserve"> PAGEREF _Toc388376269 \h </w:instrText>
        </w:r>
        <w:r>
          <w:rPr>
            <w:noProof/>
            <w:webHidden/>
          </w:rPr>
        </w:r>
        <w:r>
          <w:rPr>
            <w:noProof/>
            <w:webHidden/>
          </w:rPr>
          <w:fldChar w:fldCharType="separate"/>
        </w:r>
        <w:r>
          <w:rPr>
            <w:noProof/>
            <w:webHidden/>
          </w:rPr>
          <w:t>18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0" w:history="1">
        <w:r w:rsidRPr="00414BFD">
          <w:rPr>
            <w:rStyle w:val="Hyperlink"/>
            <w:noProof/>
          </w:rPr>
          <w:t>2.2.5</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Streaming Bridge with unregistered outputs</w:t>
        </w:r>
        <w:r>
          <w:rPr>
            <w:noProof/>
            <w:webHidden/>
          </w:rPr>
          <w:tab/>
        </w:r>
        <w:r>
          <w:rPr>
            <w:noProof/>
            <w:webHidden/>
          </w:rPr>
          <w:fldChar w:fldCharType="begin"/>
        </w:r>
        <w:r>
          <w:rPr>
            <w:noProof/>
            <w:webHidden/>
          </w:rPr>
          <w:instrText xml:space="preserve"> PAGEREF _Toc388376270 \h </w:instrText>
        </w:r>
        <w:r>
          <w:rPr>
            <w:noProof/>
            <w:webHidden/>
          </w:rPr>
        </w:r>
        <w:r>
          <w:rPr>
            <w:noProof/>
            <w:webHidden/>
          </w:rPr>
          <w:fldChar w:fldCharType="separate"/>
        </w:r>
        <w:r>
          <w:rPr>
            <w:noProof/>
            <w:webHidden/>
          </w:rPr>
          <w:t>18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1" w:history="1">
        <w:r w:rsidRPr="00414BFD">
          <w:rPr>
            <w:rStyle w:val="Hyperlink"/>
            <w:noProof/>
          </w:rPr>
          <w:t>2.2.6</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Streaming Bridge with registered flits outputs</w:t>
        </w:r>
        <w:r>
          <w:rPr>
            <w:noProof/>
            <w:webHidden/>
          </w:rPr>
          <w:tab/>
        </w:r>
        <w:r>
          <w:rPr>
            <w:noProof/>
            <w:webHidden/>
          </w:rPr>
          <w:fldChar w:fldCharType="begin"/>
        </w:r>
        <w:r>
          <w:rPr>
            <w:noProof/>
            <w:webHidden/>
          </w:rPr>
          <w:instrText xml:space="preserve"> PAGEREF _Toc388376271 \h </w:instrText>
        </w:r>
        <w:r>
          <w:rPr>
            <w:noProof/>
            <w:webHidden/>
          </w:rPr>
        </w:r>
        <w:r>
          <w:rPr>
            <w:noProof/>
            <w:webHidden/>
          </w:rPr>
          <w:fldChar w:fldCharType="separate"/>
        </w:r>
        <w:r>
          <w:rPr>
            <w:noProof/>
            <w:webHidden/>
          </w:rPr>
          <w:t>20</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2" w:history="1">
        <w:r w:rsidRPr="00414BFD">
          <w:rPr>
            <w:rStyle w:val="Hyperlink"/>
            <w:noProof/>
          </w:rPr>
          <w:t>2.2.7</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Streaming Bridge with unregistered flits outputs, followed by pipeline stages</w:t>
        </w:r>
        <w:r>
          <w:rPr>
            <w:noProof/>
            <w:webHidden/>
          </w:rPr>
          <w:tab/>
        </w:r>
        <w:r>
          <w:rPr>
            <w:noProof/>
            <w:webHidden/>
          </w:rPr>
          <w:fldChar w:fldCharType="begin"/>
        </w:r>
        <w:r>
          <w:rPr>
            <w:noProof/>
            <w:webHidden/>
          </w:rPr>
          <w:instrText xml:space="preserve"> PAGEREF _Toc388376272 \h </w:instrText>
        </w:r>
        <w:r>
          <w:rPr>
            <w:noProof/>
            <w:webHidden/>
          </w:rPr>
        </w:r>
        <w:r>
          <w:rPr>
            <w:noProof/>
            <w:webHidden/>
          </w:rPr>
          <w:fldChar w:fldCharType="separate"/>
        </w:r>
        <w:r>
          <w:rPr>
            <w:noProof/>
            <w:webHidden/>
          </w:rPr>
          <w:t>20</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3" w:history="1">
        <w:r w:rsidRPr="00414BFD">
          <w:rPr>
            <w:rStyle w:val="Hyperlink"/>
            <w:noProof/>
          </w:rPr>
          <w:t>2.2.8</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Streaming Bridge with registered flits outputs, followed by pipeline stages</w:t>
        </w:r>
        <w:r>
          <w:rPr>
            <w:noProof/>
            <w:webHidden/>
          </w:rPr>
          <w:tab/>
        </w:r>
        <w:r>
          <w:rPr>
            <w:noProof/>
            <w:webHidden/>
          </w:rPr>
          <w:fldChar w:fldCharType="begin"/>
        </w:r>
        <w:r>
          <w:rPr>
            <w:noProof/>
            <w:webHidden/>
          </w:rPr>
          <w:instrText xml:space="preserve"> PAGEREF _Toc388376273 \h </w:instrText>
        </w:r>
        <w:r>
          <w:rPr>
            <w:noProof/>
            <w:webHidden/>
          </w:rPr>
        </w:r>
        <w:r>
          <w:rPr>
            <w:noProof/>
            <w:webHidden/>
          </w:rPr>
          <w:fldChar w:fldCharType="separate"/>
        </w:r>
        <w:r>
          <w:rPr>
            <w:noProof/>
            <w:webHidden/>
          </w:rPr>
          <w:t>21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4" w:history="1">
        <w:r w:rsidRPr="00414BFD">
          <w:rPr>
            <w:rStyle w:val="Hyperlink"/>
            <w:noProof/>
          </w:rPr>
          <w:t>2.2.9</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AXI Master Bridge with unregistered flits outputs</w:t>
        </w:r>
        <w:r>
          <w:rPr>
            <w:noProof/>
            <w:webHidden/>
          </w:rPr>
          <w:tab/>
        </w:r>
        <w:r>
          <w:rPr>
            <w:noProof/>
            <w:webHidden/>
          </w:rPr>
          <w:fldChar w:fldCharType="begin"/>
        </w:r>
        <w:r>
          <w:rPr>
            <w:noProof/>
            <w:webHidden/>
          </w:rPr>
          <w:instrText xml:space="preserve"> PAGEREF _Toc388376274 \h </w:instrText>
        </w:r>
        <w:r>
          <w:rPr>
            <w:noProof/>
            <w:webHidden/>
          </w:rPr>
        </w:r>
        <w:r>
          <w:rPr>
            <w:noProof/>
            <w:webHidden/>
          </w:rPr>
          <w:fldChar w:fldCharType="separate"/>
        </w:r>
        <w:r>
          <w:rPr>
            <w:noProof/>
            <w:webHidden/>
          </w:rPr>
          <w:t>21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5" w:history="1">
        <w:r w:rsidRPr="00414BFD">
          <w:rPr>
            <w:rStyle w:val="Hyperlink"/>
            <w:noProof/>
          </w:rPr>
          <w:t>2.2.10</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AXI Master Bridge with registered flits outputs</w:t>
        </w:r>
        <w:r>
          <w:rPr>
            <w:noProof/>
            <w:webHidden/>
          </w:rPr>
          <w:tab/>
        </w:r>
        <w:r>
          <w:rPr>
            <w:noProof/>
            <w:webHidden/>
          </w:rPr>
          <w:fldChar w:fldCharType="begin"/>
        </w:r>
        <w:r>
          <w:rPr>
            <w:noProof/>
            <w:webHidden/>
          </w:rPr>
          <w:instrText xml:space="preserve"> PAGEREF _Toc388376275 \h </w:instrText>
        </w:r>
        <w:r>
          <w:rPr>
            <w:noProof/>
            <w:webHidden/>
          </w:rPr>
        </w:r>
        <w:r>
          <w:rPr>
            <w:noProof/>
            <w:webHidden/>
          </w:rPr>
          <w:fldChar w:fldCharType="separate"/>
        </w:r>
        <w:r>
          <w:rPr>
            <w:noProof/>
            <w:webHidden/>
          </w:rPr>
          <w:t>22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6" w:history="1">
        <w:r w:rsidRPr="00414BFD">
          <w:rPr>
            <w:rStyle w:val="Hyperlink"/>
            <w:noProof/>
          </w:rPr>
          <w:t>2.2.11</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AXI Master Bridge with unregistered flits outputs, followed by pipeline stages</w:t>
        </w:r>
        <w:r>
          <w:rPr>
            <w:noProof/>
            <w:webHidden/>
          </w:rPr>
          <w:tab/>
        </w:r>
        <w:r>
          <w:rPr>
            <w:noProof/>
            <w:webHidden/>
          </w:rPr>
          <w:fldChar w:fldCharType="begin"/>
        </w:r>
        <w:r>
          <w:rPr>
            <w:noProof/>
            <w:webHidden/>
          </w:rPr>
          <w:instrText xml:space="preserve"> PAGEREF _Toc388376276 \h </w:instrText>
        </w:r>
        <w:r>
          <w:rPr>
            <w:noProof/>
            <w:webHidden/>
          </w:rPr>
        </w:r>
        <w:r>
          <w:rPr>
            <w:noProof/>
            <w:webHidden/>
          </w:rPr>
          <w:fldChar w:fldCharType="separate"/>
        </w:r>
        <w:r>
          <w:rPr>
            <w:noProof/>
            <w:webHidden/>
          </w:rPr>
          <w:t>22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7" w:history="1">
        <w:r w:rsidRPr="00414BFD">
          <w:rPr>
            <w:rStyle w:val="Hyperlink"/>
            <w:noProof/>
          </w:rPr>
          <w:t>2.2.12</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AXI Master Bridge with registered flits outputs, followed by pipeline stages</w:t>
        </w:r>
        <w:r>
          <w:rPr>
            <w:noProof/>
            <w:webHidden/>
          </w:rPr>
          <w:tab/>
        </w:r>
        <w:r>
          <w:rPr>
            <w:noProof/>
            <w:webHidden/>
          </w:rPr>
          <w:fldChar w:fldCharType="begin"/>
        </w:r>
        <w:r>
          <w:rPr>
            <w:noProof/>
            <w:webHidden/>
          </w:rPr>
          <w:instrText xml:space="preserve"> PAGEREF _Toc388376277 \h </w:instrText>
        </w:r>
        <w:r>
          <w:rPr>
            <w:noProof/>
            <w:webHidden/>
          </w:rPr>
        </w:r>
        <w:r>
          <w:rPr>
            <w:noProof/>
            <w:webHidden/>
          </w:rPr>
          <w:fldChar w:fldCharType="separate"/>
        </w:r>
        <w:r>
          <w:rPr>
            <w:noProof/>
            <w:webHidden/>
          </w:rPr>
          <w:t>23</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8" w:history="1">
        <w:r w:rsidRPr="00414BFD">
          <w:rPr>
            <w:rStyle w:val="Hyperlink"/>
            <w:noProof/>
          </w:rPr>
          <w:t>2.2.13</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attached AXI Slave Bridge with un-registered flits outputs</w:t>
        </w:r>
        <w:r>
          <w:rPr>
            <w:noProof/>
            <w:webHidden/>
          </w:rPr>
          <w:tab/>
        </w:r>
        <w:r>
          <w:rPr>
            <w:noProof/>
            <w:webHidden/>
          </w:rPr>
          <w:fldChar w:fldCharType="begin"/>
        </w:r>
        <w:r>
          <w:rPr>
            <w:noProof/>
            <w:webHidden/>
          </w:rPr>
          <w:instrText xml:space="preserve"> PAGEREF _Toc388376278 \h </w:instrText>
        </w:r>
        <w:r>
          <w:rPr>
            <w:noProof/>
            <w:webHidden/>
          </w:rPr>
        </w:r>
        <w:r>
          <w:rPr>
            <w:noProof/>
            <w:webHidden/>
          </w:rPr>
          <w:fldChar w:fldCharType="separate"/>
        </w:r>
        <w:r>
          <w:rPr>
            <w:noProof/>
            <w:webHidden/>
          </w:rPr>
          <w:t>23</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79" w:history="1">
        <w:r w:rsidRPr="00414BFD">
          <w:rPr>
            <w:rStyle w:val="Hyperlink"/>
            <w:noProof/>
          </w:rPr>
          <w:t>2.2.14</w:t>
        </w:r>
        <w:r>
          <w:rPr>
            <w:rFonts w:asciiTheme="minorHAnsi" w:eastAsiaTheme="minorEastAsia" w:hAnsiTheme="minorHAnsi" w:cstheme="minorBidi"/>
            <w:iCs w:val="0"/>
            <w:noProof/>
            <w:color w:val="auto"/>
            <w:kern w:val="0"/>
            <w:sz w:val="22"/>
            <w:szCs w:val="22"/>
          </w:rPr>
          <w:tab/>
        </w:r>
        <w:r w:rsidRPr="00414BFD">
          <w:rPr>
            <w:rStyle w:val="Hyperlink"/>
            <w:noProof/>
          </w:rPr>
          <w:t>Interface busy signal from RegBus Slave</w:t>
        </w:r>
        <w:r>
          <w:rPr>
            <w:noProof/>
            <w:webHidden/>
          </w:rPr>
          <w:tab/>
        </w:r>
        <w:r>
          <w:rPr>
            <w:noProof/>
            <w:webHidden/>
          </w:rPr>
          <w:fldChar w:fldCharType="begin"/>
        </w:r>
        <w:r>
          <w:rPr>
            <w:noProof/>
            <w:webHidden/>
          </w:rPr>
          <w:instrText xml:space="preserve"> PAGEREF _Toc388376279 \h </w:instrText>
        </w:r>
        <w:r>
          <w:rPr>
            <w:noProof/>
            <w:webHidden/>
          </w:rPr>
        </w:r>
        <w:r>
          <w:rPr>
            <w:noProof/>
            <w:webHidden/>
          </w:rPr>
          <w:fldChar w:fldCharType="separate"/>
        </w:r>
        <w:r>
          <w:rPr>
            <w:noProof/>
            <w:webHidden/>
          </w:rPr>
          <w:t>23</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80" w:history="1">
        <w:r w:rsidRPr="00414BFD">
          <w:rPr>
            <w:rStyle w:val="Hyperlink"/>
          </w:rPr>
          <w:t>3</w:t>
        </w:r>
        <w:r>
          <w:rPr>
            <w:rFonts w:asciiTheme="minorHAnsi" w:eastAsiaTheme="minorEastAsia" w:hAnsiTheme="minorHAnsi" w:cstheme="minorBidi"/>
            <w:b w:val="0"/>
            <w:color w:val="auto"/>
            <w:kern w:val="0"/>
            <w:szCs w:val="22"/>
          </w:rPr>
          <w:tab/>
        </w:r>
        <w:r w:rsidRPr="00414BFD">
          <w:rPr>
            <w:rStyle w:val="Hyperlink"/>
          </w:rPr>
          <w:t>Coarse clock gating of Streaming Bridge</w:t>
        </w:r>
        <w:r>
          <w:rPr>
            <w:webHidden/>
          </w:rPr>
          <w:tab/>
        </w:r>
        <w:r>
          <w:rPr>
            <w:webHidden/>
          </w:rPr>
          <w:fldChar w:fldCharType="begin"/>
        </w:r>
        <w:r>
          <w:rPr>
            <w:webHidden/>
          </w:rPr>
          <w:instrText xml:space="preserve"> PAGEREF _Toc388376280 \h </w:instrText>
        </w:r>
        <w:r>
          <w:rPr>
            <w:webHidden/>
          </w:rPr>
        </w:r>
        <w:r>
          <w:rPr>
            <w:webHidden/>
          </w:rPr>
          <w:fldChar w:fldCharType="separate"/>
        </w:r>
        <w:r>
          <w:rPr>
            <w:webHidden/>
          </w:rPr>
          <w:t>25</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81" w:history="1">
        <w:r w:rsidRPr="00414BFD">
          <w:rPr>
            <w:rStyle w:val="Hyperlink"/>
            <w:noProof/>
          </w:rPr>
          <w:t>3.1</w:t>
        </w:r>
        <w:r>
          <w:rPr>
            <w:rFonts w:asciiTheme="minorHAnsi" w:eastAsiaTheme="minorEastAsia" w:hAnsiTheme="minorHAnsi" w:cstheme="minorBidi"/>
            <w:noProof/>
            <w:color w:val="auto"/>
            <w:kern w:val="0"/>
            <w:sz w:val="22"/>
            <w:szCs w:val="22"/>
          </w:rPr>
          <w:tab/>
        </w:r>
        <w:r w:rsidRPr="00414BFD">
          <w:rPr>
            <w:rStyle w:val="Hyperlink"/>
            <w:noProof/>
          </w:rPr>
          <w:t>Transmit Block clock gating</w:t>
        </w:r>
        <w:r>
          <w:rPr>
            <w:noProof/>
            <w:webHidden/>
          </w:rPr>
          <w:tab/>
        </w:r>
        <w:r>
          <w:rPr>
            <w:noProof/>
            <w:webHidden/>
          </w:rPr>
          <w:fldChar w:fldCharType="begin"/>
        </w:r>
        <w:r>
          <w:rPr>
            <w:noProof/>
            <w:webHidden/>
          </w:rPr>
          <w:instrText xml:space="preserve"> PAGEREF _Toc388376281 \h </w:instrText>
        </w:r>
        <w:r>
          <w:rPr>
            <w:noProof/>
            <w:webHidden/>
          </w:rPr>
        </w:r>
        <w:r>
          <w:rPr>
            <w:noProof/>
            <w:webHidden/>
          </w:rPr>
          <w:fldChar w:fldCharType="separate"/>
        </w:r>
        <w:r>
          <w:rPr>
            <w:noProof/>
            <w:webHidden/>
          </w:rPr>
          <w:t>25</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82" w:history="1">
        <w:r w:rsidRPr="00414BFD">
          <w:rPr>
            <w:rStyle w:val="Hyperlink"/>
            <w:noProof/>
          </w:rPr>
          <w:t>3.2</w:t>
        </w:r>
        <w:r>
          <w:rPr>
            <w:rFonts w:asciiTheme="minorHAnsi" w:eastAsiaTheme="minorEastAsia" w:hAnsiTheme="minorHAnsi" w:cstheme="minorBidi"/>
            <w:noProof/>
            <w:color w:val="auto"/>
            <w:kern w:val="0"/>
            <w:sz w:val="22"/>
            <w:szCs w:val="22"/>
          </w:rPr>
          <w:tab/>
        </w:r>
        <w:r w:rsidRPr="00414BFD">
          <w:rPr>
            <w:rStyle w:val="Hyperlink"/>
            <w:noProof/>
          </w:rPr>
          <w:t>Receive Block clock gating</w:t>
        </w:r>
        <w:r>
          <w:rPr>
            <w:noProof/>
            <w:webHidden/>
          </w:rPr>
          <w:tab/>
        </w:r>
        <w:r>
          <w:rPr>
            <w:noProof/>
            <w:webHidden/>
          </w:rPr>
          <w:fldChar w:fldCharType="begin"/>
        </w:r>
        <w:r>
          <w:rPr>
            <w:noProof/>
            <w:webHidden/>
          </w:rPr>
          <w:instrText xml:space="preserve"> PAGEREF _Toc388376282 \h </w:instrText>
        </w:r>
        <w:r>
          <w:rPr>
            <w:noProof/>
            <w:webHidden/>
          </w:rPr>
        </w:r>
        <w:r>
          <w:rPr>
            <w:noProof/>
            <w:webHidden/>
          </w:rPr>
          <w:fldChar w:fldCharType="separate"/>
        </w:r>
        <w:r>
          <w:rPr>
            <w:noProof/>
            <w:webHidden/>
          </w:rPr>
          <w:t>26</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83" w:history="1">
        <w:r w:rsidRPr="00414BFD">
          <w:rPr>
            <w:rStyle w:val="Hyperlink"/>
          </w:rPr>
          <w:t>4</w:t>
        </w:r>
        <w:r>
          <w:rPr>
            <w:rFonts w:asciiTheme="minorHAnsi" w:eastAsiaTheme="minorEastAsia" w:hAnsiTheme="minorHAnsi" w:cstheme="minorBidi"/>
            <w:b w:val="0"/>
            <w:color w:val="auto"/>
            <w:kern w:val="0"/>
            <w:szCs w:val="22"/>
          </w:rPr>
          <w:tab/>
        </w:r>
        <w:r w:rsidRPr="00414BFD">
          <w:rPr>
            <w:rStyle w:val="Hyperlink"/>
          </w:rPr>
          <w:t>Coarse clock gating of AXI Master Bridge</w:t>
        </w:r>
        <w:r>
          <w:rPr>
            <w:webHidden/>
          </w:rPr>
          <w:tab/>
        </w:r>
        <w:r>
          <w:rPr>
            <w:webHidden/>
          </w:rPr>
          <w:fldChar w:fldCharType="begin"/>
        </w:r>
        <w:r>
          <w:rPr>
            <w:webHidden/>
          </w:rPr>
          <w:instrText xml:space="preserve"> PAGEREF _Toc388376283 \h </w:instrText>
        </w:r>
        <w:r>
          <w:rPr>
            <w:webHidden/>
          </w:rPr>
        </w:r>
        <w:r>
          <w:rPr>
            <w:webHidden/>
          </w:rPr>
          <w:fldChar w:fldCharType="separate"/>
        </w:r>
        <w:r>
          <w:rPr>
            <w:webHidden/>
          </w:rPr>
          <w:t>27</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84" w:history="1">
        <w:r w:rsidRPr="00414BFD">
          <w:rPr>
            <w:rStyle w:val="Hyperlink"/>
            <w:noProof/>
          </w:rPr>
          <w:t>4.1</w:t>
        </w:r>
        <w:r>
          <w:rPr>
            <w:rFonts w:asciiTheme="minorHAnsi" w:eastAsiaTheme="minorEastAsia" w:hAnsiTheme="minorHAnsi" w:cstheme="minorBidi"/>
            <w:noProof/>
            <w:color w:val="auto"/>
            <w:kern w:val="0"/>
            <w:sz w:val="22"/>
            <w:szCs w:val="22"/>
          </w:rPr>
          <w:tab/>
        </w:r>
        <w:r w:rsidRPr="00414BFD">
          <w:rPr>
            <w:rStyle w:val="Hyperlink"/>
            <w:noProof/>
          </w:rPr>
          <w:t>Transmit Block Clock Gating: AR and AW channels</w:t>
        </w:r>
        <w:r>
          <w:rPr>
            <w:noProof/>
            <w:webHidden/>
          </w:rPr>
          <w:tab/>
        </w:r>
        <w:r>
          <w:rPr>
            <w:noProof/>
            <w:webHidden/>
          </w:rPr>
          <w:fldChar w:fldCharType="begin"/>
        </w:r>
        <w:r>
          <w:rPr>
            <w:noProof/>
            <w:webHidden/>
          </w:rPr>
          <w:instrText xml:space="preserve"> PAGEREF _Toc388376284 \h </w:instrText>
        </w:r>
        <w:r>
          <w:rPr>
            <w:noProof/>
            <w:webHidden/>
          </w:rPr>
        </w:r>
        <w:r>
          <w:rPr>
            <w:noProof/>
            <w:webHidden/>
          </w:rPr>
          <w:fldChar w:fldCharType="separate"/>
        </w:r>
        <w:r>
          <w:rPr>
            <w:noProof/>
            <w:webHidden/>
          </w:rPr>
          <w:t>27</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85" w:history="1">
        <w:r w:rsidRPr="00414BFD">
          <w:rPr>
            <w:rStyle w:val="Hyperlink"/>
            <w:noProof/>
          </w:rPr>
          <w:t>4.2</w:t>
        </w:r>
        <w:r>
          <w:rPr>
            <w:rFonts w:asciiTheme="minorHAnsi" w:eastAsiaTheme="minorEastAsia" w:hAnsiTheme="minorHAnsi" w:cstheme="minorBidi"/>
            <w:noProof/>
            <w:color w:val="auto"/>
            <w:kern w:val="0"/>
            <w:sz w:val="22"/>
            <w:szCs w:val="22"/>
          </w:rPr>
          <w:tab/>
        </w:r>
        <w:r w:rsidRPr="00414BFD">
          <w:rPr>
            <w:rStyle w:val="Hyperlink"/>
            <w:noProof/>
          </w:rPr>
          <w:t>Receive Block Clock Gating</w:t>
        </w:r>
        <w:r>
          <w:rPr>
            <w:noProof/>
            <w:webHidden/>
          </w:rPr>
          <w:tab/>
        </w:r>
        <w:r>
          <w:rPr>
            <w:noProof/>
            <w:webHidden/>
          </w:rPr>
          <w:fldChar w:fldCharType="begin"/>
        </w:r>
        <w:r>
          <w:rPr>
            <w:noProof/>
            <w:webHidden/>
          </w:rPr>
          <w:instrText xml:space="preserve"> PAGEREF _Toc388376285 \h </w:instrText>
        </w:r>
        <w:r>
          <w:rPr>
            <w:noProof/>
            <w:webHidden/>
          </w:rPr>
        </w:r>
        <w:r>
          <w:rPr>
            <w:noProof/>
            <w:webHidden/>
          </w:rPr>
          <w:fldChar w:fldCharType="separate"/>
        </w:r>
        <w:r>
          <w:rPr>
            <w:noProof/>
            <w:webHidden/>
          </w:rPr>
          <w:t>27</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86" w:history="1">
        <w:r w:rsidRPr="00414BFD">
          <w:rPr>
            <w:rStyle w:val="Hyperlink"/>
            <w:noProof/>
          </w:rPr>
          <w:t>4.2.1</w:t>
        </w:r>
        <w:r>
          <w:rPr>
            <w:rFonts w:asciiTheme="minorHAnsi" w:eastAsiaTheme="minorEastAsia" w:hAnsiTheme="minorHAnsi" w:cstheme="minorBidi"/>
            <w:iCs w:val="0"/>
            <w:noProof/>
            <w:color w:val="auto"/>
            <w:kern w:val="0"/>
            <w:sz w:val="22"/>
            <w:szCs w:val="22"/>
          </w:rPr>
          <w:tab/>
        </w:r>
        <w:r w:rsidRPr="00414BFD">
          <w:rPr>
            <w:rStyle w:val="Hyperlink"/>
            <w:noProof/>
          </w:rPr>
          <w:t>Noc Rx VC Fifos</w:t>
        </w:r>
        <w:r>
          <w:rPr>
            <w:noProof/>
            <w:webHidden/>
          </w:rPr>
          <w:tab/>
        </w:r>
        <w:r>
          <w:rPr>
            <w:noProof/>
            <w:webHidden/>
          </w:rPr>
          <w:fldChar w:fldCharType="begin"/>
        </w:r>
        <w:r>
          <w:rPr>
            <w:noProof/>
            <w:webHidden/>
          </w:rPr>
          <w:instrText xml:space="preserve"> PAGEREF _Toc388376286 \h </w:instrText>
        </w:r>
        <w:r>
          <w:rPr>
            <w:noProof/>
            <w:webHidden/>
          </w:rPr>
        </w:r>
        <w:r>
          <w:rPr>
            <w:noProof/>
            <w:webHidden/>
          </w:rPr>
          <w:fldChar w:fldCharType="separate"/>
        </w:r>
        <w:r>
          <w:rPr>
            <w:noProof/>
            <w:webHidden/>
          </w:rPr>
          <w:t>27</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87" w:history="1">
        <w:r w:rsidRPr="00414BFD">
          <w:rPr>
            <w:rStyle w:val="Hyperlink"/>
            <w:noProof/>
          </w:rPr>
          <w:t>4.2.2</w:t>
        </w:r>
        <w:r>
          <w:rPr>
            <w:rFonts w:asciiTheme="minorHAnsi" w:eastAsiaTheme="minorEastAsia" w:hAnsiTheme="minorHAnsi" w:cstheme="minorBidi"/>
            <w:iCs w:val="0"/>
            <w:noProof/>
            <w:color w:val="auto"/>
            <w:kern w:val="0"/>
            <w:sz w:val="22"/>
            <w:szCs w:val="22"/>
          </w:rPr>
          <w:tab/>
        </w:r>
        <w:r w:rsidRPr="00414BFD">
          <w:rPr>
            <w:rStyle w:val="Hyperlink"/>
            <w:noProof/>
          </w:rPr>
          <w:t>R and B channels</w:t>
        </w:r>
        <w:r>
          <w:rPr>
            <w:noProof/>
            <w:webHidden/>
          </w:rPr>
          <w:tab/>
        </w:r>
        <w:r>
          <w:rPr>
            <w:noProof/>
            <w:webHidden/>
          </w:rPr>
          <w:fldChar w:fldCharType="begin"/>
        </w:r>
        <w:r>
          <w:rPr>
            <w:noProof/>
            <w:webHidden/>
          </w:rPr>
          <w:instrText xml:space="preserve"> PAGEREF _Toc388376287 \h </w:instrText>
        </w:r>
        <w:r>
          <w:rPr>
            <w:noProof/>
            <w:webHidden/>
          </w:rPr>
        </w:r>
        <w:r>
          <w:rPr>
            <w:noProof/>
            <w:webHidden/>
          </w:rPr>
          <w:fldChar w:fldCharType="separate"/>
        </w:r>
        <w:r>
          <w:rPr>
            <w:noProof/>
            <w:webHidden/>
          </w:rPr>
          <w:t>27</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88" w:history="1">
        <w:r w:rsidRPr="00414BFD">
          <w:rPr>
            <w:rStyle w:val="Hyperlink"/>
          </w:rPr>
          <w:t>5</w:t>
        </w:r>
        <w:r>
          <w:rPr>
            <w:rFonts w:asciiTheme="minorHAnsi" w:eastAsiaTheme="minorEastAsia" w:hAnsiTheme="minorHAnsi" w:cstheme="minorBidi"/>
            <w:b w:val="0"/>
            <w:color w:val="auto"/>
            <w:kern w:val="0"/>
            <w:szCs w:val="22"/>
          </w:rPr>
          <w:tab/>
        </w:r>
        <w:r w:rsidRPr="00414BFD">
          <w:rPr>
            <w:rStyle w:val="Hyperlink"/>
          </w:rPr>
          <w:t>Coarse clock gating of AXI Slave Bridge</w:t>
        </w:r>
        <w:r>
          <w:rPr>
            <w:webHidden/>
          </w:rPr>
          <w:tab/>
        </w:r>
        <w:r>
          <w:rPr>
            <w:webHidden/>
          </w:rPr>
          <w:fldChar w:fldCharType="begin"/>
        </w:r>
        <w:r>
          <w:rPr>
            <w:webHidden/>
          </w:rPr>
          <w:instrText xml:space="preserve"> PAGEREF _Toc388376288 \h </w:instrText>
        </w:r>
        <w:r>
          <w:rPr>
            <w:webHidden/>
          </w:rPr>
        </w:r>
        <w:r>
          <w:rPr>
            <w:webHidden/>
          </w:rPr>
          <w:fldChar w:fldCharType="separate"/>
        </w:r>
        <w:r>
          <w:rPr>
            <w:webHidden/>
          </w:rPr>
          <w:t>29</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89" w:history="1">
        <w:r w:rsidRPr="00414BFD">
          <w:rPr>
            <w:rStyle w:val="Hyperlink"/>
            <w:noProof/>
          </w:rPr>
          <w:t>5.1</w:t>
        </w:r>
        <w:r>
          <w:rPr>
            <w:rFonts w:asciiTheme="minorHAnsi" w:eastAsiaTheme="minorEastAsia" w:hAnsiTheme="minorHAnsi" w:cstheme="minorBidi"/>
            <w:noProof/>
            <w:color w:val="auto"/>
            <w:kern w:val="0"/>
            <w:sz w:val="22"/>
            <w:szCs w:val="22"/>
          </w:rPr>
          <w:tab/>
        </w:r>
        <w:r w:rsidRPr="00414BFD">
          <w:rPr>
            <w:rStyle w:val="Hyperlink"/>
            <w:noProof/>
          </w:rPr>
          <w:t>Transmit Block Clock Gating: R and B channels</w:t>
        </w:r>
        <w:r>
          <w:rPr>
            <w:noProof/>
            <w:webHidden/>
          </w:rPr>
          <w:tab/>
        </w:r>
        <w:r>
          <w:rPr>
            <w:noProof/>
            <w:webHidden/>
          </w:rPr>
          <w:fldChar w:fldCharType="begin"/>
        </w:r>
        <w:r>
          <w:rPr>
            <w:noProof/>
            <w:webHidden/>
          </w:rPr>
          <w:instrText xml:space="preserve"> PAGEREF _Toc388376289 \h </w:instrText>
        </w:r>
        <w:r>
          <w:rPr>
            <w:noProof/>
            <w:webHidden/>
          </w:rPr>
        </w:r>
        <w:r>
          <w:rPr>
            <w:noProof/>
            <w:webHidden/>
          </w:rPr>
          <w:fldChar w:fldCharType="separate"/>
        </w:r>
        <w:r>
          <w:rPr>
            <w:noProof/>
            <w:webHidden/>
          </w:rPr>
          <w:t>29</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90" w:history="1">
        <w:r w:rsidRPr="00414BFD">
          <w:rPr>
            <w:rStyle w:val="Hyperlink"/>
            <w:noProof/>
          </w:rPr>
          <w:t>5.2</w:t>
        </w:r>
        <w:r>
          <w:rPr>
            <w:rFonts w:asciiTheme="minorHAnsi" w:eastAsiaTheme="minorEastAsia" w:hAnsiTheme="minorHAnsi" w:cstheme="minorBidi"/>
            <w:noProof/>
            <w:color w:val="auto"/>
            <w:kern w:val="0"/>
            <w:sz w:val="22"/>
            <w:szCs w:val="22"/>
          </w:rPr>
          <w:tab/>
        </w:r>
        <w:r w:rsidRPr="00414BFD">
          <w:rPr>
            <w:rStyle w:val="Hyperlink"/>
            <w:noProof/>
          </w:rPr>
          <w:t>Receive Block Clock Gating</w:t>
        </w:r>
        <w:r>
          <w:rPr>
            <w:noProof/>
            <w:webHidden/>
          </w:rPr>
          <w:tab/>
        </w:r>
        <w:r>
          <w:rPr>
            <w:noProof/>
            <w:webHidden/>
          </w:rPr>
          <w:fldChar w:fldCharType="begin"/>
        </w:r>
        <w:r>
          <w:rPr>
            <w:noProof/>
            <w:webHidden/>
          </w:rPr>
          <w:instrText xml:space="preserve"> PAGEREF _Toc388376290 \h </w:instrText>
        </w:r>
        <w:r>
          <w:rPr>
            <w:noProof/>
            <w:webHidden/>
          </w:rPr>
        </w:r>
        <w:r>
          <w:rPr>
            <w:noProof/>
            <w:webHidden/>
          </w:rPr>
          <w:fldChar w:fldCharType="separate"/>
        </w:r>
        <w:r>
          <w:rPr>
            <w:noProof/>
            <w:webHidden/>
          </w:rPr>
          <w:t>29</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91" w:history="1">
        <w:r w:rsidRPr="00414BFD">
          <w:rPr>
            <w:rStyle w:val="Hyperlink"/>
            <w:noProof/>
          </w:rPr>
          <w:t>5.2.1</w:t>
        </w:r>
        <w:r>
          <w:rPr>
            <w:rFonts w:asciiTheme="minorHAnsi" w:eastAsiaTheme="minorEastAsia" w:hAnsiTheme="minorHAnsi" w:cstheme="minorBidi"/>
            <w:iCs w:val="0"/>
            <w:noProof/>
            <w:color w:val="auto"/>
            <w:kern w:val="0"/>
            <w:sz w:val="22"/>
            <w:szCs w:val="22"/>
          </w:rPr>
          <w:tab/>
        </w:r>
        <w:r w:rsidRPr="00414BFD">
          <w:rPr>
            <w:rStyle w:val="Hyperlink"/>
            <w:noProof/>
          </w:rPr>
          <w:t>Noc Rx VC Fifos</w:t>
        </w:r>
        <w:r>
          <w:rPr>
            <w:noProof/>
            <w:webHidden/>
          </w:rPr>
          <w:tab/>
        </w:r>
        <w:r>
          <w:rPr>
            <w:noProof/>
            <w:webHidden/>
          </w:rPr>
          <w:fldChar w:fldCharType="begin"/>
        </w:r>
        <w:r>
          <w:rPr>
            <w:noProof/>
            <w:webHidden/>
          </w:rPr>
          <w:instrText xml:space="preserve"> PAGEREF _Toc388376291 \h </w:instrText>
        </w:r>
        <w:r>
          <w:rPr>
            <w:noProof/>
            <w:webHidden/>
          </w:rPr>
        </w:r>
        <w:r>
          <w:rPr>
            <w:noProof/>
            <w:webHidden/>
          </w:rPr>
          <w:fldChar w:fldCharType="separate"/>
        </w:r>
        <w:r>
          <w:rPr>
            <w:noProof/>
            <w:webHidden/>
          </w:rPr>
          <w:t>29</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292" w:history="1">
        <w:r w:rsidRPr="00414BFD">
          <w:rPr>
            <w:rStyle w:val="Hyperlink"/>
            <w:noProof/>
          </w:rPr>
          <w:t>5.2.2</w:t>
        </w:r>
        <w:r>
          <w:rPr>
            <w:rFonts w:asciiTheme="minorHAnsi" w:eastAsiaTheme="minorEastAsia" w:hAnsiTheme="minorHAnsi" w:cstheme="minorBidi"/>
            <w:iCs w:val="0"/>
            <w:noProof/>
            <w:color w:val="auto"/>
            <w:kern w:val="0"/>
            <w:sz w:val="22"/>
            <w:szCs w:val="22"/>
          </w:rPr>
          <w:tab/>
        </w:r>
        <w:r w:rsidRPr="00414BFD">
          <w:rPr>
            <w:rStyle w:val="Hyperlink"/>
            <w:noProof/>
          </w:rPr>
          <w:t>AR and AW channels</w:t>
        </w:r>
        <w:r>
          <w:rPr>
            <w:noProof/>
            <w:webHidden/>
          </w:rPr>
          <w:tab/>
        </w:r>
        <w:r>
          <w:rPr>
            <w:noProof/>
            <w:webHidden/>
          </w:rPr>
          <w:fldChar w:fldCharType="begin"/>
        </w:r>
        <w:r>
          <w:rPr>
            <w:noProof/>
            <w:webHidden/>
          </w:rPr>
          <w:instrText xml:space="preserve"> PAGEREF _Toc388376292 \h </w:instrText>
        </w:r>
        <w:r>
          <w:rPr>
            <w:noProof/>
            <w:webHidden/>
          </w:rPr>
        </w:r>
        <w:r>
          <w:rPr>
            <w:noProof/>
            <w:webHidden/>
          </w:rPr>
          <w:fldChar w:fldCharType="separate"/>
        </w:r>
        <w:r>
          <w:rPr>
            <w:noProof/>
            <w:webHidden/>
          </w:rPr>
          <w:t>29</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93" w:history="1">
        <w:r w:rsidRPr="00414BFD">
          <w:rPr>
            <w:rStyle w:val="Hyperlink"/>
          </w:rPr>
          <w:t>6</w:t>
        </w:r>
        <w:r>
          <w:rPr>
            <w:rFonts w:asciiTheme="minorHAnsi" w:eastAsiaTheme="minorEastAsia" w:hAnsiTheme="minorHAnsi" w:cstheme="minorBidi"/>
            <w:b w:val="0"/>
            <w:color w:val="auto"/>
            <w:kern w:val="0"/>
            <w:szCs w:val="22"/>
          </w:rPr>
          <w:tab/>
        </w:r>
        <w:r w:rsidRPr="00414BFD">
          <w:rPr>
            <w:rStyle w:val="Hyperlink"/>
          </w:rPr>
          <w:t>RegBus Layer coarse clock gating considerations</w:t>
        </w:r>
        <w:r>
          <w:rPr>
            <w:webHidden/>
          </w:rPr>
          <w:tab/>
        </w:r>
        <w:r>
          <w:rPr>
            <w:webHidden/>
          </w:rPr>
          <w:fldChar w:fldCharType="begin"/>
        </w:r>
        <w:r>
          <w:rPr>
            <w:webHidden/>
          </w:rPr>
          <w:instrText xml:space="preserve"> PAGEREF _Toc388376293 \h </w:instrText>
        </w:r>
        <w:r>
          <w:rPr>
            <w:webHidden/>
          </w:rPr>
        </w:r>
        <w:r>
          <w:rPr>
            <w:webHidden/>
          </w:rPr>
          <w:fldChar w:fldCharType="separate"/>
        </w:r>
        <w:r>
          <w:rPr>
            <w:webHidden/>
          </w:rPr>
          <w:t>31</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94" w:history="1">
        <w:r w:rsidRPr="00414BFD">
          <w:rPr>
            <w:rStyle w:val="Hyperlink"/>
          </w:rPr>
          <w:t>7</w:t>
        </w:r>
        <w:r>
          <w:rPr>
            <w:rFonts w:asciiTheme="minorHAnsi" w:eastAsiaTheme="minorEastAsia" w:hAnsiTheme="minorHAnsi" w:cstheme="minorBidi"/>
            <w:b w:val="0"/>
            <w:color w:val="auto"/>
            <w:kern w:val="0"/>
            <w:szCs w:val="22"/>
          </w:rPr>
          <w:tab/>
        </w:r>
        <w:r w:rsidRPr="00414BFD">
          <w:rPr>
            <w:rStyle w:val="Hyperlink"/>
          </w:rPr>
          <w:t>System Clock Enable and System Coarse Clock Gate Override signal</w:t>
        </w:r>
        <w:r>
          <w:rPr>
            <w:webHidden/>
          </w:rPr>
          <w:tab/>
        </w:r>
        <w:r>
          <w:rPr>
            <w:webHidden/>
          </w:rPr>
          <w:fldChar w:fldCharType="begin"/>
        </w:r>
        <w:r>
          <w:rPr>
            <w:webHidden/>
          </w:rPr>
          <w:instrText xml:space="preserve"> PAGEREF _Toc388376294 \h </w:instrText>
        </w:r>
        <w:r>
          <w:rPr>
            <w:webHidden/>
          </w:rPr>
        </w:r>
        <w:r>
          <w:rPr>
            <w:webHidden/>
          </w:rPr>
          <w:fldChar w:fldCharType="separate"/>
        </w:r>
        <w:r>
          <w:rPr>
            <w:webHidden/>
          </w:rPr>
          <w:t>32</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95" w:history="1">
        <w:r w:rsidRPr="00414BFD">
          <w:rPr>
            <w:rStyle w:val="Hyperlink"/>
            <w:noProof/>
          </w:rPr>
          <w:t>7.1</w:t>
        </w:r>
        <w:r>
          <w:rPr>
            <w:rFonts w:asciiTheme="minorHAnsi" w:eastAsiaTheme="minorEastAsia" w:hAnsiTheme="minorHAnsi" w:cstheme="minorBidi"/>
            <w:noProof/>
            <w:color w:val="auto"/>
            <w:kern w:val="0"/>
            <w:sz w:val="22"/>
            <w:szCs w:val="22"/>
          </w:rPr>
          <w:tab/>
        </w:r>
        <w:r w:rsidRPr="00414BFD">
          <w:rPr>
            <w:rStyle w:val="Hyperlink"/>
            <w:noProof/>
          </w:rPr>
          <w:t>System Level Clock Gating and Override in absence of RegBus Layer</w:t>
        </w:r>
        <w:r>
          <w:rPr>
            <w:noProof/>
            <w:webHidden/>
          </w:rPr>
          <w:tab/>
        </w:r>
        <w:r>
          <w:rPr>
            <w:noProof/>
            <w:webHidden/>
          </w:rPr>
          <w:fldChar w:fldCharType="begin"/>
        </w:r>
        <w:r>
          <w:rPr>
            <w:noProof/>
            <w:webHidden/>
          </w:rPr>
          <w:instrText xml:space="preserve"> PAGEREF _Toc388376295 \h </w:instrText>
        </w:r>
        <w:r>
          <w:rPr>
            <w:noProof/>
            <w:webHidden/>
          </w:rPr>
        </w:r>
        <w:r>
          <w:rPr>
            <w:noProof/>
            <w:webHidden/>
          </w:rPr>
          <w:fldChar w:fldCharType="separate"/>
        </w:r>
        <w:r>
          <w:rPr>
            <w:noProof/>
            <w:webHidden/>
          </w:rPr>
          <w:t>32</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96" w:history="1">
        <w:r w:rsidRPr="00414BFD">
          <w:rPr>
            <w:rStyle w:val="Hyperlink"/>
            <w:noProof/>
          </w:rPr>
          <w:t>7.2</w:t>
        </w:r>
        <w:r>
          <w:rPr>
            <w:rFonts w:asciiTheme="minorHAnsi" w:eastAsiaTheme="minorEastAsia" w:hAnsiTheme="minorHAnsi" w:cstheme="minorBidi"/>
            <w:noProof/>
            <w:color w:val="auto"/>
            <w:kern w:val="0"/>
            <w:sz w:val="22"/>
            <w:szCs w:val="22"/>
          </w:rPr>
          <w:tab/>
        </w:r>
        <w:r w:rsidRPr="00414BFD">
          <w:rPr>
            <w:rStyle w:val="Hyperlink"/>
            <w:noProof/>
          </w:rPr>
          <w:t>System Level Clock Gating and Override through RegBus Layer</w:t>
        </w:r>
        <w:r>
          <w:rPr>
            <w:noProof/>
            <w:webHidden/>
          </w:rPr>
          <w:tab/>
        </w:r>
        <w:r>
          <w:rPr>
            <w:noProof/>
            <w:webHidden/>
          </w:rPr>
          <w:fldChar w:fldCharType="begin"/>
        </w:r>
        <w:r>
          <w:rPr>
            <w:noProof/>
            <w:webHidden/>
          </w:rPr>
          <w:instrText xml:space="preserve"> PAGEREF _Toc388376296 \h </w:instrText>
        </w:r>
        <w:r>
          <w:rPr>
            <w:noProof/>
            <w:webHidden/>
          </w:rPr>
        </w:r>
        <w:r>
          <w:rPr>
            <w:noProof/>
            <w:webHidden/>
          </w:rPr>
          <w:fldChar w:fldCharType="separate"/>
        </w:r>
        <w:r>
          <w:rPr>
            <w:noProof/>
            <w:webHidden/>
          </w:rPr>
          <w:t>32</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297" w:history="1">
        <w:r w:rsidRPr="00414BFD">
          <w:rPr>
            <w:rStyle w:val="Hyperlink"/>
            <w:noProof/>
          </w:rPr>
          <w:t>7.3</w:t>
        </w:r>
        <w:r>
          <w:rPr>
            <w:rFonts w:asciiTheme="minorHAnsi" w:eastAsiaTheme="minorEastAsia" w:hAnsiTheme="minorHAnsi" w:cstheme="minorBidi"/>
            <w:noProof/>
            <w:color w:val="auto"/>
            <w:kern w:val="0"/>
            <w:sz w:val="22"/>
            <w:szCs w:val="22"/>
          </w:rPr>
          <w:tab/>
        </w:r>
        <w:r w:rsidRPr="00414BFD">
          <w:rPr>
            <w:rStyle w:val="Hyperlink"/>
            <w:noProof/>
          </w:rPr>
          <w:t>Turning off System Clock Enable for a node</w:t>
        </w:r>
        <w:r>
          <w:rPr>
            <w:noProof/>
            <w:webHidden/>
          </w:rPr>
          <w:tab/>
        </w:r>
        <w:r>
          <w:rPr>
            <w:noProof/>
            <w:webHidden/>
          </w:rPr>
          <w:fldChar w:fldCharType="begin"/>
        </w:r>
        <w:r>
          <w:rPr>
            <w:noProof/>
            <w:webHidden/>
          </w:rPr>
          <w:instrText xml:space="preserve"> PAGEREF _Toc388376297 \h </w:instrText>
        </w:r>
        <w:r>
          <w:rPr>
            <w:noProof/>
            <w:webHidden/>
          </w:rPr>
        </w:r>
        <w:r>
          <w:rPr>
            <w:noProof/>
            <w:webHidden/>
          </w:rPr>
          <w:fldChar w:fldCharType="separate"/>
        </w:r>
        <w:r>
          <w:rPr>
            <w:noProof/>
            <w:webHidden/>
          </w:rPr>
          <w:t>33</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98" w:history="1">
        <w:r w:rsidRPr="00414BFD">
          <w:rPr>
            <w:rStyle w:val="Hyperlink"/>
          </w:rPr>
          <w:t>8</w:t>
        </w:r>
        <w:r>
          <w:rPr>
            <w:rFonts w:asciiTheme="minorHAnsi" w:eastAsiaTheme="minorEastAsia" w:hAnsiTheme="minorHAnsi" w:cstheme="minorBidi"/>
            <w:b w:val="0"/>
            <w:color w:val="auto"/>
            <w:kern w:val="0"/>
            <w:szCs w:val="22"/>
          </w:rPr>
          <w:tab/>
        </w:r>
        <w:r w:rsidRPr="00414BFD">
          <w:rPr>
            <w:rStyle w:val="Hyperlink"/>
          </w:rPr>
          <w:t>Latency Penalty on Coarse Clock Enable</w:t>
        </w:r>
        <w:r>
          <w:rPr>
            <w:webHidden/>
          </w:rPr>
          <w:tab/>
        </w:r>
        <w:r>
          <w:rPr>
            <w:webHidden/>
          </w:rPr>
          <w:fldChar w:fldCharType="begin"/>
        </w:r>
        <w:r>
          <w:rPr>
            <w:webHidden/>
          </w:rPr>
          <w:instrText xml:space="preserve"> PAGEREF _Toc388376298 \h </w:instrText>
        </w:r>
        <w:r>
          <w:rPr>
            <w:webHidden/>
          </w:rPr>
        </w:r>
        <w:r>
          <w:rPr>
            <w:webHidden/>
          </w:rPr>
          <w:fldChar w:fldCharType="separate"/>
        </w:r>
        <w:r>
          <w:rPr>
            <w:webHidden/>
          </w:rPr>
          <w:t>35</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299" w:history="1">
        <w:r w:rsidRPr="00414BFD">
          <w:rPr>
            <w:rStyle w:val="Hyperlink"/>
          </w:rPr>
          <w:t>9</w:t>
        </w:r>
        <w:r>
          <w:rPr>
            <w:rFonts w:asciiTheme="minorHAnsi" w:eastAsiaTheme="minorEastAsia" w:hAnsiTheme="minorHAnsi" w:cstheme="minorBidi"/>
            <w:b w:val="0"/>
            <w:color w:val="auto"/>
            <w:kern w:val="0"/>
            <w:szCs w:val="22"/>
          </w:rPr>
          <w:tab/>
        </w:r>
        <w:r w:rsidRPr="00414BFD">
          <w:rPr>
            <w:rStyle w:val="Hyperlink"/>
          </w:rPr>
          <w:t>Implementation #1: Instantiation of clock gating module inside NoC element wrapper.</w:t>
        </w:r>
        <w:r>
          <w:rPr>
            <w:webHidden/>
          </w:rPr>
          <w:tab/>
        </w:r>
        <w:r>
          <w:rPr>
            <w:webHidden/>
          </w:rPr>
          <w:fldChar w:fldCharType="begin"/>
        </w:r>
        <w:r>
          <w:rPr>
            <w:webHidden/>
          </w:rPr>
          <w:instrText xml:space="preserve"> PAGEREF _Toc388376299 \h </w:instrText>
        </w:r>
        <w:r>
          <w:rPr>
            <w:webHidden/>
          </w:rPr>
        </w:r>
        <w:r>
          <w:rPr>
            <w:webHidden/>
          </w:rPr>
          <w:fldChar w:fldCharType="separate"/>
        </w:r>
        <w:r>
          <w:rPr>
            <w:webHidden/>
          </w:rPr>
          <w:t>36</w:t>
        </w:r>
        <w:r>
          <w:rPr>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300" w:history="1">
        <w:r w:rsidRPr="00414BFD">
          <w:rPr>
            <w:rStyle w:val="Hyperlink"/>
            <w:noProof/>
          </w:rPr>
          <w:t>9.1</w:t>
        </w:r>
        <w:r>
          <w:rPr>
            <w:rFonts w:asciiTheme="minorHAnsi" w:eastAsiaTheme="minorEastAsia" w:hAnsiTheme="minorHAnsi" w:cstheme="minorBidi"/>
            <w:noProof/>
            <w:color w:val="auto"/>
            <w:kern w:val="0"/>
            <w:sz w:val="22"/>
            <w:szCs w:val="22"/>
          </w:rPr>
          <w:tab/>
        </w:r>
        <w:r w:rsidRPr="00414BFD">
          <w:rPr>
            <w:rStyle w:val="Hyperlink"/>
            <w:noProof/>
          </w:rPr>
          <w:t>Implementation #1: Router Clock Gate module instantiation and hierarchy</w:t>
        </w:r>
        <w:r>
          <w:rPr>
            <w:noProof/>
            <w:webHidden/>
          </w:rPr>
          <w:tab/>
        </w:r>
        <w:r>
          <w:rPr>
            <w:noProof/>
            <w:webHidden/>
          </w:rPr>
          <w:fldChar w:fldCharType="begin"/>
        </w:r>
        <w:r>
          <w:rPr>
            <w:noProof/>
            <w:webHidden/>
          </w:rPr>
          <w:instrText xml:space="preserve"> PAGEREF _Toc388376300 \h </w:instrText>
        </w:r>
        <w:r>
          <w:rPr>
            <w:noProof/>
            <w:webHidden/>
          </w:rPr>
        </w:r>
        <w:r>
          <w:rPr>
            <w:noProof/>
            <w:webHidden/>
          </w:rPr>
          <w:fldChar w:fldCharType="separate"/>
        </w:r>
        <w:r>
          <w:rPr>
            <w:noProof/>
            <w:webHidden/>
          </w:rPr>
          <w:t>36</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1" w:history="1">
        <w:r w:rsidRPr="00414BFD">
          <w:rPr>
            <w:rStyle w:val="Hyperlink"/>
            <w:noProof/>
          </w:rPr>
          <w:t>9.1.1</w:t>
        </w:r>
        <w:r>
          <w:rPr>
            <w:rFonts w:asciiTheme="minorHAnsi" w:eastAsiaTheme="minorEastAsia" w:hAnsiTheme="minorHAnsi" w:cstheme="minorBidi"/>
            <w:iCs w:val="0"/>
            <w:noProof/>
            <w:color w:val="auto"/>
            <w:kern w:val="0"/>
            <w:sz w:val="22"/>
            <w:szCs w:val="22"/>
          </w:rPr>
          <w:tab/>
        </w:r>
        <w:r w:rsidRPr="00414BFD">
          <w:rPr>
            <w:rStyle w:val="Hyperlink"/>
            <w:noProof/>
          </w:rPr>
          <w:t>Implementation #1: Router clock gating module interface signals</w:t>
        </w:r>
        <w:r>
          <w:rPr>
            <w:noProof/>
            <w:webHidden/>
          </w:rPr>
          <w:tab/>
        </w:r>
        <w:r>
          <w:rPr>
            <w:noProof/>
            <w:webHidden/>
          </w:rPr>
          <w:fldChar w:fldCharType="begin"/>
        </w:r>
        <w:r>
          <w:rPr>
            <w:noProof/>
            <w:webHidden/>
          </w:rPr>
          <w:instrText xml:space="preserve"> PAGEREF _Toc388376301 \h </w:instrText>
        </w:r>
        <w:r>
          <w:rPr>
            <w:noProof/>
            <w:webHidden/>
          </w:rPr>
        </w:r>
        <w:r>
          <w:rPr>
            <w:noProof/>
            <w:webHidden/>
          </w:rPr>
          <w:fldChar w:fldCharType="separate"/>
        </w:r>
        <w:r>
          <w:rPr>
            <w:noProof/>
            <w:webHidden/>
          </w:rPr>
          <w:t>38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2" w:history="1">
        <w:r w:rsidRPr="00414BFD">
          <w:rPr>
            <w:rStyle w:val="Hyperlink"/>
            <w:noProof/>
          </w:rPr>
          <w:t>9.1.2</w:t>
        </w:r>
        <w:r>
          <w:rPr>
            <w:rFonts w:asciiTheme="minorHAnsi" w:eastAsiaTheme="minorEastAsia" w:hAnsiTheme="minorHAnsi" w:cstheme="minorBidi"/>
            <w:iCs w:val="0"/>
            <w:noProof/>
            <w:color w:val="auto"/>
            <w:kern w:val="0"/>
            <w:sz w:val="22"/>
            <w:szCs w:val="22"/>
          </w:rPr>
          <w:tab/>
        </w:r>
        <w:r w:rsidRPr="00414BFD">
          <w:rPr>
            <w:rStyle w:val="Hyperlink"/>
            <w:noProof/>
          </w:rPr>
          <w:t>Implementation #1: Router clock gate control registers</w:t>
        </w:r>
        <w:r>
          <w:rPr>
            <w:noProof/>
            <w:webHidden/>
          </w:rPr>
          <w:tab/>
        </w:r>
        <w:r>
          <w:rPr>
            <w:noProof/>
            <w:webHidden/>
          </w:rPr>
          <w:fldChar w:fldCharType="begin"/>
        </w:r>
        <w:r>
          <w:rPr>
            <w:noProof/>
            <w:webHidden/>
          </w:rPr>
          <w:instrText xml:space="preserve"> PAGEREF _Toc388376302 \h </w:instrText>
        </w:r>
        <w:r>
          <w:rPr>
            <w:noProof/>
            <w:webHidden/>
          </w:rPr>
        </w:r>
        <w:r>
          <w:rPr>
            <w:noProof/>
            <w:webHidden/>
          </w:rPr>
          <w:fldChar w:fldCharType="separate"/>
        </w:r>
        <w:r>
          <w:rPr>
            <w:noProof/>
            <w:webHidden/>
          </w:rPr>
          <w:t>40</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3" w:history="1">
        <w:r w:rsidRPr="00414BFD">
          <w:rPr>
            <w:rStyle w:val="Hyperlink"/>
            <w:noProof/>
          </w:rPr>
          <w:t>9.1.3</w:t>
        </w:r>
        <w:r>
          <w:rPr>
            <w:rFonts w:asciiTheme="minorHAnsi" w:eastAsiaTheme="minorEastAsia" w:hAnsiTheme="minorHAnsi" w:cstheme="minorBidi"/>
            <w:iCs w:val="0"/>
            <w:noProof/>
            <w:color w:val="auto"/>
            <w:kern w:val="0"/>
            <w:sz w:val="22"/>
            <w:szCs w:val="22"/>
          </w:rPr>
          <w:tab/>
        </w:r>
        <w:r w:rsidRPr="00414BFD">
          <w:rPr>
            <w:rStyle w:val="Hyperlink"/>
            <w:noProof/>
          </w:rPr>
          <w:t>Implementation #1: Router clock gate module parameters</w:t>
        </w:r>
        <w:r>
          <w:rPr>
            <w:noProof/>
            <w:webHidden/>
          </w:rPr>
          <w:tab/>
        </w:r>
        <w:r>
          <w:rPr>
            <w:noProof/>
            <w:webHidden/>
          </w:rPr>
          <w:fldChar w:fldCharType="begin"/>
        </w:r>
        <w:r>
          <w:rPr>
            <w:noProof/>
            <w:webHidden/>
          </w:rPr>
          <w:instrText xml:space="preserve"> PAGEREF _Toc388376303 \h </w:instrText>
        </w:r>
        <w:r>
          <w:rPr>
            <w:noProof/>
            <w:webHidden/>
          </w:rPr>
        </w:r>
        <w:r>
          <w:rPr>
            <w:noProof/>
            <w:webHidden/>
          </w:rPr>
          <w:fldChar w:fldCharType="separate"/>
        </w:r>
        <w:r>
          <w:rPr>
            <w:noProof/>
            <w:webHidden/>
          </w:rPr>
          <w:t>40</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304" w:history="1">
        <w:r w:rsidRPr="00414BFD">
          <w:rPr>
            <w:rStyle w:val="Hyperlink"/>
            <w:noProof/>
          </w:rPr>
          <w:t>9.2</w:t>
        </w:r>
        <w:r>
          <w:rPr>
            <w:rFonts w:asciiTheme="minorHAnsi" w:eastAsiaTheme="minorEastAsia" w:hAnsiTheme="minorHAnsi" w:cstheme="minorBidi"/>
            <w:noProof/>
            <w:color w:val="auto"/>
            <w:kern w:val="0"/>
            <w:sz w:val="22"/>
            <w:szCs w:val="22"/>
          </w:rPr>
          <w:tab/>
        </w:r>
        <w:r w:rsidRPr="00414BFD">
          <w:rPr>
            <w:rStyle w:val="Hyperlink"/>
            <w:noProof/>
          </w:rPr>
          <w:t>Implementation #1: Streaming Bridge Clock Gate module instantiation and hierarchy</w:t>
        </w:r>
        <w:r>
          <w:rPr>
            <w:noProof/>
            <w:webHidden/>
          </w:rPr>
          <w:tab/>
        </w:r>
        <w:r>
          <w:rPr>
            <w:noProof/>
            <w:webHidden/>
          </w:rPr>
          <w:fldChar w:fldCharType="begin"/>
        </w:r>
        <w:r>
          <w:rPr>
            <w:noProof/>
            <w:webHidden/>
          </w:rPr>
          <w:instrText xml:space="preserve"> PAGEREF _Toc388376304 \h </w:instrText>
        </w:r>
        <w:r>
          <w:rPr>
            <w:noProof/>
            <w:webHidden/>
          </w:rPr>
        </w:r>
        <w:r>
          <w:rPr>
            <w:noProof/>
            <w:webHidden/>
          </w:rPr>
          <w:fldChar w:fldCharType="separate"/>
        </w:r>
        <w:r>
          <w:rPr>
            <w:noProof/>
            <w:webHidden/>
          </w:rPr>
          <w:t>41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5" w:history="1">
        <w:r w:rsidRPr="00414BFD">
          <w:rPr>
            <w:rStyle w:val="Hyperlink"/>
            <w:noProof/>
          </w:rPr>
          <w:t>9.2.1</w:t>
        </w:r>
        <w:r>
          <w:rPr>
            <w:rFonts w:asciiTheme="minorHAnsi" w:eastAsiaTheme="minorEastAsia" w:hAnsiTheme="minorHAnsi" w:cstheme="minorBidi"/>
            <w:iCs w:val="0"/>
            <w:noProof/>
            <w:color w:val="auto"/>
            <w:kern w:val="0"/>
            <w:sz w:val="22"/>
            <w:szCs w:val="22"/>
          </w:rPr>
          <w:tab/>
        </w:r>
        <w:r w:rsidRPr="00414BFD">
          <w:rPr>
            <w:rStyle w:val="Hyperlink"/>
            <w:noProof/>
          </w:rPr>
          <w:t>Implementation #1: Streaming Bridge clock gating module interface</w:t>
        </w:r>
        <w:r>
          <w:rPr>
            <w:noProof/>
            <w:webHidden/>
          </w:rPr>
          <w:tab/>
        </w:r>
        <w:r>
          <w:rPr>
            <w:noProof/>
            <w:webHidden/>
          </w:rPr>
          <w:fldChar w:fldCharType="begin"/>
        </w:r>
        <w:r>
          <w:rPr>
            <w:noProof/>
            <w:webHidden/>
          </w:rPr>
          <w:instrText xml:space="preserve"> PAGEREF _Toc388376305 \h </w:instrText>
        </w:r>
        <w:r>
          <w:rPr>
            <w:noProof/>
            <w:webHidden/>
          </w:rPr>
        </w:r>
        <w:r>
          <w:rPr>
            <w:noProof/>
            <w:webHidden/>
          </w:rPr>
          <w:fldChar w:fldCharType="separate"/>
        </w:r>
        <w:r>
          <w:rPr>
            <w:noProof/>
            <w:webHidden/>
          </w:rPr>
          <w:t>43</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6" w:history="1">
        <w:r w:rsidRPr="00414BFD">
          <w:rPr>
            <w:rStyle w:val="Hyperlink"/>
            <w:noProof/>
          </w:rPr>
          <w:t>9.2.2</w:t>
        </w:r>
        <w:r>
          <w:rPr>
            <w:rFonts w:asciiTheme="minorHAnsi" w:eastAsiaTheme="minorEastAsia" w:hAnsiTheme="minorHAnsi" w:cstheme="minorBidi"/>
            <w:iCs w:val="0"/>
            <w:noProof/>
            <w:color w:val="auto"/>
            <w:kern w:val="0"/>
            <w:sz w:val="22"/>
            <w:szCs w:val="22"/>
          </w:rPr>
          <w:tab/>
        </w:r>
        <w:r w:rsidRPr="00414BFD">
          <w:rPr>
            <w:rStyle w:val="Hyperlink"/>
            <w:noProof/>
          </w:rPr>
          <w:t>Implementation #1: Streaming Bridge clock gate control registers</w:t>
        </w:r>
        <w:r>
          <w:rPr>
            <w:noProof/>
            <w:webHidden/>
          </w:rPr>
          <w:tab/>
        </w:r>
        <w:r>
          <w:rPr>
            <w:noProof/>
            <w:webHidden/>
          </w:rPr>
          <w:fldChar w:fldCharType="begin"/>
        </w:r>
        <w:r>
          <w:rPr>
            <w:noProof/>
            <w:webHidden/>
          </w:rPr>
          <w:instrText xml:space="preserve"> PAGEREF _Toc388376306 \h </w:instrText>
        </w:r>
        <w:r>
          <w:rPr>
            <w:noProof/>
            <w:webHidden/>
          </w:rPr>
        </w:r>
        <w:r>
          <w:rPr>
            <w:noProof/>
            <w:webHidden/>
          </w:rPr>
          <w:fldChar w:fldCharType="separate"/>
        </w:r>
        <w:r>
          <w:rPr>
            <w:noProof/>
            <w:webHidden/>
          </w:rPr>
          <w:t>45</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307" w:history="1">
        <w:r w:rsidRPr="00414BFD">
          <w:rPr>
            <w:rStyle w:val="Hyperlink"/>
            <w:noProof/>
          </w:rPr>
          <w:t>9.3</w:t>
        </w:r>
        <w:r>
          <w:rPr>
            <w:rFonts w:asciiTheme="minorHAnsi" w:eastAsiaTheme="minorEastAsia" w:hAnsiTheme="minorHAnsi" w:cstheme="minorBidi"/>
            <w:noProof/>
            <w:color w:val="auto"/>
            <w:kern w:val="0"/>
            <w:sz w:val="22"/>
            <w:szCs w:val="22"/>
          </w:rPr>
          <w:tab/>
        </w:r>
        <w:r w:rsidRPr="00414BFD">
          <w:rPr>
            <w:rStyle w:val="Hyperlink"/>
            <w:noProof/>
          </w:rPr>
          <w:t>Implementation #1: AXI Master Bridge Clock Gate module instantiation and hierarchy</w:t>
        </w:r>
        <w:r>
          <w:rPr>
            <w:noProof/>
            <w:webHidden/>
          </w:rPr>
          <w:tab/>
        </w:r>
        <w:r>
          <w:rPr>
            <w:noProof/>
            <w:webHidden/>
          </w:rPr>
          <w:fldChar w:fldCharType="begin"/>
        </w:r>
        <w:r>
          <w:rPr>
            <w:noProof/>
            <w:webHidden/>
          </w:rPr>
          <w:instrText xml:space="preserve"> PAGEREF _Toc388376307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8" w:history="1">
        <w:r w:rsidRPr="00414BFD">
          <w:rPr>
            <w:rStyle w:val="Hyperlink"/>
            <w:noProof/>
          </w:rPr>
          <w:t>9.3.1</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Master Bridge clock gating module interface</w:t>
        </w:r>
        <w:r>
          <w:rPr>
            <w:noProof/>
            <w:webHidden/>
          </w:rPr>
          <w:tab/>
        </w:r>
        <w:r>
          <w:rPr>
            <w:noProof/>
            <w:webHidden/>
          </w:rPr>
          <w:fldChar w:fldCharType="begin"/>
        </w:r>
        <w:r>
          <w:rPr>
            <w:noProof/>
            <w:webHidden/>
          </w:rPr>
          <w:instrText xml:space="preserve"> PAGEREF _Toc388376308 \h </w:instrText>
        </w:r>
        <w:r>
          <w:rPr>
            <w:noProof/>
            <w:webHidden/>
          </w:rPr>
        </w:r>
        <w:r>
          <w:rPr>
            <w:noProof/>
            <w:webHidden/>
          </w:rPr>
          <w:fldChar w:fldCharType="separate"/>
        </w:r>
        <w:r>
          <w:rPr>
            <w:noProof/>
            <w:webHidden/>
          </w:rPr>
          <w:t>48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09" w:history="1">
        <w:r w:rsidRPr="00414BFD">
          <w:rPr>
            <w:rStyle w:val="Hyperlink"/>
            <w:noProof/>
          </w:rPr>
          <w:t>9.3.2</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Master Bridge clock gate control registers</w:t>
        </w:r>
        <w:r>
          <w:rPr>
            <w:noProof/>
            <w:webHidden/>
          </w:rPr>
          <w:tab/>
        </w:r>
        <w:r>
          <w:rPr>
            <w:noProof/>
            <w:webHidden/>
          </w:rPr>
          <w:fldChar w:fldCharType="begin"/>
        </w:r>
        <w:r>
          <w:rPr>
            <w:noProof/>
            <w:webHidden/>
          </w:rPr>
          <w:instrText xml:space="preserve"> PAGEREF _Toc388376309 \h </w:instrText>
        </w:r>
        <w:r>
          <w:rPr>
            <w:noProof/>
            <w:webHidden/>
          </w:rPr>
        </w:r>
        <w:r>
          <w:rPr>
            <w:noProof/>
            <w:webHidden/>
          </w:rPr>
          <w:fldChar w:fldCharType="separate"/>
        </w:r>
        <w:r>
          <w:rPr>
            <w:noProof/>
            <w:webHidden/>
          </w:rPr>
          <w:t>50</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0" w:history="1">
        <w:r w:rsidRPr="00414BFD">
          <w:rPr>
            <w:rStyle w:val="Hyperlink"/>
            <w:noProof/>
          </w:rPr>
          <w:t>9.3.3</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Master Bridge clock gating module parameters</w:t>
        </w:r>
        <w:r>
          <w:rPr>
            <w:noProof/>
            <w:webHidden/>
          </w:rPr>
          <w:tab/>
        </w:r>
        <w:r>
          <w:rPr>
            <w:noProof/>
            <w:webHidden/>
          </w:rPr>
          <w:fldChar w:fldCharType="begin"/>
        </w:r>
        <w:r>
          <w:rPr>
            <w:noProof/>
            <w:webHidden/>
          </w:rPr>
          <w:instrText xml:space="preserve"> PAGEREF _Toc388376310 \h </w:instrText>
        </w:r>
        <w:r>
          <w:rPr>
            <w:noProof/>
            <w:webHidden/>
          </w:rPr>
        </w:r>
        <w:r>
          <w:rPr>
            <w:noProof/>
            <w:webHidden/>
          </w:rPr>
          <w:fldChar w:fldCharType="separate"/>
        </w:r>
        <w:r>
          <w:rPr>
            <w:noProof/>
            <w:webHidden/>
          </w:rPr>
          <w:t>51</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311" w:history="1">
        <w:r w:rsidRPr="00414BFD">
          <w:rPr>
            <w:rStyle w:val="Hyperlink"/>
            <w:noProof/>
          </w:rPr>
          <w:t>9.4</w:t>
        </w:r>
        <w:r>
          <w:rPr>
            <w:rFonts w:asciiTheme="minorHAnsi" w:eastAsiaTheme="minorEastAsia" w:hAnsiTheme="minorHAnsi" w:cstheme="minorBidi"/>
            <w:noProof/>
            <w:color w:val="auto"/>
            <w:kern w:val="0"/>
            <w:sz w:val="22"/>
            <w:szCs w:val="22"/>
          </w:rPr>
          <w:tab/>
        </w:r>
        <w:r w:rsidRPr="00414BFD">
          <w:rPr>
            <w:rStyle w:val="Hyperlink"/>
            <w:noProof/>
          </w:rPr>
          <w:t>Implementation #1: AXI Slave Bridge Clock Gate module instantiation and hierarchy</w:t>
        </w:r>
        <w:r>
          <w:rPr>
            <w:noProof/>
            <w:webHidden/>
          </w:rPr>
          <w:tab/>
        </w:r>
        <w:r>
          <w:rPr>
            <w:noProof/>
            <w:webHidden/>
          </w:rPr>
          <w:fldChar w:fldCharType="begin"/>
        </w:r>
        <w:r>
          <w:rPr>
            <w:noProof/>
            <w:webHidden/>
          </w:rPr>
          <w:instrText xml:space="preserve"> PAGEREF _Toc388376311 \h </w:instrText>
        </w:r>
        <w:r>
          <w:rPr>
            <w:noProof/>
            <w:webHidden/>
          </w:rPr>
        </w:r>
        <w:r>
          <w:rPr>
            <w:noProof/>
            <w:webHidden/>
          </w:rPr>
          <w:fldChar w:fldCharType="separate"/>
        </w:r>
        <w:r>
          <w:rPr>
            <w:noProof/>
            <w:webHidden/>
          </w:rPr>
          <w:t>51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2" w:history="1">
        <w:r w:rsidRPr="00414BFD">
          <w:rPr>
            <w:rStyle w:val="Hyperlink"/>
            <w:noProof/>
          </w:rPr>
          <w:t>9.4.1</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Slave Bridge clock gating module interface</w:t>
        </w:r>
        <w:r>
          <w:rPr>
            <w:noProof/>
            <w:webHidden/>
          </w:rPr>
          <w:tab/>
        </w:r>
        <w:r>
          <w:rPr>
            <w:noProof/>
            <w:webHidden/>
          </w:rPr>
          <w:fldChar w:fldCharType="begin"/>
        </w:r>
        <w:r>
          <w:rPr>
            <w:noProof/>
            <w:webHidden/>
          </w:rPr>
          <w:instrText xml:space="preserve"> PAGEREF _Toc388376312 \h </w:instrText>
        </w:r>
        <w:r>
          <w:rPr>
            <w:noProof/>
            <w:webHidden/>
          </w:rPr>
        </w:r>
        <w:r>
          <w:rPr>
            <w:noProof/>
            <w:webHidden/>
          </w:rPr>
          <w:fldChar w:fldCharType="separate"/>
        </w:r>
        <w:r>
          <w:rPr>
            <w:noProof/>
            <w:webHidden/>
          </w:rPr>
          <w:t>52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3" w:history="1">
        <w:r w:rsidRPr="00414BFD">
          <w:rPr>
            <w:rStyle w:val="Hyperlink"/>
            <w:noProof/>
          </w:rPr>
          <w:t>9.4.2</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Slave Bridge clock gate control registers</w:t>
        </w:r>
        <w:r>
          <w:rPr>
            <w:noProof/>
            <w:webHidden/>
          </w:rPr>
          <w:tab/>
        </w:r>
        <w:r>
          <w:rPr>
            <w:noProof/>
            <w:webHidden/>
          </w:rPr>
          <w:fldChar w:fldCharType="begin"/>
        </w:r>
        <w:r>
          <w:rPr>
            <w:noProof/>
            <w:webHidden/>
          </w:rPr>
          <w:instrText xml:space="preserve"> PAGEREF _Toc388376313 \h </w:instrText>
        </w:r>
        <w:r>
          <w:rPr>
            <w:noProof/>
            <w:webHidden/>
          </w:rPr>
        </w:r>
        <w:r>
          <w:rPr>
            <w:noProof/>
            <w:webHidden/>
          </w:rPr>
          <w:fldChar w:fldCharType="separate"/>
        </w:r>
        <w:r>
          <w:rPr>
            <w:noProof/>
            <w:webHidden/>
          </w:rPr>
          <w:t>54</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4" w:history="1">
        <w:r w:rsidRPr="00414BFD">
          <w:rPr>
            <w:rStyle w:val="Hyperlink"/>
            <w:noProof/>
          </w:rPr>
          <w:t>9.4.3</w:t>
        </w:r>
        <w:r>
          <w:rPr>
            <w:rFonts w:asciiTheme="minorHAnsi" w:eastAsiaTheme="minorEastAsia" w:hAnsiTheme="minorHAnsi" w:cstheme="minorBidi"/>
            <w:iCs w:val="0"/>
            <w:noProof/>
            <w:color w:val="auto"/>
            <w:kern w:val="0"/>
            <w:sz w:val="22"/>
            <w:szCs w:val="22"/>
          </w:rPr>
          <w:tab/>
        </w:r>
        <w:r w:rsidRPr="00414BFD">
          <w:rPr>
            <w:rStyle w:val="Hyperlink"/>
            <w:noProof/>
          </w:rPr>
          <w:t>Implementation #1: AXI Master Bridge clock gating module parameters</w:t>
        </w:r>
        <w:r>
          <w:rPr>
            <w:noProof/>
            <w:webHidden/>
          </w:rPr>
          <w:tab/>
        </w:r>
        <w:r>
          <w:rPr>
            <w:noProof/>
            <w:webHidden/>
          </w:rPr>
          <w:fldChar w:fldCharType="begin"/>
        </w:r>
        <w:r>
          <w:rPr>
            <w:noProof/>
            <w:webHidden/>
          </w:rPr>
          <w:instrText xml:space="preserve"> PAGEREF _Toc388376314 \h </w:instrText>
        </w:r>
        <w:r>
          <w:rPr>
            <w:noProof/>
            <w:webHidden/>
          </w:rPr>
        </w:r>
        <w:r>
          <w:rPr>
            <w:noProof/>
            <w:webHidden/>
          </w:rPr>
          <w:fldChar w:fldCharType="separate"/>
        </w:r>
        <w:r>
          <w:rPr>
            <w:noProof/>
            <w:webHidden/>
          </w:rPr>
          <w:t>55</w:t>
        </w:r>
        <w:r>
          <w:rPr>
            <w:noProof/>
            <w:webHidden/>
          </w:rPr>
          <w:fldChar w:fldCharType="end"/>
        </w:r>
      </w:hyperlink>
    </w:p>
    <w:p w:rsidR="00A63ED5" w:rsidRDefault="00A63ED5">
      <w:pPr>
        <w:pStyle w:val="TOC2"/>
        <w:tabs>
          <w:tab w:val="left" w:pos="800"/>
        </w:tabs>
        <w:rPr>
          <w:rFonts w:asciiTheme="minorHAnsi" w:eastAsiaTheme="minorEastAsia" w:hAnsiTheme="minorHAnsi" w:cstheme="minorBidi"/>
          <w:noProof/>
          <w:color w:val="auto"/>
          <w:kern w:val="0"/>
          <w:sz w:val="22"/>
          <w:szCs w:val="22"/>
        </w:rPr>
      </w:pPr>
      <w:hyperlink w:anchor="_Toc388376315" w:history="1">
        <w:r w:rsidRPr="00414BFD">
          <w:rPr>
            <w:rStyle w:val="Hyperlink"/>
            <w:noProof/>
          </w:rPr>
          <w:t>9.5</w:t>
        </w:r>
        <w:r>
          <w:rPr>
            <w:rFonts w:asciiTheme="minorHAnsi" w:eastAsiaTheme="minorEastAsia" w:hAnsiTheme="minorHAnsi" w:cstheme="minorBidi"/>
            <w:noProof/>
            <w:color w:val="auto"/>
            <w:kern w:val="0"/>
            <w:sz w:val="22"/>
            <w:szCs w:val="22"/>
          </w:rPr>
          <w:tab/>
        </w:r>
        <w:r w:rsidRPr="00414BFD">
          <w:rPr>
            <w:rStyle w:val="Hyperlink"/>
            <w:noProof/>
          </w:rPr>
          <w:t>Implementation #1: Pipeline “System Clock Gating” Interface signals</w:t>
        </w:r>
        <w:r>
          <w:rPr>
            <w:noProof/>
            <w:webHidden/>
          </w:rPr>
          <w:tab/>
        </w:r>
        <w:r>
          <w:rPr>
            <w:noProof/>
            <w:webHidden/>
          </w:rPr>
          <w:fldChar w:fldCharType="begin"/>
        </w:r>
        <w:r>
          <w:rPr>
            <w:noProof/>
            <w:webHidden/>
          </w:rPr>
          <w:instrText xml:space="preserve"> PAGEREF _Toc388376315 \h </w:instrText>
        </w:r>
        <w:r>
          <w:rPr>
            <w:noProof/>
            <w:webHidden/>
          </w:rPr>
        </w:r>
        <w:r>
          <w:rPr>
            <w:noProof/>
            <w:webHidden/>
          </w:rPr>
          <w:fldChar w:fldCharType="separate"/>
        </w:r>
        <w:r>
          <w:rPr>
            <w:noProof/>
            <w:webHidden/>
          </w:rPr>
          <w:t>55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6" w:history="1">
        <w:r w:rsidRPr="00414BFD">
          <w:rPr>
            <w:rStyle w:val="Hyperlink"/>
            <w:noProof/>
          </w:rPr>
          <w:t>9.5.1</w:t>
        </w:r>
        <w:r>
          <w:rPr>
            <w:rFonts w:asciiTheme="minorHAnsi" w:eastAsiaTheme="minorEastAsia" w:hAnsiTheme="minorHAnsi" w:cstheme="minorBidi"/>
            <w:iCs w:val="0"/>
            <w:noProof/>
            <w:color w:val="auto"/>
            <w:kern w:val="0"/>
            <w:sz w:val="22"/>
            <w:szCs w:val="22"/>
          </w:rPr>
          <w:tab/>
        </w:r>
        <w:r w:rsidRPr="00414BFD">
          <w:rPr>
            <w:rStyle w:val="Hyperlink"/>
            <w:noProof/>
          </w:rPr>
          <w:t>Implementation #1: Data Pipeline</w:t>
        </w:r>
        <w:r>
          <w:rPr>
            <w:noProof/>
            <w:webHidden/>
          </w:rPr>
          <w:tab/>
        </w:r>
        <w:r>
          <w:rPr>
            <w:noProof/>
            <w:webHidden/>
          </w:rPr>
          <w:fldChar w:fldCharType="begin"/>
        </w:r>
        <w:r>
          <w:rPr>
            <w:noProof/>
            <w:webHidden/>
          </w:rPr>
          <w:instrText xml:space="preserve"> PAGEREF _Toc388376316 \h </w:instrText>
        </w:r>
        <w:r>
          <w:rPr>
            <w:noProof/>
            <w:webHidden/>
          </w:rPr>
        </w:r>
        <w:r>
          <w:rPr>
            <w:noProof/>
            <w:webHidden/>
          </w:rPr>
          <w:fldChar w:fldCharType="separate"/>
        </w:r>
        <w:r>
          <w:rPr>
            <w:noProof/>
            <w:webHidden/>
          </w:rPr>
          <w:t>55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7" w:history="1">
        <w:r w:rsidRPr="00414BFD">
          <w:rPr>
            <w:rStyle w:val="Hyperlink"/>
            <w:noProof/>
          </w:rPr>
          <w:t>9.5.2</w:t>
        </w:r>
        <w:r>
          <w:rPr>
            <w:rFonts w:asciiTheme="minorHAnsi" w:eastAsiaTheme="minorEastAsia" w:hAnsiTheme="minorHAnsi" w:cstheme="minorBidi"/>
            <w:iCs w:val="0"/>
            <w:noProof/>
            <w:color w:val="auto"/>
            <w:kern w:val="0"/>
            <w:sz w:val="22"/>
            <w:szCs w:val="22"/>
          </w:rPr>
          <w:tab/>
        </w:r>
        <w:r w:rsidRPr="00414BFD">
          <w:rPr>
            <w:rStyle w:val="Hyperlink"/>
            <w:noProof/>
          </w:rPr>
          <w:t>Implementation #1: Data Pipeline clock gating module parameters</w:t>
        </w:r>
        <w:r>
          <w:rPr>
            <w:noProof/>
            <w:webHidden/>
          </w:rPr>
          <w:tab/>
        </w:r>
        <w:r>
          <w:rPr>
            <w:noProof/>
            <w:webHidden/>
          </w:rPr>
          <w:fldChar w:fldCharType="begin"/>
        </w:r>
        <w:r>
          <w:rPr>
            <w:noProof/>
            <w:webHidden/>
          </w:rPr>
          <w:instrText xml:space="preserve"> PAGEREF _Toc388376317 \h </w:instrText>
        </w:r>
        <w:r>
          <w:rPr>
            <w:noProof/>
            <w:webHidden/>
          </w:rPr>
        </w:r>
        <w:r>
          <w:rPr>
            <w:noProof/>
            <w:webHidden/>
          </w:rPr>
          <w:fldChar w:fldCharType="separate"/>
        </w:r>
        <w:r>
          <w:rPr>
            <w:noProof/>
            <w:webHidden/>
          </w:rPr>
          <w:t>57</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18" w:history="1">
        <w:r w:rsidRPr="00414BFD">
          <w:rPr>
            <w:rStyle w:val="Hyperlink"/>
            <w:noProof/>
          </w:rPr>
          <w:t>9.5.3</w:t>
        </w:r>
        <w:r>
          <w:rPr>
            <w:rFonts w:asciiTheme="minorHAnsi" w:eastAsiaTheme="minorEastAsia" w:hAnsiTheme="minorHAnsi" w:cstheme="minorBidi"/>
            <w:iCs w:val="0"/>
            <w:noProof/>
            <w:color w:val="auto"/>
            <w:kern w:val="0"/>
            <w:sz w:val="22"/>
            <w:szCs w:val="22"/>
          </w:rPr>
          <w:tab/>
        </w:r>
        <w:r w:rsidRPr="00414BFD">
          <w:rPr>
            <w:rStyle w:val="Hyperlink"/>
            <w:noProof/>
          </w:rPr>
          <w:t>Implementation #1: Credit Pipeline coarse clock gating</w:t>
        </w:r>
        <w:r>
          <w:rPr>
            <w:noProof/>
            <w:webHidden/>
          </w:rPr>
          <w:tab/>
        </w:r>
        <w:r>
          <w:rPr>
            <w:noProof/>
            <w:webHidden/>
          </w:rPr>
          <w:fldChar w:fldCharType="begin"/>
        </w:r>
        <w:r>
          <w:rPr>
            <w:noProof/>
            <w:webHidden/>
          </w:rPr>
          <w:instrText xml:space="preserve"> PAGEREF _Toc388376318 \h </w:instrText>
        </w:r>
        <w:r>
          <w:rPr>
            <w:noProof/>
            <w:webHidden/>
          </w:rPr>
        </w:r>
        <w:r>
          <w:rPr>
            <w:noProof/>
            <w:webHidden/>
          </w:rPr>
          <w:fldChar w:fldCharType="separate"/>
        </w:r>
        <w:r>
          <w:rPr>
            <w:noProof/>
            <w:webHidden/>
          </w:rPr>
          <w:t>57</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319" w:history="1">
        <w:r w:rsidRPr="00414BFD">
          <w:rPr>
            <w:rStyle w:val="Hyperlink"/>
          </w:rPr>
          <w:t>10</w:t>
        </w:r>
        <w:r>
          <w:rPr>
            <w:rFonts w:asciiTheme="minorHAnsi" w:eastAsiaTheme="minorEastAsia" w:hAnsiTheme="minorHAnsi" w:cstheme="minorBidi"/>
            <w:b w:val="0"/>
            <w:color w:val="auto"/>
            <w:kern w:val="0"/>
            <w:szCs w:val="22"/>
          </w:rPr>
          <w:tab/>
        </w:r>
        <w:r w:rsidRPr="00414BFD">
          <w:rPr>
            <w:rStyle w:val="Hyperlink"/>
          </w:rPr>
          <w:t>Implementation #2: Instantiation of clock gating module outside NoC element and outside NoC</w:t>
        </w:r>
        <w:r>
          <w:rPr>
            <w:webHidden/>
          </w:rPr>
          <w:tab/>
        </w:r>
        <w:r>
          <w:rPr>
            <w:webHidden/>
          </w:rPr>
          <w:fldChar w:fldCharType="begin"/>
        </w:r>
        <w:r>
          <w:rPr>
            <w:webHidden/>
          </w:rPr>
          <w:instrText xml:space="preserve"> PAGEREF _Toc388376319 \h </w:instrText>
        </w:r>
        <w:r>
          <w:rPr>
            <w:webHidden/>
          </w:rPr>
        </w:r>
        <w:r>
          <w:rPr>
            <w:webHidden/>
          </w:rPr>
          <w:fldChar w:fldCharType="separate"/>
        </w:r>
        <w:r>
          <w:rPr>
            <w:webHidden/>
          </w:rPr>
          <w:t>59</w:t>
        </w:r>
        <w:r>
          <w:rPr>
            <w:webHidden/>
          </w:rPr>
          <w:fldChar w:fldCharType="end"/>
        </w:r>
      </w:hyperlink>
    </w:p>
    <w:p w:rsidR="00A63ED5" w:rsidRDefault="00A63ED5">
      <w:pPr>
        <w:pStyle w:val="TOC2"/>
        <w:tabs>
          <w:tab w:val="left" w:pos="1000"/>
        </w:tabs>
        <w:rPr>
          <w:rFonts w:asciiTheme="minorHAnsi" w:eastAsiaTheme="minorEastAsia" w:hAnsiTheme="minorHAnsi" w:cstheme="minorBidi"/>
          <w:noProof/>
          <w:color w:val="auto"/>
          <w:kern w:val="0"/>
          <w:sz w:val="22"/>
          <w:szCs w:val="22"/>
        </w:rPr>
      </w:pPr>
      <w:hyperlink w:anchor="_Toc388376320" w:history="1">
        <w:r w:rsidRPr="00414BFD">
          <w:rPr>
            <w:rStyle w:val="Hyperlink"/>
            <w:noProof/>
          </w:rPr>
          <w:t>10.1</w:t>
        </w:r>
        <w:r>
          <w:rPr>
            <w:rFonts w:asciiTheme="minorHAnsi" w:eastAsiaTheme="minorEastAsia" w:hAnsiTheme="minorHAnsi" w:cstheme="minorBidi"/>
            <w:noProof/>
            <w:color w:val="auto"/>
            <w:kern w:val="0"/>
            <w:sz w:val="22"/>
            <w:szCs w:val="22"/>
          </w:rPr>
          <w:tab/>
        </w:r>
        <w:r w:rsidRPr="00414BFD">
          <w:rPr>
            <w:rStyle w:val="Hyperlink"/>
            <w:noProof/>
          </w:rPr>
          <w:t>Implementation #2: Router Clock Gate module instantiations and hierarchy</w:t>
        </w:r>
        <w:r>
          <w:rPr>
            <w:noProof/>
            <w:webHidden/>
          </w:rPr>
          <w:tab/>
        </w:r>
        <w:r>
          <w:rPr>
            <w:noProof/>
            <w:webHidden/>
          </w:rPr>
          <w:fldChar w:fldCharType="begin"/>
        </w:r>
        <w:r>
          <w:rPr>
            <w:noProof/>
            <w:webHidden/>
          </w:rPr>
          <w:instrText xml:space="preserve"> PAGEREF _Toc388376320 \h </w:instrText>
        </w:r>
        <w:r>
          <w:rPr>
            <w:noProof/>
            <w:webHidden/>
          </w:rPr>
        </w:r>
        <w:r>
          <w:rPr>
            <w:noProof/>
            <w:webHidden/>
          </w:rPr>
          <w:fldChar w:fldCharType="separate"/>
        </w:r>
        <w:r>
          <w:rPr>
            <w:noProof/>
            <w:webHidden/>
          </w:rPr>
          <w:t>59</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1" w:history="1">
        <w:r w:rsidRPr="00414BFD">
          <w:rPr>
            <w:rStyle w:val="Hyperlink"/>
            <w:noProof/>
          </w:rPr>
          <w:t>10.1.1</w:t>
        </w:r>
        <w:r>
          <w:rPr>
            <w:rFonts w:asciiTheme="minorHAnsi" w:eastAsiaTheme="minorEastAsia" w:hAnsiTheme="minorHAnsi" w:cstheme="minorBidi"/>
            <w:iCs w:val="0"/>
            <w:noProof/>
            <w:color w:val="auto"/>
            <w:kern w:val="0"/>
            <w:sz w:val="22"/>
            <w:szCs w:val="22"/>
          </w:rPr>
          <w:tab/>
        </w:r>
        <w:r w:rsidRPr="00414BFD">
          <w:rPr>
            <w:rStyle w:val="Hyperlink"/>
            <w:noProof/>
          </w:rPr>
          <w:t>Implementation #2: Router clock gating interface signals</w:t>
        </w:r>
        <w:r>
          <w:rPr>
            <w:noProof/>
            <w:webHidden/>
          </w:rPr>
          <w:tab/>
        </w:r>
        <w:r>
          <w:rPr>
            <w:noProof/>
            <w:webHidden/>
          </w:rPr>
          <w:fldChar w:fldCharType="begin"/>
        </w:r>
        <w:r>
          <w:rPr>
            <w:noProof/>
            <w:webHidden/>
          </w:rPr>
          <w:instrText xml:space="preserve"> PAGEREF _Toc388376321 \h </w:instrText>
        </w:r>
        <w:r>
          <w:rPr>
            <w:noProof/>
            <w:webHidden/>
          </w:rPr>
        </w:r>
        <w:r>
          <w:rPr>
            <w:noProof/>
            <w:webHidden/>
          </w:rPr>
          <w:fldChar w:fldCharType="separate"/>
        </w:r>
        <w:r>
          <w:rPr>
            <w:noProof/>
            <w:webHidden/>
          </w:rPr>
          <w:t>61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2" w:history="1">
        <w:r w:rsidRPr="00414BFD">
          <w:rPr>
            <w:rStyle w:val="Hyperlink"/>
            <w:noProof/>
          </w:rPr>
          <w:t>10.1.2</w:t>
        </w:r>
        <w:r>
          <w:rPr>
            <w:rFonts w:asciiTheme="minorHAnsi" w:eastAsiaTheme="minorEastAsia" w:hAnsiTheme="minorHAnsi" w:cstheme="minorBidi"/>
            <w:iCs w:val="0"/>
            <w:noProof/>
            <w:color w:val="auto"/>
            <w:kern w:val="0"/>
            <w:sz w:val="22"/>
            <w:szCs w:val="22"/>
          </w:rPr>
          <w:tab/>
        </w:r>
        <w:r w:rsidRPr="00414BFD">
          <w:rPr>
            <w:rStyle w:val="Hyperlink"/>
            <w:noProof/>
          </w:rPr>
          <w:t>Implementation #2: Router clock gate control registers</w:t>
        </w:r>
        <w:r>
          <w:rPr>
            <w:noProof/>
            <w:webHidden/>
          </w:rPr>
          <w:tab/>
        </w:r>
        <w:r>
          <w:rPr>
            <w:noProof/>
            <w:webHidden/>
          </w:rPr>
          <w:fldChar w:fldCharType="begin"/>
        </w:r>
        <w:r>
          <w:rPr>
            <w:noProof/>
            <w:webHidden/>
          </w:rPr>
          <w:instrText xml:space="preserve"> PAGEREF _Toc388376322 \h </w:instrText>
        </w:r>
        <w:r>
          <w:rPr>
            <w:noProof/>
            <w:webHidden/>
          </w:rPr>
        </w:r>
        <w:r>
          <w:rPr>
            <w:noProof/>
            <w:webHidden/>
          </w:rPr>
          <w:fldChar w:fldCharType="separate"/>
        </w:r>
        <w:r>
          <w:rPr>
            <w:noProof/>
            <w:webHidden/>
          </w:rPr>
          <w:t>62</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3" w:history="1">
        <w:r w:rsidRPr="00414BFD">
          <w:rPr>
            <w:rStyle w:val="Hyperlink"/>
            <w:noProof/>
          </w:rPr>
          <w:t>10.1.3</w:t>
        </w:r>
        <w:r>
          <w:rPr>
            <w:rFonts w:asciiTheme="minorHAnsi" w:eastAsiaTheme="minorEastAsia" w:hAnsiTheme="minorHAnsi" w:cstheme="minorBidi"/>
            <w:iCs w:val="0"/>
            <w:noProof/>
            <w:color w:val="auto"/>
            <w:kern w:val="0"/>
            <w:sz w:val="22"/>
            <w:szCs w:val="22"/>
          </w:rPr>
          <w:tab/>
        </w:r>
        <w:r w:rsidRPr="00414BFD">
          <w:rPr>
            <w:rStyle w:val="Hyperlink"/>
            <w:noProof/>
          </w:rPr>
          <w:t>Implementation #2: Router clock gate module parameters</w:t>
        </w:r>
        <w:r>
          <w:rPr>
            <w:noProof/>
            <w:webHidden/>
          </w:rPr>
          <w:tab/>
        </w:r>
        <w:r>
          <w:rPr>
            <w:noProof/>
            <w:webHidden/>
          </w:rPr>
          <w:fldChar w:fldCharType="begin"/>
        </w:r>
        <w:r>
          <w:rPr>
            <w:noProof/>
            <w:webHidden/>
          </w:rPr>
          <w:instrText xml:space="preserve"> PAGEREF _Toc388376323 \h </w:instrText>
        </w:r>
        <w:r>
          <w:rPr>
            <w:noProof/>
            <w:webHidden/>
          </w:rPr>
        </w:r>
        <w:r>
          <w:rPr>
            <w:noProof/>
            <w:webHidden/>
          </w:rPr>
          <w:fldChar w:fldCharType="separate"/>
        </w:r>
        <w:r>
          <w:rPr>
            <w:noProof/>
            <w:webHidden/>
          </w:rPr>
          <w:t>62</w:t>
        </w:r>
        <w:r>
          <w:rPr>
            <w:noProof/>
            <w:webHidden/>
          </w:rPr>
          <w:fldChar w:fldCharType="end"/>
        </w:r>
      </w:hyperlink>
    </w:p>
    <w:p w:rsidR="00A63ED5" w:rsidRDefault="00A63ED5">
      <w:pPr>
        <w:pStyle w:val="TOC2"/>
        <w:tabs>
          <w:tab w:val="left" w:pos="1000"/>
        </w:tabs>
        <w:rPr>
          <w:rFonts w:asciiTheme="minorHAnsi" w:eastAsiaTheme="minorEastAsia" w:hAnsiTheme="minorHAnsi" w:cstheme="minorBidi"/>
          <w:noProof/>
          <w:color w:val="auto"/>
          <w:kern w:val="0"/>
          <w:sz w:val="22"/>
          <w:szCs w:val="22"/>
        </w:rPr>
      </w:pPr>
      <w:hyperlink w:anchor="_Toc388376324" w:history="1">
        <w:r w:rsidRPr="00414BFD">
          <w:rPr>
            <w:rStyle w:val="Hyperlink"/>
            <w:noProof/>
          </w:rPr>
          <w:t>10.2</w:t>
        </w:r>
        <w:r>
          <w:rPr>
            <w:rFonts w:asciiTheme="minorHAnsi" w:eastAsiaTheme="minorEastAsia" w:hAnsiTheme="minorHAnsi" w:cstheme="minorBidi"/>
            <w:noProof/>
            <w:color w:val="auto"/>
            <w:kern w:val="0"/>
            <w:sz w:val="22"/>
            <w:szCs w:val="22"/>
          </w:rPr>
          <w:tab/>
        </w:r>
        <w:r w:rsidRPr="00414BFD">
          <w:rPr>
            <w:rStyle w:val="Hyperlink"/>
            <w:noProof/>
          </w:rPr>
          <w:t>Implementation #2: Streaming Bridge Clock Gate module instantiation and hierarchy</w:t>
        </w:r>
        <w:r>
          <w:rPr>
            <w:noProof/>
            <w:webHidden/>
          </w:rPr>
          <w:tab/>
        </w:r>
        <w:r>
          <w:rPr>
            <w:noProof/>
            <w:webHidden/>
          </w:rPr>
          <w:fldChar w:fldCharType="begin"/>
        </w:r>
        <w:r>
          <w:rPr>
            <w:noProof/>
            <w:webHidden/>
          </w:rPr>
          <w:instrText xml:space="preserve"> PAGEREF _Toc388376324 \h </w:instrText>
        </w:r>
        <w:r>
          <w:rPr>
            <w:noProof/>
            <w:webHidden/>
          </w:rPr>
        </w:r>
        <w:r>
          <w:rPr>
            <w:noProof/>
            <w:webHidden/>
          </w:rPr>
          <w:fldChar w:fldCharType="separate"/>
        </w:r>
        <w:r>
          <w:rPr>
            <w:noProof/>
            <w:webHidden/>
          </w:rPr>
          <w:t>63</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5" w:history="1">
        <w:r w:rsidRPr="00414BFD">
          <w:rPr>
            <w:rStyle w:val="Hyperlink"/>
            <w:noProof/>
          </w:rPr>
          <w:t>10.2.1</w:t>
        </w:r>
        <w:r>
          <w:rPr>
            <w:rFonts w:asciiTheme="minorHAnsi" w:eastAsiaTheme="minorEastAsia" w:hAnsiTheme="minorHAnsi" w:cstheme="minorBidi"/>
            <w:iCs w:val="0"/>
            <w:noProof/>
            <w:color w:val="auto"/>
            <w:kern w:val="0"/>
            <w:sz w:val="22"/>
            <w:szCs w:val="22"/>
          </w:rPr>
          <w:tab/>
        </w:r>
        <w:r w:rsidRPr="00414BFD">
          <w:rPr>
            <w:rStyle w:val="Hyperlink"/>
            <w:noProof/>
          </w:rPr>
          <w:t>Implementation #2: Streaming Bridge clock gating interface signals</w:t>
        </w:r>
        <w:r>
          <w:rPr>
            <w:noProof/>
            <w:webHidden/>
          </w:rPr>
          <w:tab/>
        </w:r>
        <w:r>
          <w:rPr>
            <w:noProof/>
            <w:webHidden/>
          </w:rPr>
          <w:fldChar w:fldCharType="begin"/>
        </w:r>
        <w:r>
          <w:rPr>
            <w:noProof/>
            <w:webHidden/>
          </w:rPr>
          <w:instrText xml:space="preserve"> PAGEREF _Toc388376325 \h </w:instrText>
        </w:r>
        <w:r>
          <w:rPr>
            <w:noProof/>
            <w:webHidden/>
          </w:rPr>
        </w:r>
        <w:r>
          <w:rPr>
            <w:noProof/>
            <w:webHidden/>
          </w:rPr>
          <w:fldChar w:fldCharType="separate"/>
        </w:r>
        <w:r>
          <w:rPr>
            <w:noProof/>
            <w:webHidden/>
          </w:rPr>
          <w:t>65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6" w:history="1">
        <w:r w:rsidRPr="00414BFD">
          <w:rPr>
            <w:rStyle w:val="Hyperlink"/>
            <w:noProof/>
          </w:rPr>
          <w:t>10.2.2</w:t>
        </w:r>
        <w:r>
          <w:rPr>
            <w:rFonts w:asciiTheme="minorHAnsi" w:eastAsiaTheme="minorEastAsia" w:hAnsiTheme="minorHAnsi" w:cstheme="minorBidi"/>
            <w:iCs w:val="0"/>
            <w:noProof/>
            <w:color w:val="auto"/>
            <w:kern w:val="0"/>
            <w:sz w:val="22"/>
            <w:szCs w:val="22"/>
          </w:rPr>
          <w:tab/>
        </w:r>
        <w:r w:rsidRPr="00414BFD">
          <w:rPr>
            <w:rStyle w:val="Hyperlink"/>
            <w:noProof/>
          </w:rPr>
          <w:t>Implementation #2: Streaming Bridge clock gate control registers</w:t>
        </w:r>
        <w:r>
          <w:rPr>
            <w:noProof/>
            <w:webHidden/>
          </w:rPr>
          <w:tab/>
        </w:r>
        <w:r>
          <w:rPr>
            <w:noProof/>
            <w:webHidden/>
          </w:rPr>
          <w:fldChar w:fldCharType="begin"/>
        </w:r>
        <w:r>
          <w:rPr>
            <w:noProof/>
            <w:webHidden/>
          </w:rPr>
          <w:instrText xml:space="preserve"> PAGEREF _Toc388376326 \h </w:instrText>
        </w:r>
        <w:r>
          <w:rPr>
            <w:noProof/>
            <w:webHidden/>
          </w:rPr>
        </w:r>
        <w:r>
          <w:rPr>
            <w:noProof/>
            <w:webHidden/>
          </w:rPr>
          <w:fldChar w:fldCharType="separate"/>
        </w:r>
        <w:r>
          <w:rPr>
            <w:noProof/>
            <w:webHidden/>
          </w:rPr>
          <w:t>67</w:t>
        </w:r>
        <w:r>
          <w:rPr>
            <w:noProof/>
            <w:webHidden/>
          </w:rPr>
          <w:fldChar w:fldCharType="end"/>
        </w:r>
      </w:hyperlink>
    </w:p>
    <w:p w:rsidR="00A63ED5" w:rsidRDefault="00A63ED5">
      <w:pPr>
        <w:pStyle w:val="TOC2"/>
        <w:tabs>
          <w:tab w:val="left" w:pos="1000"/>
        </w:tabs>
        <w:rPr>
          <w:rFonts w:asciiTheme="minorHAnsi" w:eastAsiaTheme="minorEastAsia" w:hAnsiTheme="minorHAnsi" w:cstheme="minorBidi"/>
          <w:noProof/>
          <w:color w:val="auto"/>
          <w:kern w:val="0"/>
          <w:sz w:val="22"/>
          <w:szCs w:val="22"/>
        </w:rPr>
      </w:pPr>
      <w:hyperlink w:anchor="_Toc388376327" w:history="1">
        <w:r w:rsidRPr="00414BFD">
          <w:rPr>
            <w:rStyle w:val="Hyperlink"/>
            <w:noProof/>
          </w:rPr>
          <w:t>10.3</w:t>
        </w:r>
        <w:r>
          <w:rPr>
            <w:rFonts w:asciiTheme="minorHAnsi" w:eastAsiaTheme="minorEastAsia" w:hAnsiTheme="minorHAnsi" w:cstheme="minorBidi"/>
            <w:noProof/>
            <w:color w:val="auto"/>
            <w:kern w:val="0"/>
            <w:sz w:val="22"/>
            <w:szCs w:val="22"/>
          </w:rPr>
          <w:tab/>
        </w:r>
        <w:r w:rsidRPr="00414BFD">
          <w:rPr>
            <w:rStyle w:val="Hyperlink"/>
            <w:noProof/>
          </w:rPr>
          <w:t>Implementation #2: AXI Master Bridge Clock Gate module instantiation and hierarchy</w:t>
        </w:r>
        <w:r>
          <w:rPr>
            <w:noProof/>
            <w:webHidden/>
          </w:rPr>
          <w:tab/>
        </w:r>
        <w:r>
          <w:rPr>
            <w:noProof/>
            <w:webHidden/>
          </w:rPr>
          <w:fldChar w:fldCharType="begin"/>
        </w:r>
        <w:r>
          <w:rPr>
            <w:noProof/>
            <w:webHidden/>
          </w:rPr>
          <w:instrText xml:space="preserve"> PAGEREF _Toc388376327 \h </w:instrText>
        </w:r>
        <w:r>
          <w:rPr>
            <w:noProof/>
            <w:webHidden/>
          </w:rPr>
        </w:r>
        <w:r>
          <w:rPr>
            <w:noProof/>
            <w:webHidden/>
          </w:rPr>
          <w:fldChar w:fldCharType="separate"/>
        </w:r>
        <w:r>
          <w:rPr>
            <w:noProof/>
            <w:webHidden/>
          </w:rPr>
          <w:t>67</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8" w:history="1">
        <w:r w:rsidRPr="00414BFD">
          <w:rPr>
            <w:rStyle w:val="Hyperlink"/>
            <w:noProof/>
          </w:rPr>
          <w:t>10.3.1</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Master Bridge clock gating module interface</w:t>
        </w:r>
        <w:r>
          <w:rPr>
            <w:noProof/>
            <w:webHidden/>
          </w:rPr>
          <w:tab/>
        </w:r>
        <w:r>
          <w:rPr>
            <w:noProof/>
            <w:webHidden/>
          </w:rPr>
          <w:fldChar w:fldCharType="begin"/>
        </w:r>
        <w:r>
          <w:rPr>
            <w:noProof/>
            <w:webHidden/>
          </w:rPr>
          <w:instrText xml:space="preserve"> PAGEREF _Toc388376328 \h </w:instrText>
        </w:r>
        <w:r>
          <w:rPr>
            <w:noProof/>
            <w:webHidden/>
          </w:rPr>
        </w:r>
        <w:r>
          <w:rPr>
            <w:noProof/>
            <w:webHidden/>
          </w:rPr>
          <w:fldChar w:fldCharType="separate"/>
        </w:r>
        <w:r>
          <w:rPr>
            <w:noProof/>
            <w:webHidden/>
          </w:rPr>
          <w:t>68</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29" w:history="1">
        <w:r w:rsidRPr="00414BFD">
          <w:rPr>
            <w:rStyle w:val="Hyperlink"/>
            <w:noProof/>
          </w:rPr>
          <w:t>10.3.2</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Master Bridge clock gate control registers</w:t>
        </w:r>
        <w:r>
          <w:rPr>
            <w:noProof/>
            <w:webHidden/>
          </w:rPr>
          <w:tab/>
        </w:r>
        <w:r>
          <w:rPr>
            <w:noProof/>
            <w:webHidden/>
          </w:rPr>
          <w:fldChar w:fldCharType="begin"/>
        </w:r>
        <w:r>
          <w:rPr>
            <w:noProof/>
            <w:webHidden/>
          </w:rPr>
          <w:instrText xml:space="preserve"> PAGEREF _Toc388376329 \h </w:instrText>
        </w:r>
        <w:r>
          <w:rPr>
            <w:noProof/>
            <w:webHidden/>
          </w:rPr>
        </w:r>
        <w:r>
          <w:rPr>
            <w:noProof/>
            <w:webHidden/>
          </w:rPr>
          <w:fldChar w:fldCharType="separate"/>
        </w:r>
        <w:r>
          <w:rPr>
            <w:noProof/>
            <w:webHidden/>
          </w:rPr>
          <w:t>71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0" w:history="1">
        <w:r w:rsidRPr="00414BFD">
          <w:rPr>
            <w:rStyle w:val="Hyperlink"/>
            <w:noProof/>
          </w:rPr>
          <w:t>10.3.3</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Master Bridge clock gating module parameters</w:t>
        </w:r>
        <w:r>
          <w:rPr>
            <w:noProof/>
            <w:webHidden/>
          </w:rPr>
          <w:tab/>
        </w:r>
        <w:r>
          <w:rPr>
            <w:noProof/>
            <w:webHidden/>
          </w:rPr>
          <w:fldChar w:fldCharType="begin"/>
        </w:r>
        <w:r>
          <w:rPr>
            <w:noProof/>
            <w:webHidden/>
          </w:rPr>
          <w:instrText xml:space="preserve"> PAGEREF _Toc388376330 \h </w:instrText>
        </w:r>
        <w:r>
          <w:rPr>
            <w:noProof/>
            <w:webHidden/>
          </w:rPr>
        </w:r>
        <w:r>
          <w:rPr>
            <w:noProof/>
            <w:webHidden/>
          </w:rPr>
          <w:fldChar w:fldCharType="separate"/>
        </w:r>
        <w:r>
          <w:rPr>
            <w:noProof/>
            <w:webHidden/>
          </w:rPr>
          <w:t>71</w:t>
        </w:r>
        <w:r>
          <w:rPr>
            <w:noProof/>
            <w:webHidden/>
          </w:rPr>
          <w:fldChar w:fldCharType="end"/>
        </w:r>
      </w:hyperlink>
    </w:p>
    <w:p w:rsidR="00A63ED5" w:rsidRDefault="00A63ED5">
      <w:pPr>
        <w:pStyle w:val="TOC2"/>
        <w:tabs>
          <w:tab w:val="left" w:pos="1000"/>
        </w:tabs>
        <w:rPr>
          <w:rFonts w:asciiTheme="minorHAnsi" w:eastAsiaTheme="minorEastAsia" w:hAnsiTheme="minorHAnsi" w:cstheme="minorBidi"/>
          <w:noProof/>
          <w:color w:val="auto"/>
          <w:kern w:val="0"/>
          <w:sz w:val="22"/>
          <w:szCs w:val="22"/>
        </w:rPr>
      </w:pPr>
      <w:hyperlink w:anchor="_Toc388376331" w:history="1">
        <w:r w:rsidRPr="00414BFD">
          <w:rPr>
            <w:rStyle w:val="Hyperlink"/>
            <w:noProof/>
          </w:rPr>
          <w:t>10.4</w:t>
        </w:r>
        <w:r>
          <w:rPr>
            <w:rFonts w:asciiTheme="minorHAnsi" w:eastAsiaTheme="minorEastAsia" w:hAnsiTheme="minorHAnsi" w:cstheme="minorBidi"/>
            <w:noProof/>
            <w:color w:val="auto"/>
            <w:kern w:val="0"/>
            <w:sz w:val="22"/>
            <w:szCs w:val="22"/>
          </w:rPr>
          <w:tab/>
        </w:r>
        <w:r w:rsidRPr="00414BFD">
          <w:rPr>
            <w:rStyle w:val="Hyperlink"/>
            <w:noProof/>
          </w:rPr>
          <w:t>Implementation #2: AXI Slave Bridge Clock Gate module instantiation and hierarchy</w:t>
        </w:r>
        <w:r>
          <w:rPr>
            <w:noProof/>
            <w:webHidden/>
          </w:rPr>
          <w:tab/>
        </w:r>
        <w:r>
          <w:rPr>
            <w:noProof/>
            <w:webHidden/>
          </w:rPr>
          <w:fldChar w:fldCharType="begin"/>
        </w:r>
        <w:r>
          <w:rPr>
            <w:noProof/>
            <w:webHidden/>
          </w:rPr>
          <w:instrText xml:space="preserve"> PAGEREF _Toc388376331 \h </w:instrText>
        </w:r>
        <w:r>
          <w:rPr>
            <w:noProof/>
            <w:webHidden/>
          </w:rPr>
        </w:r>
        <w:r>
          <w:rPr>
            <w:noProof/>
            <w:webHidden/>
          </w:rPr>
          <w:fldChar w:fldCharType="separate"/>
        </w:r>
        <w:r>
          <w:rPr>
            <w:noProof/>
            <w:webHidden/>
          </w:rPr>
          <w:t>71</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2" w:history="1">
        <w:r w:rsidRPr="00414BFD">
          <w:rPr>
            <w:rStyle w:val="Hyperlink"/>
            <w:noProof/>
          </w:rPr>
          <w:t>10.4.1</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Slave Bridge clock gating module interface</w:t>
        </w:r>
        <w:r>
          <w:rPr>
            <w:noProof/>
            <w:webHidden/>
          </w:rPr>
          <w:tab/>
        </w:r>
        <w:r>
          <w:rPr>
            <w:noProof/>
            <w:webHidden/>
          </w:rPr>
          <w:fldChar w:fldCharType="begin"/>
        </w:r>
        <w:r>
          <w:rPr>
            <w:noProof/>
            <w:webHidden/>
          </w:rPr>
          <w:instrText xml:space="preserve"> PAGEREF _Toc388376332 \h </w:instrText>
        </w:r>
        <w:r>
          <w:rPr>
            <w:noProof/>
            <w:webHidden/>
          </w:rPr>
        </w:r>
        <w:r>
          <w:rPr>
            <w:noProof/>
            <w:webHidden/>
          </w:rPr>
          <w:fldChar w:fldCharType="separate"/>
        </w:r>
        <w:r>
          <w:rPr>
            <w:noProof/>
            <w:webHidden/>
          </w:rPr>
          <w:t>73</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3" w:history="1">
        <w:r w:rsidRPr="00414BFD">
          <w:rPr>
            <w:rStyle w:val="Hyperlink"/>
            <w:noProof/>
          </w:rPr>
          <w:t>10.4.2</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Slave Bridge clock gate control registers</w:t>
        </w:r>
        <w:r>
          <w:rPr>
            <w:noProof/>
            <w:webHidden/>
          </w:rPr>
          <w:tab/>
        </w:r>
        <w:r>
          <w:rPr>
            <w:noProof/>
            <w:webHidden/>
          </w:rPr>
          <w:fldChar w:fldCharType="begin"/>
        </w:r>
        <w:r>
          <w:rPr>
            <w:noProof/>
            <w:webHidden/>
          </w:rPr>
          <w:instrText xml:space="preserve"> PAGEREF _Toc388376333 \h </w:instrText>
        </w:r>
        <w:r>
          <w:rPr>
            <w:noProof/>
            <w:webHidden/>
          </w:rPr>
        </w:r>
        <w:r>
          <w:rPr>
            <w:noProof/>
            <w:webHidden/>
          </w:rPr>
          <w:fldChar w:fldCharType="separate"/>
        </w:r>
        <w:r>
          <w:rPr>
            <w:noProof/>
            <w:webHidden/>
          </w:rPr>
          <w:t>75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4" w:history="1">
        <w:r w:rsidRPr="00414BFD">
          <w:rPr>
            <w:rStyle w:val="Hyperlink"/>
            <w:noProof/>
          </w:rPr>
          <w:t>10.4.3</w:t>
        </w:r>
        <w:r>
          <w:rPr>
            <w:rFonts w:asciiTheme="minorHAnsi" w:eastAsiaTheme="minorEastAsia" w:hAnsiTheme="minorHAnsi" w:cstheme="minorBidi"/>
            <w:iCs w:val="0"/>
            <w:noProof/>
            <w:color w:val="auto"/>
            <w:kern w:val="0"/>
            <w:sz w:val="22"/>
            <w:szCs w:val="22"/>
          </w:rPr>
          <w:tab/>
        </w:r>
        <w:r w:rsidRPr="00414BFD">
          <w:rPr>
            <w:rStyle w:val="Hyperlink"/>
            <w:noProof/>
          </w:rPr>
          <w:t>Implementation #2: AXI Master Bridge clock gating module parameters</w:t>
        </w:r>
        <w:r>
          <w:rPr>
            <w:noProof/>
            <w:webHidden/>
          </w:rPr>
          <w:tab/>
        </w:r>
        <w:r>
          <w:rPr>
            <w:noProof/>
            <w:webHidden/>
          </w:rPr>
          <w:fldChar w:fldCharType="begin"/>
        </w:r>
        <w:r>
          <w:rPr>
            <w:noProof/>
            <w:webHidden/>
          </w:rPr>
          <w:instrText xml:space="preserve"> PAGEREF _Toc388376334 \h </w:instrText>
        </w:r>
        <w:r>
          <w:rPr>
            <w:noProof/>
            <w:webHidden/>
          </w:rPr>
        </w:r>
        <w:r>
          <w:rPr>
            <w:noProof/>
            <w:webHidden/>
          </w:rPr>
          <w:fldChar w:fldCharType="separate"/>
        </w:r>
        <w:r>
          <w:rPr>
            <w:noProof/>
            <w:webHidden/>
          </w:rPr>
          <w:t>75</w:t>
        </w:r>
        <w:r>
          <w:rPr>
            <w:noProof/>
            <w:webHidden/>
          </w:rPr>
          <w:fldChar w:fldCharType="end"/>
        </w:r>
      </w:hyperlink>
    </w:p>
    <w:p w:rsidR="00A63ED5" w:rsidRDefault="00A63ED5">
      <w:pPr>
        <w:pStyle w:val="TOC2"/>
        <w:tabs>
          <w:tab w:val="left" w:pos="1000"/>
        </w:tabs>
        <w:rPr>
          <w:rFonts w:asciiTheme="minorHAnsi" w:eastAsiaTheme="minorEastAsia" w:hAnsiTheme="minorHAnsi" w:cstheme="minorBidi"/>
          <w:noProof/>
          <w:color w:val="auto"/>
          <w:kern w:val="0"/>
          <w:sz w:val="22"/>
          <w:szCs w:val="22"/>
        </w:rPr>
      </w:pPr>
      <w:hyperlink w:anchor="_Toc388376335" w:history="1">
        <w:r w:rsidRPr="00414BFD">
          <w:rPr>
            <w:rStyle w:val="Hyperlink"/>
            <w:noProof/>
          </w:rPr>
          <w:t>10.5</w:t>
        </w:r>
        <w:r>
          <w:rPr>
            <w:rFonts w:asciiTheme="minorHAnsi" w:eastAsiaTheme="minorEastAsia" w:hAnsiTheme="minorHAnsi" w:cstheme="minorBidi"/>
            <w:noProof/>
            <w:color w:val="auto"/>
            <w:kern w:val="0"/>
            <w:sz w:val="22"/>
            <w:szCs w:val="22"/>
          </w:rPr>
          <w:tab/>
        </w:r>
        <w:r w:rsidRPr="00414BFD">
          <w:rPr>
            <w:rStyle w:val="Hyperlink"/>
            <w:noProof/>
          </w:rPr>
          <w:t>Implementation #2: Pipeline “System Clock Gating” Interface signals</w:t>
        </w:r>
        <w:r>
          <w:rPr>
            <w:noProof/>
            <w:webHidden/>
          </w:rPr>
          <w:tab/>
        </w:r>
        <w:r>
          <w:rPr>
            <w:noProof/>
            <w:webHidden/>
          </w:rPr>
          <w:fldChar w:fldCharType="begin"/>
        </w:r>
        <w:r>
          <w:rPr>
            <w:noProof/>
            <w:webHidden/>
          </w:rPr>
          <w:instrText xml:space="preserve"> PAGEREF _Toc388376335 \h </w:instrText>
        </w:r>
        <w:r>
          <w:rPr>
            <w:noProof/>
            <w:webHidden/>
          </w:rPr>
        </w:r>
        <w:r>
          <w:rPr>
            <w:noProof/>
            <w:webHidden/>
          </w:rPr>
          <w:fldChar w:fldCharType="separate"/>
        </w:r>
        <w:r>
          <w:rPr>
            <w:noProof/>
            <w:webHidden/>
          </w:rPr>
          <w:t>75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6" w:history="1">
        <w:r w:rsidRPr="00414BFD">
          <w:rPr>
            <w:rStyle w:val="Hyperlink"/>
            <w:noProof/>
          </w:rPr>
          <w:t>10.5.1</w:t>
        </w:r>
        <w:r>
          <w:rPr>
            <w:rFonts w:asciiTheme="minorHAnsi" w:eastAsiaTheme="minorEastAsia" w:hAnsiTheme="minorHAnsi" w:cstheme="minorBidi"/>
            <w:iCs w:val="0"/>
            <w:noProof/>
            <w:color w:val="auto"/>
            <w:kern w:val="0"/>
            <w:sz w:val="22"/>
            <w:szCs w:val="22"/>
          </w:rPr>
          <w:tab/>
        </w:r>
        <w:r w:rsidRPr="00414BFD">
          <w:rPr>
            <w:rStyle w:val="Hyperlink"/>
            <w:noProof/>
          </w:rPr>
          <w:t>Implementation #2: Data Pipeline</w:t>
        </w:r>
        <w:r>
          <w:rPr>
            <w:noProof/>
            <w:webHidden/>
          </w:rPr>
          <w:tab/>
        </w:r>
        <w:r>
          <w:rPr>
            <w:noProof/>
            <w:webHidden/>
          </w:rPr>
          <w:fldChar w:fldCharType="begin"/>
        </w:r>
        <w:r>
          <w:rPr>
            <w:noProof/>
            <w:webHidden/>
          </w:rPr>
          <w:instrText xml:space="preserve"> PAGEREF _Toc388376336 \h </w:instrText>
        </w:r>
        <w:r>
          <w:rPr>
            <w:noProof/>
            <w:webHidden/>
          </w:rPr>
        </w:r>
        <w:r>
          <w:rPr>
            <w:noProof/>
            <w:webHidden/>
          </w:rPr>
          <w:fldChar w:fldCharType="separate"/>
        </w:r>
        <w:r>
          <w:rPr>
            <w:noProof/>
            <w:webHidden/>
          </w:rPr>
          <w:t>75</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7" w:history="1">
        <w:r w:rsidRPr="00414BFD">
          <w:rPr>
            <w:rStyle w:val="Hyperlink"/>
            <w:noProof/>
          </w:rPr>
          <w:t>10.5.2</w:t>
        </w:r>
        <w:r>
          <w:rPr>
            <w:rFonts w:asciiTheme="minorHAnsi" w:eastAsiaTheme="minorEastAsia" w:hAnsiTheme="minorHAnsi" w:cstheme="minorBidi"/>
            <w:iCs w:val="0"/>
            <w:noProof/>
            <w:color w:val="auto"/>
            <w:kern w:val="0"/>
            <w:sz w:val="22"/>
            <w:szCs w:val="22"/>
          </w:rPr>
          <w:tab/>
        </w:r>
        <w:r w:rsidRPr="00414BFD">
          <w:rPr>
            <w:rStyle w:val="Hyperlink"/>
            <w:noProof/>
          </w:rPr>
          <w:t>Implementation #2: Data Pipeline clock gating module parameters</w:t>
        </w:r>
        <w:r>
          <w:rPr>
            <w:noProof/>
            <w:webHidden/>
          </w:rPr>
          <w:tab/>
        </w:r>
        <w:r>
          <w:rPr>
            <w:noProof/>
            <w:webHidden/>
          </w:rPr>
          <w:fldChar w:fldCharType="begin"/>
        </w:r>
        <w:r>
          <w:rPr>
            <w:noProof/>
            <w:webHidden/>
          </w:rPr>
          <w:instrText xml:space="preserve"> PAGEREF _Toc388376337 \h </w:instrText>
        </w:r>
        <w:r>
          <w:rPr>
            <w:noProof/>
            <w:webHidden/>
          </w:rPr>
        </w:r>
        <w:r>
          <w:rPr>
            <w:noProof/>
            <w:webHidden/>
          </w:rPr>
          <w:fldChar w:fldCharType="separate"/>
        </w:r>
        <w:r>
          <w:rPr>
            <w:noProof/>
            <w:webHidden/>
          </w:rPr>
          <w:t>76</w:t>
        </w:r>
        <w:r>
          <w:rPr>
            <w:noProof/>
            <w:webHidden/>
          </w:rPr>
          <w:fldChar w:fldCharType="end"/>
        </w:r>
      </w:hyperlink>
    </w:p>
    <w:p w:rsidR="00A63ED5" w:rsidRDefault="00A63ED5">
      <w:pPr>
        <w:pStyle w:val="TOC3"/>
        <w:rPr>
          <w:rFonts w:asciiTheme="minorHAnsi" w:eastAsiaTheme="minorEastAsia" w:hAnsiTheme="minorHAnsi" w:cstheme="minorBidi"/>
          <w:iCs w:val="0"/>
          <w:noProof/>
          <w:color w:val="auto"/>
          <w:kern w:val="0"/>
          <w:sz w:val="22"/>
          <w:szCs w:val="22"/>
        </w:rPr>
      </w:pPr>
      <w:hyperlink w:anchor="_Toc388376338" w:history="1">
        <w:r w:rsidRPr="00414BFD">
          <w:rPr>
            <w:rStyle w:val="Hyperlink"/>
            <w:noProof/>
          </w:rPr>
          <w:t>10.5.3</w:t>
        </w:r>
        <w:r>
          <w:rPr>
            <w:rFonts w:asciiTheme="minorHAnsi" w:eastAsiaTheme="minorEastAsia" w:hAnsiTheme="minorHAnsi" w:cstheme="minorBidi"/>
            <w:iCs w:val="0"/>
            <w:noProof/>
            <w:color w:val="auto"/>
            <w:kern w:val="0"/>
            <w:sz w:val="22"/>
            <w:szCs w:val="22"/>
          </w:rPr>
          <w:tab/>
        </w:r>
        <w:r w:rsidRPr="00414BFD">
          <w:rPr>
            <w:rStyle w:val="Hyperlink"/>
            <w:noProof/>
          </w:rPr>
          <w:t>Implementation #2: Credit Pipeline coarse clock gating</w:t>
        </w:r>
        <w:r>
          <w:rPr>
            <w:noProof/>
            <w:webHidden/>
          </w:rPr>
          <w:tab/>
        </w:r>
        <w:r>
          <w:rPr>
            <w:noProof/>
            <w:webHidden/>
          </w:rPr>
          <w:fldChar w:fldCharType="begin"/>
        </w:r>
        <w:r>
          <w:rPr>
            <w:noProof/>
            <w:webHidden/>
          </w:rPr>
          <w:instrText xml:space="preserve"> PAGEREF _Toc388376338 \h </w:instrText>
        </w:r>
        <w:r>
          <w:rPr>
            <w:noProof/>
            <w:webHidden/>
          </w:rPr>
        </w:r>
        <w:r>
          <w:rPr>
            <w:noProof/>
            <w:webHidden/>
          </w:rPr>
          <w:fldChar w:fldCharType="separate"/>
        </w:r>
        <w:r>
          <w:rPr>
            <w:noProof/>
            <w:webHidden/>
          </w:rPr>
          <w:t>76</w:t>
        </w:r>
        <w:r>
          <w:rPr>
            <w:noProof/>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339" w:history="1">
        <w:r w:rsidRPr="00414BFD">
          <w:rPr>
            <w:rStyle w:val="Hyperlink"/>
          </w:rPr>
          <w:t>11</w:t>
        </w:r>
        <w:r>
          <w:rPr>
            <w:rFonts w:asciiTheme="minorHAnsi" w:eastAsiaTheme="minorEastAsia" w:hAnsiTheme="minorHAnsi" w:cstheme="minorBidi"/>
            <w:b w:val="0"/>
            <w:color w:val="auto"/>
            <w:kern w:val="0"/>
            <w:szCs w:val="22"/>
          </w:rPr>
          <w:tab/>
        </w:r>
        <w:r w:rsidRPr="00414BFD">
          <w:rPr>
            <w:rStyle w:val="Hyperlink"/>
          </w:rPr>
          <w:t>RegBus Slave Bridge “System Clock Gating” interface signals</w:t>
        </w:r>
        <w:r>
          <w:rPr>
            <w:webHidden/>
          </w:rPr>
          <w:tab/>
        </w:r>
        <w:r>
          <w:rPr>
            <w:webHidden/>
          </w:rPr>
          <w:fldChar w:fldCharType="begin"/>
        </w:r>
        <w:r>
          <w:rPr>
            <w:webHidden/>
          </w:rPr>
          <w:instrText xml:space="preserve"> PAGEREF _Toc388376339 \h </w:instrText>
        </w:r>
        <w:r>
          <w:rPr>
            <w:webHidden/>
          </w:rPr>
        </w:r>
        <w:r>
          <w:rPr>
            <w:webHidden/>
          </w:rPr>
          <w:fldChar w:fldCharType="separate"/>
        </w:r>
        <w:r>
          <w:rPr>
            <w:webHidden/>
          </w:rPr>
          <w:t>77</w:t>
        </w:r>
        <w:r>
          <w:rPr>
            <w:webHidden/>
          </w:rPr>
          <w:fldChar w:fldCharType="end"/>
        </w:r>
      </w:hyperlink>
    </w:p>
    <w:p w:rsidR="00A63ED5" w:rsidRDefault="00A63ED5">
      <w:pPr>
        <w:pStyle w:val="TOC1"/>
        <w:rPr>
          <w:rFonts w:asciiTheme="minorHAnsi" w:eastAsiaTheme="minorEastAsia" w:hAnsiTheme="minorHAnsi" w:cstheme="minorBidi"/>
          <w:b w:val="0"/>
          <w:color w:val="auto"/>
          <w:kern w:val="0"/>
          <w:szCs w:val="22"/>
        </w:rPr>
      </w:pPr>
      <w:hyperlink w:anchor="_Toc388376340" w:history="1">
        <w:r w:rsidRPr="00414BFD">
          <w:rPr>
            <w:rStyle w:val="Hyperlink"/>
          </w:rPr>
          <w:t>12</w:t>
        </w:r>
        <w:r>
          <w:rPr>
            <w:rFonts w:asciiTheme="minorHAnsi" w:eastAsiaTheme="minorEastAsia" w:hAnsiTheme="minorHAnsi" w:cstheme="minorBidi"/>
            <w:b w:val="0"/>
            <w:color w:val="auto"/>
            <w:kern w:val="0"/>
            <w:szCs w:val="22"/>
          </w:rPr>
          <w:tab/>
        </w:r>
        <w:r w:rsidRPr="00414BFD">
          <w:rPr>
            <w:rStyle w:val="Hyperlink"/>
          </w:rPr>
          <w:t>NoC Studio requirements</w:t>
        </w:r>
        <w:r>
          <w:rPr>
            <w:webHidden/>
          </w:rPr>
          <w:tab/>
        </w:r>
        <w:r>
          <w:rPr>
            <w:webHidden/>
          </w:rPr>
          <w:fldChar w:fldCharType="begin"/>
        </w:r>
        <w:r>
          <w:rPr>
            <w:webHidden/>
          </w:rPr>
          <w:instrText xml:space="preserve"> PAGEREF _Toc388376340 \h </w:instrText>
        </w:r>
        <w:r>
          <w:rPr>
            <w:webHidden/>
          </w:rPr>
        </w:r>
        <w:r>
          <w:rPr>
            <w:webHidden/>
          </w:rPr>
          <w:fldChar w:fldCharType="separate"/>
        </w:r>
        <w:r>
          <w:rPr>
            <w:webHidden/>
          </w:rPr>
          <w:t>78</w:t>
        </w:r>
        <w:r>
          <w:rPr>
            <w:webHidden/>
          </w:rPr>
          <w:fldChar w:fldCharType="end"/>
        </w:r>
      </w:hyperlink>
    </w:p>
    <w:p w:rsidR="000D3CAD" w:rsidRPr="00756E65" w:rsidRDefault="00764206" w:rsidP="00756E65">
      <w:pPr>
        <w:pStyle w:val="Title"/>
      </w:pPr>
      <w:r>
        <w:rPr>
          <w:rFonts w:ascii="Helvetica" w:hAnsi="Helvetica"/>
          <w:bCs/>
          <w:noProof/>
          <w:color w:val="002B5C"/>
          <w:sz w:val="22"/>
          <w:szCs w:val="44"/>
        </w:rPr>
        <w:lastRenderedPageBreak/>
        <w:fldChar w:fldCharType="end"/>
      </w:r>
      <w:r w:rsidR="00756E65">
        <w:t>List of Figures</w:t>
      </w:r>
    </w:p>
    <w:p w:rsidR="008000D9" w:rsidRDefault="00764206">
      <w:pPr>
        <w:pStyle w:val="TableofFigures"/>
        <w:tabs>
          <w:tab w:val="right" w:leader="dot" w:pos="9350"/>
        </w:tabs>
        <w:rPr>
          <w:rFonts w:asciiTheme="minorHAnsi" w:eastAsiaTheme="minorEastAsia" w:hAnsiTheme="minorHAnsi" w:cstheme="minorBidi"/>
          <w:noProof/>
          <w:color w:val="auto"/>
          <w:kern w:val="0"/>
          <w:sz w:val="22"/>
          <w:szCs w:val="22"/>
        </w:rPr>
      </w:pPr>
      <w:r>
        <w:fldChar w:fldCharType="begin"/>
      </w:r>
      <w:r>
        <w:instrText xml:space="preserve"> TOC \f f \h \z \t "Figure,1" \c "Figure" </w:instrText>
      </w:r>
      <w:r>
        <w:fldChar w:fldCharType="separate"/>
      </w:r>
      <w:hyperlink w:anchor="_Toc380556068" w:history="1">
        <w:r w:rsidR="008000D9" w:rsidRPr="003A786C">
          <w:rPr>
            <w:rStyle w:val="Hyperlink"/>
            <w:noProof/>
          </w:rPr>
          <w:t>Figure 1 Coarse clock Gating Router</w:t>
        </w:r>
        <w:r w:rsidR="008000D9">
          <w:rPr>
            <w:noProof/>
            <w:webHidden/>
          </w:rPr>
          <w:tab/>
        </w:r>
        <w:r w:rsidR="008000D9">
          <w:rPr>
            <w:noProof/>
            <w:webHidden/>
          </w:rPr>
          <w:fldChar w:fldCharType="begin"/>
        </w:r>
        <w:r w:rsidR="008000D9">
          <w:rPr>
            <w:noProof/>
            <w:webHidden/>
          </w:rPr>
          <w:instrText xml:space="preserve"> PAGEREF _Toc380556068 \h </w:instrText>
        </w:r>
        <w:r w:rsidR="008000D9">
          <w:rPr>
            <w:noProof/>
            <w:webHidden/>
          </w:rPr>
        </w:r>
        <w:r w:rsidR="008000D9">
          <w:rPr>
            <w:noProof/>
            <w:webHidden/>
          </w:rPr>
          <w:fldChar w:fldCharType="separate"/>
        </w:r>
        <w:r w:rsidR="00257CBE">
          <w:rPr>
            <w:noProof/>
            <w:webHidden/>
          </w:rPr>
          <w:t>11</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69" w:history="1">
        <w:r w:rsidR="008000D9" w:rsidRPr="003A786C">
          <w:rPr>
            <w:rStyle w:val="Hyperlink"/>
            <w:noProof/>
          </w:rPr>
          <w:t>Figure 2 Synchronous interface: Generating Busy signal from neighboring router (Router B) with outputs (flits) un-registered</w:t>
        </w:r>
        <w:r w:rsidR="008000D9">
          <w:rPr>
            <w:noProof/>
            <w:webHidden/>
          </w:rPr>
          <w:tab/>
        </w:r>
        <w:r w:rsidR="008000D9">
          <w:rPr>
            <w:noProof/>
            <w:webHidden/>
          </w:rPr>
          <w:fldChar w:fldCharType="begin"/>
        </w:r>
        <w:r w:rsidR="008000D9">
          <w:rPr>
            <w:noProof/>
            <w:webHidden/>
          </w:rPr>
          <w:instrText xml:space="preserve"> PAGEREF _Toc380556069 \h </w:instrText>
        </w:r>
        <w:r w:rsidR="008000D9">
          <w:rPr>
            <w:noProof/>
            <w:webHidden/>
          </w:rPr>
        </w:r>
        <w:r w:rsidR="008000D9">
          <w:rPr>
            <w:noProof/>
            <w:webHidden/>
          </w:rPr>
          <w:fldChar w:fldCharType="separate"/>
        </w:r>
        <w:r w:rsidR="00257CBE">
          <w:rPr>
            <w:noProof/>
            <w:webHidden/>
          </w:rPr>
          <w:t>14</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0" w:history="1">
        <w:r w:rsidR="008000D9" w:rsidRPr="003A786C">
          <w:rPr>
            <w:rStyle w:val="Hyperlink"/>
            <w:noProof/>
          </w:rPr>
          <w:t>Figure 3 Asynchronous interface: Generating Busy signal from neighboring router (Router B) with outputs (flits) un-registered</w:t>
        </w:r>
        <w:r w:rsidR="008000D9">
          <w:rPr>
            <w:noProof/>
            <w:webHidden/>
          </w:rPr>
          <w:tab/>
        </w:r>
        <w:r w:rsidR="008000D9">
          <w:rPr>
            <w:noProof/>
            <w:webHidden/>
          </w:rPr>
          <w:fldChar w:fldCharType="begin"/>
        </w:r>
        <w:r w:rsidR="008000D9">
          <w:rPr>
            <w:noProof/>
            <w:webHidden/>
          </w:rPr>
          <w:instrText xml:space="preserve"> PAGEREF _Toc380556070 \h </w:instrText>
        </w:r>
        <w:r w:rsidR="008000D9">
          <w:rPr>
            <w:noProof/>
            <w:webHidden/>
          </w:rPr>
        </w:r>
        <w:r w:rsidR="008000D9">
          <w:rPr>
            <w:noProof/>
            <w:webHidden/>
          </w:rPr>
          <w:fldChar w:fldCharType="separate"/>
        </w:r>
        <w:r w:rsidR="00257CBE">
          <w:rPr>
            <w:noProof/>
            <w:webHidden/>
          </w:rPr>
          <w:t>15</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1" w:history="1">
        <w:r w:rsidR="008000D9" w:rsidRPr="003A786C">
          <w:rPr>
            <w:rStyle w:val="Hyperlink"/>
            <w:noProof/>
          </w:rPr>
          <w:t>Figure 4 Synchronous Interface : Busy signal and flits from neighboring router (Router B) with O/P registered</w:t>
        </w:r>
        <w:r w:rsidR="008000D9">
          <w:rPr>
            <w:noProof/>
            <w:webHidden/>
          </w:rPr>
          <w:tab/>
        </w:r>
        <w:r w:rsidR="008000D9">
          <w:rPr>
            <w:noProof/>
            <w:webHidden/>
          </w:rPr>
          <w:fldChar w:fldCharType="begin"/>
        </w:r>
        <w:r w:rsidR="008000D9">
          <w:rPr>
            <w:noProof/>
            <w:webHidden/>
          </w:rPr>
          <w:instrText xml:space="preserve"> PAGEREF _Toc380556071 \h </w:instrText>
        </w:r>
        <w:r w:rsidR="008000D9">
          <w:rPr>
            <w:noProof/>
            <w:webHidden/>
          </w:rPr>
        </w:r>
        <w:r w:rsidR="008000D9">
          <w:rPr>
            <w:noProof/>
            <w:webHidden/>
          </w:rPr>
          <w:fldChar w:fldCharType="separate"/>
        </w:r>
        <w:r w:rsidR="00257CBE">
          <w:rPr>
            <w:noProof/>
            <w:webHidden/>
          </w:rPr>
          <w:t>16</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2" w:history="1">
        <w:r w:rsidR="008000D9" w:rsidRPr="003A786C">
          <w:rPr>
            <w:rStyle w:val="Hyperlink"/>
            <w:noProof/>
          </w:rPr>
          <w:t>Figure 5 Asynchronous Interface: Busy signal and flits from neighboring router (Router B) with O/P registered</w:t>
        </w:r>
        <w:r w:rsidR="008000D9">
          <w:rPr>
            <w:noProof/>
            <w:webHidden/>
          </w:rPr>
          <w:tab/>
        </w:r>
        <w:r w:rsidR="008000D9">
          <w:rPr>
            <w:noProof/>
            <w:webHidden/>
          </w:rPr>
          <w:fldChar w:fldCharType="begin"/>
        </w:r>
        <w:r w:rsidR="008000D9">
          <w:rPr>
            <w:noProof/>
            <w:webHidden/>
          </w:rPr>
          <w:instrText xml:space="preserve"> PAGEREF _Toc380556072 \h </w:instrText>
        </w:r>
        <w:r w:rsidR="008000D9">
          <w:rPr>
            <w:noProof/>
            <w:webHidden/>
          </w:rPr>
        </w:r>
        <w:r w:rsidR="008000D9">
          <w:rPr>
            <w:noProof/>
            <w:webHidden/>
          </w:rPr>
          <w:fldChar w:fldCharType="separate"/>
        </w:r>
        <w:r w:rsidR="00257CBE">
          <w:rPr>
            <w:noProof/>
            <w:webHidden/>
          </w:rPr>
          <w:t>17</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3" w:history="1">
        <w:r w:rsidR="008000D9" w:rsidRPr="003A786C">
          <w:rPr>
            <w:rStyle w:val="Hyperlink"/>
            <w:noProof/>
          </w:rPr>
          <w:t>Figure 6 Busy signal generation from Streaming Bridge to its attached router</w:t>
        </w:r>
        <w:r w:rsidR="008000D9">
          <w:rPr>
            <w:noProof/>
            <w:webHidden/>
          </w:rPr>
          <w:tab/>
        </w:r>
        <w:r w:rsidR="008000D9">
          <w:rPr>
            <w:noProof/>
            <w:webHidden/>
          </w:rPr>
          <w:fldChar w:fldCharType="begin"/>
        </w:r>
        <w:r w:rsidR="008000D9">
          <w:rPr>
            <w:noProof/>
            <w:webHidden/>
          </w:rPr>
          <w:instrText xml:space="preserve"> PAGEREF _Toc380556073 \h </w:instrText>
        </w:r>
        <w:r w:rsidR="008000D9">
          <w:rPr>
            <w:noProof/>
            <w:webHidden/>
          </w:rPr>
        </w:r>
        <w:r w:rsidR="008000D9">
          <w:rPr>
            <w:noProof/>
            <w:webHidden/>
          </w:rPr>
          <w:fldChar w:fldCharType="separate"/>
        </w:r>
        <w:r w:rsidR="00257CBE">
          <w:rPr>
            <w:noProof/>
            <w:webHidden/>
          </w:rPr>
          <w:t>20</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4" w:history="1">
        <w:r w:rsidR="008000D9" w:rsidRPr="003A786C">
          <w:rPr>
            <w:rStyle w:val="Hyperlink"/>
            <w:noProof/>
          </w:rPr>
          <w:t>Figure 7 Streaming Bridge conditional register to capture the first message beats from host interface in clock gated mode</w:t>
        </w:r>
        <w:r w:rsidR="008000D9">
          <w:rPr>
            <w:noProof/>
            <w:webHidden/>
          </w:rPr>
          <w:tab/>
        </w:r>
        <w:r w:rsidR="008000D9">
          <w:rPr>
            <w:noProof/>
            <w:webHidden/>
          </w:rPr>
          <w:fldChar w:fldCharType="begin"/>
        </w:r>
        <w:r w:rsidR="008000D9">
          <w:rPr>
            <w:noProof/>
            <w:webHidden/>
          </w:rPr>
          <w:instrText xml:space="preserve"> PAGEREF _Toc380556074 \h </w:instrText>
        </w:r>
        <w:r w:rsidR="008000D9">
          <w:rPr>
            <w:noProof/>
            <w:webHidden/>
          </w:rPr>
        </w:r>
        <w:r w:rsidR="008000D9">
          <w:rPr>
            <w:noProof/>
            <w:webHidden/>
          </w:rPr>
          <w:fldChar w:fldCharType="separate"/>
        </w:r>
        <w:r w:rsidR="00257CBE">
          <w:rPr>
            <w:noProof/>
            <w:webHidden/>
          </w:rPr>
          <w:t>25</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5" w:history="1">
        <w:r w:rsidR="008000D9" w:rsidRPr="003A786C">
          <w:rPr>
            <w:rStyle w:val="Hyperlink"/>
            <w:noProof/>
          </w:rPr>
          <w:t>Figure 8 AXI Master coarse clock gating scheme</w:t>
        </w:r>
        <w:r w:rsidR="008000D9">
          <w:rPr>
            <w:noProof/>
            <w:webHidden/>
          </w:rPr>
          <w:tab/>
        </w:r>
        <w:r w:rsidR="008000D9">
          <w:rPr>
            <w:noProof/>
            <w:webHidden/>
          </w:rPr>
          <w:fldChar w:fldCharType="begin"/>
        </w:r>
        <w:r w:rsidR="008000D9">
          <w:rPr>
            <w:noProof/>
            <w:webHidden/>
          </w:rPr>
          <w:instrText xml:space="preserve"> PAGEREF _Toc380556075 \h </w:instrText>
        </w:r>
        <w:r w:rsidR="008000D9">
          <w:rPr>
            <w:noProof/>
            <w:webHidden/>
          </w:rPr>
        </w:r>
        <w:r w:rsidR="008000D9">
          <w:rPr>
            <w:noProof/>
            <w:webHidden/>
          </w:rPr>
          <w:fldChar w:fldCharType="separate"/>
        </w:r>
        <w:r w:rsidR="00257CBE">
          <w:rPr>
            <w:noProof/>
            <w:webHidden/>
          </w:rPr>
          <w:t>28</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6" w:history="1">
        <w:r w:rsidR="008000D9" w:rsidRPr="003A786C">
          <w:rPr>
            <w:rStyle w:val="Hyperlink"/>
            <w:noProof/>
          </w:rPr>
          <w:t>Figure 9 AXI Slave Bridge coarse clock gating scheme</w:t>
        </w:r>
        <w:r w:rsidR="008000D9">
          <w:rPr>
            <w:noProof/>
            <w:webHidden/>
          </w:rPr>
          <w:tab/>
        </w:r>
        <w:r w:rsidR="008000D9">
          <w:rPr>
            <w:noProof/>
            <w:webHidden/>
          </w:rPr>
          <w:fldChar w:fldCharType="begin"/>
        </w:r>
        <w:r w:rsidR="008000D9">
          <w:rPr>
            <w:noProof/>
            <w:webHidden/>
          </w:rPr>
          <w:instrText xml:space="preserve"> PAGEREF _Toc380556076 \h </w:instrText>
        </w:r>
        <w:r w:rsidR="008000D9">
          <w:rPr>
            <w:noProof/>
            <w:webHidden/>
          </w:rPr>
        </w:r>
        <w:r w:rsidR="008000D9">
          <w:rPr>
            <w:noProof/>
            <w:webHidden/>
          </w:rPr>
          <w:fldChar w:fldCharType="separate"/>
        </w:r>
        <w:r w:rsidR="00257CBE">
          <w:rPr>
            <w:noProof/>
            <w:webHidden/>
          </w:rPr>
          <w:t>30</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7" w:history="1">
        <w:r w:rsidR="008000D9" w:rsidRPr="003A786C">
          <w:rPr>
            <w:rStyle w:val="Hyperlink"/>
            <w:noProof/>
          </w:rPr>
          <w:t>Figure 10 Implementation #1: Router hierarchy for clock gating</w:t>
        </w:r>
        <w:r w:rsidR="008000D9">
          <w:rPr>
            <w:noProof/>
            <w:webHidden/>
          </w:rPr>
          <w:tab/>
        </w:r>
        <w:r w:rsidR="008000D9">
          <w:rPr>
            <w:noProof/>
            <w:webHidden/>
          </w:rPr>
          <w:fldChar w:fldCharType="begin"/>
        </w:r>
        <w:r w:rsidR="008000D9">
          <w:rPr>
            <w:noProof/>
            <w:webHidden/>
          </w:rPr>
          <w:instrText xml:space="preserve"> PAGEREF _Toc380556077 \h </w:instrText>
        </w:r>
        <w:r w:rsidR="008000D9">
          <w:rPr>
            <w:noProof/>
            <w:webHidden/>
          </w:rPr>
        </w:r>
        <w:r w:rsidR="008000D9">
          <w:rPr>
            <w:noProof/>
            <w:webHidden/>
          </w:rPr>
          <w:fldChar w:fldCharType="separate"/>
        </w:r>
        <w:r w:rsidR="00257CBE">
          <w:rPr>
            <w:noProof/>
            <w:webHidden/>
          </w:rPr>
          <w:t>37</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8" w:history="1">
        <w:r w:rsidR="008000D9" w:rsidRPr="003A786C">
          <w:rPr>
            <w:rStyle w:val="Hyperlink"/>
            <w:noProof/>
          </w:rPr>
          <w:t>Figure 11 Implementation #1: Streaming Bridge clock gating hierarchy</w:t>
        </w:r>
        <w:r w:rsidR="008000D9">
          <w:rPr>
            <w:noProof/>
            <w:webHidden/>
          </w:rPr>
          <w:tab/>
        </w:r>
        <w:r w:rsidR="008000D9">
          <w:rPr>
            <w:noProof/>
            <w:webHidden/>
          </w:rPr>
          <w:fldChar w:fldCharType="begin"/>
        </w:r>
        <w:r w:rsidR="008000D9">
          <w:rPr>
            <w:noProof/>
            <w:webHidden/>
          </w:rPr>
          <w:instrText xml:space="preserve"> PAGEREF _Toc380556078 \h </w:instrText>
        </w:r>
        <w:r w:rsidR="008000D9">
          <w:rPr>
            <w:noProof/>
            <w:webHidden/>
          </w:rPr>
        </w:r>
        <w:r w:rsidR="008000D9">
          <w:rPr>
            <w:noProof/>
            <w:webHidden/>
          </w:rPr>
          <w:fldChar w:fldCharType="separate"/>
        </w:r>
        <w:r w:rsidR="00257CBE">
          <w:rPr>
            <w:noProof/>
            <w:webHidden/>
          </w:rPr>
          <w:t>42</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79" w:history="1">
        <w:r w:rsidR="008000D9" w:rsidRPr="003A786C">
          <w:rPr>
            <w:rStyle w:val="Hyperlink"/>
            <w:noProof/>
          </w:rPr>
          <w:t>Figure 12 Implementation #1: AXI Master Bridge Clock Gating hierarchy</w:t>
        </w:r>
        <w:r w:rsidR="008000D9">
          <w:rPr>
            <w:noProof/>
            <w:webHidden/>
          </w:rPr>
          <w:tab/>
        </w:r>
        <w:r w:rsidR="008000D9">
          <w:rPr>
            <w:noProof/>
            <w:webHidden/>
          </w:rPr>
          <w:fldChar w:fldCharType="begin"/>
        </w:r>
        <w:r w:rsidR="008000D9">
          <w:rPr>
            <w:noProof/>
            <w:webHidden/>
          </w:rPr>
          <w:instrText xml:space="preserve"> PAGEREF _Toc380556079 \h </w:instrText>
        </w:r>
        <w:r w:rsidR="008000D9">
          <w:rPr>
            <w:noProof/>
            <w:webHidden/>
          </w:rPr>
        </w:r>
        <w:r w:rsidR="008000D9">
          <w:rPr>
            <w:noProof/>
            <w:webHidden/>
          </w:rPr>
          <w:fldChar w:fldCharType="separate"/>
        </w:r>
        <w:r w:rsidR="00257CBE">
          <w:rPr>
            <w:noProof/>
            <w:webHidden/>
          </w:rPr>
          <w:t>47</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80" w:history="1">
        <w:r w:rsidR="008000D9" w:rsidRPr="003A786C">
          <w:rPr>
            <w:rStyle w:val="Hyperlink"/>
            <w:noProof/>
          </w:rPr>
          <w:t>Figure 13 Implementation #1: AXI Slave Bridge clock Gating hierarchy</w:t>
        </w:r>
        <w:r w:rsidR="008000D9">
          <w:rPr>
            <w:noProof/>
            <w:webHidden/>
          </w:rPr>
          <w:tab/>
        </w:r>
        <w:r w:rsidR="008000D9">
          <w:rPr>
            <w:noProof/>
            <w:webHidden/>
          </w:rPr>
          <w:fldChar w:fldCharType="begin"/>
        </w:r>
        <w:r w:rsidR="008000D9">
          <w:rPr>
            <w:noProof/>
            <w:webHidden/>
          </w:rPr>
          <w:instrText xml:space="preserve"> PAGEREF _Toc380556080 \h </w:instrText>
        </w:r>
        <w:r w:rsidR="008000D9">
          <w:rPr>
            <w:noProof/>
            <w:webHidden/>
          </w:rPr>
        </w:r>
        <w:r w:rsidR="008000D9">
          <w:rPr>
            <w:noProof/>
            <w:webHidden/>
          </w:rPr>
          <w:fldChar w:fldCharType="separate"/>
        </w:r>
        <w:r w:rsidR="00257CBE">
          <w:rPr>
            <w:noProof/>
            <w:webHidden/>
          </w:rPr>
          <w:t>51</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81" w:history="1">
        <w:r w:rsidR="008000D9" w:rsidRPr="003A786C">
          <w:rPr>
            <w:rStyle w:val="Hyperlink"/>
            <w:noProof/>
          </w:rPr>
          <w:t>Figure 15 Implementation #2: Router hierarchy for clock gating</w:t>
        </w:r>
        <w:r w:rsidR="008000D9">
          <w:rPr>
            <w:noProof/>
            <w:webHidden/>
          </w:rPr>
          <w:tab/>
        </w:r>
        <w:r w:rsidR="008000D9">
          <w:rPr>
            <w:noProof/>
            <w:webHidden/>
          </w:rPr>
          <w:fldChar w:fldCharType="begin"/>
        </w:r>
        <w:r w:rsidR="008000D9">
          <w:rPr>
            <w:noProof/>
            <w:webHidden/>
          </w:rPr>
          <w:instrText xml:space="preserve"> PAGEREF _Toc380556081 \h </w:instrText>
        </w:r>
        <w:r w:rsidR="008000D9">
          <w:rPr>
            <w:noProof/>
            <w:webHidden/>
          </w:rPr>
        </w:r>
        <w:r w:rsidR="008000D9">
          <w:rPr>
            <w:noProof/>
            <w:webHidden/>
          </w:rPr>
          <w:fldChar w:fldCharType="separate"/>
        </w:r>
        <w:r w:rsidR="00257CBE">
          <w:rPr>
            <w:noProof/>
            <w:webHidden/>
          </w:rPr>
          <w:t>58</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82" w:history="1">
        <w:r w:rsidR="008000D9" w:rsidRPr="003A786C">
          <w:rPr>
            <w:rStyle w:val="Hyperlink"/>
            <w:noProof/>
          </w:rPr>
          <w:t>Figure 16  Implementation #2: Streaming Bridge hierarchy for clock gating</w:t>
        </w:r>
        <w:r w:rsidR="008000D9">
          <w:rPr>
            <w:noProof/>
            <w:webHidden/>
          </w:rPr>
          <w:tab/>
        </w:r>
        <w:r w:rsidR="008000D9">
          <w:rPr>
            <w:noProof/>
            <w:webHidden/>
          </w:rPr>
          <w:fldChar w:fldCharType="begin"/>
        </w:r>
        <w:r w:rsidR="008000D9">
          <w:rPr>
            <w:noProof/>
            <w:webHidden/>
          </w:rPr>
          <w:instrText xml:space="preserve"> PAGEREF _Toc380556082 \h </w:instrText>
        </w:r>
        <w:r w:rsidR="008000D9">
          <w:rPr>
            <w:noProof/>
            <w:webHidden/>
          </w:rPr>
        </w:r>
        <w:r w:rsidR="008000D9">
          <w:rPr>
            <w:noProof/>
            <w:webHidden/>
          </w:rPr>
          <w:fldChar w:fldCharType="separate"/>
        </w:r>
        <w:r w:rsidR="00257CBE">
          <w:rPr>
            <w:noProof/>
            <w:webHidden/>
          </w:rPr>
          <w:t>62</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83" w:history="1">
        <w:r w:rsidR="008000D9" w:rsidRPr="003A786C">
          <w:rPr>
            <w:rStyle w:val="Hyperlink"/>
            <w:noProof/>
          </w:rPr>
          <w:t>Figure 17 Implementation #2: AXI Master Bridge Clock Gating hierarchy</w:t>
        </w:r>
        <w:r w:rsidR="008000D9">
          <w:rPr>
            <w:noProof/>
            <w:webHidden/>
          </w:rPr>
          <w:tab/>
        </w:r>
        <w:r w:rsidR="008000D9">
          <w:rPr>
            <w:noProof/>
            <w:webHidden/>
          </w:rPr>
          <w:fldChar w:fldCharType="begin"/>
        </w:r>
        <w:r w:rsidR="008000D9">
          <w:rPr>
            <w:noProof/>
            <w:webHidden/>
          </w:rPr>
          <w:instrText xml:space="preserve"> PAGEREF _Toc380556083 \h </w:instrText>
        </w:r>
        <w:r w:rsidR="008000D9">
          <w:rPr>
            <w:noProof/>
            <w:webHidden/>
          </w:rPr>
        </w:r>
        <w:r w:rsidR="008000D9">
          <w:rPr>
            <w:noProof/>
            <w:webHidden/>
          </w:rPr>
          <w:fldChar w:fldCharType="separate"/>
        </w:r>
        <w:r w:rsidR="00257CBE">
          <w:rPr>
            <w:noProof/>
            <w:webHidden/>
          </w:rPr>
          <w:t>66</w:t>
        </w:r>
        <w:r w:rsidR="008000D9">
          <w:rPr>
            <w:noProof/>
            <w:webHidden/>
          </w:rPr>
          <w:fldChar w:fldCharType="end"/>
        </w:r>
      </w:hyperlink>
    </w:p>
    <w:p w:rsidR="008000D9" w:rsidRDefault="00B926E2">
      <w:pPr>
        <w:pStyle w:val="TableofFigures"/>
        <w:tabs>
          <w:tab w:val="right" w:leader="dot" w:pos="9350"/>
        </w:tabs>
        <w:rPr>
          <w:rFonts w:asciiTheme="minorHAnsi" w:eastAsiaTheme="minorEastAsia" w:hAnsiTheme="minorHAnsi" w:cstheme="minorBidi"/>
          <w:noProof/>
          <w:color w:val="auto"/>
          <w:kern w:val="0"/>
          <w:sz w:val="22"/>
          <w:szCs w:val="22"/>
        </w:rPr>
      </w:pPr>
      <w:hyperlink w:anchor="_Toc380556084" w:history="1">
        <w:r w:rsidR="008000D9" w:rsidRPr="003A786C">
          <w:rPr>
            <w:rStyle w:val="Hyperlink"/>
            <w:noProof/>
          </w:rPr>
          <w:t>Figure 18 Implementation #2: AXI Slave Bridge clock Gating hierarchy</w:t>
        </w:r>
        <w:r w:rsidR="008000D9">
          <w:rPr>
            <w:noProof/>
            <w:webHidden/>
          </w:rPr>
          <w:tab/>
        </w:r>
        <w:r w:rsidR="008000D9">
          <w:rPr>
            <w:noProof/>
            <w:webHidden/>
          </w:rPr>
          <w:fldChar w:fldCharType="begin"/>
        </w:r>
        <w:r w:rsidR="008000D9">
          <w:rPr>
            <w:noProof/>
            <w:webHidden/>
          </w:rPr>
          <w:instrText xml:space="preserve"> PAGEREF _Toc380556084 \h </w:instrText>
        </w:r>
        <w:r w:rsidR="008000D9">
          <w:rPr>
            <w:noProof/>
            <w:webHidden/>
          </w:rPr>
        </w:r>
        <w:r w:rsidR="008000D9">
          <w:rPr>
            <w:noProof/>
            <w:webHidden/>
          </w:rPr>
          <w:fldChar w:fldCharType="separate"/>
        </w:r>
        <w:r w:rsidR="00257CBE">
          <w:rPr>
            <w:noProof/>
            <w:webHidden/>
          </w:rPr>
          <w:t>70</w:t>
        </w:r>
        <w:r w:rsidR="008000D9">
          <w:rPr>
            <w:noProof/>
            <w:webHidden/>
          </w:rPr>
          <w:fldChar w:fldCharType="end"/>
        </w:r>
      </w:hyperlink>
    </w:p>
    <w:p w:rsidR="000D3CAD" w:rsidRDefault="00764206">
      <w:r>
        <w:fldChar w:fldCharType="end"/>
      </w:r>
    </w:p>
    <w:p w:rsidR="000D3CAD" w:rsidRDefault="000D3CAD"/>
    <w:p w:rsidR="000D3CAD" w:rsidRDefault="00764206" w:rsidP="000D3CAD">
      <w:pPr>
        <w:pStyle w:val="Title"/>
      </w:pPr>
      <w:bookmarkStart w:id="5" w:name="_Ref33721164"/>
      <w:r>
        <w:lastRenderedPageBreak/>
        <w:t>List of Table</w:t>
      </w:r>
      <w:bookmarkEnd w:id="5"/>
      <w:r>
        <w:t>s</w:t>
      </w:r>
    </w:p>
    <w:bookmarkStart w:id="6" w:name="_GoBack"/>
    <w:bookmarkEnd w:id="6"/>
    <w:p w:rsidR="00A63ED5" w:rsidRDefault="00764206">
      <w:pPr>
        <w:pStyle w:val="TableofFigures"/>
        <w:tabs>
          <w:tab w:val="right" w:leader="dot" w:pos="9350"/>
        </w:tabs>
        <w:rPr>
          <w:rFonts w:asciiTheme="minorHAnsi" w:eastAsiaTheme="minorEastAsia" w:hAnsiTheme="minorHAnsi" w:cstheme="minorBidi"/>
          <w:noProof/>
          <w:color w:val="auto"/>
          <w:kern w:val="0"/>
          <w:sz w:val="22"/>
          <w:szCs w:val="22"/>
        </w:rPr>
      </w:pPr>
      <w:r>
        <w:rPr>
          <w:bCs/>
          <w:caps/>
          <w:szCs w:val="36"/>
        </w:rPr>
        <w:fldChar w:fldCharType="begin"/>
      </w:r>
      <w:r>
        <w:rPr>
          <w:caps/>
          <w:szCs w:val="36"/>
        </w:rPr>
        <w:instrText xml:space="preserve"> TOC \f c \h \z \t "TableTitle,2" \c "Table" </w:instrText>
      </w:r>
      <w:r>
        <w:rPr>
          <w:bCs/>
          <w:caps/>
          <w:szCs w:val="36"/>
        </w:rPr>
        <w:fldChar w:fldCharType="separate"/>
      </w:r>
      <w:hyperlink w:anchor="_Toc388376341" w:history="1">
        <w:r w:rsidR="00A63ED5" w:rsidRPr="005B0760">
          <w:rPr>
            <w:rStyle w:val="Hyperlink"/>
            <w:noProof/>
          </w:rPr>
          <w:t>Table 1 System clock gate control register (RBSLVCG) for a Slave Agent, physically located in RegBus slave Bridge (RegBus Ring Master)</w:t>
        </w:r>
        <w:r w:rsidR="00A63ED5">
          <w:rPr>
            <w:noProof/>
            <w:webHidden/>
          </w:rPr>
          <w:tab/>
        </w:r>
        <w:r w:rsidR="00A63ED5">
          <w:rPr>
            <w:noProof/>
            <w:webHidden/>
          </w:rPr>
          <w:fldChar w:fldCharType="begin"/>
        </w:r>
        <w:r w:rsidR="00A63ED5">
          <w:rPr>
            <w:noProof/>
            <w:webHidden/>
          </w:rPr>
          <w:instrText xml:space="preserve"> PAGEREF _Toc388376341 \h </w:instrText>
        </w:r>
        <w:r w:rsidR="00A63ED5">
          <w:rPr>
            <w:noProof/>
            <w:webHidden/>
          </w:rPr>
        </w:r>
        <w:r w:rsidR="00A63ED5">
          <w:rPr>
            <w:noProof/>
            <w:webHidden/>
          </w:rPr>
          <w:fldChar w:fldCharType="separate"/>
        </w:r>
        <w:r w:rsidR="00A63ED5">
          <w:rPr>
            <w:noProof/>
            <w:webHidden/>
          </w:rPr>
          <w:t>34</w:t>
        </w:r>
        <w:r w:rsidR="00A63ED5">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2" w:history="1">
        <w:r w:rsidRPr="005B0760">
          <w:rPr>
            <w:rStyle w:val="Hyperlink"/>
            <w:noProof/>
          </w:rPr>
          <w:t>Table 5 Coarse Clock Gating Latency in different NoC elements as interface neighbors</w:t>
        </w:r>
        <w:r>
          <w:rPr>
            <w:noProof/>
            <w:webHidden/>
          </w:rPr>
          <w:tab/>
        </w:r>
        <w:r>
          <w:rPr>
            <w:noProof/>
            <w:webHidden/>
          </w:rPr>
          <w:fldChar w:fldCharType="begin"/>
        </w:r>
        <w:r>
          <w:rPr>
            <w:noProof/>
            <w:webHidden/>
          </w:rPr>
          <w:instrText xml:space="preserve"> PAGEREF _Toc388376342 \h </w:instrText>
        </w:r>
        <w:r>
          <w:rPr>
            <w:noProof/>
            <w:webHidden/>
          </w:rPr>
        </w:r>
        <w:r>
          <w:rPr>
            <w:noProof/>
            <w:webHidden/>
          </w:rPr>
          <w:fldChar w:fldCharType="separate"/>
        </w:r>
        <w:r>
          <w:rPr>
            <w:noProof/>
            <w:webHidden/>
          </w:rPr>
          <w:t>36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3" w:history="1">
        <w:r w:rsidRPr="005B0760">
          <w:rPr>
            <w:rStyle w:val="Hyperlink"/>
            <w:noProof/>
          </w:rPr>
          <w:t>Table 6 Implementation #1: Router Clock gate module Interface signals</w:t>
        </w:r>
        <w:r>
          <w:rPr>
            <w:noProof/>
            <w:webHidden/>
          </w:rPr>
          <w:tab/>
        </w:r>
        <w:r>
          <w:rPr>
            <w:noProof/>
            <w:webHidden/>
          </w:rPr>
          <w:fldChar w:fldCharType="begin"/>
        </w:r>
        <w:r>
          <w:rPr>
            <w:noProof/>
            <w:webHidden/>
          </w:rPr>
          <w:instrText xml:space="preserve"> PAGEREF _Toc388376343 \h </w:instrText>
        </w:r>
        <w:r>
          <w:rPr>
            <w:noProof/>
            <w:webHidden/>
          </w:rPr>
        </w:r>
        <w:r>
          <w:rPr>
            <w:noProof/>
            <w:webHidden/>
          </w:rPr>
          <w:fldChar w:fldCharType="separate"/>
        </w:r>
        <w:r>
          <w:rPr>
            <w:noProof/>
            <w:webHidden/>
          </w:rPr>
          <w:t>39</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4" w:history="1">
        <w:r w:rsidRPr="005B0760">
          <w:rPr>
            <w:rStyle w:val="Hyperlink"/>
            <w:noProof/>
          </w:rPr>
          <w:t>Table 7 Implementation #1 : New Router module pins to be added (NoC Studio to add hooks)</w:t>
        </w:r>
        <w:r>
          <w:rPr>
            <w:noProof/>
            <w:webHidden/>
          </w:rPr>
          <w:tab/>
        </w:r>
        <w:r>
          <w:rPr>
            <w:noProof/>
            <w:webHidden/>
          </w:rPr>
          <w:fldChar w:fldCharType="begin"/>
        </w:r>
        <w:r>
          <w:rPr>
            <w:noProof/>
            <w:webHidden/>
          </w:rPr>
          <w:instrText xml:space="preserve"> PAGEREF _Toc388376344 \h </w:instrText>
        </w:r>
        <w:r>
          <w:rPr>
            <w:noProof/>
            <w:webHidden/>
          </w:rPr>
        </w:r>
        <w:r>
          <w:rPr>
            <w:noProof/>
            <w:webHidden/>
          </w:rPr>
          <w:fldChar w:fldCharType="separate"/>
        </w:r>
        <w:r>
          <w:rPr>
            <w:noProof/>
            <w:webHidden/>
          </w:rPr>
          <w:t>40</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5" w:history="1">
        <w:r w:rsidRPr="005B0760">
          <w:rPr>
            <w:rStyle w:val="Hyperlink"/>
            <w:noProof/>
          </w:rPr>
          <w:t>Table 8 Implementation #1: Router clock gate hysteresis count register</w:t>
        </w:r>
        <w:r>
          <w:rPr>
            <w:noProof/>
            <w:webHidden/>
          </w:rPr>
          <w:tab/>
        </w:r>
        <w:r>
          <w:rPr>
            <w:noProof/>
            <w:webHidden/>
          </w:rPr>
          <w:fldChar w:fldCharType="begin"/>
        </w:r>
        <w:r>
          <w:rPr>
            <w:noProof/>
            <w:webHidden/>
          </w:rPr>
          <w:instrText xml:space="preserve"> PAGEREF _Toc388376345 \h </w:instrText>
        </w:r>
        <w:r>
          <w:rPr>
            <w:noProof/>
            <w:webHidden/>
          </w:rPr>
        </w:r>
        <w:r>
          <w:rPr>
            <w:noProof/>
            <w:webHidden/>
          </w:rPr>
          <w:fldChar w:fldCharType="separate"/>
        </w:r>
        <w:r>
          <w:rPr>
            <w:noProof/>
            <w:webHidden/>
          </w:rPr>
          <w:t>41</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6" w:history="1">
        <w:r w:rsidRPr="005B0760">
          <w:rPr>
            <w:rStyle w:val="Hyperlink"/>
            <w:noProof/>
          </w:rPr>
          <w:t>Table 9 Implementation #1: Router clock gate override register</w:t>
        </w:r>
        <w:r>
          <w:rPr>
            <w:noProof/>
            <w:webHidden/>
          </w:rPr>
          <w:tab/>
        </w:r>
        <w:r>
          <w:rPr>
            <w:noProof/>
            <w:webHidden/>
          </w:rPr>
          <w:fldChar w:fldCharType="begin"/>
        </w:r>
        <w:r>
          <w:rPr>
            <w:noProof/>
            <w:webHidden/>
          </w:rPr>
          <w:instrText xml:space="preserve"> PAGEREF _Toc388376346 \h </w:instrText>
        </w:r>
        <w:r>
          <w:rPr>
            <w:noProof/>
            <w:webHidden/>
          </w:rPr>
        </w:r>
        <w:r>
          <w:rPr>
            <w:noProof/>
            <w:webHidden/>
          </w:rPr>
          <w:fldChar w:fldCharType="separate"/>
        </w:r>
        <w:r>
          <w:rPr>
            <w:noProof/>
            <w:webHidden/>
          </w:rPr>
          <w:t>41</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7" w:history="1">
        <w:r w:rsidRPr="005B0760">
          <w:rPr>
            <w:rStyle w:val="Hyperlink"/>
            <w:noProof/>
          </w:rPr>
          <w:t>Table 10 Implementation #1: Router clock gate module parameter</w:t>
        </w:r>
        <w:r>
          <w:rPr>
            <w:noProof/>
            <w:webHidden/>
          </w:rPr>
          <w:tab/>
        </w:r>
        <w:r>
          <w:rPr>
            <w:noProof/>
            <w:webHidden/>
          </w:rPr>
          <w:fldChar w:fldCharType="begin"/>
        </w:r>
        <w:r>
          <w:rPr>
            <w:noProof/>
            <w:webHidden/>
          </w:rPr>
          <w:instrText xml:space="preserve"> PAGEREF _Toc388376347 \h </w:instrText>
        </w:r>
        <w:r>
          <w:rPr>
            <w:noProof/>
            <w:webHidden/>
          </w:rPr>
        </w:r>
        <w:r>
          <w:rPr>
            <w:noProof/>
            <w:webHidden/>
          </w:rPr>
          <w:fldChar w:fldCharType="separate"/>
        </w:r>
        <w:r>
          <w:rPr>
            <w:noProof/>
            <w:webHidden/>
          </w:rPr>
          <w:t>41</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8" w:history="1">
        <w:r w:rsidRPr="005B0760">
          <w:rPr>
            <w:rStyle w:val="Hyperlink"/>
            <w:noProof/>
          </w:rPr>
          <w:t xml:space="preserve">Table 11 </w:t>
        </w:r>
        <w:r w:rsidRPr="005B0760">
          <w:rPr>
            <w:rStyle w:val="Hyperlink"/>
            <w:strike/>
            <w:noProof/>
          </w:rPr>
          <w:t>Implementation #1: New Router parameter to be added (NoC Studio to add hooks)</w:t>
        </w:r>
        <w:r>
          <w:rPr>
            <w:noProof/>
            <w:webHidden/>
          </w:rPr>
          <w:tab/>
        </w:r>
        <w:r>
          <w:rPr>
            <w:noProof/>
            <w:webHidden/>
          </w:rPr>
          <w:fldChar w:fldCharType="begin"/>
        </w:r>
        <w:r>
          <w:rPr>
            <w:noProof/>
            <w:webHidden/>
          </w:rPr>
          <w:instrText xml:space="preserve"> PAGEREF _Toc388376348 \h </w:instrText>
        </w:r>
        <w:r>
          <w:rPr>
            <w:noProof/>
            <w:webHidden/>
          </w:rPr>
        </w:r>
        <w:r>
          <w:rPr>
            <w:noProof/>
            <w:webHidden/>
          </w:rPr>
          <w:fldChar w:fldCharType="separate"/>
        </w:r>
        <w:r>
          <w:rPr>
            <w:noProof/>
            <w:webHidden/>
          </w:rPr>
          <w:t>42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49" w:history="1">
        <w:r w:rsidRPr="005B0760">
          <w:rPr>
            <w:rStyle w:val="Hyperlink"/>
            <w:noProof/>
          </w:rPr>
          <w:t>Table 12 Implementation #1: Streaming Bridge clock gating module interface</w:t>
        </w:r>
        <w:r>
          <w:rPr>
            <w:noProof/>
            <w:webHidden/>
          </w:rPr>
          <w:tab/>
        </w:r>
        <w:r>
          <w:rPr>
            <w:noProof/>
            <w:webHidden/>
          </w:rPr>
          <w:fldChar w:fldCharType="begin"/>
        </w:r>
        <w:r>
          <w:rPr>
            <w:noProof/>
            <w:webHidden/>
          </w:rPr>
          <w:instrText xml:space="preserve"> PAGEREF _Toc388376349 \h </w:instrText>
        </w:r>
        <w:r>
          <w:rPr>
            <w:noProof/>
            <w:webHidden/>
          </w:rPr>
        </w:r>
        <w:r>
          <w:rPr>
            <w:noProof/>
            <w:webHidden/>
          </w:rPr>
          <w:fldChar w:fldCharType="separate"/>
        </w:r>
        <w:r>
          <w:rPr>
            <w:noProof/>
            <w:webHidden/>
          </w:rPr>
          <w:t>44</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0" w:history="1">
        <w:r w:rsidRPr="005B0760">
          <w:rPr>
            <w:rStyle w:val="Hyperlink"/>
            <w:noProof/>
          </w:rPr>
          <w:t>Table 13 Implementation #1 : New Streaming Bridge module pins to be added (NoC Studio to add hooks)</w:t>
        </w:r>
        <w:r>
          <w:rPr>
            <w:noProof/>
            <w:webHidden/>
          </w:rPr>
          <w:tab/>
        </w:r>
        <w:r>
          <w:rPr>
            <w:noProof/>
            <w:webHidden/>
          </w:rPr>
          <w:fldChar w:fldCharType="begin"/>
        </w:r>
        <w:r>
          <w:rPr>
            <w:noProof/>
            <w:webHidden/>
          </w:rPr>
          <w:instrText xml:space="preserve"> PAGEREF _Toc388376350 \h </w:instrText>
        </w:r>
        <w:r>
          <w:rPr>
            <w:noProof/>
            <w:webHidden/>
          </w:rPr>
        </w:r>
        <w:r>
          <w:rPr>
            <w:noProof/>
            <w:webHidden/>
          </w:rPr>
          <w:fldChar w:fldCharType="separate"/>
        </w:r>
        <w:r>
          <w:rPr>
            <w:noProof/>
            <w:webHidden/>
          </w:rPr>
          <w:t>46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1" w:history="1">
        <w:r w:rsidRPr="005B0760">
          <w:rPr>
            <w:rStyle w:val="Hyperlink"/>
            <w:noProof/>
          </w:rPr>
          <w:t>Table 14 Implementation #1: Streaming Transmit Bridge clock gate hysteresis register</w:t>
        </w:r>
        <w:r>
          <w:rPr>
            <w:noProof/>
            <w:webHidden/>
          </w:rPr>
          <w:tab/>
        </w:r>
        <w:r>
          <w:rPr>
            <w:noProof/>
            <w:webHidden/>
          </w:rPr>
          <w:fldChar w:fldCharType="begin"/>
        </w:r>
        <w:r>
          <w:rPr>
            <w:noProof/>
            <w:webHidden/>
          </w:rPr>
          <w:instrText xml:space="preserve"> PAGEREF _Toc388376351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2" w:history="1">
        <w:r w:rsidRPr="005B0760">
          <w:rPr>
            <w:rStyle w:val="Hyperlink"/>
            <w:noProof/>
          </w:rPr>
          <w:t>Table 15 Implementation #1: Streaming Transmit Bridge fast path override register</w:t>
        </w:r>
        <w:r>
          <w:rPr>
            <w:noProof/>
            <w:webHidden/>
          </w:rPr>
          <w:tab/>
        </w:r>
        <w:r>
          <w:rPr>
            <w:noProof/>
            <w:webHidden/>
          </w:rPr>
          <w:fldChar w:fldCharType="begin"/>
        </w:r>
        <w:r>
          <w:rPr>
            <w:noProof/>
            <w:webHidden/>
          </w:rPr>
          <w:instrText xml:space="preserve"> PAGEREF _Toc388376352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3" w:history="1">
        <w:r w:rsidRPr="005B0760">
          <w:rPr>
            <w:rStyle w:val="Hyperlink"/>
            <w:noProof/>
          </w:rPr>
          <w:t>Table 16 Implementation #1: Streaming Receive Bridge clock gate hysteresis register</w:t>
        </w:r>
        <w:r>
          <w:rPr>
            <w:noProof/>
            <w:webHidden/>
          </w:rPr>
          <w:tab/>
        </w:r>
        <w:r>
          <w:rPr>
            <w:noProof/>
            <w:webHidden/>
          </w:rPr>
          <w:fldChar w:fldCharType="begin"/>
        </w:r>
        <w:r>
          <w:rPr>
            <w:noProof/>
            <w:webHidden/>
          </w:rPr>
          <w:instrText xml:space="preserve"> PAGEREF _Toc388376353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4" w:history="1">
        <w:r w:rsidRPr="005B0760">
          <w:rPr>
            <w:rStyle w:val="Hyperlink"/>
            <w:noProof/>
          </w:rPr>
          <w:t>Table 17 Implementation #1: Streaming Receive Bridge fast path override register</w:t>
        </w:r>
        <w:r>
          <w:rPr>
            <w:noProof/>
            <w:webHidden/>
          </w:rPr>
          <w:tab/>
        </w:r>
        <w:r>
          <w:rPr>
            <w:noProof/>
            <w:webHidden/>
          </w:rPr>
          <w:fldChar w:fldCharType="begin"/>
        </w:r>
        <w:r>
          <w:rPr>
            <w:noProof/>
            <w:webHidden/>
          </w:rPr>
          <w:instrText xml:space="preserve"> PAGEREF _Toc388376354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5" w:history="1">
        <w:r w:rsidRPr="005B0760">
          <w:rPr>
            <w:rStyle w:val="Hyperlink"/>
            <w:noProof/>
          </w:rPr>
          <w:t>Table 18 Implementation #1 : Streaming Bridge clock gate module parameter</w:t>
        </w:r>
        <w:r>
          <w:rPr>
            <w:noProof/>
            <w:webHidden/>
          </w:rPr>
          <w:tab/>
        </w:r>
        <w:r>
          <w:rPr>
            <w:noProof/>
            <w:webHidden/>
          </w:rPr>
          <w:fldChar w:fldCharType="begin"/>
        </w:r>
        <w:r>
          <w:rPr>
            <w:noProof/>
            <w:webHidden/>
          </w:rPr>
          <w:instrText xml:space="preserve"> PAGEREF _Toc388376355 \h </w:instrText>
        </w:r>
        <w:r>
          <w:rPr>
            <w:noProof/>
            <w:webHidden/>
          </w:rPr>
        </w:r>
        <w:r>
          <w:rPr>
            <w:noProof/>
            <w:webHidden/>
          </w:rPr>
          <w:fldChar w:fldCharType="separate"/>
        </w:r>
        <w:r>
          <w:rPr>
            <w:noProof/>
            <w:webHidden/>
          </w:rPr>
          <w:t>47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6" w:history="1">
        <w:r w:rsidRPr="005B0760">
          <w:rPr>
            <w:rStyle w:val="Hyperlink"/>
            <w:noProof/>
          </w:rPr>
          <w:t>Table 19 Implementation #1: New Streaming Bridge parameters to be added (NoC Studio to add hooks)</w:t>
        </w:r>
        <w:r>
          <w:rPr>
            <w:noProof/>
            <w:webHidden/>
          </w:rPr>
          <w:tab/>
        </w:r>
        <w:r>
          <w:rPr>
            <w:noProof/>
            <w:webHidden/>
          </w:rPr>
          <w:fldChar w:fldCharType="begin"/>
        </w:r>
        <w:r>
          <w:rPr>
            <w:noProof/>
            <w:webHidden/>
          </w:rPr>
          <w:instrText xml:space="preserve"> PAGEREF _Toc388376356 \h </w:instrText>
        </w:r>
        <w:r>
          <w:rPr>
            <w:noProof/>
            <w:webHidden/>
          </w:rPr>
        </w:r>
        <w:r>
          <w:rPr>
            <w:noProof/>
            <w:webHidden/>
          </w:rPr>
          <w:fldChar w:fldCharType="separate"/>
        </w:r>
        <w:r>
          <w:rPr>
            <w:noProof/>
            <w:webHidden/>
          </w:rPr>
          <w:t>48</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7" w:history="1">
        <w:r w:rsidRPr="005B0760">
          <w:rPr>
            <w:rStyle w:val="Hyperlink"/>
            <w:noProof/>
          </w:rPr>
          <w:t>Table 20 Implementation #1: AXI Master Bridge clock gating module interface</w:t>
        </w:r>
        <w:r>
          <w:rPr>
            <w:noProof/>
            <w:webHidden/>
          </w:rPr>
          <w:tab/>
        </w:r>
        <w:r>
          <w:rPr>
            <w:noProof/>
            <w:webHidden/>
          </w:rPr>
          <w:fldChar w:fldCharType="begin"/>
        </w:r>
        <w:r>
          <w:rPr>
            <w:noProof/>
            <w:webHidden/>
          </w:rPr>
          <w:instrText xml:space="preserve"> PAGEREF _Toc388376357 \h </w:instrText>
        </w:r>
        <w:r>
          <w:rPr>
            <w:noProof/>
            <w:webHidden/>
          </w:rPr>
        </w:r>
        <w:r>
          <w:rPr>
            <w:noProof/>
            <w:webHidden/>
          </w:rPr>
          <w:fldChar w:fldCharType="separate"/>
        </w:r>
        <w:r>
          <w:rPr>
            <w:noProof/>
            <w:webHidden/>
          </w:rPr>
          <w:t>49</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8" w:history="1">
        <w:r w:rsidRPr="005B0760">
          <w:rPr>
            <w:rStyle w:val="Hyperlink"/>
            <w:noProof/>
          </w:rPr>
          <w:t>Table 21 Implementation #1: AXI Master Bridge clock gate control register</w:t>
        </w:r>
        <w:r>
          <w:rPr>
            <w:noProof/>
            <w:webHidden/>
          </w:rPr>
          <w:tab/>
        </w:r>
        <w:r>
          <w:rPr>
            <w:noProof/>
            <w:webHidden/>
          </w:rPr>
          <w:fldChar w:fldCharType="begin"/>
        </w:r>
        <w:r>
          <w:rPr>
            <w:noProof/>
            <w:webHidden/>
          </w:rPr>
          <w:instrText xml:space="preserve"> PAGEREF _Toc388376358 \h </w:instrText>
        </w:r>
        <w:r>
          <w:rPr>
            <w:noProof/>
            <w:webHidden/>
          </w:rPr>
        </w:r>
        <w:r>
          <w:rPr>
            <w:noProof/>
            <w:webHidden/>
          </w:rPr>
          <w:fldChar w:fldCharType="separate"/>
        </w:r>
        <w:r>
          <w:rPr>
            <w:noProof/>
            <w:webHidden/>
          </w:rPr>
          <w:t>52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59" w:history="1">
        <w:r w:rsidRPr="005B0760">
          <w:rPr>
            <w:rStyle w:val="Hyperlink"/>
            <w:noProof/>
          </w:rPr>
          <w:t>Table 22 Implementation #1: AXI Master Bridge clock gate module parameters</w:t>
        </w:r>
        <w:r>
          <w:rPr>
            <w:noProof/>
            <w:webHidden/>
          </w:rPr>
          <w:tab/>
        </w:r>
        <w:r>
          <w:rPr>
            <w:noProof/>
            <w:webHidden/>
          </w:rPr>
          <w:fldChar w:fldCharType="begin"/>
        </w:r>
        <w:r>
          <w:rPr>
            <w:noProof/>
            <w:webHidden/>
          </w:rPr>
          <w:instrText xml:space="preserve"> PAGEREF _Toc388376359 \h </w:instrText>
        </w:r>
        <w:r>
          <w:rPr>
            <w:noProof/>
            <w:webHidden/>
          </w:rPr>
        </w:r>
        <w:r>
          <w:rPr>
            <w:noProof/>
            <w:webHidden/>
          </w:rPr>
          <w:fldChar w:fldCharType="separate"/>
        </w:r>
        <w:r>
          <w:rPr>
            <w:noProof/>
            <w:webHidden/>
          </w:rPr>
          <w:t>52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0" w:history="1">
        <w:r w:rsidRPr="005B0760">
          <w:rPr>
            <w:rStyle w:val="Hyperlink"/>
            <w:noProof/>
          </w:rPr>
          <w:t>Table 23 Implementation #1: AXI Slave Bridge clock gating module interface</w:t>
        </w:r>
        <w:r>
          <w:rPr>
            <w:noProof/>
            <w:webHidden/>
          </w:rPr>
          <w:tab/>
        </w:r>
        <w:r>
          <w:rPr>
            <w:noProof/>
            <w:webHidden/>
          </w:rPr>
          <w:fldChar w:fldCharType="begin"/>
        </w:r>
        <w:r>
          <w:rPr>
            <w:noProof/>
            <w:webHidden/>
          </w:rPr>
          <w:instrText xml:space="preserve"> PAGEREF _Toc388376360 \h </w:instrText>
        </w:r>
        <w:r>
          <w:rPr>
            <w:noProof/>
            <w:webHidden/>
          </w:rPr>
        </w:r>
        <w:r>
          <w:rPr>
            <w:noProof/>
            <w:webHidden/>
          </w:rPr>
          <w:fldChar w:fldCharType="separate"/>
        </w:r>
        <w:r>
          <w:rPr>
            <w:noProof/>
            <w:webHidden/>
          </w:rPr>
          <w:t>54</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1" w:history="1">
        <w:r w:rsidRPr="005B0760">
          <w:rPr>
            <w:rStyle w:val="Hyperlink"/>
            <w:noProof/>
          </w:rPr>
          <w:t>Table 24 Implementation #1: AXI Master Bridge clock gate control register</w:t>
        </w:r>
        <w:r>
          <w:rPr>
            <w:noProof/>
            <w:webHidden/>
          </w:rPr>
          <w:tab/>
        </w:r>
        <w:r>
          <w:rPr>
            <w:noProof/>
            <w:webHidden/>
          </w:rPr>
          <w:fldChar w:fldCharType="begin"/>
        </w:r>
        <w:r>
          <w:rPr>
            <w:noProof/>
            <w:webHidden/>
          </w:rPr>
          <w:instrText xml:space="preserve"> PAGEREF _Toc388376361 \h </w:instrText>
        </w:r>
        <w:r>
          <w:rPr>
            <w:noProof/>
            <w:webHidden/>
          </w:rPr>
        </w:r>
        <w:r>
          <w:rPr>
            <w:noProof/>
            <w:webHidden/>
          </w:rPr>
          <w:fldChar w:fldCharType="separate"/>
        </w:r>
        <w:r>
          <w:rPr>
            <w:noProof/>
            <w:webHidden/>
          </w:rPr>
          <w:t>56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2" w:history="1">
        <w:r w:rsidRPr="005B0760">
          <w:rPr>
            <w:rStyle w:val="Hyperlink"/>
            <w:noProof/>
          </w:rPr>
          <w:t>Table 25 Implementation #1: AXI Master Bridge clock gate module parameters</w:t>
        </w:r>
        <w:r>
          <w:rPr>
            <w:noProof/>
            <w:webHidden/>
          </w:rPr>
          <w:tab/>
        </w:r>
        <w:r>
          <w:rPr>
            <w:noProof/>
            <w:webHidden/>
          </w:rPr>
          <w:fldChar w:fldCharType="begin"/>
        </w:r>
        <w:r>
          <w:rPr>
            <w:noProof/>
            <w:webHidden/>
          </w:rPr>
          <w:instrText xml:space="preserve"> PAGEREF _Toc388376362 \h </w:instrText>
        </w:r>
        <w:r>
          <w:rPr>
            <w:noProof/>
            <w:webHidden/>
          </w:rPr>
        </w:r>
        <w:r>
          <w:rPr>
            <w:noProof/>
            <w:webHidden/>
          </w:rPr>
          <w:fldChar w:fldCharType="separate"/>
        </w:r>
        <w:r>
          <w:rPr>
            <w:noProof/>
            <w:webHidden/>
          </w:rPr>
          <w:t>56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3" w:history="1">
        <w:r w:rsidRPr="005B0760">
          <w:rPr>
            <w:rStyle w:val="Hyperlink"/>
            <w:noProof/>
          </w:rPr>
          <w:t>Table 26 Implementation #1: Data Pipeline clock gating module interface</w:t>
        </w:r>
        <w:r>
          <w:rPr>
            <w:noProof/>
            <w:webHidden/>
          </w:rPr>
          <w:tab/>
        </w:r>
        <w:r>
          <w:rPr>
            <w:noProof/>
            <w:webHidden/>
          </w:rPr>
          <w:fldChar w:fldCharType="begin"/>
        </w:r>
        <w:r>
          <w:rPr>
            <w:noProof/>
            <w:webHidden/>
          </w:rPr>
          <w:instrText xml:space="preserve"> PAGEREF _Toc388376363 \h </w:instrText>
        </w:r>
        <w:r>
          <w:rPr>
            <w:noProof/>
            <w:webHidden/>
          </w:rPr>
        </w:r>
        <w:r>
          <w:rPr>
            <w:noProof/>
            <w:webHidden/>
          </w:rPr>
          <w:fldChar w:fldCharType="separate"/>
        </w:r>
        <w:r>
          <w:rPr>
            <w:noProof/>
            <w:webHidden/>
          </w:rPr>
          <w:t>56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4" w:history="1">
        <w:r w:rsidRPr="005B0760">
          <w:rPr>
            <w:rStyle w:val="Hyperlink"/>
            <w:noProof/>
          </w:rPr>
          <w:t>Table 27 Implementation #1: New Data Pipeline pins to be added (NoC Studio to add hooks)</w:t>
        </w:r>
        <w:r>
          <w:rPr>
            <w:noProof/>
            <w:webHidden/>
          </w:rPr>
          <w:tab/>
        </w:r>
        <w:r>
          <w:rPr>
            <w:noProof/>
            <w:webHidden/>
          </w:rPr>
          <w:fldChar w:fldCharType="begin"/>
        </w:r>
        <w:r>
          <w:rPr>
            <w:noProof/>
            <w:webHidden/>
          </w:rPr>
          <w:instrText xml:space="preserve"> PAGEREF _Toc388376364 \h </w:instrText>
        </w:r>
        <w:r>
          <w:rPr>
            <w:noProof/>
            <w:webHidden/>
          </w:rPr>
        </w:r>
        <w:r>
          <w:rPr>
            <w:noProof/>
            <w:webHidden/>
          </w:rPr>
          <w:fldChar w:fldCharType="separate"/>
        </w:r>
        <w:r>
          <w:rPr>
            <w:noProof/>
            <w:webHidden/>
          </w:rPr>
          <w:t>57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5" w:history="1">
        <w:r w:rsidRPr="005B0760">
          <w:rPr>
            <w:rStyle w:val="Hyperlink"/>
            <w:noProof/>
          </w:rPr>
          <w:t>Table 28 Implementation #1: Data Pipeline clock gating module parameter</w:t>
        </w:r>
        <w:r>
          <w:rPr>
            <w:noProof/>
            <w:webHidden/>
          </w:rPr>
          <w:tab/>
        </w:r>
        <w:r>
          <w:rPr>
            <w:noProof/>
            <w:webHidden/>
          </w:rPr>
          <w:fldChar w:fldCharType="begin"/>
        </w:r>
        <w:r>
          <w:rPr>
            <w:noProof/>
            <w:webHidden/>
          </w:rPr>
          <w:instrText xml:space="preserve"> PAGEREF _Toc388376365 \h </w:instrText>
        </w:r>
        <w:r>
          <w:rPr>
            <w:noProof/>
            <w:webHidden/>
          </w:rPr>
        </w:r>
        <w:r>
          <w:rPr>
            <w:noProof/>
            <w:webHidden/>
          </w:rPr>
          <w:fldChar w:fldCharType="separate"/>
        </w:r>
        <w:r>
          <w:rPr>
            <w:noProof/>
            <w:webHidden/>
          </w:rPr>
          <w:t>58</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6" w:history="1">
        <w:r w:rsidRPr="005B0760">
          <w:rPr>
            <w:rStyle w:val="Hyperlink"/>
            <w:noProof/>
          </w:rPr>
          <w:t>Table 29 Implementation #1: New Data Pipeline parameters to be added (NoC Studio to add hooks)</w:t>
        </w:r>
        <w:r>
          <w:rPr>
            <w:noProof/>
            <w:webHidden/>
          </w:rPr>
          <w:tab/>
        </w:r>
        <w:r>
          <w:rPr>
            <w:noProof/>
            <w:webHidden/>
          </w:rPr>
          <w:fldChar w:fldCharType="begin"/>
        </w:r>
        <w:r>
          <w:rPr>
            <w:noProof/>
            <w:webHidden/>
          </w:rPr>
          <w:instrText xml:space="preserve"> PAGEREF _Toc388376366 \h </w:instrText>
        </w:r>
        <w:r>
          <w:rPr>
            <w:noProof/>
            <w:webHidden/>
          </w:rPr>
        </w:r>
        <w:r>
          <w:rPr>
            <w:noProof/>
            <w:webHidden/>
          </w:rPr>
          <w:fldChar w:fldCharType="separate"/>
        </w:r>
        <w:r>
          <w:rPr>
            <w:noProof/>
            <w:webHidden/>
          </w:rPr>
          <w:t>58</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7" w:history="1">
        <w:r w:rsidRPr="005B0760">
          <w:rPr>
            <w:rStyle w:val="Hyperlink"/>
            <w:noProof/>
          </w:rPr>
          <w:t>Table 30 Implementation #2: Router Wrapper Clock gating Interface signals</w:t>
        </w:r>
        <w:r>
          <w:rPr>
            <w:noProof/>
            <w:webHidden/>
          </w:rPr>
          <w:tab/>
        </w:r>
        <w:r>
          <w:rPr>
            <w:noProof/>
            <w:webHidden/>
          </w:rPr>
          <w:fldChar w:fldCharType="begin"/>
        </w:r>
        <w:r>
          <w:rPr>
            <w:noProof/>
            <w:webHidden/>
          </w:rPr>
          <w:instrText xml:space="preserve"> PAGEREF _Toc388376367 \h </w:instrText>
        </w:r>
        <w:r>
          <w:rPr>
            <w:noProof/>
            <w:webHidden/>
          </w:rPr>
        </w:r>
        <w:r>
          <w:rPr>
            <w:noProof/>
            <w:webHidden/>
          </w:rPr>
          <w:fldChar w:fldCharType="separate"/>
        </w:r>
        <w:r>
          <w:rPr>
            <w:noProof/>
            <w:webHidden/>
          </w:rPr>
          <w:t>62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8" w:history="1">
        <w:r w:rsidRPr="005B0760">
          <w:rPr>
            <w:rStyle w:val="Hyperlink"/>
            <w:noProof/>
          </w:rPr>
          <w:t>Table 31 Implementation #2: u_ns_router_cg Interface signals (Wrapper internal)</w:t>
        </w:r>
        <w:r>
          <w:rPr>
            <w:noProof/>
            <w:webHidden/>
          </w:rPr>
          <w:tab/>
        </w:r>
        <w:r>
          <w:rPr>
            <w:noProof/>
            <w:webHidden/>
          </w:rPr>
          <w:fldChar w:fldCharType="begin"/>
        </w:r>
        <w:r>
          <w:rPr>
            <w:noProof/>
            <w:webHidden/>
          </w:rPr>
          <w:instrText xml:space="preserve"> PAGEREF _Toc388376368 \h </w:instrText>
        </w:r>
        <w:r>
          <w:rPr>
            <w:noProof/>
            <w:webHidden/>
          </w:rPr>
        </w:r>
        <w:r>
          <w:rPr>
            <w:noProof/>
            <w:webHidden/>
          </w:rPr>
          <w:fldChar w:fldCharType="separate"/>
        </w:r>
        <w:r>
          <w:rPr>
            <w:noProof/>
            <w:webHidden/>
          </w:rPr>
          <w:t>63</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69" w:history="1">
        <w:r w:rsidRPr="005B0760">
          <w:rPr>
            <w:rStyle w:val="Hyperlink"/>
            <w:noProof/>
          </w:rPr>
          <w:t>Table 32 Implementation #2: Router clock gate control register</w:t>
        </w:r>
        <w:r>
          <w:rPr>
            <w:noProof/>
            <w:webHidden/>
          </w:rPr>
          <w:tab/>
        </w:r>
        <w:r>
          <w:rPr>
            <w:noProof/>
            <w:webHidden/>
          </w:rPr>
          <w:fldChar w:fldCharType="begin"/>
        </w:r>
        <w:r>
          <w:rPr>
            <w:noProof/>
            <w:webHidden/>
          </w:rPr>
          <w:instrText xml:space="preserve"> PAGEREF _Toc388376369 \h </w:instrText>
        </w:r>
        <w:r>
          <w:rPr>
            <w:noProof/>
            <w:webHidden/>
          </w:rPr>
        </w:r>
        <w:r>
          <w:rPr>
            <w:noProof/>
            <w:webHidden/>
          </w:rPr>
          <w:fldChar w:fldCharType="separate"/>
        </w:r>
        <w:r>
          <w:rPr>
            <w:noProof/>
            <w:webHidden/>
          </w:rPr>
          <w:t>63</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0" w:history="1">
        <w:r w:rsidRPr="005B0760">
          <w:rPr>
            <w:rStyle w:val="Hyperlink"/>
            <w:noProof/>
          </w:rPr>
          <w:t>Table 33 Implementation #2: Router clock gate module parameter</w:t>
        </w:r>
        <w:r>
          <w:rPr>
            <w:noProof/>
            <w:webHidden/>
          </w:rPr>
          <w:tab/>
        </w:r>
        <w:r>
          <w:rPr>
            <w:noProof/>
            <w:webHidden/>
          </w:rPr>
          <w:fldChar w:fldCharType="begin"/>
        </w:r>
        <w:r>
          <w:rPr>
            <w:noProof/>
            <w:webHidden/>
          </w:rPr>
          <w:instrText xml:space="preserve"> PAGEREF _Toc388376370 \h </w:instrText>
        </w:r>
        <w:r>
          <w:rPr>
            <w:noProof/>
            <w:webHidden/>
          </w:rPr>
        </w:r>
        <w:r>
          <w:rPr>
            <w:noProof/>
            <w:webHidden/>
          </w:rPr>
          <w:fldChar w:fldCharType="separate"/>
        </w:r>
        <w:r>
          <w:rPr>
            <w:noProof/>
            <w:webHidden/>
          </w:rPr>
          <w:t>64</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1" w:history="1">
        <w:r w:rsidRPr="005B0760">
          <w:rPr>
            <w:rStyle w:val="Hyperlink"/>
            <w:noProof/>
          </w:rPr>
          <w:t>Table 34 Implementation #2: Streaming Bridge clock gating interface signals</w:t>
        </w:r>
        <w:r>
          <w:rPr>
            <w:noProof/>
            <w:webHidden/>
          </w:rPr>
          <w:tab/>
        </w:r>
        <w:r>
          <w:rPr>
            <w:noProof/>
            <w:webHidden/>
          </w:rPr>
          <w:fldChar w:fldCharType="begin"/>
        </w:r>
        <w:r>
          <w:rPr>
            <w:noProof/>
            <w:webHidden/>
          </w:rPr>
          <w:instrText xml:space="preserve"> PAGEREF _Toc388376371 \h </w:instrText>
        </w:r>
        <w:r>
          <w:rPr>
            <w:noProof/>
            <w:webHidden/>
          </w:rPr>
        </w:r>
        <w:r>
          <w:rPr>
            <w:noProof/>
            <w:webHidden/>
          </w:rPr>
          <w:fldChar w:fldCharType="separate"/>
        </w:r>
        <w:r>
          <w:rPr>
            <w:noProof/>
            <w:webHidden/>
          </w:rPr>
          <w:t>66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2" w:history="1">
        <w:r w:rsidRPr="005B0760">
          <w:rPr>
            <w:rStyle w:val="Hyperlink"/>
            <w:noProof/>
          </w:rPr>
          <w:t>Table 35 Implementation #2: u_strbrdg_cg Interface signals (Wrapper Internal)</w:t>
        </w:r>
        <w:r>
          <w:rPr>
            <w:noProof/>
            <w:webHidden/>
          </w:rPr>
          <w:tab/>
        </w:r>
        <w:r>
          <w:rPr>
            <w:noProof/>
            <w:webHidden/>
          </w:rPr>
          <w:fldChar w:fldCharType="begin"/>
        </w:r>
        <w:r>
          <w:rPr>
            <w:noProof/>
            <w:webHidden/>
          </w:rPr>
          <w:instrText xml:space="preserve"> PAGEREF _Toc388376372 \h </w:instrText>
        </w:r>
        <w:r>
          <w:rPr>
            <w:noProof/>
            <w:webHidden/>
          </w:rPr>
        </w:r>
        <w:r>
          <w:rPr>
            <w:noProof/>
            <w:webHidden/>
          </w:rPr>
          <w:fldChar w:fldCharType="separate"/>
        </w:r>
        <w:r>
          <w:rPr>
            <w:noProof/>
            <w:webHidden/>
          </w:rPr>
          <w:t>67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3" w:history="1">
        <w:r w:rsidRPr="005B0760">
          <w:rPr>
            <w:rStyle w:val="Hyperlink"/>
            <w:noProof/>
          </w:rPr>
          <w:t>Table 36 Implementation #2: Streaming Transmit Bridge clock gate control register</w:t>
        </w:r>
        <w:r>
          <w:rPr>
            <w:noProof/>
            <w:webHidden/>
          </w:rPr>
          <w:tab/>
        </w:r>
        <w:r>
          <w:rPr>
            <w:noProof/>
            <w:webHidden/>
          </w:rPr>
          <w:fldChar w:fldCharType="begin"/>
        </w:r>
        <w:r>
          <w:rPr>
            <w:noProof/>
            <w:webHidden/>
          </w:rPr>
          <w:instrText xml:space="preserve"> PAGEREF _Toc388376373 \h </w:instrText>
        </w:r>
        <w:r>
          <w:rPr>
            <w:noProof/>
            <w:webHidden/>
          </w:rPr>
        </w:r>
        <w:r>
          <w:rPr>
            <w:noProof/>
            <w:webHidden/>
          </w:rPr>
          <w:fldChar w:fldCharType="separate"/>
        </w:r>
        <w:r>
          <w:rPr>
            <w:noProof/>
            <w:webHidden/>
          </w:rPr>
          <w:t>68</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4" w:history="1">
        <w:r w:rsidRPr="005B0760">
          <w:rPr>
            <w:rStyle w:val="Hyperlink"/>
            <w:noProof/>
          </w:rPr>
          <w:t>Table 37 Implementation #2: Streaming Receive Bridge clock gate control register</w:t>
        </w:r>
        <w:r>
          <w:rPr>
            <w:noProof/>
            <w:webHidden/>
          </w:rPr>
          <w:tab/>
        </w:r>
        <w:r>
          <w:rPr>
            <w:noProof/>
            <w:webHidden/>
          </w:rPr>
          <w:fldChar w:fldCharType="begin"/>
        </w:r>
        <w:r>
          <w:rPr>
            <w:noProof/>
            <w:webHidden/>
          </w:rPr>
          <w:instrText xml:space="preserve"> PAGEREF _Toc388376374 \h </w:instrText>
        </w:r>
        <w:r>
          <w:rPr>
            <w:noProof/>
            <w:webHidden/>
          </w:rPr>
        </w:r>
        <w:r>
          <w:rPr>
            <w:noProof/>
            <w:webHidden/>
          </w:rPr>
          <w:fldChar w:fldCharType="separate"/>
        </w:r>
        <w:r>
          <w:rPr>
            <w:noProof/>
            <w:webHidden/>
          </w:rPr>
          <w:t>68</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5" w:history="1">
        <w:r w:rsidRPr="005B0760">
          <w:rPr>
            <w:rStyle w:val="Hyperlink"/>
            <w:noProof/>
          </w:rPr>
          <w:t>Table 38 Implementation #2:  AXI Master Bridge Wrapper clock gating interface signals</w:t>
        </w:r>
        <w:r>
          <w:rPr>
            <w:noProof/>
            <w:webHidden/>
          </w:rPr>
          <w:tab/>
        </w:r>
        <w:r>
          <w:rPr>
            <w:noProof/>
            <w:webHidden/>
          </w:rPr>
          <w:fldChar w:fldCharType="begin"/>
        </w:r>
        <w:r>
          <w:rPr>
            <w:noProof/>
            <w:webHidden/>
          </w:rPr>
          <w:instrText xml:space="preserve"> PAGEREF _Toc388376375 \h </w:instrText>
        </w:r>
        <w:r>
          <w:rPr>
            <w:noProof/>
            <w:webHidden/>
          </w:rPr>
        </w:r>
        <w:r>
          <w:rPr>
            <w:noProof/>
            <w:webHidden/>
          </w:rPr>
          <w:fldChar w:fldCharType="separate"/>
        </w:r>
        <w:r>
          <w:rPr>
            <w:noProof/>
            <w:webHidden/>
          </w:rPr>
          <w:t>69</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6" w:history="1">
        <w:r w:rsidRPr="005B0760">
          <w:rPr>
            <w:rStyle w:val="Hyperlink"/>
            <w:noProof/>
          </w:rPr>
          <w:t>Table 39 Implementation #2: u_acemstrbrdg_cg interface signals (Wrapper internal)</w:t>
        </w:r>
        <w:r>
          <w:rPr>
            <w:noProof/>
            <w:webHidden/>
          </w:rPr>
          <w:tab/>
        </w:r>
        <w:r>
          <w:rPr>
            <w:noProof/>
            <w:webHidden/>
          </w:rPr>
          <w:fldChar w:fldCharType="begin"/>
        </w:r>
        <w:r>
          <w:rPr>
            <w:noProof/>
            <w:webHidden/>
          </w:rPr>
          <w:instrText xml:space="preserve"> PAGEREF _Toc388376376 \h </w:instrText>
        </w:r>
        <w:r>
          <w:rPr>
            <w:noProof/>
            <w:webHidden/>
          </w:rPr>
        </w:r>
        <w:r>
          <w:rPr>
            <w:noProof/>
            <w:webHidden/>
          </w:rPr>
          <w:fldChar w:fldCharType="separate"/>
        </w:r>
        <w:r>
          <w:rPr>
            <w:noProof/>
            <w:webHidden/>
          </w:rPr>
          <w:t>71</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7" w:history="1">
        <w:r w:rsidRPr="005B0760">
          <w:rPr>
            <w:rStyle w:val="Hyperlink"/>
            <w:noProof/>
          </w:rPr>
          <w:t>Table 40 Implementation #2: AXI Master Bridge clock gate control register</w:t>
        </w:r>
        <w:r>
          <w:rPr>
            <w:noProof/>
            <w:webHidden/>
          </w:rPr>
          <w:tab/>
        </w:r>
        <w:r>
          <w:rPr>
            <w:noProof/>
            <w:webHidden/>
          </w:rPr>
          <w:fldChar w:fldCharType="begin"/>
        </w:r>
        <w:r>
          <w:rPr>
            <w:noProof/>
            <w:webHidden/>
          </w:rPr>
          <w:instrText xml:space="preserve"> PAGEREF _Toc388376377 \h </w:instrText>
        </w:r>
        <w:r>
          <w:rPr>
            <w:noProof/>
            <w:webHidden/>
          </w:rPr>
        </w:r>
        <w:r>
          <w:rPr>
            <w:noProof/>
            <w:webHidden/>
          </w:rPr>
          <w:fldChar w:fldCharType="separate"/>
        </w:r>
        <w:r>
          <w:rPr>
            <w:noProof/>
            <w:webHidden/>
          </w:rPr>
          <w:t>72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8" w:history="1">
        <w:r w:rsidRPr="005B0760">
          <w:rPr>
            <w:rStyle w:val="Hyperlink"/>
            <w:noProof/>
          </w:rPr>
          <w:t>Table 41 Implementation #2:  AXI Master Bridge clock gate module parameters</w:t>
        </w:r>
        <w:r>
          <w:rPr>
            <w:noProof/>
            <w:webHidden/>
          </w:rPr>
          <w:tab/>
        </w:r>
        <w:r>
          <w:rPr>
            <w:noProof/>
            <w:webHidden/>
          </w:rPr>
          <w:fldChar w:fldCharType="begin"/>
        </w:r>
        <w:r>
          <w:rPr>
            <w:noProof/>
            <w:webHidden/>
          </w:rPr>
          <w:instrText xml:space="preserve"> PAGEREF _Toc388376378 \h </w:instrText>
        </w:r>
        <w:r>
          <w:rPr>
            <w:noProof/>
            <w:webHidden/>
          </w:rPr>
        </w:r>
        <w:r>
          <w:rPr>
            <w:noProof/>
            <w:webHidden/>
          </w:rPr>
          <w:fldChar w:fldCharType="separate"/>
        </w:r>
        <w:r>
          <w:rPr>
            <w:noProof/>
            <w:webHidden/>
          </w:rPr>
          <w:t>72</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79" w:history="1">
        <w:r w:rsidRPr="005B0760">
          <w:rPr>
            <w:rStyle w:val="Hyperlink"/>
            <w:noProof/>
          </w:rPr>
          <w:t>Table 42 Implementation #2: AXI Slave Bridge clock gating signal interface</w:t>
        </w:r>
        <w:r>
          <w:rPr>
            <w:noProof/>
            <w:webHidden/>
          </w:rPr>
          <w:tab/>
        </w:r>
        <w:r>
          <w:rPr>
            <w:noProof/>
            <w:webHidden/>
          </w:rPr>
          <w:fldChar w:fldCharType="begin"/>
        </w:r>
        <w:r>
          <w:rPr>
            <w:noProof/>
            <w:webHidden/>
          </w:rPr>
          <w:instrText xml:space="preserve"> PAGEREF _Toc388376379 \h </w:instrText>
        </w:r>
        <w:r>
          <w:rPr>
            <w:noProof/>
            <w:webHidden/>
          </w:rPr>
        </w:r>
        <w:r>
          <w:rPr>
            <w:noProof/>
            <w:webHidden/>
          </w:rPr>
          <w:fldChar w:fldCharType="separate"/>
        </w:r>
        <w:r>
          <w:rPr>
            <w:noProof/>
            <w:webHidden/>
          </w:rPr>
          <w:t>74</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0" w:history="1">
        <w:r w:rsidRPr="005B0760">
          <w:rPr>
            <w:rStyle w:val="Hyperlink"/>
            <w:noProof/>
          </w:rPr>
          <w:t>Table 43 Implementation #2: u_aceslvbrdg_cg interface signals (Wrapper Internal)</w:t>
        </w:r>
        <w:r>
          <w:rPr>
            <w:noProof/>
            <w:webHidden/>
          </w:rPr>
          <w:tab/>
        </w:r>
        <w:r>
          <w:rPr>
            <w:noProof/>
            <w:webHidden/>
          </w:rPr>
          <w:fldChar w:fldCharType="begin"/>
        </w:r>
        <w:r>
          <w:rPr>
            <w:noProof/>
            <w:webHidden/>
          </w:rPr>
          <w:instrText xml:space="preserve"> PAGEREF _Toc388376380 \h </w:instrText>
        </w:r>
        <w:r>
          <w:rPr>
            <w:noProof/>
            <w:webHidden/>
          </w:rPr>
        </w:r>
        <w:r>
          <w:rPr>
            <w:noProof/>
            <w:webHidden/>
          </w:rPr>
          <w:fldChar w:fldCharType="separate"/>
        </w:r>
        <w:r>
          <w:rPr>
            <w:noProof/>
            <w:webHidden/>
          </w:rPr>
          <w:t>75</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1" w:history="1">
        <w:r w:rsidRPr="005B0760">
          <w:rPr>
            <w:rStyle w:val="Hyperlink"/>
            <w:noProof/>
          </w:rPr>
          <w:t>Table 44 Implementation #2:  AXI Master Bridge clock gate control register</w:t>
        </w:r>
        <w:r>
          <w:rPr>
            <w:noProof/>
            <w:webHidden/>
          </w:rPr>
          <w:tab/>
        </w:r>
        <w:r>
          <w:rPr>
            <w:noProof/>
            <w:webHidden/>
          </w:rPr>
          <w:fldChar w:fldCharType="begin"/>
        </w:r>
        <w:r>
          <w:rPr>
            <w:noProof/>
            <w:webHidden/>
          </w:rPr>
          <w:instrText xml:space="preserve"> PAGEREF _Toc388376381 \h </w:instrText>
        </w:r>
        <w:r>
          <w:rPr>
            <w:noProof/>
            <w:webHidden/>
          </w:rPr>
        </w:r>
        <w:r>
          <w:rPr>
            <w:noProof/>
            <w:webHidden/>
          </w:rPr>
          <w:fldChar w:fldCharType="separate"/>
        </w:r>
        <w:r>
          <w:rPr>
            <w:noProof/>
            <w:webHidden/>
          </w:rPr>
          <w:t>76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2" w:history="1">
        <w:r w:rsidRPr="005B0760">
          <w:rPr>
            <w:rStyle w:val="Hyperlink"/>
            <w:noProof/>
          </w:rPr>
          <w:t>Table 45 Implementation #2:  AXI Master Bridge clock gate module parameters</w:t>
        </w:r>
        <w:r>
          <w:rPr>
            <w:noProof/>
            <w:webHidden/>
          </w:rPr>
          <w:tab/>
        </w:r>
        <w:r>
          <w:rPr>
            <w:noProof/>
            <w:webHidden/>
          </w:rPr>
          <w:fldChar w:fldCharType="begin"/>
        </w:r>
        <w:r>
          <w:rPr>
            <w:noProof/>
            <w:webHidden/>
          </w:rPr>
          <w:instrText xml:space="preserve"> PAGEREF _Toc388376382 \h </w:instrText>
        </w:r>
        <w:r>
          <w:rPr>
            <w:noProof/>
            <w:webHidden/>
          </w:rPr>
        </w:r>
        <w:r>
          <w:rPr>
            <w:noProof/>
            <w:webHidden/>
          </w:rPr>
          <w:fldChar w:fldCharType="separate"/>
        </w:r>
        <w:r>
          <w:rPr>
            <w:noProof/>
            <w:webHidden/>
          </w:rPr>
          <w:t>76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3" w:history="1">
        <w:r w:rsidRPr="005B0760">
          <w:rPr>
            <w:rStyle w:val="Hyperlink"/>
            <w:noProof/>
          </w:rPr>
          <w:t>Table 46 Implementation #2:  Data Pipeline clock gating signal interface</w:t>
        </w:r>
        <w:r>
          <w:rPr>
            <w:noProof/>
            <w:webHidden/>
          </w:rPr>
          <w:tab/>
        </w:r>
        <w:r>
          <w:rPr>
            <w:noProof/>
            <w:webHidden/>
          </w:rPr>
          <w:fldChar w:fldCharType="begin"/>
        </w:r>
        <w:r>
          <w:rPr>
            <w:noProof/>
            <w:webHidden/>
          </w:rPr>
          <w:instrText xml:space="preserve"> PAGEREF _Toc388376383 \h </w:instrText>
        </w:r>
        <w:r>
          <w:rPr>
            <w:noProof/>
            <w:webHidden/>
          </w:rPr>
        </w:r>
        <w:r>
          <w:rPr>
            <w:noProof/>
            <w:webHidden/>
          </w:rPr>
          <w:fldChar w:fldCharType="separate"/>
        </w:r>
        <w:r>
          <w:rPr>
            <w:noProof/>
            <w:webHidden/>
          </w:rPr>
          <w:t>76</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4" w:history="1">
        <w:r w:rsidRPr="005B0760">
          <w:rPr>
            <w:rStyle w:val="Hyperlink"/>
            <w:noProof/>
          </w:rPr>
          <w:t>Table 47 Implementation #2:  Data Pipeline clock gating module parameter</w:t>
        </w:r>
        <w:r>
          <w:rPr>
            <w:noProof/>
            <w:webHidden/>
          </w:rPr>
          <w:tab/>
        </w:r>
        <w:r>
          <w:rPr>
            <w:noProof/>
            <w:webHidden/>
          </w:rPr>
          <w:fldChar w:fldCharType="begin"/>
        </w:r>
        <w:r>
          <w:rPr>
            <w:noProof/>
            <w:webHidden/>
          </w:rPr>
          <w:instrText xml:space="preserve"> PAGEREF _Toc388376384 \h </w:instrText>
        </w:r>
        <w:r>
          <w:rPr>
            <w:noProof/>
            <w:webHidden/>
          </w:rPr>
        </w:r>
        <w:r>
          <w:rPr>
            <w:noProof/>
            <w:webHidden/>
          </w:rPr>
          <w:fldChar w:fldCharType="separate"/>
        </w:r>
        <w:r>
          <w:rPr>
            <w:noProof/>
            <w:webHidden/>
          </w:rPr>
          <w:t>77</w:t>
        </w:r>
        <w:r>
          <w:rPr>
            <w:noProof/>
            <w:webHidden/>
          </w:rPr>
          <w:fldChar w:fldCharType="end"/>
        </w:r>
      </w:hyperlink>
    </w:p>
    <w:p w:rsidR="00A63ED5" w:rsidRDefault="00A63ED5">
      <w:pPr>
        <w:pStyle w:val="TableofFigures"/>
        <w:tabs>
          <w:tab w:val="right" w:leader="dot" w:pos="9350"/>
        </w:tabs>
        <w:rPr>
          <w:rFonts w:asciiTheme="minorHAnsi" w:eastAsiaTheme="minorEastAsia" w:hAnsiTheme="minorHAnsi" w:cstheme="minorBidi"/>
          <w:noProof/>
          <w:color w:val="auto"/>
          <w:kern w:val="0"/>
          <w:sz w:val="22"/>
          <w:szCs w:val="22"/>
        </w:rPr>
      </w:pPr>
      <w:hyperlink w:anchor="_Toc388376385" w:history="1">
        <w:r w:rsidRPr="005B0760">
          <w:rPr>
            <w:rStyle w:val="Hyperlink"/>
            <w:noProof/>
          </w:rPr>
          <w:t>Table 48 RegBus Slave Bridge</w:t>
        </w:r>
        <w:r>
          <w:rPr>
            <w:noProof/>
            <w:webHidden/>
          </w:rPr>
          <w:tab/>
        </w:r>
        <w:r>
          <w:rPr>
            <w:noProof/>
            <w:webHidden/>
          </w:rPr>
          <w:fldChar w:fldCharType="begin"/>
        </w:r>
        <w:r>
          <w:rPr>
            <w:noProof/>
            <w:webHidden/>
          </w:rPr>
          <w:instrText xml:space="preserve"> PAGEREF _Toc388376385 \h </w:instrText>
        </w:r>
        <w:r>
          <w:rPr>
            <w:noProof/>
            <w:webHidden/>
          </w:rPr>
        </w:r>
        <w:r>
          <w:rPr>
            <w:noProof/>
            <w:webHidden/>
          </w:rPr>
          <w:fldChar w:fldCharType="separate"/>
        </w:r>
        <w:r>
          <w:rPr>
            <w:noProof/>
            <w:webHidden/>
          </w:rPr>
          <w:t>78</w:t>
        </w:r>
        <w:r>
          <w:rPr>
            <w:noProof/>
            <w:webHidden/>
          </w:rPr>
          <w:fldChar w:fldCharType="end"/>
        </w:r>
      </w:hyperlink>
    </w:p>
    <w:p w:rsidR="000D3CAD" w:rsidRDefault="00764206">
      <w:pPr>
        <w:pStyle w:val="TOC1"/>
        <w:tabs>
          <w:tab w:val="left" w:pos="1000"/>
        </w:tabs>
        <w:rPr>
          <w:b w:val="0"/>
          <w:bCs/>
          <w:caps/>
          <w:noProof w:val="0"/>
          <w:color w:val="000000"/>
          <w:szCs w:val="36"/>
        </w:rPr>
      </w:pPr>
      <w:r>
        <w:rPr>
          <w:b w:val="0"/>
          <w:bCs/>
          <w:caps/>
          <w:noProof w:val="0"/>
          <w:color w:val="000000"/>
          <w:szCs w:val="36"/>
        </w:rPr>
        <w:fldChar w:fldCharType="end"/>
      </w:r>
    </w:p>
    <w:p w:rsidR="000D3CAD" w:rsidRPr="00F179C5" w:rsidRDefault="000D3CAD" w:rsidP="000D3CAD">
      <w:pPr>
        <w:pStyle w:val="Body"/>
      </w:pPr>
    </w:p>
    <w:p w:rsidR="000D3CAD" w:rsidRDefault="00764206" w:rsidP="000D3CAD">
      <w:pPr>
        <w:pStyle w:val="Heading1"/>
        <w:numPr>
          <w:ilvl w:val="0"/>
          <w:numId w:val="0"/>
        </w:numPr>
        <w:ind w:left="432" w:hanging="432"/>
      </w:pPr>
      <w:bookmarkStart w:id="7" w:name="_Ref379962076"/>
      <w:bookmarkStart w:id="8" w:name="_Toc388376261"/>
      <w:r>
        <w:lastRenderedPageBreak/>
        <w:t>Acronyms</w:t>
      </w:r>
      <w:bookmarkEnd w:id="7"/>
      <w:bookmarkEnd w:id="8"/>
    </w:p>
    <w:tbl>
      <w:tblPr>
        <w:tblW w:w="0" w:type="auto"/>
        <w:tblLook w:val="00A0" w:firstRow="1" w:lastRow="0" w:firstColumn="1" w:lastColumn="0" w:noHBand="0" w:noVBand="0"/>
      </w:tblPr>
      <w:tblGrid>
        <w:gridCol w:w="2718"/>
        <w:gridCol w:w="6858"/>
      </w:tblGrid>
      <w:tr w:rsidR="000D3CAD" w:rsidRPr="00ED0604">
        <w:tc>
          <w:tcPr>
            <w:tcW w:w="2718" w:type="dxa"/>
          </w:tcPr>
          <w:p w:rsidR="000D3CAD" w:rsidRPr="00ED0604" w:rsidRDefault="00764206" w:rsidP="000D3CAD">
            <w:pPr>
              <w:pStyle w:val="GlossTerm"/>
              <w:rPr>
                <w:rFonts w:eastAsia="Arial Unicode MS"/>
              </w:rPr>
            </w:pPr>
            <w:r>
              <w:rPr>
                <w:rFonts w:eastAsia="Arial Unicode MS"/>
              </w:rPr>
              <w:t>NoC</w:t>
            </w:r>
          </w:p>
        </w:tc>
        <w:tc>
          <w:tcPr>
            <w:tcW w:w="6858" w:type="dxa"/>
          </w:tcPr>
          <w:p w:rsidR="000D3CAD" w:rsidRPr="00ED0604" w:rsidRDefault="00764206" w:rsidP="000D3CAD">
            <w:pPr>
              <w:pStyle w:val="GlossText"/>
              <w:rPr>
                <w:rFonts w:eastAsia="Arial Unicode MS"/>
              </w:rPr>
            </w:pPr>
            <w:r>
              <w:rPr>
                <w:rFonts w:eastAsia="Arial Unicode MS"/>
              </w:rPr>
              <w:t>Network on Chip</w:t>
            </w:r>
          </w:p>
        </w:tc>
      </w:tr>
      <w:tr w:rsidR="000D3CAD" w:rsidRPr="00ED0604">
        <w:tc>
          <w:tcPr>
            <w:tcW w:w="2718" w:type="dxa"/>
          </w:tcPr>
          <w:p w:rsidR="000D3CAD" w:rsidRPr="00ED0604" w:rsidRDefault="00764206" w:rsidP="000D3CAD">
            <w:pPr>
              <w:pStyle w:val="GlossTerm"/>
              <w:rPr>
                <w:rFonts w:eastAsia="Arial Unicode MS"/>
              </w:rPr>
            </w:pPr>
            <w:r>
              <w:rPr>
                <w:rFonts w:eastAsia="Arial Unicode MS"/>
              </w:rPr>
              <w:t>SoC</w:t>
            </w:r>
          </w:p>
        </w:tc>
        <w:tc>
          <w:tcPr>
            <w:tcW w:w="6858" w:type="dxa"/>
          </w:tcPr>
          <w:p w:rsidR="000D3CAD" w:rsidRPr="00ED0604" w:rsidRDefault="00764206" w:rsidP="000D3CAD">
            <w:pPr>
              <w:pStyle w:val="GlossText"/>
              <w:rPr>
                <w:rFonts w:eastAsia="Arial Unicode MS"/>
              </w:rPr>
            </w:pPr>
            <w:r>
              <w:rPr>
                <w:rFonts w:eastAsia="Arial Unicode MS"/>
              </w:rPr>
              <w:t>System on Chip</w:t>
            </w:r>
          </w:p>
        </w:tc>
      </w:tr>
      <w:tr w:rsidR="000D3CAD" w:rsidRPr="00ED0604">
        <w:tc>
          <w:tcPr>
            <w:tcW w:w="2718" w:type="dxa"/>
          </w:tcPr>
          <w:p w:rsidR="000D3CAD" w:rsidRDefault="00764206" w:rsidP="000D3CAD">
            <w:pPr>
              <w:pStyle w:val="GlossTerm"/>
              <w:rPr>
                <w:rFonts w:eastAsia="Arial Unicode MS"/>
              </w:rPr>
            </w:pPr>
            <w:r>
              <w:rPr>
                <w:rFonts w:eastAsia="Arial Unicode MS"/>
              </w:rPr>
              <w:t>Host</w:t>
            </w:r>
          </w:p>
        </w:tc>
        <w:tc>
          <w:tcPr>
            <w:tcW w:w="6858" w:type="dxa"/>
          </w:tcPr>
          <w:p w:rsidR="000D3CAD" w:rsidRPr="000E246E" w:rsidRDefault="00764206" w:rsidP="000D3CAD">
            <w:pPr>
              <w:pStyle w:val="GlossText"/>
              <w:rPr>
                <w:rFonts w:eastAsia="Arial Unicode MS"/>
              </w:rPr>
            </w:pPr>
            <w:r>
              <w:rPr>
                <w:rFonts w:eastAsia="Arial Unicode MS"/>
              </w:rPr>
              <w:t>An IP core, component, or device sitting in an SoC</w:t>
            </w:r>
          </w:p>
        </w:tc>
      </w:tr>
      <w:tr w:rsidR="000D3CAD" w:rsidRPr="00ED0604">
        <w:tc>
          <w:tcPr>
            <w:tcW w:w="2718" w:type="dxa"/>
          </w:tcPr>
          <w:p w:rsidR="000D3CAD" w:rsidRDefault="00764206" w:rsidP="000D3CAD">
            <w:pPr>
              <w:pStyle w:val="GlossTerm"/>
              <w:rPr>
                <w:rFonts w:eastAsia="Arial Unicode MS"/>
              </w:rPr>
            </w:pPr>
            <w:r>
              <w:rPr>
                <w:rFonts w:eastAsia="Arial Unicode MS"/>
              </w:rPr>
              <w:t>Host Port</w:t>
            </w:r>
          </w:p>
        </w:tc>
        <w:tc>
          <w:tcPr>
            <w:tcW w:w="6858" w:type="dxa"/>
          </w:tcPr>
          <w:p w:rsidR="000D3CAD" w:rsidRDefault="00764206" w:rsidP="000D3CAD">
            <w:pPr>
              <w:pStyle w:val="GlossText"/>
              <w:rPr>
                <w:rFonts w:eastAsia="Arial Unicode MS"/>
              </w:rPr>
            </w:pPr>
            <w:r>
              <w:rPr>
                <w:rFonts w:eastAsia="Arial Unicode MS"/>
              </w:rPr>
              <w:t>A port of a host that connects to NoC router’s injection and ejection port via a bridge to be able to inject traffic into NoC or eject traffic from NoC</w:t>
            </w:r>
          </w:p>
        </w:tc>
      </w:tr>
      <w:tr w:rsidR="000D3CAD" w:rsidRPr="00ED0604">
        <w:tc>
          <w:tcPr>
            <w:tcW w:w="2718" w:type="dxa"/>
          </w:tcPr>
          <w:p w:rsidR="000D3CAD" w:rsidRDefault="00764206" w:rsidP="000D3CAD">
            <w:pPr>
              <w:pStyle w:val="GlossTerm"/>
              <w:rPr>
                <w:rFonts w:eastAsia="Arial Unicode MS"/>
              </w:rPr>
            </w:pPr>
            <w:r>
              <w:rPr>
                <w:rFonts w:eastAsia="Arial Unicode MS"/>
              </w:rPr>
              <w:t>Router</w:t>
            </w:r>
          </w:p>
        </w:tc>
        <w:tc>
          <w:tcPr>
            <w:tcW w:w="6858" w:type="dxa"/>
          </w:tcPr>
          <w:p w:rsidR="000D3CAD" w:rsidRDefault="00764206" w:rsidP="000D3CAD">
            <w:pPr>
              <w:pStyle w:val="GlossText"/>
              <w:rPr>
                <w:rFonts w:eastAsia="Arial Unicode MS"/>
              </w:rPr>
            </w:pPr>
            <w:r>
              <w:rPr>
                <w:rFonts w:eastAsia="Arial Unicode MS"/>
              </w:rPr>
              <w:t>A hardware switch at the cross point of a mesh connecting to up to 4 of its neighboring routers and one or more bridges to connect to one or more host ports</w:t>
            </w:r>
          </w:p>
        </w:tc>
      </w:tr>
      <w:tr w:rsidR="000D3CAD" w:rsidRPr="00ED0604">
        <w:tc>
          <w:tcPr>
            <w:tcW w:w="2718" w:type="dxa"/>
          </w:tcPr>
          <w:p w:rsidR="000D3CAD" w:rsidRDefault="00764206" w:rsidP="000D3CAD">
            <w:pPr>
              <w:pStyle w:val="GlossTerm"/>
              <w:rPr>
                <w:rFonts w:eastAsia="Arial Unicode MS"/>
              </w:rPr>
            </w:pPr>
            <w:r>
              <w:rPr>
                <w:rFonts w:eastAsia="Arial Unicode MS"/>
              </w:rPr>
              <w:t>Bridge</w:t>
            </w:r>
          </w:p>
        </w:tc>
        <w:tc>
          <w:tcPr>
            <w:tcW w:w="6858" w:type="dxa"/>
          </w:tcPr>
          <w:p w:rsidR="000D3CAD" w:rsidRDefault="00764206" w:rsidP="000D3CAD">
            <w:pPr>
              <w:pStyle w:val="GlossText"/>
              <w:rPr>
                <w:rFonts w:eastAsia="Arial Unicode MS"/>
              </w:rPr>
            </w:pPr>
            <w:r>
              <w:rPr>
                <w:rFonts w:eastAsia="Arial Unicode MS"/>
              </w:rPr>
              <w:t>Sits between a router’s port (often injection/ejection) and a host port of a host to convert the host ports signal protocol (such as Streaming or AMBA AXI4) to NoC packet format and vice-versa and additional operations needed by the signaling protocol such as width conversion, etc</w:t>
            </w:r>
          </w:p>
        </w:tc>
      </w:tr>
      <w:tr w:rsidR="000D3CAD" w:rsidRPr="00ED0604">
        <w:tc>
          <w:tcPr>
            <w:tcW w:w="2718" w:type="dxa"/>
          </w:tcPr>
          <w:p w:rsidR="000D3CAD" w:rsidRDefault="00764206" w:rsidP="000D3CAD">
            <w:pPr>
              <w:pStyle w:val="GlossTerm"/>
              <w:rPr>
                <w:rFonts w:eastAsia="Arial Unicode MS"/>
              </w:rPr>
            </w:pPr>
            <w:r>
              <w:rPr>
                <w:rFonts w:eastAsia="Arial Unicode MS"/>
              </w:rPr>
              <w:t>Link/Port</w:t>
            </w:r>
          </w:p>
        </w:tc>
        <w:tc>
          <w:tcPr>
            <w:tcW w:w="6858" w:type="dxa"/>
          </w:tcPr>
          <w:p w:rsidR="000D3CAD" w:rsidRDefault="00764206" w:rsidP="000D3CAD">
            <w:pPr>
              <w:pStyle w:val="GlossText"/>
              <w:rPr>
                <w:rFonts w:eastAsia="Arial Unicode MS"/>
              </w:rPr>
            </w:pPr>
            <w:r>
              <w:rPr>
                <w:rFonts w:eastAsia="Arial Unicode MS"/>
              </w:rPr>
              <w:t>Physical channel between two routers or between a router and a bridge</w:t>
            </w:r>
          </w:p>
        </w:tc>
      </w:tr>
      <w:tr w:rsidR="000D3CAD" w:rsidRPr="00ED0604">
        <w:tc>
          <w:tcPr>
            <w:tcW w:w="2718" w:type="dxa"/>
          </w:tcPr>
          <w:p w:rsidR="000D3CAD" w:rsidRDefault="00764206" w:rsidP="000D3CAD">
            <w:pPr>
              <w:pStyle w:val="GlossTerm"/>
              <w:rPr>
                <w:rFonts w:eastAsia="Arial Unicode MS"/>
              </w:rPr>
            </w:pPr>
            <w:r>
              <w:rPr>
                <w:rFonts w:eastAsia="Arial Unicode MS"/>
              </w:rPr>
              <w:t>Channel</w:t>
            </w:r>
          </w:p>
        </w:tc>
        <w:tc>
          <w:tcPr>
            <w:tcW w:w="6858" w:type="dxa"/>
          </w:tcPr>
          <w:p w:rsidR="000D3CAD" w:rsidRDefault="00764206" w:rsidP="000D3CAD">
            <w:pPr>
              <w:pStyle w:val="GlossText"/>
              <w:rPr>
                <w:rFonts w:eastAsia="Arial Unicode MS"/>
              </w:rPr>
            </w:pPr>
            <w:r>
              <w:rPr>
                <w:rFonts w:eastAsia="Arial Unicode MS"/>
              </w:rPr>
              <w:t>Physical or virtual channel between two routers or between a router and a bridge</w:t>
            </w:r>
          </w:p>
        </w:tc>
      </w:tr>
      <w:tr w:rsidR="000D3CAD" w:rsidRPr="00ED0604">
        <w:tc>
          <w:tcPr>
            <w:tcW w:w="2718" w:type="dxa"/>
          </w:tcPr>
          <w:p w:rsidR="000D3CAD" w:rsidRDefault="00764206" w:rsidP="000D3CAD">
            <w:pPr>
              <w:pStyle w:val="GlossTerm"/>
              <w:rPr>
                <w:rFonts w:eastAsia="Arial Unicode MS"/>
              </w:rPr>
            </w:pPr>
            <w:r>
              <w:rPr>
                <w:rFonts w:eastAsia="Arial Unicode MS"/>
              </w:rPr>
              <w:t>Virtual Channel (VC)</w:t>
            </w:r>
          </w:p>
        </w:tc>
        <w:tc>
          <w:tcPr>
            <w:tcW w:w="6858" w:type="dxa"/>
          </w:tcPr>
          <w:p w:rsidR="000D3CAD" w:rsidRDefault="00764206" w:rsidP="000D3CAD">
            <w:pPr>
              <w:pStyle w:val="GlossText"/>
              <w:rPr>
                <w:rFonts w:eastAsia="Arial Unicode MS"/>
              </w:rPr>
            </w:pPr>
            <w:r>
              <w:rPr>
                <w:rFonts w:eastAsia="Arial Unicode MS"/>
              </w:rPr>
              <w:t>Virtual channel between two routers or between a router and a bridge</w:t>
            </w:r>
          </w:p>
        </w:tc>
      </w:tr>
      <w:tr w:rsidR="000D3CAD" w:rsidRPr="00ED0604">
        <w:tc>
          <w:tcPr>
            <w:tcW w:w="2718" w:type="dxa"/>
          </w:tcPr>
          <w:p w:rsidR="000D3CAD" w:rsidRDefault="00764206" w:rsidP="000D3CAD">
            <w:pPr>
              <w:pStyle w:val="GlossTerm"/>
              <w:rPr>
                <w:rFonts w:eastAsia="Arial Unicode MS"/>
              </w:rPr>
            </w:pPr>
            <w:r>
              <w:rPr>
                <w:rFonts w:eastAsia="Arial Unicode MS"/>
              </w:rPr>
              <w:t>Cell</w:t>
            </w:r>
          </w:p>
        </w:tc>
        <w:tc>
          <w:tcPr>
            <w:tcW w:w="6858" w:type="dxa"/>
          </w:tcPr>
          <w:p w:rsidR="000D3CAD" w:rsidRDefault="00764206" w:rsidP="000D3CAD">
            <w:pPr>
              <w:pStyle w:val="GlossText"/>
              <w:rPr>
                <w:rFonts w:eastAsia="Arial Unicode MS"/>
              </w:rPr>
            </w:pPr>
            <w:r>
              <w:rPr>
                <w:rFonts w:eastAsia="Arial Unicode MS"/>
              </w:rPr>
              <w:t>A node in a 2D grid or mesh; A NoC router is associated with every cell</w:t>
            </w:r>
          </w:p>
        </w:tc>
      </w:tr>
      <w:tr w:rsidR="000D3CAD" w:rsidRPr="00ED0604">
        <w:tc>
          <w:tcPr>
            <w:tcW w:w="2718" w:type="dxa"/>
          </w:tcPr>
          <w:p w:rsidR="000D3CAD" w:rsidRDefault="00764206" w:rsidP="000D3CAD">
            <w:pPr>
              <w:pStyle w:val="GlossTerm"/>
              <w:rPr>
                <w:rFonts w:eastAsia="Arial Unicode MS"/>
              </w:rPr>
            </w:pPr>
            <w:r>
              <w:rPr>
                <w:rFonts w:eastAsia="Arial Unicode MS"/>
              </w:rPr>
              <w:t>Node</w:t>
            </w:r>
          </w:p>
        </w:tc>
        <w:tc>
          <w:tcPr>
            <w:tcW w:w="6858" w:type="dxa"/>
          </w:tcPr>
          <w:p w:rsidR="000D3CAD" w:rsidRDefault="00764206" w:rsidP="000D3CAD">
            <w:pPr>
              <w:pStyle w:val="GlossText"/>
              <w:rPr>
                <w:rFonts w:eastAsia="Arial Unicode MS"/>
              </w:rPr>
            </w:pPr>
            <w:r>
              <w:rPr>
                <w:rFonts w:eastAsia="Arial Unicode MS"/>
              </w:rPr>
              <w:t>A router or cell of the 2D NoC grid</w:t>
            </w:r>
          </w:p>
        </w:tc>
      </w:tr>
      <w:tr w:rsidR="000D3CAD" w:rsidRPr="00ED0604">
        <w:tc>
          <w:tcPr>
            <w:tcW w:w="2718" w:type="dxa"/>
          </w:tcPr>
          <w:p w:rsidR="000D3CAD" w:rsidRDefault="00764206" w:rsidP="000D3CAD">
            <w:pPr>
              <w:pStyle w:val="GlossTerm"/>
              <w:rPr>
                <w:rFonts w:eastAsia="Arial Unicode MS"/>
              </w:rPr>
            </w:pPr>
            <w:r>
              <w:rPr>
                <w:rFonts w:eastAsia="Arial Unicode MS"/>
              </w:rPr>
              <w:t>Mesh/grid</w:t>
            </w:r>
          </w:p>
        </w:tc>
        <w:tc>
          <w:tcPr>
            <w:tcW w:w="6858" w:type="dxa"/>
          </w:tcPr>
          <w:p w:rsidR="000D3CAD" w:rsidRDefault="00764206" w:rsidP="000D3CAD">
            <w:pPr>
              <w:pStyle w:val="GlossText"/>
              <w:rPr>
                <w:rFonts w:eastAsia="Arial Unicode MS"/>
              </w:rPr>
            </w:pPr>
            <w:r>
              <w:rPr>
                <w:rFonts w:eastAsia="Arial Unicode MS"/>
              </w:rPr>
              <w:t>A 2-dimensional (2D) grid organization of routers; a router at each cross point of the grid; each router having 4 links in north-, south-, east-, and west-directions; adjacent routers being interconnected with each other using one of the four links</w:t>
            </w:r>
          </w:p>
        </w:tc>
      </w:tr>
      <w:tr w:rsidR="000D3CAD" w:rsidRPr="00ED0604">
        <w:tc>
          <w:tcPr>
            <w:tcW w:w="2718" w:type="dxa"/>
          </w:tcPr>
          <w:p w:rsidR="000D3CAD" w:rsidRDefault="00764206" w:rsidP="000D3CAD">
            <w:pPr>
              <w:pStyle w:val="GlossTerm"/>
              <w:rPr>
                <w:rFonts w:eastAsia="Arial Unicode MS"/>
              </w:rPr>
            </w:pPr>
            <w:r>
              <w:rPr>
                <w:rFonts w:eastAsia="Arial Unicode MS"/>
              </w:rPr>
              <w:t>Multi-layer NoC</w:t>
            </w:r>
          </w:p>
        </w:tc>
        <w:tc>
          <w:tcPr>
            <w:tcW w:w="6858" w:type="dxa"/>
          </w:tcPr>
          <w:p w:rsidR="000D3CAD" w:rsidRDefault="00764206" w:rsidP="000D3CAD">
            <w:pPr>
              <w:pStyle w:val="GlossText"/>
              <w:rPr>
                <w:rFonts w:eastAsia="Arial Unicode MS"/>
              </w:rPr>
            </w:pPr>
            <w:r>
              <w:rPr>
                <w:rFonts w:eastAsia="Arial Unicode MS"/>
              </w:rPr>
              <w:t>Multiple parallel mesh NoCs each forming a layer; routers in each layer operate independently of each other; two NoC layers have no connection between their routers; a bridge at a cell connects the injection/ejection port to a router in each layer and transmits each host port transaction to one of the layer’s routers, and receives transactions from all layer’s routers delivering them to the host port</w:t>
            </w:r>
          </w:p>
        </w:tc>
      </w:tr>
      <w:tr w:rsidR="000D3CAD" w:rsidRPr="00ED0604">
        <w:tc>
          <w:tcPr>
            <w:tcW w:w="2718" w:type="dxa"/>
          </w:tcPr>
          <w:p w:rsidR="000D3CAD" w:rsidRDefault="00764206" w:rsidP="000D3CAD">
            <w:pPr>
              <w:pStyle w:val="GlossTerm"/>
              <w:rPr>
                <w:rFonts w:eastAsia="Arial Unicode MS"/>
              </w:rPr>
            </w:pPr>
            <w:r>
              <w:rPr>
                <w:rFonts w:eastAsia="Arial Unicode MS"/>
              </w:rPr>
              <w:t>Liberty lib files</w:t>
            </w:r>
          </w:p>
        </w:tc>
        <w:tc>
          <w:tcPr>
            <w:tcW w:w="6858" w:type="dxa"/>
          </w:tcPr>
          <w:p w:rsidR="000D3CAD" w:rsidRDefault="00764206" w:rsidP="000D3CAD">
            <w:pPr>
              <w:pStyle w:val="GlossText"/>
              <w:rPr>
                <w:rFonts w:eastAsia="Arial Unicode MS"/>
              </w:rPr>
            </w:pPr>
            <w:r>
              <w:rPr>
                <w:rFonts w:eastAsia="Arial Unicode MS"/>
              </w:rPr>
              <w:t>Standard Cells Timing Characterization .lib files provided by the foundry</w:t>
            </w:r>
          </w:p>
        </w:tc>
      </w:tr>
      <w:tr w:rsidR="000D3CAD" w:rsidRPr="00ED0604">
        <w:trPr>
          <w:trHeight w:val="243"/>
        </w:trPr>
        <w:tc>
          <w:tcPr>
            <w:tcW w:w="2718" w:type="dxa"/>
          </w:tcPr>
          <w:p w:rsidR="000D3CAD" w:rsidRDefault="00764206" w:rsidP="000D3CAD">
            <w:pPr>
              <w:pStyle w:val="GlossTerm"/>
              <w:rPr>
                <w:rFonts w:eastAsia="Arial Unicode MS"/>
              </w:rPr>
            </w:pPr>
            <w:r>
              <w:rPr>
                <w:rFonts w:eastAsia="Arial Unicode MS"/>
              </w:rPr>
              <w:t>LEF</w:t>
            </w:r>
          </w:p>
        </w:tc>
        <w:tc>
          <w:tcPr>
            <w:tcW w:w="6858" w:type="dxa"/>
          </w:tcPr>
          <w:p w:rsidR="000D3CAD" w:rsidRDefault="00764206" w:rsidP="000D3CAD">
            <w:pPr>
              <w:pStyle w:val="GlossText"/>
              <w:rPr>
                <w:rFonts w:eastAsia="Arial Unicode MS"/>
              </w:rPr>
            </w:pPr>
            <w:r>
              <w:rPr>
                <w:rFonts w:eastAsia="Arial Unicode MS"/>
              </w:rPr>
              <w:t>Library Exchange Format. These files include</w:t>
            </w:r>
            <w:r w:rsidRPr="009037D8">
              <w:rPr>
                <w:rFonts w:eastAsia="Arial Unicode MS"/>
              </w:rPr>
              <w:t xml:space="preserve"> the design rules for routing and the Abstract of the cells</w:t>
            </w:r>
          </w:p>
        </w:tc>
      </w:tr>
      <w:tr w:rsidR="000D3CAD" w:rsidRPr="00ED0604">
        <w:trPr>
          <w:trHeight w:val="243"/>
        </w:trPr>
        <w:tc>
          <w:tcPr>
            <w:tcW w:w="2718" w:type="dxa"/>
          </w:tcPr>
          <w:p w:rsidR="000D3CAD" w:rsidRDefault="00764206" w:rsidP="000D3CAD">
            <w:pPr>
              <w:pStyle w:val="GlossTerm"/>
              <w:rPr>
                <w:rFonts w:eastAsia="Arial Unicode MS"/>
              </w:rPr>
            </w:pPr>
            <w:r>
              <w:rPr>
                <w:rFonts w:eastAsia="Arial Unicode MS"/>
              </w:rPr>
              <w:t>DEF</w:t>
            </w:r>
          </w:p>
        </w:tc>
        <w:tc>
          <w:tcPr>
            <w:tcW w:w="6858" w:type="dxa"/>
          </w:tcPr>
          <w:p w:rsidR="000D3CAD" w:rsidRDefault="00764206" w:rsidP="000D3CAD">
            <w:pPr>
              <w:pStyle w:val="GlossText"/>
              <w:rPr>
                <w:rFonts w:eastAsia="Arial Unicode MS"/>
              </w:rPr>
            </w:pPr>
            <w:r>
              <w:rPr>
                <w:rFonts w:eastAsia="Arial Unicode MS"/>
              </w:rPr>
              <w:t xml:space="preserve">Design Exchange Format. </w:t>
            </w:r>
            <w:r>
              <w:t>It represents the netlist and circuit layout. DEF is used in conjunction with LEF to represent complete physical layout</w:t>
            </w:r>
          </w:p>
        </w:tc>
      </w:tr>
    </w:tbl>
    <w:p w:rsidR="000D3CAD" w:rsidRDefault="000D3CAD" w:rsidP="000D3CAD">
      <w:pPr>
        <w:pStyle w:val="Body"/>
        <w:rPr>
          <w:rFonts w:eastAsia="Arial Unicode MS"/>
        </w:rPr>
      </w:pPr>
    </w:p>
    <w:p w:rsidR="000D3CAD" w:rsidRDefault="000D3CAD" w:rsidP="000D3CAD">
      <w:pPr>
        <w:pStyle w:val="Body"/>
        <w:rPr>
          <w:rFonts w:eastAsia="Arial Unicode MS"/>
        </w:rPr>
      </w:pPr>
    </w:p>
    <w:p w:rsidR="000D3CAD" w:rsidRDefault="00E21B58" w:rsidP="00436EF4">
      <w:pPr>
        <w:pStyle w:val="Heading1"/>
      </w:pPr>
      <w:bookmarkStart w:id="9" w:name="_Toc25374331"/>
      <w:bookmarkStart w:id="10" w:name="_Toc25374396"/>
      <w:bookmarkStart w:id="11" w:name="_Ref349307461"/>
      <w:bookmarkStart w:id="12" w:name="_Ref348600691"/>
      <w:bookmarkStart w:id="13" w:name="_Toc221293209"/>
      <w:bookmarkStart w:id="14" w:name="_Ref38774764"/>
      <w:bookmarkStart w:id="15" w:name="_Toc38782205"/>
      <w:bookmarkStart w:id="16" w:name="_Toc388376262"/>
      <w:bookmarkEnd w:id="9"/>
      <w:bookmarkEnd w:id="10"/>
      <w:r>
        <w:lastRenderedPageBreak/>
        <w:t xml:space="preserve">Introduction to </w:t>
      </w:r>
      <w:r w:rsidR="00764206">
        <w:t>NoC</w:t>
      </w:r>
      <w:bookmarkEnd w:id="11"/>
      <w:r w:rsidR="00131AAF">
        <w:t xml:space="preserve"> C</w:t>
      </w:r>
      <w:r>
        <w:t>oarse</w:t>
      </w:r>
      <w:r w:rsidR="00131AAF">
        <w:t xml:space="preserve"> G</w:t>
      </w:r>
      <w:r w:rsidR="0056145B">
        <w:t>rained</w:t>
      </w:r>
      <w:r w:rsidR="00131AAF">
        <w:t xml:space="preserve"> Clock G</w:t>
      </w:r>
      <w:r>
        <w:t>ating</w:t>
      </w:r>
      <w:bookmarkEnd w:id="16"/>
    </w:p>
    <w:p w:rsidR="007B2F54" w:rsidRDefault="004B2E8B" w:rsidP="00AC13ED">
      <w:pPr>
        <w:pStyle w:val="Body"/>
        <w:jc w:val="both"/>
      </w:pPr>
      <w:r>
        <w:t xml:space="preserve">Noc can support up to maximum 8 layers for user specified traffic and 1 Register layer for Configuration. Each one of </w:t>
      </w:r>
      <w:r w:rsidR="004B0614">
        <w:t xml:space="preserve">these layers is a </w:t>
      </w:r>
      <w:r>
        <w:t xml:space="preserve">Mesh comprising of Routers, which are connected to hosts through bridges. Traffic is initiated by hosts and injected into the NoC through bridges. The bridges forward the traffic to its attached router. The traffic goes through subsequent routers as per routing information </w:t>
      </w:r>
      <w:r w:rsidR="008E40D0">
        <w:t xml:space="preserve">embedded </w:t>
      </w:r>
      <w:r>
        <w:t>in its packet</w:t>
      </w:r>
      <w:r w:rsidR="00547E80">
        <w:t>,</w:t>
      </w:r>
      <w:r>
        <w:t xml:space="preserve"> until it reaches the intended destination. So until traffic or transactions arrive and route throug</w:t>
      </w:r>
      <w:r w:rsidR="008E40D0">
        <w:t>h a particular NoC element, it</w:t>
      </w:r>
      <w:r w:rsidR="00816BC3">
        <w:t xml:space="preserve"> can be clock gated off to save power.</w:t>
      </w:r>
      <w:r>
        <w:t xml:space="preserve"> </w:t>
      </w:r>
      <w:r w:rsidR="008E40D0">
        <w:t>But it</w:t>
      </w:r>
      <w:r w:rsidR="002418E4">
        <w:t xml:space="preserve"> need</w:t>
      </w:r>
      <w:r w:rsidR="008E40D0">
        <w:t>s</w:t>
      </w:r>
      <w:r w:rsidR="002418E4">
        <w:t xml:space="preserve"> to be turned on</w:t>
      </w:r>
      <w:r w:rsidR="008E40D0">
        <w:t>,</w:t>
      </w:r>
      <w:r w:rsidR="002418E4">
        <w:t xml:space="preserve"> just enough time ahead so that t</w:t>
      </w:r>
      <w:r w:rsidR="008E40D0">
        <w:t>he incoming packets are not dropped</w:t>
      </w:r>
      <w:r w:rsidR="002418E4">
        <w:t xml:space="preserve">. </w:t>
      </w:r>
    </w:p>
    <w:p w:rsidR="007B2F54" w:rsidRDefault="007B2F54" w:rsidP="00AC13ED">
      <w:pPr>
        <w:pStyle w:val="Body"/>
        <w:jc w:val="both"/>
      </w:pPr>
    </w:p>
    <w:p w:rsidR="00E21B58" w:rsidRDefault="00DE2558" w:rsidP="00AC13ED">
      <w:pPr>
        <w:pStyle w:val="Body"/>
        <w:jc w:val="both"/>
      </w:pPr>
      <w:r>
        <w:t xml:space="preserve">The idea behind </w:t>
      </w:r>
      <w:r w:rsidR="00E21B58">
        <w:t>coarse cloc</w:t>
      </w:r>
      <w:r>
        <w:t xml:space="preserve">k gating of different NoC elements is to save power when the </w:t>
      </w:r>
      <w:r w:rsidR="005C1165">
        <w:t xml:space="preserve">Noc elements are in </w:t>
      </w:r>
      <w:r>
        <w:t>idle</w:t>
      </w:r>
      <w:r w:rsidR="005C1165">
        <w:t xml:space="preserve"> condition</w:t>
      </w:r>
      <w:r w:rsidR="00FD485C">
        <w:t xml:space="preserve"> for substantially long period of time</w:t>
      </w:r>
      <w:r>
        <w:t>.</w:t>
      </w:r>
      <w:r w:rsidR="00E21B58">
        <w:t xml:space="preserve"> </w:t>
      </w:r>
      <w:r w:rsidR="00816BC3">
        <w:t>This is different from fine grained clock gating (usually covered b</w:t>
      </w:r>
      <w:r w:rsidR="007F2CA0">
        <w:t>y synthesis logic) which controls</w:t>
      </w:r>
      <w:r w:rsidR="00816BC3">
        <w:t xml:space="preserve"> clock gating on a cycle by cycle basis. </w:t>
      </w:r>
      <w:r>
        <w:t>C</w:t>
      </w:r>
      <w:r w:rsidR="00705911">
        <w:t>oarse grained clock gating shuts off</w:t>
      </w:r>
      <w:r w:rsidR="002F2F9E">
        <w:t xml:space="preserve"> entire branches of associated </w:t>
      </w:r>
      <w:r>
        <w:t xml:space="preserve">clock </w:t>
      </w:r>
      <w:r w:rsidR="002F2F9E">
        <w:t xml:space="preserve">tree, saving power </w:t>
      </w:r>
      <w:r>
        <w:t>in the</w:t>
      </w:r>
      <w:r w:rsidR="002F2F9E">
        <w:t xml:space="preserve"> suppressed un-clocked flops and also</w:t>
      </w:r>
      <w:r>
        <w:t xml:space="preserve"> the power needed to drive the clock network itself. This can lead to big </w:t>
      </w:r>
      <w:r w:rsidR="00705911">
        <w:t xml:space="preserve">power </w:t>
      </w:r>
      <w:r>
        <w:t>savings.</w:t>
      </w:r>
      <w:r w:rsidR="004345AA">
        <w:t xml:space="preserve"> This document provides a scheme to adop</w:t>
      </w:r>
      <w:r w:rsidR="00AB7AA0">
        <w:t>t coarse grained clock gating for</w:t>
      </w:r>
      <w:r w:rsidR="004345AA">
        <w:t xml:space="preserve"> the following NoC elements.</w:t>
      </w:r>
    </w:p>
    <w:p w:rsidR="004345AA" w:rsidRDefault="004345AA" w:rsidP="00B165CF">
      <w:pPr>
        <w:pStyle w:val="Body"/>
        <w:numPr>
          <w:ilvl w:val="0"/>
          <w:numId w:val="15"/>
        </w:numPr>
      </w:pPr>
      <w:r>
        <w:t>Router</w:t>
      </w:r>
    </w:p>
    <w:p w:rsidR="004345AA" w:rsidRDefault="004345AA" w:rsidP="00B165CF">
      <w:pPr>
        <w:pStyle w:val="Body"/>
        <w:numPr>
          <w:ilvl w:val="0"/>
          <w:numId w:val="15"/>
        </w:numPr>
      </w:pPr>
      <w:r>
        <w:t>Streaming Bridge</w:t>
      </w:r>
    </w:p>
    <w:p w:rsidR="004345AA" w:rsidRDefault="00BA78FF" w:rsidP="00B165CF">
      <w:pPr>
        <w:pStyle w:val="Body"/>
        <w:numPr>
          <w:ilvl w:val="0"/>
          <w:numId w:val="15"/>
        </w:numPr>
      </w:pPr>
      <w:r>
        <w:t>AXI Bridg</w:t>
      </w:r>
      <w:r w:rsidR="00A87BB7">
        <w:t>e</w:t>
      </w:r>
    </w:p>
    <w:p w:rsidR="004345AA" w:rsidRDefault="004345AA" w:rsidP="00B165CF">
      <w:pPr>
        <w:pStyle w:val="Body"/>
        <w:numPr>
          <w:ilvl w:val="0"/>
          <w:numId w:val="15"/>
        </w:numPr>
      </w:pPr>
      <w:r>
        <w:t xml:space="preserve">Pipeline stages </w:t>
      </w:r>
    </w:p>
    <w:p w:rsidR="00DE6027" w:rsidRDefault="00DE6027" w:rsidP="00DE6027">
      <w:pPr>
        <w:pStyle w:val="Body"/>
        <w:ind w:left="720"/>
      </w:pPr>
    </w:p>
    <w:p w:rsidR="00DE6027" w:rsidRDefault="00DE6027" w:rsidP="00753742">
      <w:pPr>
        <w:pStyle w:val="Body"/>
        <w:jc w:val="both"/>
      </w:pPr>
      <w:r>
        <w:t>The scheme opportunistically shuts off the NoC elements under the following conditions</w:t>
      </w:r>
    </w:p>
    <w:p w:rsidR="00840A15" w:rsidRDefault="00DE6027" w:rsidP="00B165CF">
      <w:pPr>
        <w:pStyle w:val="Body"/>
        <w:numPr>
          <w:ilvl w:val="0"/>
          <w:numId w:val="16"/>
        </w:numPr>
        <w:jc w:val="both"/>
      </w:pPr>
      <w:r>
        <w:t>T</w:t>
      </w:r>
      <w:r w:rsidRPr="00DE6027">
        <w:t>here are no transactions buffered or being processed internally</w:t>
      </w:r>
      <w:r w:rsidR="00840A15">
        <w:t xml:space="preserve"> and all credits have been returned from its neighboring block</w:t>
      </w:r>
    </w:p>
    <w:p w:rsidR="006532B9" w:rsidRDefault="00DE6027" w:rsidP="00B165CF">
      <w:pPr>
        <w:pStyle w:val="Body"/>
        <w:numPr>
          <w:ilvl w:val="0"/>
          <w:numId w:val="16"/>
        </w:numPr>
        <w:jc w:val="both"/>
      </w:pPr>
      <w:r>
        <w:t xml:space="preserve">There are no transactions buffered and </w:t>
      </w:r>
      <w:r w:rsidR="00840A15">
        <w:t>inbound from a neighboring block</w:t>
      </w:r>
      <w:r>
        <w:t xml:space="preserve"> </w:t>
      </w:r>
    </w:p>
    <w:p w:rsidR="00E057C5" w:rsidRDefault="00E057C5" w:rsidP="00753742">
      <w:pPr>
        <w:pStyle w:val="Body"/>
        <w:jc w:val="both"/>
      </w:pPr>
    </w:p>
    <w:p w:rsidR="00E057C5" w:rsidRDefault="00E057C5" w:rsidP="00753742">
      <w:pPr>
        <w:pStyle w:val="Body"/>
        <w:jc w:val="both"/>
      </w:pPr>
      <w:r>
        <w:t>The scheme allows over-riding or bypass coarse clock gating under certain conditions</w:t>
      </w:r>
    </w:p>
    <w:p w:rsidR="00E057C5" w:rsidRDefault="00E057C5" w:rsidP="00B165CF">
      <w:pPr>
        <w:pStyle w:val="Body"/>
        <w:numPr>
          <w:ilvl w:val="0"/>
          <w:numId w:val="17"/>
        </w:numPr>
        <w:jc w:val="both"/>
      </w:pPr>
      <w:r>
        <w:t>A System override</w:t>
      </w:r>
      <w:r w:rsidR="002F502C">
        <w:t xml:space="preserve"> to </w:t>
      </w:r>
      <w:r w:rsidR="000B1124">
        <w:t xml:space="preserve">universally </w:t>
      </w:r>
      <w:r w:rsidR="002F502C">
        <w:t>disable clock gating</w:t>
      </w:r>
      <w:r w:rsidR="000B1124">
        <w:t xml:space="preserve"> across all NoC elements</w:t>
      </w:r>
    </w:p>
    <w:p w:rsidR="000B1124" w:rsidRDefault="000B1124" w:rsidP="00B165CF">
      <w:pPr>
        <w:pStyle w:val="Body"/>
        <w:numPr>
          <w:ilvl w:val="0"/>
          <w:numId w:val="17"/>
        </w:numPr>
        <w:jc w:val="both"/>
      </w:pPr>
      <w:r>
        <w:t xml:space="preserve">Fast path overrides to selectively disable clock gating for certain NoC </w:t>
      </w:r>
      <w:r>
        <w:br/>
        <w:t>elements falling in fast paths</w:t>
      </w:r>
    </w:p>
    <w:p w:rsidR="00285D37" w:rsidRDefault="00285D37" w:rsidP="00753742">
      <w:pPr>
        <w:pStyle w:val="Body"/>
        <w:jc w:val="both"/>
      </w:pPr>
    </w:p>
    <w:p w:rsidR="00285D37" w:rsidRDefault="00285D37" w:rsidP="00753742">
      <w:pPr>
        <w:pStyle w:val="Body"/>
        <w:jc w:val="both"/>
      </w:pPr>
      <w:r>
        <w:t xml:space="preserve">Additionally the scheme takes into account a </w:t>
      </w:r>
      <w:r w:rsidRPr="00285D37">
        <w:rPr>
          <w:i/>
        </w:rPr>
        <w:t>System Clock Gate</w:t>
      </w:r>
      <w:r>
        <w:t xml:space="preserve"> </w:t>
      </w:r>
      <w:r w:rsidR="00A87BB7" w:rsidRPr="00A87BB7">
        <w:rPr>
          <w:i/>
        </w:rPr>
        <w:t>Enable</w:t>
      </w:r>
      <w:r w:rsidR="00A87BB7">
        <w:t xml:space="preserve"> signal to shut off</w:t>
      </w:r>
      <w:r>
        <w:t xml:space="preserve"> all the NoC elements on a certain NoC L</w:t>
      </w:r>
      <w:r w:rsidR="00E73D1A">
        <w:t>ayer.</w:t>
      </w:r>
      <w:r w:rsidR="009C1831">
        <w:t xml:space="preserve"> </w:t>
      </w:r>
    </w:p>
    <w:p w:rsidR="00BF419A" w:rsidRDefault="00BF419A" w:rsidP="00753742">
      <w:pPr>
        <w:pStyle w:val="Body"/>
        <w:jc w:val="both"/>
      </w:pPr>
    </w:p>
    <w:p w:rsidR="00BF419A" w:rsidRDefault="00BF419A" w:rsidP="00753742">
      <w:pPr>
        <w:pStyle w:val="Body"/>
        <w:jc w:val="both"/>
      </w:pPr>
      <w:r>
        <w:t>The general equation for coarse clock gating of a NoC element is as follows</w:t>
      </w:r>
    </w:p>
    <w:p w:rsidR="00BF419A" w:rsidRDefault="00BF419A" w:rsidP="00753742">
      <w:pPr>
        <w:pStyle w:val="Body"/>
        <w:jc w:val="both"/>
      </w:pPr>
    </w:p>
    <w:p w:rsidR="00BF419A" w:rsidRDefault="00BF419A">
      <m:oMathPara>
        <m:oMath>
          <m:r>
            <w:rPr>
              <w:rFonts w:ascii="Cambria Math" w:hAnsi="Cambria Math"/>
            </w:rPr>
            <m:t xml:space="preserve">NoC_element_clk_enable=System_clk_enable &amp; (Clock_gate_override |  </m:t>
          </m:r>
          <m:r>
            <m:rPr>
              <m:sty m:val="p"/>
            </m:rPr>
            <w:rPr>
              <w:rFonts w:ascii="Cambria Math" w:hAnsi="Cambria Math"/>
            </w:rPr>
            <w:br/>
          </m:r>
        </m:oMath>
        <m:oMath>
          <m:r>
            <w:rPr>
              <w:rFonts w:ascii="Cambria Math" w:hAnsi="Cambria Math"/>
            </w:rPr>
            <m:t xml:space="preserve">                                                         (~Self_idle  |  ~ Ifce_idle));</m:t>
          </m:r>
        </m:oMath>
      </m:oMathPara>
    </w:p>
    <w:p w:rsidR="00BF419A" w:rsidRDefault="00BF419A" w:rsidP="00753742">
      <w:pPr>
        <w:pStyle w:val="Body"/>
        <w:jc w:val="both"/>
      </w:pPr>
    </w:p>
    <w:p w:rsidR="00A112FB" w:rsidRDefault="00A112FB" w:rsidP="00753742">
      <w:pPr>
        <w:pStyle w:val="Body"/>
        <w:jc w:val="both"/>
      </w:pPr>
      <w:r>
        <w:t xml:space="preserve">                   </w:t>
      </w:r>
      <m:oMath>
        <m:r>
          <w:rPr>
            <w:rFonts w:ascii="Cambria Math" w:hAnsi="Cambria Math"/>
          </w:rPr>
          <m:t xml:space="preserve"> Clock_gate_override =System_override  |  Fast_path_override;</m:t>
        </m:r>
      </m:oMath>
    </w:p>
    <w:p w:rsidR="00E057C5" w:rsidRDefault="00E057C5" w:rsidP="00753742">
      <w:pPr>
        <w:pStyle w:val="Body"/>
        <w:jc w:val="both"/>
      </w:pPr>
    </w:p>
    <w:p w:rsidR="0074489C" w:rsidRDefault="0074489C" w:rsidP="00753742">
      <w:pPr>
        <w:pStyle w:val="Body"/>
        <w:jc w:val="both"/>
      </w:pPr>
      <w:r>
        <w:t xml:space="preserve">Since </w:t>
      </w:r>
      <w:r w:rsidRPr="0074489C">
        <w:rPr>
          <w:i/>
        </w:rPr>
        <w:t>ifce_idle</w:t>
      </w:r>
      <w:r>
        <w:t xml:space="preserve"> signal is sent from the neighboring element and arrives late in the clock cycle, care must be taken to </w:t>
      </w:r>
      <w:r w:rsidR="005237DC">
        <w:t xml:space="preserve">take it through minimum number of gates to generate the </w:t>
      </w:r>
      <w:r w:rsidR="005237DC">
        <w:rPr>
          <w:i/>
        </w:rPr>
        <w:t>NoC_elemen</w:t>
      </w:r>
      <w:r w:rsidR="005237DC" w:rsidRPr="005237DC">
        <w:rPr>
          <w:i/>
        </w:rPr>
        <w:t>t_clk_enable</w:t>
      </w:r>
      <w:r w:rsidR="005237DC">
        <w:t>.</w:t>
      </w:r>
    </w:p>
    <w:p w:rsidR="005237DC" w:rsidRDefault="005237DC" w:rsidP="00753742">
      <w:pPr>
        <w:pStyle w:val="Body"/>
        <w:jc w:val="both"/>
      </w:pPr>
    </w:p>
    <w:p w:rsidR="00736FD5" w:rsidRDefault="004C54BB" w:rsidP="00496C9E">
      <w:pPr>
        <w:pStyle w:val="Body"/>
        <w:jc w:val="both"/>
      </w:pPr>
      <w:r>
        <w:lastRenderedPageBreak/>
        <w:t>The coarse clock gating scheme described here makes an important assumption,</w:t>
      </w:r>
      <w:r w:rsidR="00753742">
        <w:t xml:space="preserve"> that </w:t>
      </w:r>
      <w:r>
        <w:t>the worst case latency to turn off or turn on a clock tree</w:t>
      </w:r>
      <w:r w:rsidR="0032050D">
        <w:t xml:space="preserve"> (to reach the deepest flop)</w:t>
      </w:r>
      <w:r w:rsidR="002E3B28">
        <w:t xml:space="preserve">, native on a NoC element </w:t>
      </w:r>
      <w:r w:rsidR="002E3B28" w:rsidRPr="005E149D">
        <w:rPr>
          <w:u w:val="single"/>
        </w:rPr>
        <w:t>is no more</w:t>
      </w:r>
      <w:r w:rsidR="005E149D">
        <w:rPr>
          <w:u w:val="single"/>
        </w:rPr>
        <w:t xml:space="preserve"> than one clock </w:t>
      </w:r>
      <w:r w:rsidRPr="005E149D">
        <w:rPr>
          <w:u w:val="single"/>
        </w:rPr>
        <w:t>cycle</w:t>
      </w:r>
      <w:r>
        <w:t>.</w:t>
      </w:r>
    </w:p>
    <w:p w:rsidR="00453184" w:rsidRPr="00436EF4" w:rsidRDefault="00453184" w:rsidP="00436EF4">
      <w:pPr>
        <w:pStyle w:val="Heading1"/>
      </w:pPr>
      <w:bookmarkStart w:id="17" w:name="_Ref379511172"/>
      <w:bookmarkStart w:id="18" w:name="_Toc388376263"/>
      <w:r w:rsidRPr="00436EF4">
        <w:lastRenderedPageBreak/>
        <w:t>Coarse clock gating of a Router</w:t>
      </w:r>
      <w:bookmarkEnd w:id="17"/>
      <w:bookmarkEnd w:id="18"/>
    </w:p>
    <w:p w:rsidR="00453184" w:rsidRDefault="00453184" w:rsidP="00C777C6">
      <w:pPr>
        <w:pStyle w:val="Body"/>
        <w:jc w:val="both"/>
      </w:pPr>
      <w:r>
        <w:t>A Router has 4 directional (N,</w:t>
      </w:r>
      <w:r w:rsidR="008F42F2">
        <w:t xml:space="preserve"> </w:t>
      </w:r>
      <w:r>
        <w:t>W,</w:t>
      </w:r>
      <w:r w:rsidR="008F42F2">
        <w:t xml:space="preserve"> </w:t>
      </w:r>
      <w:r>
        <w:t>S,</w:t>
      </w:r>
      <w:r w:rsidR="008F42F2">
        <w:t xml:space="preserve"> </w:t>
      </w:r>
      <w:r>
        <w:t xml:space="preserve">E) ports, 1 host port and 1 Regbus port.  </w:t>
      </w:r>
      <w:r w:rsidR="00D2147A">
        <w:t>It is statistically hard to rea</w:t>
      </w:r>
      <w:r w:rsidR="00DE749E">
        <w:t xml:space="preserve">ch </w:t>
      </w:r>
      <w:r w:rsidR="00D2147A">
        <w:t>no traffic</w:t>
      </w:r>
      <w:r w:rsidR="00DE749E">
        <w:t xml:space="preserve"> condition</w:t>
      </w:r>
      <w:r w:rsidR="00D2147A">
        <w:t xml:space="preserve"> on all its 6 ports in order to coarse clock gate the whole router off. It is a better strategy to coarse clock gate the router on a port by port basis. </w:t>
      </w:r>
      <w:r w:rsidR="00414F16">
        <w:t xml:space="preserve">If all of the six ports reach </w:t>
      </w:r>
      <w:r w:rsidR="00414F16" w:rsidRPr="00414F16">
        <w:t>quiescent</w:t>
      </w:r>
      <w:r w:rsidR="00414F16">
        <w:t xml:space="preserve"> stage, the whole router can be turned off. </w:t>
      </w:r>
      <w:r w:rsidR="00E254B5">
        <w:t>Each of t</w:t>
      </w:r>
      <w:r w:rsidR="008F42F2">
        <w:t>hese ports can be selectively coarse clock gated (turned off)</w:t>
      </w:r>
      <w:r w:rsidR="00E254B5">
        <w:t xml:space="preserve"> </w:t>
      </w:r>
      <w:r w:rsidR="008F42F2">
        <w:t xml:space="preserve"> based on empty condition of</w:t>
      </w:r>
      <w:r w:rsidR="00E254B5">
        <w:t xml:space="preserve"> all of</w:t>
      </w:r>
      <w:r w:rsidR="008F42F2">
        <w:t xml:space="preserve"> its </w:t>
      </w:r>
      <w:r w:rsidR="00E254B5">
        <w:t xml:space="preserve">associated </w:t>
      </w:r>
      <w:r w:rsidR="008F42F2">
        <w:t>input VC FIFOs and a</w:t>
      </w:r>
      <w:r w:rsidR="00E254B5">
        <w:t>n input</w:t>
      </w:r>
      <w:r w:rsidR="008F42F2">
        <w:t xml:space="preserve"> signa</w:t>
      </w:r>
      <w:r w:rsidR="00C777C6">
        <w:t>l indicating idle condition on</w:t>
      </w:r>
      <w:r w:rsidR="00E254B5">
        <w:t xml:space="preserve"> neighboring</w:t>
      </w:r>
      <w:r w:rsidR="00C777C6">
        <w:t xml:space="preserve"> </w:t>
      </w:r>
      <w:r w:rsidR="00E254B5">
        <w:t>element connected to that port.</w:t>
      </w:r>
      <w:r w:rsidR="008F42F2">
        <w:t xml:space="preserve">  </w:t>
      </w:r>
    </w:p>
    <w:p w:rsidR="001572AA" w:rsidRDefault="001572AA" w:rsidP="00C777C6">
      <w:pPr>
        <w:pStyle w:val="Body"/>
        <w:jc w:val="both"/>
      </w:pPr>
    </w:p>
    <w:p w:rsidR="001572AA" w:rsidRDefault="001572AA" w:rsidP="001572AA">
      <w:pPr>
        <w:pStyle w:val="Body"/>
        <w:keepNext/>
        <w:jc w:val="both"/>
      </w:pPr>
      <w:r>
        <w:rPr>
          <w:noProof/>
        </w:rPr>
        <mc:AlternateContent>
          <mc:Choice Requires="wpc">
            <w:drawing>
              <wp:inline distT="0" distB="0" distL="0" distR="0" wp14:anchorId="16ECED2C" wp14:editId="1A536061">
                <wp:extent cx="5486400" cy="5486400"/>
                <wp:effectExtent l="0" t="38100" r="0" b="1905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76200" y="109"/>
                            <a:ext cx="5276850" cy="5417359"/>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58" name="Group 258"/>
                        <wpg:cNvGrpSpPr/>
                        <wpg:grpSpPr>
                          <a:xfrm>
                            <a:off x="0" y="0"/>
                            <a:ext cx="4287763" cy="5486400"/>
                            <a:chOff x="0" y="0"/>
                            <a:chExt cx="4384189" cy="5610220"/>
                          </a:xfrm>
                        </wpg:grpSpPr>
                        <wps:wsp>
                          <wps:cNvPr id="259" name="Flowchart: Card 16"/>
                          <wps:cNvSpPr/>
                          <wps:spPr>
                            <a:xfrm>
                              <a:off x="1307614" y="1282602"/>
                              <a:ext cx="3076575" cy="3000209"/>
                            </a:xfrm>
                            <a:custGeom>
                              <a:avLst/>
                              <a:gdLst>
                                <a:gd name="connsiteX0" fmla="*/ 0 w 10000"/>
                                <a:gd name="connsiteY0" fmla="*/ 2000 h 10000"/>
                                <a:gd name="connsiteX1" fmla="*/ 2000 w 10000"/>
                                <a:gd name="connsiteY1" fmla="*/ 0 h 10000"/>
                                <a:gd name="connsiteX2" fmla="*/ 10000 w 10000"/>
                                <a:gd name="connsiteY2" fmla="*/ 0 h 10000"/>
                                <a:gd name="connsiteX3" fmla="*/ 10000 w 10000"/>
                                <a:gd name="connsiteY3" fmla="*/ 10000 h 10000"/>
                                <a:gd name="connsiteX4" fmla="*/ 0 w 10000"/>
                                <a:gd name="connsiteY4" fmla="*/ 10000 h 10000"/>
                                <a:gd name="connsiteX5" fmla="*/ 0 w 10000"/>
                                <a:gd name="connsiteY5" fmla="*/ 2000 h 10000"/>
                                <a:gd name="connsiteX0" fmla="*/ 0 w 10000"/>
                                <a:gd name="connsiteY0" fmla="*/ 2000 h 10000"/>
                                <a:gd name="connsiteX1" fmla="*/ 3461 w 10000"/>
                                <a:gd name="connsiteY1" fmla="*/ 0 h 10000"/>
                                <a:gd name="connsiteX2" fmla="*/ 10000 w 10000"/>
                                <a:gd name="connsiteY2" fmla="*/ 0 h 10000"/>
                                <a:gd name="connsiteX3" fmla="*/ 10000 w 10000"/>
                                <a:gd name="connsiteY3" fmla="*/ 10000 h 10000"/>
                                <a:gd name="connsiteX4" fmla="*/ 0 w 10000"/>
                                <a:gd name="connsiteY4" fmla="*/ 10000 h 10000"/>
                                <a:gd name="connsiteX5" fmla="*/ 0 w 10000"/>
                                <a:gd name="connsiteY5" fmla="*/ 2000 h 10000"/>
                                <a:gd name="connsiteX0" fmla="*/ 0 w 10000"/>
                                <a:gd name="connsiteY0" fmla="*/ 3818 h 10000"/>
                                <a:gd name="connsiteX1" fmla="*/ 3461 w 10000"/>
                                <a:gd name="connsiteY1" fmla="*/ 0 h 10000"/>
                                <a:gd name="connsiteX2" fmla="*/ 10000 w 10000"/>
                                <a:gd name="connsiteY2" fmla="*/ 0 h 10000"/>
                                <a:gd name="connsiteX3" fmla="*/ 10000 w 10000"/>
                                <a:gd name="connsiteY3" fmla="*/ 10000 h 10000"/>
                                <a:gd name="connsiteX4" fmla="*/ 0 w 10000"/>
                                <a:gd name="connsiteY4" fmla="*/ 10000 h 10000"/>
                                <a:gd name="connsiteX5" fmla="*/ 0 w 10000"/>
                                <a:gd name="connsiteY5" fmla="*/ 3818 h 10000"/>
                                <a:gd name="connsiteX0" fmla="*/ 0 w 10000"/>
                                <a:gd name="connsiteY0" fmla="*/ 3818 h 10000"/>
                                <a:gd name="connsiteX1" fmla="*/ 3573 w 10000"/>
                                <a:gd name="connsiteY1" fmla="*/ 0 h 10000"/>
                                <a:gd name="connsiteX2" fmla="*/ 10000 w 10000"/>
                                <a:gd name="connsiteY2" fmla="*/ 0 h 10000"/>
                                <a:gd name="connsiteX3" fmla="*/ 10000 w 10000"/>
                                <a:gd name="connsiteY3" fmla="*/ 10000 h 10000"/>
                                <a:gd name="connsiteX4" fmla="*/ 0 w 10000"/>
                                <a:gd name="connsiteY4" fmla="*/ 10000 h 10000"/>
                                <a:gd name="connsiteX5" fmla="*/ 0 w 10000"/>
                                <a:gd name="connsiteY5" fmla="*/ 3818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00" h="10000">
                                  <a:moveTo>
                                    <a:pt x="0" y="3818"/>
                                  </a:moveTo>
                                  <a:lnTo>
                                    <a:pt x="3573" y="0"/>
                                  </a:lnTo>
                                  <a:lnTo>
                                    <a:pt x="10000" y="0"/>
                                  </a:lnTo>
                                  <a:lnTo>
                                    <a:pt x="10000" y="10000"/>
                                  </a:lnTo>
                                  <a:lnTo>
                                    <a:pt x="0" y="10000"/>
                                  </a:lnTo>
                                  <a:lnTo>
                                    <a:pt x="0" y="3818"/>
                                  </a:lnTo>
                                  <a:close/>
                                </a:path>
                              </a:pathLst>
                            </a:custGeom>
                            <a:gradFill rotWithShape="1">
                              <a:gsLst>
                                <a:gs pos="0">
                                  <a:srgbClr val="9BBB59">
                                    <a:tint val="50000"/>
                                    <a:satMod val="300000"/>
                                  </a:srgbClr>
                                </a:gs>
                                <a:gs pos="12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style>
                            <a:lnRef idx="1">
                              <a:schemeClr val="accent3"/>
                            </a:lnRef>
                            <a:fillRef idx="2">
                              <a:schemeClr val="accent3"/>
                            </a:fillRef>
                            <a:effectRef idx="1">
                              <a:schemeClr val="accent3"/>
                            </a:effectRef>
                            <a:fontRef idx="minor">
                              <a:schemeClr val="dk1"/>
                            </a:fontRef>
                          </wps:style>
                          <wps:txbx>
                            <w:txbxContent>
                              <w:p w:rsidR="00D4165B" w:rsidRDefault="00D4165B" w:rsidP="001572AA"/>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0" name="Picture 260"/>
                            <pic:cNvPicPr/>
                          </pic:nvPicPr>
                          <pic:blipFill>
                            <a:blip r:embed="rId17">
                              <a:extLst>
                                <a:ext uri="{28A0092B-C50C-407E-A947-70E740481C1C}">
                                  <a14:useLocalDpi xmlns:a14="http://schemas.microsoft.com/office/drawing/2010/main" val="0"/>
                                </a:ext>
                              </a:extLst>
                            </a:blip>
                            <a:stretch>
                              <a:fillRect/>
                            </a:stretch>
                          </pic:blipFill>
                          <pic:spPr>
                            <a:xfrm rot="13211578">
                              <a:off x="1762379" y="1584484"/>
                              <a:ext cx="648869" cy="1036475"/>
                            </a:xfrm>
                            <a:prstGeom prst="rect">
                              <a:avLst/>
                            </a:prstGeom>
                          </pic:spPr>
                        </pic:pic>
                        <pic:pic xmlns:pic="http://schemas.openxmlformats.org/drawingml/2006/picture">
                          <pic:nvPicPr>
                            <pic:cNvPr id="261" name="Picture 261"/>
                            <pic:cNvPicPr/>
                          </pic:nvPicPr>
                          <pic:blipFill>
                            <a:blip r:embed="rId17">
                              <a:extLst>
                                <a:ext uri="{28A0092B-C50C-407E-A947-70E740481C1C}">
                                  <a14:useLocalDpi xmlns:a14="http://schemas.microsoft.com/office/drawing/2010/main" val="0"/>
                                </a:ext>
                              </a:extLst>
                            </a:blip>
                            <a:stretch>
                              <a:fillRect/>
                            </a:stretch>
                          </pic:blipFill>
                          <pic:spPr>
                            <a:xfrm rot="5400000">
                              <a:off x="2482828" y="3402233"/>
                              <a:ext cx="559837" cy="1201308"/>
                            </a:xfrm>
                            <a:prstGeom prst="rect">
                              <a:avLst/>
                            </a:prstGeom>
                          </pic:spPr>
                        </pic:pic>
                        <pic:pic xmlns:pic="http://schemas.openxmlformats.org/drawingml/2006/picture">
                          <pic:nvPicPr>
                            <pic:cNvPr id="262" name="Picture 262"/>
                            <pic:cNvPicPr/>
                          </pic:nvPicPr>
                          <pic:blipFill>
                            <a:blip r:embed="rId17">
                              <a:extLst>
                                <a:ext uri="{28A0092B-C50C-407E-A947-70E740481C1C}">
                                  <a14:useLocalDpi xmlns:a14="http://schemas.microsoft.com/office/drawing/2010/main" val="0"/>
                                </a:ext>
                              </a:extLst>
                            </a:blip>
                            <a:stretch>
                              <a:fillRect/>
                            </a:stretch>
                          </pic:blipFill>
                          <pic:spPr>
                            <a:xfrm rot="16200000">
                              <a:off x="3287369" y="961867"/>
                              <a:ext cx="559837" cy="1201308"/>
                            </a:xfrm>
                            <a:prstGeom prst="rect">
                              <a:avLst/>
                            </a:prstGeom>
                          </pic:spPr>
                        </pic:pic>
                        <wpg:grpSp>
                          <wpg:cNvPr id="263" name="Group 263"/>
                          <wpg:cNvGrpSpPr/>
                          <wpg:grpSpPr>
                            <a:xfrm>
                              <a:off x="1307611" y="2656162"/>
                              <a:ext cx="687042" cy="1184359"/>
                              <a:chOff x="1307611" y="2656161"/>
                              <a:chExt cx="687042" cy="1184360"/>
                            </a:xfrm>
                          </wpg:grpSpPr>
                          <wps:wsp>
                            <wps:cNvPr id="296" name="Rectangle 296"/>
                            <wps:cNvSpPr/>
                            <wps:spPr>
                              <a:xfrm>
                                <a:off x="1312101" y="2656161"/>
                                <a:ext cx="682552" cy="118436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Default="00D4165B" w:rsidP="001572AA"/>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97" name="Group 297"/>
                            <wpg:cNvGrpSpPr/>
                            <wpg:grpSpPr>
                              <a:xfrm>
                                <a:off x="1307611" y="2707990"/>
                                <a:ext cx="612717" cy="1036435"/>
                                <a:chOff x="1307611" y="2707990"/>
                                <a:chExt cx="775196" cy="1557002"/>
                              </a:xfrm>
                            </wpg:grpSpPr>
                            <pic:pic xmlns:pic="http://schemas.openxmlformats.org/drawingml/2006/picture">
                              <pic:nvPicPr>
                                <pic:cNvPr id="298" name="Picture 29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0800000">
                                  <a:off x="1307611" y="2707990"/>
                                  <a:ext cx="775196" cy="1557002"/>
                                </a:xfrm>
                                <a:prstGeom prst="rect">
                                  <a:avLst/>
                                </a:prstGeom>
                              </pic:spPr>
                            </pic:pic>
                            <wps:wsp>
                              <wps:cNvPr id="299" name="Rectangle 299"/>
                              <wps:cNvSpPr/>
                              <wps:spPr>
                                <a:xfrm>
                                  <a:off x="1841840" y="2756908"/>
                                  <a:ext cx="151201" cy="243926"/>
                                </a:xfrm>
                                <a:prstGeom prst="rect">
                                  <a:avLst/>
                                </a:prstGeom>
                                <a:solidFill>
                                  <a:srgbClr val="4F81BD">
                                    <a:lumMod val="20000"/>
                                    <a:lumOff val="80000"/>
                                  </a:srgbClr>
                                </a:solidFill>
                                <a:ln w="127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1572A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0" name="Rectangle 300"/>
                              <wps:cNvSpPr/>
                              <wps:spPr>
                                <a:xfrm>
                                  <a:off x="1841911" y="3141269"/>
                                  <a:ext cx="151131" cy="243841"/>
                                </a:xfrm>
                                <a:prstGeom prst="rect">
                                  <a:avLst/>
                                </a:prstGeom>
                                <a:solidFill>
                                  <a:srgbClr val="4F81BD">
                                    <a:lumMod val="20000"/>
                                    <a:lumOff val="80000"/>
                                  </a:srgbClr>
                                </a:solidFill>
                                <a:ln w="127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Rectangle 301"/>
                              <wps:cNvSpPr/>
                              <wps:spPr>
                                <a:xfrm>
                                  <a:off x="1841840" y="3550701"/>
                                  <a:ext cx="151131" cy="243841"/>
                                </a:xfrm>
                                <a:prstGeom prst="rect">
                                  <a:avLst/>
                                </a:prstGeom>
                                <a:solidFill>
                                  <a:srgbClr val="4F81BD">
                                    <a:lumMod val="20000"/>
                                    <a:lumOff val="80000"/>
                                  </a:srgbClr>
                                </a:solidFill>
                                <a:ln w="127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1841840" y="3960134"/>
                                  <a:ext cx="151131" cy="243841"/>
                                </a:xfrm>
                                <a:prstGeom prst="rect">
                                  <a:avLst/>
                                </a:prstGeom>
                                <a:solidFill>
                                  <a:srgbClr val="4F81BD">
                                    <a:lumMod val="20000"/>
                                    <a:lumOff val="80000"/>
                                  </a:srgbClr>
                                </a:solidFill>
                                <a:ln w="127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64" name="Group 264"/>
                          <wpg:cNvGrpSpPr/>
                          <wpg:grpSpPr>
                            <a:xfrm>
                              <a:off x="2036974" y="1915033"/>
                              <a:ext cx="2282201" cy="1660809"/>
                              <a:chOff x="2036976" y="1915032"/>
                              <a:chExt cx="1579841" cy="1165065"/>
                            </a:xfrm>
                          </wpg:grpSpPr>
                          <wps:wsp>
                            <wps:cNvPr id="292" name="Cloud 292"/>
                            <wps:cNvSpPr/>
                            <wps:spPr>
                              <a:xfrm>
                                <a:off x="2456038" y="1915032"/>
                                <a:ext cx="1160779" cy="499111"/>
                              </a:xfrm>
                              <a:prstGeom prst="cloud">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D4165B" w:rsidRDefault="00D4165B" w:rsidP="001572AA">
                                  <w:pPr>
                                    <w:pStyle w:val="NormalWeb"/>
                                    <w:spacing w:before="0" w:beforeAutospacing="0" w:after="200" w:afterAutospacing="0" w:line="276" w:lineRule="auto"/>
                                    <w:jc w:val="center"/>
                                  </w:pPr>
                                  <w:r>
                                    <w:rPr>
                                      <w:rFonts w:eastAsia="Calibri"/>
                                      <w:sz w:val="12"/>
                                      <w:szCs w:val="12"/>
                                    </w:rPr>
                                    <w:t>Port S clock 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Cloud 293"/>
                            <wps:cNvSpPr/>
                            <wps:spPr>
                              <a:xfrm>
                                <a:off x="2351320" y="2130711"/>
                                <a:ext cx="1160779" cy="498475"/>
                              </a:xfrm>
                              <a:prstGeom prst="cloud">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a:schemeClr val="dk1"/>
                              </a:fontRef>
                            </wps:style>
                            <wps:txbx>
                              <w:txbxContent>
                                <w:p w:rsidR="00D4165B" w:rsidRDefault="00D4165B" w:rsidP="001572AA">
                                  <w:pPr>
                                    <w:pStyle w:val="NormalWeb"/>
                                    <w:spacing w:before="0" w:beforeAutospacing="0" w:after="200" w:afterAutospacing="0" w:line="276" w:lineRule="auto"/>
                                    <w:jc w:val="center"/>
                                  </w:pPr>
                                  <w:r>
                                    <w:rPr>
                                      <w:rFonts w:eastAsia="Calibri"/>
                                      <w:sz w:val="12"/>
                                      <w:szCs w:val="12"/>
                                    </w:rPr>
                                    <w:t>Port N clock 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Cloud 294"/>
                            <wps:cNvSpPr/>
                            <wps:spPr>
                              <a:xfrm>
                                <a:off x="2161435" y="2352371"/>
                                <a:ext cx="1160912" cy="499699"/>
                              </a:xfrm>
                              <a:prstGeom prst="cloud">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D4165B" w:rsidRDefault="00D4165B" w:rsidP="001572AA">
                                  <w:pPr>
                                    <w:pStyle w:val="NormalWeb"/>
                                    <w:spacing w:before="0" w:beforeAutospacing="0" w:after="200" w:afterAutospacing="0" w:line="276" w:lineRule="auto"/>
                                    <w:jc w:val="center"/>
                                  </w:pPr>
                                  <w:r>
                                    <w:rPr>
                                      <w:rFonts w:eastAsia="Calibri"/>
                                      <w:sz w:val="12"/>
                                      <w:szCs w:val="12"/>
                                    </w:rPr>
                                    <w:t>Port H clock 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Cloud 295"/>
                            <wps:cNvSpPr/>
                            <wps:spPr>
                              <a:xfrm>
                                <a:off x="2036976" y="2580987"/>
                                <a:ext cx="1160779" cy="499110"/>
                              </a:xfrm>
                              <a:prstGeom prst="cloud">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Default="00D4165B" w:rsidP="001572AA">
                                  <w:pPr>
                                    <w:pStyle w:val="NormalWeb"/>
                                    <w:spacing w:before="0" w:beforeAutospacing="0" w:after="200" w:afterAutospacing="0" w:line="276" w:lineRule="auto"/>
                                    <w:jc w:val="center"/>
                                  </w:pPr>
                                  <w:r>
                                    <w:rPr>
                                      <w:rFonts w:eastAsia="Calibri"/>
                                      <w:sz w:val="12"/>
                                      <w:szCs w:val="12"/>
                                    </w:rPr>
                                    <w:t>Port W clock 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5" name="Straight Arrow Connector 265"/>
                          <wps:cNvCnPr/>
                          <wps:spPr>
                            <a:xfrm>
                              <a:off x="125430" y="3420559"/>
                              <a:ext cx="1111702" cy="0"/>
                            </a:xfrm>
                            <a:prstGeom prst="straightConnector1">
                              <a:avLst/>
                            </a:prstGeom>
                            <a:noFill/>
                            <a:ln w="25400" cap="flat" cmpd="sng" algn="ctr">
                              <a:solidFill>
                                <a:srgbClr val="F79646"/>
                              </a:solidFill>
                              <a:prstDash val="solid"/>
                              <a:tailEnd type="arrow"/>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a:schemeClr val="tx1"/>
                            </a:fontRef>
                          </wps:style>
                          <wps:bodyPr/>
                        </wps:wsp>
                        <wps:wsp>
                          <wps:cNvPr id="266" name="Straight Arrow Connector 266"/>
                          <wps:cNvCnPr/>
                          <wps:spPr>
                            <a:xfrm>
                              <a:off x="125430" y="2567269"/>
                              <a:ext cx="1988388" cy="88"/>
                            </a:xfrm>
                            <a:prstGeom prst="straightConnector1">
                              <a:avLst/>
                            </a:prstGeom>
                            <a:noFill/>
                            <a:ln w="9525" cap="flat" cmpd="sng" algn="ctr">
                              <a:solidFill>
                                <a:srgbClr val="C0504D">
                                  <a:shade val="95000"/>
                                  <a:satMod val="105000"/>
                                </a:srgbClr>
                              </a:solidFill>
                              <a:prstDash val="solid"/>
                              <a:tailEnd type="arrow"/>
                            </a:ln>
                            <a:effectLst/>
                          </wps:spPr>
                          <wps:style>
                            <a:lnRef idx="1">
                              <a:schemeClr val="accent2"/>
                            </a:lnRef>
                            <a:fillRef idx="0">
                              <a:schemeClr val="accent2"/>
                            </a:fillRef>
                            <a:effectRef idx="0">
                              <a:schemeClr val="accent2"/>
                            </a:effectRef>
                            <a:fontRef idx="minor">
                              <a:schemeClr val="tx1"/>
                            </a:fontRef>
                          </wps:style>
                          <wps:bodyPr/>
                        </wps:wsp>
                        <wps:wsp>
                          <wps:cNvPr id="267" name="Straight Arrow Connector 267"/>
                          <wps:cNvCnPr/>
                          <wps:spPr>
                            <a:xfrm>
                              <a:off x="2113817" y="2567130"/>
                              <a:ext cx="0" cy="528585"/>
                            </a:xfrm>
                            <a:prstGeom prst="straightConnector1">
                              <a:avLst/>
                            </a:prstGeom>
                            <a:noFill/>
                            <a:ln w="9525" cap="flat" cmpd="sng" algn="ctr">
                              <a:solidFill>
                                <a:srgbClr val="C0504D">
                                  <a:shade val="95000"/>
                                  <a:satMod val="105000"/>
                                </a:srgbClr>
                              </a:solidFill>
                              <a:prstDash val="solid"/>
                              <a:tailEnd type="arrow"/>
                            </a:ln>
                            <a:effectLst/>
                          </wps:spPr>
                          <wps:style>
                            <a:lnRef idx="1">
                              <a:schemeClr val="accent2"/>
                            </a:lnRef>
                            <a:fillRef idx="0">
                              <a:schemeClr val="accent2"/>
                            </a:fillRef>
                            <a:effectRef idx="0">
                              <a:schemeClr val="accent2"/>
                            </a:effectRef>
                            <a:fontRef idx="minor">
                              <a:schemeClr val="tx1"/>
                            </a:fontRef>
                          </wps:style>
                          <wps:bodyPr/>
                        </wps:wsp>
                        <wps:wsp>
                          <wps:cNvPr id="268" name="Straight Arrow Connector 268"/>
                          <wps:cNvCnPr/>
                          <wps:spPr>
                            <a:xfrm flipV="1">
                              <a:off x="2007781" y="3328009"/>
                              <a:ext cx="333610" cy="1"/>
                            </a:xfrm>
                            <a:prstGeom prst="straightConnector1">
                              <a:avLst/>
                            </a:prstGeom>
                            <a:noFill/>
                            <a:ln w="25400" cap="flat" cmpd="sng" algn="ctr">
                              <a:solidFill>
                                <a:srgbClr val="C0504D"/>
                              </a:solidFill>
                              <a:prstDash val="solid"/>
                              <a:tailEnd type="arrow"/>
                            </a:ln>
                            <a:effectLst>
                              <a:outerShdw blurRad="40000" dist="20000" dir="5400000" rotWithShape="0">
                                <a:srgbClr val="000000">
                                  <a:alpha val="38000"/>
                                </a:srgbClr>
                              </a:outerShdw>
                            </a:effectLst>
                          </wps:spPr>
                          <wps:style>
                            <a:lnRef idx="2">
                              <a:schemeClr val="accent2"/>
                            </a:lnRef>
                            <a:fillRef idx="0">
                              <a:schemeClr val="accent2"/>
                            </a:fillRef>
                            <a:effectRef idx="1">
                              <a:schemeClr val="accent2"/>
                            </a:effectRef>
                            <a:fontRef idx="minor">
                              <a:schemeClr val="tx1"/>
                            </a:fontRef>
                          </wps:style>
                          <wps:bodyPr/>
                        </wps:wsp>
                        <wps:wsp>
                          <wps:cNvPr id="269" name="Straight Arrow Connector 269"/>
                          <wps:cNvCnPr/>
                          <wps:spPr>
                            <a:xfrm flipH="1">
                              <a:off x="1994653" y="3654481"/>
                              <a:ext cx="880741" cy="665"/>
                            </a:xfrm>
                            <a:prstGeom prst="straightConnector1">
                              <a:avLst/>
                            </a:prstGeom>
                            <a:noFill/>
                            <a:ln w="25400" cap="flat" cmpd="sng" algn="ctr">
                              <a:solidFill>
                                <a:srgbClr val="8064A2"/>
                              </a:solidFill>
                              <a:prstDash val="solid"/>
                              <a:tailEnd type="arrow"/>
                            </a:ln>
                            <a:effectLst>
                              <a:outerShdw blurRad="40000" dist="20000" dir="5400000" rotWithShape="0">
                                <a:srgbClr val="000000">
                                  <a:alpha val="38000"/>
                                </a:srgbClr>
                              </a:outerShdw>
                            </a:effectLst>
                          </wps:spPr>
                          <wps:style>
                            <a:lnRef idx="2">
                              <a:schemeClr val="accent4"/>
                            </a:lnRef>
                            <a:fillRef idx="0">
                              <a:schemeClr val="accent4"/>
                            </a:fillRef>
                            <a:effectRef idx="1">
                              <a:schemeClr val="accent4"/>
                            </a:effectRef>
                            <a:fontRef idx="minor">
                              <a:schemeClr val="tx1"/>
                            </a:fontRef>
                          </wps:style>
                          <wps:bodyPr/>
                        </wps:wsp>
                        <wps:wsp>
                          <wps:cNvPr id="270" name="Text Box 13"/>
                          <wps:cNvSpPr txBox="1"/>
                          <wps:spPr>
                            <a:xfrm>
                              <a:off x="2007781" y="3119703"/>
                              <a:ext cx="838418" cy="2220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FIFOS EMPTY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Straight Connector 271"/>
                          <wps:cNvCnPr/>
                          <wps:spPr>
                            <a:xfrm flipV="1">
                              <a:off x="2875395" y="4020732"/>
                              <a:ext cx="0" cy="112629"/>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72" name="Text Box 91"/>
                          <wps:cNvSpPr txBox="1"/>
                          <wps:spPr>
                            <a:xfrm>
                              <a:off x="1958127" y="3420559"/>
                              <a:ext cx="1142485" cy="2409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F33EE2" w:rsidRDefault="00D4165B" w:rsidP="001572AA">
                                <w:pPr>
                                  <w:pStyle w:val="NormalWeb"/>
                                  <w:spacing w:before="0" w:beforeAutospacing="0" w:after="200" w:afterAutospacing="0" w:line="276" w:lineRule="auto"/>
                                  <w:rPr>
                                    <w:b/>
                                  </w:rPr>
                                </w:pPr>
                                <w:r w:rsidRPr="00F33EE2">
                                  <w:rPr>
                                    <w:rFonts w:eastAsia="Calibri"/>
                                    <w:b/>
                                    <w:sz w:val="16"/>
                                    <w:szCs w:val="16"/>
                                  </w:rPr>
                                  <w:t>W block Clk_En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91"/>
                          <wps:cNvSpPr txBox="1"/>
                          <wps:spPr>
                            <a:xfrm>
                              <a:off x="300077" y="2419652"/>
                              <a:ext cx="1862015" cy="258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Interface “W” Busy/Idle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4" name="Straight Connector 274"/>
                          <wps:cNvCnPr/>
                          <wps:spPr>
                            <a:xfrm flipV="1">
                              <a:off x="390534" y="3341710"/>
                              <a:ext cx="212502" cy="206997"/>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75" name="Text Box 91"/>
                          <wps:cNvSpPr txBox="1"/>
                          <wps:spPr>
                            <a:xfrm>
                              <a:off x="0" y="3226837"/>
                              <a:ext cx="1307611" cy="22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Flits from Interface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6" name="Straight Arrow Connector 276"/>
                          <wps:cNvCnPr/>
                          <wps:spPr>
                            <a:xfrm>
                              <a:off x="969795" y="861408"/>
                              <a:ext cx="959099" cy="804606"/>
                            </a:xfrm>
                            <a:prstGeom prst="straightConnector1">
                              <a:avLst/>
                            </a:prstGeom>
                            <a:noFill/>
                            <a:ln w="25400" cap="flat" cmpd="sng" algn="ctr">
                              <a:solidFill>
                                <a:srgbClr val="4BACC6"/>
                              </a:solidFill>
                              <a:prstDash val="solid"/>
                              <a:tailEnd type="arrow"/>
                            </a:ln>
                            <a:effectLst>
                              <a:outerShdw blurRad="40000" dist="20000" dir="5400000" rotWithShape="0">
                                <a:srgbClr val="000000">
                                  <a:alpha val="38000"/>
                                </a:srgbClr>
                              </a:outerShdw>
                            </a:effectLst>
                          </wps:spPr>
                          <wps:style>
                            <a:lnRef idx="2">
                              <a:schemeClr val="accent5"/>
                            </a:lnRef>
                            <a:fillRef idx="0">
                              <a:schemeClr val="accent5"/>
                            </a:fillRef>
                            <a:effectRef idx="1">
                              <a:schemeClr val="accent5"/>
                            </a:effectRef>
                            <a:fontRef idx="minor">
                              <a:schemeClr val="tx1"/>
                            </a:fontRef>
                          </wps:style>
                          <wps:bodyPr/>
                        </wps:wsp>
                        <wps:wsp>
                          <wps:cNvPr id="277" name="Straight Arrow Connector 277"/>
                          <wps:cNvCnPr/>
                          <wps:spPr>
                            <a:xfrm rot="2373376">
                              <a:off x="629835" y="2044799"/>
                              <a:ext cx="1988185" cy="0"/>
                            </a:xfrm>
                            <a:prstGeom prst="straightConnector1">
                              <a:avLst/>
                            </a:prstGeom>
                            <a:noFill/>
                            <a:ln w="9525" cap="flat" cmpd="sng" algn="ctr">
                              <a:solidFill>
                                <a:srgbClr val="4BACC6">
                                  <a:shade val="95000"/>
                                  <a:satMod val="105000"/>
                                </a:srgbClr>
                              </a:solidFill>
                              <a:prstDash val="solid"/>
                              <a:tailEnd type="arrow"/>
                            </a:ln>
                            <a:effectLst/>
                          </wps:spPr>
                          <wps:style>
                            <a:lnRef idx="1">
                              <a:schemeClr val="accent5"/>
                            </a:lnRef>
                            <a:fillRef idx="0">
                              <a:schemeClr val="accent5"/>
                            </a:fillRef>
                            <a:effectRef idx="0">
                              <a:schemeClr val="accent5"/>
                            </a:effectRef>
                            <a:fontRef idx="minor">
                              <a:schemeClr val="tx1"/>
                            </a:fontRef>
                          </wps:style>
                          <wps:bodyPr/>
                        </wps:wsp>
                        <wps:wsp>
                          <wps:cNvPr id="278" name="Text Box 91"/>
                          <wps:cNvSpPr txBox="1"/>
                          <wps:spPr>
                            <a:xfrm rot="2373376">
                              <a:off x="712967" y="1557565"/>
                              <a:ext cx="1203961" cy="22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Interface “H” Busy/Idle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9" name="Straight Connector 279"/>
                          <wps:cNvCnPr/>
                          <wps:spPr>
                            <a:xfrm rot="2628160" flipV="1">
                              <a:off x="1271552" y="1068172"/>
                              <a:ext cx="212090" cy="20637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80" name="Text Box 91"/>
                          <wps:cNvSpPr txBox="1"/>
                          <wps:spPr>
                            <a:xfrm rot="2412365">
                              <a:off x="1034842" y="1226099"/>
                              <a:ext cx="1307464" cy="220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Flits from Interface ‘H”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1" name="Straight Connector 281"/>
                          <wps:cNvCnPr/>
                          <wps:spPr>
                            <a:xfrm flipV="1">
                              <a:off x="2875395" y="3575083"/>
                              <a:ext cx="0" cy="86095"/>
                            </a:xfrm>
                            <a:prstGeom prst="line">
                              <a:avLst/>
                            </a:prstGeom>
                            <a:noFill/>
                            <a:ln w="25400" cap="flat" cmpd="sng" algn="ctr">
                              <a:solidFill>
                                <a:srgbClr val="8064A2"/>
                              </a:solidFill>
                              <a:prstDash val="solid"/>
                            </a:ln>
                            <a:effectLst>
                              <a:outerShdw blurRad="40000" dist="20000" dir="5400000" rotWithShape="0">
                                <a:srgbClr val="000000">
                                  <a:alpha val="38000"/>
                                </a:srgbClr>
                              </a:outerShdw>
                            </a:effectLst>
                          </wps:spPr>
                          <wps:style>
                            <a:lnRef idx="2">
                              <a:schemeClr val="accent4"/>
                            </a:lnRef>
                            <a:fillRef idx="0">
                              <a:schemeClr val="accent4"/>
                            </a:fillRef>
                            <a:effectRef idx="1">
                              <a:schemeClr val="accent4"/>
                            </a:effectRef>
                            <a:fontRef idx="minor">
                              <a:schemeClr val="tx1"/>
                            </a:fontRef>
                          </wps:style>
                          <wps:bodyPr/>
                        </wps:wsp>
                        <wps:wsp>
                          <wps:cNvPr id="282" name="Straight Arrow Connector 282"/>
                          <wps:cNvCnPr/>
                          <wps:spPr>
                            <a:xfrm rot="5400000">
                              <a:off x="2508792" y="618602"/>
                              <a:ext cx="1236980" cy="0"/>
                            </a:xfrm>
                            <a:prstGeom prst="straightConnector1">
                              <a:avLst/>
                            </a:prstGeom>
                            <a:noFill/>
                            <a:ln w="25400" cap="flat" cmpd="sng" algn="ctr">
                              <a:solidFill>
                                <a:srgbClr val="C0504D">
                                  <a:lumMod val="60000"/>
                                  <a:lumOff val="40000"/>
                                </a:srgbClr>
                              </a:solidFill>
                              <a:prstDash val="solid"/>
                              <a:tailEnd type="arrow"/>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a:schemeClr val="tx1"/>
                            </a:fontRef>
                          </wps:style>
                          <wps:bodyPr/>
                        </wps:wsp>
                        <wps:wsp>
                          <wps:cNvPr id="283" name="Straight Arrow Connector 283"/>
                          <wps:cNvCnPr/>
                          <wps:spPr>
                            <a:xfrm>
                              <a:off x="3893795" y="0"/>
                              <a:ext cx="851" cy="2232136"/>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84" name="Text Box 91"/>
                          <wps:cNvSpPr txBox="1"/>
                          <wps:spPr>
                            <a:xfrm rot="5400000">
                              <a:off x="3354054" y="595110"/>
                              <a:ext cx="1203961" cy="2209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Interface “N” Busy/Idle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5" name="Straight Connector 285"/>
                          <wps:cNvCnPr/>
                          <wps:spPr>
                            <a:xfrm rot="5400000" flipV="1">
                              <a:off x="2997425" y="393493"/>
                              <a:ext cx="212090" cy="20637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86" name="Text Box 91"/>
                          <wps:cNvSpPr txBox="1"/>
                          <wps:spPr>
                            <a:xfrm rot="5400000">
                              <a:off x="2557053" y="543670"/>
                              <a:ext cx="1307465" cy="220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Flits from Interface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7" name="Straight Arrow Connector 287"/>
                          <wps:cNvCnPr/>
                          <wps:spPr>
                            <a:xfrm flipV="1">
                              <a:off x="2900389" y="4302753"/>
                              <a:ext cx="0" cy="1236980"/>
                            </a:xfrm>
                            <a:prstGeom prst="straightConnector1">
                              <a:avLst/>
                            </a:prstGeom>
                            <a:noFill/>
                            <a:ln w="25400" cap="flat" cmpd="sng" algn="ctr">
                              <a:solidFill>
                                <a:srgbClr val="C0504D">
                                  <a:lumMod val="60000"/>
                                  <a:lumOff val="40000"/>
                                </a:srgbClr>
                              </a:solidFill>
                              <a:prstDash val="solid"/>
                              <a:tailEnd type="arrow"/>
                            </a:ln>
                            <a:effectLst>
                              <a:outerShdw blurRad="40000" dist="20000" dir="5400000" rotWithShape="0">
                                <a:srgbClr val="000000">
                                  <a:alpha val="38000"/>
                                </a:srgbClr>
                              </a:outerShdw>
                            </a:effectLst>
                          </wps:spPr>
                          <wps:style>
                            <a:lnRef idx="2">
                              <a:schemeClr val="accent6"/>
                            </a:lnRef>
                            <a:fillRef idx="0">
                              <a:schemeClr val="accent6"/>
                            </a:fillRef>
                            <a:effectRef idx="1">
                              <a:schemeClr val="accent6"/>
                            </a:effectRef>
                            <a:fontRef idx="minor">
                              <a:schemeClr val="tx1"/>
                            </a:fontRef>
                          </wps:style>
                          <wps:bodyPr/>
                        </wps:wsp>
                        <wps:wsp>
                          <wps:cNvPr id="288" name="Straight Arrow Connector 288"/>
                          <wps:cNvCnPr/>
                          <wps:spPr>
                            <a:xfrm flipV="1">
                              <a:off x="4222938" y="2362021"/>
                              <a:ext cx="0" cy="3247914"/>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89" name="Text Box 91"/>
                          <wps:cNvSpPr txBox="1"/>
                          <wps:spPr>
                            <a:xfrm rot="16200000" flipV="1">
                              <a:off x="3455757" y="4772461"/>
                              <a:ext cx="1203960" cy="220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Interface “S” Busy/Idle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Straight Connector 290"/>
                          <wps:cNvCnPr/>
                          <wps:spPr>
                            <a:xfrm flipV="1">
                              <a:off x="2773393" y="4693917"/>
                              <a:ext cx="205732" cy="21209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91" name="Text Box 91"/>
                          <wps:cNvSpPr txBox="1"/>
                          <wps:spPr>
                            <a:xfrm rot="16200000" flipV="1">
                              <a:off x="2329841" y="4846633"/>
                              <a:ext cx="1307464" cy="219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1572AA">
                                <w:pPr>
                                  <w:pStyle w:val="NormalWeb"/>
                                  <w:spacing w:before="0" w:beforeAutospacing="0" w:after="200" w:afterAutospacing="0" w:line="276" w:lineRule="auto"/>
                                </w:pPr>
                                <w:r>
                                  <w:rPr>
                                    <w:rFonts w:eastAsia="Calibri"/>
                                    <w:sz w:val="16"/>
                                    <w:szCs w:val="16"/>
                                  </w:rPr>
                                  <w:t>Flits from Interface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3" o:spid="_x0000_s1026" editas="canvas" style="width:6in;height:6in;mso-position-horizontal-relative:char;mso-position-vertical-relative:line" coordsize="54864,5486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VuZ3IxAAAFkAMAAgAAABQAABCekAQAAgAAABQAABCykpEAAgAA&#10;AAM3NAAAkpIAAgAAAAM3NAAA6hwABwAACAwAAAiS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xNDowMjowMyAxMToz&#10;NDo0NgAyMDE0OjAyOjAzIDExOjM0OjQ2AAAAZQBuAGcAcgAxAAAA/+ELGG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QtMDItMDNUMTE6MzQ6NDYuNzQy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mVuZ3IxPC9yZGY6&#10;bGk+PC9yZGY6U2VxPg0KCQkJPC9kYzpjcmVhdG9yPjwvcmRmOkRlc2NyaXB0aW9uPjwvcmRmOlJE&#10;Rj48L3g6eG1wbWV0YT4N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PD94cGFja2V0IGVuZD0ndyc/Pv/bAEMABwUFBgUEBwYFBggHBwgKEQsKCQkK&#10;FQ8QDBEYFRoZGBUYFxseJyEbHSUdFxgiLiIlKCkrLCsaIC8zLyoyJyorKv/bAEMBBwgICgkKFAsL&#10;FCocGBwqKioqKioqKioqKioqKioqKioqKioqKioqKioqKioqKioqKioqKioqKioqKioqKioqKv/A&#10;ABEIAFgAJ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4864;visibility:visible;mso-wrap-style:square">
                  <v:fill o:detectmouseclick="t"/>
                  <v:path o:connecttype="none"/>
                </v:shape>
                <v:rect id="Rectangle 5" o:spid="_x0000_s1028" style="position:absolute;left:762;top:1;width:52768;height:54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WhsMA&#10;AADaAAAADwAAAGRycy9kb3ducmV2LnhtbESPzWrDMBCE74W8g9hAbo2ckJbgRAkmoRB6KK2bn+ti&#10;bWxja2Uk1XbfvioUehxm5htmux9NK3pyvrasYDFPQBAXVtdcKjh/vjyuQfiArLG1TAq+ycN+N3nY&#10;YqrtwB/U56EUEcI+RQVVCF0qpS8qMujntiOO3t06gyFKV0rtcIhw08plkjxLgzXHhQo7OlRUNPmX&#10;UfA2Xl9vrfdu1b1fiqzhY38yR6Vm0zHbgAg0hv/wX/ukFTzB75V4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rWhsMAAADa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rect>
                <v:group id="Group 258" o:spid="_x0000_s1029" style="position:absolute;width:42877;height:54864" coordsize="43841,56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Flowchart: Card 16" o:spid="_x0000_s1030" style="position:absolute;left:13076;top:12826;width:30765;height:30002;visibility:visible;mso-wrap-style:square;v-text-anchor:middle" coordsize="10000,10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Ob8UA&#10;AADcAAAADwAAAGRycy9kb3ducmV2LnhtbESPQWsCMRSE74X+h/AK3mq2gmVdjVJEQQ8V1B7q7bF5&#10;boKbl2UT3W1/fVMQPA4z8w0zW/SuFjdqg/Ws4G2YgSAuvbZcKfg6rl9zECEia6w9k4IfCrCYPz/N&#10;sNC+4z3dDrESCcKhQAUmxqaQMpSGHIahb4iTd/atw5hkW0ndYpfgrpajLHuXDi2nBYMNLQ2Vl8PV&#10;KfikLlzKPLd0+l19V+a8I7vdKTV46T+mICL18RG+tzdawWg8gf8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A5vxQAAANwAAAAPAAAAAAAAAAAAAAAAAJgCAABkcnMv&#10;ZG93bnJldi54bWxQSwUGAAAAAAQABAD1AAAAigMAAAAA&#10;" adj="-11796480,,5400" path="m,3818l3573,r6427,l10000,10000,,10000,,3818xe" fillcolor="#dafda7" strokecolor="#98b954">
                    <v:fill color2="#f5ffe6" rotate="t" angle="180" colors="0 #dafda7;7864f #e4fdc2;1 #f5ffe6" focus="100%" type="gradient"/>
                    <v:stroke joinstyle="miter"/>
                    <v:shadow on="t" color="black" opacity="24903f" origin=",.5" offset="0,.55556mm"/>
                    <v:formulas/>
                    <v:path arrowok="t" o:connecttype="custom" o:connectlocs="0,1145480;1099260,0;3076575,0;3076575,3000209;0,3000209;0,1145480" o:connectangles="0,0,0,0,0,0" textboxrect="0,0,10000,10000"/>
                    <v:textbox>
                      <w:txbxContent>
                        <w:p w:rsidR="00D4165B" w:rsidRDefault="00D4165B" w:rsidP="001572AA"/>
                      </w:txbxContent>
                    </v:textbox>
                  </v:shape>
                  <v:shape id="Picture 260" o:spid="_x0000_s1031" type="#_x0000_t75" style="position:absolute;left:17623;top:15844;width:6489;height:10365;rotation:-916239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bFr/BAAAA3AAAAA8AAABkcnMvZG93bnJldi54bWxET02LwjAQvQv+hzDCXmRNlVWkaxQRdD0J&#10;VoU9Ds1sU9pMahO1/vvNQfD4eN+LVWdrcafWl44VjEcJCOLc6ZILBefT9nMOwgdkjbVjUvAkD6tl&#10;v7fAVLsHH+mehULEEPYpKjAhNKmUPjdk0Y9cQxy5P9daDBG2hdQtPmK4reUkSWbSYsmxwWBDG0N5&#10;ld2sgu73oC/Tr2zor9XuUFQ/dXBmq9THoFt/gwjUhbf45d5rBZNZnB/PxCMg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hbFr/BAAAA3AAAAA8AAAAAAAAAAAAAAAAAnwIA&#10;AGRycy9kb3ducmV2LnhtbFBLBQYAAAAABAAEAPcAAACNAwAAAAA=&#10;">
                    <v:imagedata r:id="rId18" o:title=""/>
                  </v:shape>
                  <v:shape id="Picture 261" o:spid="_x0000_s1032" type="#_x0000_t75" style="position:absolute;left:24827;top:34022;width:5599;height:1201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eW0XEAAAA3AAAAA8AAABkcnMvZG93bnJldi54bWxEj0GLwjAUhO8L/ofwBC+LpiqKdo0iiqi3&#10;XdcK3h7N27bYvJQmav33RhD2OMzMN8xs0ZhS3Kh2hWUF/V4Egji1uuBMwfF3052AcB5ZY2mZFDzI&#10;wWLe+phhrO2df+h28JkIEHYxKsi9r2IpXZqTQdezFXHw/mxt0AdZZ1LXeA9wU8pBFI2lwYLDQo4V&#10;rXJKL4erUeC/18m22e+SzyrZD22iR6doelaq026WXyA8Nf4//G7vtILBuA+vM+EIyP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eW0XEAAAA3AAAAA8AAAAAAAAAAAAAAAAA&#10;nwIAAGRycy9kb3ducmV2LnhtbFBLBQYAAAAABAAEAPcAAACQAwAAAAA=&#10;">
                    <v:imagedata r:id="rId18" o:title=""/>
                  </v:shape>
                  <v:shape id="Picture 262" o:spid="_x0000_s1033" type="#_x0000_t75" style="position:absolute;left:32874;top:9618;width:5598;height:1201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DbTzCAAAA3AAAAA8AAABkcnMvZG93bnJldi54bWxEj8GKAjEQRO8L/kNowduacUBZRqOIIHjw&#10;4KqgxyZpJ4OTzpBEHf9+s7Cwx6K6XnUtVr1rxZNCbDwrmIwLEMTam4ZrBefT9vMLREzIBlvPpOBN&#10;EVbLwccCK+Nf/E3PY6pFhnCsUIFNqaukjNqSwzj2HXH2bj44TFmGWpqArwx3rSyLYiYdNpwbLHa0&#10;saTvx4fLbxz66eW+sWlb6mtY7+0tSi2VGg379RxEoj79H/+ld0ZBOSvhd0wmg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g208wgAAANwAAAAPAAAAAAAAAAAAAAAAAJ8C&#10;AABkcnMvZG93bnJldi54bWxQSwUGAAAAAAQABAD3AAAAjgMAAAAA&#10;">
                    <v:imagedata r:id="rId18" o:title=""/>
                  </v:shape>
                  <v:group id="Group 263" o:spid="_x0000_s1034" style="position:absolute;left:13076;top:26561;width:6870;height:11844" coordorigin="13076,26561" coordsize="6870,11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rect id="Rectangle 296" o:spid="_x0000_s1035" style="position:absolute;left:13121;top:26561;width:6825;height:11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PkMMA&#10;AADcAAAADwAAAGRycy9kb3ducmV2LnhtbESPQYvCMBSE74L/ITzBi6ypgtWtRhFBcI+rwuLtbfNs&#10;is1LaWKt/34jLHgcZuYbZrXpbCVaanzpWMFknIAgzp0uuVBwPu0/FiB8QNZYOSYFT/KwWfd7K8y0&#10;e/A3tcdQiAhhn6ECE0KdSelzQxb92NXE0bu6xmKIsimkbvAR4baS0yRJpcWS44LBmnaG8tvxbhXM&#10;R4tt+7Uz8iBH3aX4maW/F0qVGg667RJEoC68w//tg1Yw/UzhdS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0PkMMAAADcAAAADwAAAAAAAAAAAAAAAACYAgAAZHJzL2Rv&#10;d25yZXYueG1sUEsFBgAAAAAEAAQA9QAAAIgDAAAAAA==&#10;" fillcolor="#ffbe86" strokecolor="#f69240">
                      <v:fill color2="#ffebdb" rotate="t" angle="180" colors="0 #ffbe86;22938f #ffd0aa;1 #ffebdb" focus="100%" type="gradient"/>
                      <v:shadow on="t" color="black" opacity="24903f" origin=",.5" offset="0,.55556mm"/>
                      <v:textbox>
                        <w:txbxContent>
                          <w:p w:rsidR="00D4165B" w:rsidRDefault="00D4165B" w:rsidP="001572AA"/>
                        </w:txbxContent>
                      </v:textbox>
                    </v:rect>
                    <v:group id="Group 297" o:spid="_x0000_s1036" style="position:absolute;left:13076;top:27079;width:6127;height:10365" coordorigin="13076,27079" coordsize="7751,15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Picture 298" o:spid="_x0000_s1037" type="#_x0000_t75" style="position:absolute;left:13076;top:27079;width:7752;height:15570;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zLyDBAAAA3AAAAA8AAABkcnMvZG93bnJldi54bWxET8uKwjAU3QvzD+EK7jRVRtGOUVRGFBHE&#10;B8720lzbTpub0kTt/P1kIbg8nPd03phSPKh2uWUF/V4EgjixOudUweW87o5BOI+ssbRMCv7IwXz2&#10;0ZpirO2Tj/Q4+VSEEHYxKsi8r2IpXZKRQdezFXHgbrY26AOsU6lrfIZwU8pBFI2kwZxDQ4YVrTJK&#10;itPdKLjuvp1bLva/yWfxM5TFQW+475XqtJvFFwhPjX+LX+6tVjCYhLXhTDgCcv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zLyDBAAAA3AAAAA8AAAAAAAAAAAAAAAAAnwIA&#10;AGRycy9kb3ducmV2LnhtbFBLBQYAAAAABAAEAPcAAACNAwAAAAA=&#10;">
                        <v:imagedata r:id="rId18" o:title=""/>
                        <v:path arrowok="t"/>
                      </v:shape>
                      <v:rect id="Rectangle 299" o:spid="_x0000_s1038" style="position:absolute;left:18418;top:27569;width:1512;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JEbscA&#10;AADcAAAADwAAAGRycy9kb3ducmV2LnhtbESPS4vCQBCE7wv+h6EFL4tOFFk0OooPFvbgIj4OHttM&#10;m4RkemJm1PjvdxYEj0VVfUVN540pxZ1ql1tW0O9FIIgTq3NOFRwP390RCOeRNZaWScGTHMxnrY8p&#10;xto+eEf3vU9FgLCLUUHmfRVL6ZKMDLqerYiDd7G1QR9knUpd4yPATSkHUfQlDeYcFjKsaJVRUuxv&#10;RsE22S3P1025+v1cF9vnuV8MT5ejUp12s5iA8NT4d/jV/tEKBuMx/J8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yRG7HAAAA3AAAAA8AAAAAAAAAAAAAAAAAmAIAAGRy&#10;cy9kb3ducmV2LnhtbFBLBQYAAAAABAAEAPUAAACMAwAAAAA=&#10;" fillcolor="#dce6f2" strokecolor="#385d8a" strokeweight="1pt">
                        <v:textbox>
                          <w:txbxContent>
                            <w:p w:rsidR="00D4165B" w:rsidRDefault="00D4165B" w:rsidP="001572AA"/>
                          </w:txbxContent>
                        </v:textbox>
                      </v:rect>
                      <v:rect id="Rectangle 300" o:spid="_x0000_s1039" style="position:absolute;left:18419;top:31412;width:1511;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N36cMA&#10;AADcAAAADwAAAGRycy9kb3ducmV2LnhtbERPTYvCMBC9C/sfwgheRFNdkaUaZVUW9rAidT14HJux&#10;LW0mtYla/705CB4f73u+bE0lbtS4wrKC0TACQZxaXXCm4PD/M/gC4TyyxsoyKXiQg+XiozPHWNs7&#10;J3Tb+0yEEHYxKsi9r2MpXZqTQTe0NXHgzrYx6ANsMqkbvIdwU8lxFE2lwYJDQ441rXNKy/3VKNil&#10;yep0+avW2/6m3D1Oo3JyPB+U6nXb7xkIT61/i1/uX63gMwrzw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N36cMAAADcAAAADwAAAAAAAAAAAAAAAACYAgAAZHJzL2Rv&#10;d25yZXYueG1sUEsFBgAAAAAEAAQA9QAAAIgDAAAAAA==&#10;" fillcolor="#dce6f2" strokecolor="#385d8a" strokeweight="1pt">
                        <v:textbo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v:textbox>
                      </v:rect>
                      <v:rect id="Rectangle 301" o:spid="_x0000_s1040" style="position:absolute;left:18418;top:35507;width:1511;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cscA&#10;AADcAAAADwAAAGRycy9kb3ducmV2LnhtbESPQWvCQBSE70L/w/IKXqTZRIuUNKu0SqEHi5h66PGZ&#10;fSYh2bdpdtX477sFweMwM98w2XIwrThT72rLCpIoBkFcWF1zqWD//fH0AsJ5ZI2tZVJwJQfLxcMo&#10;w1TbC+/onPtSBAi7FBVU3neplK6oyKCLbEccvKPtDfog+1LqHi8Bblo5jeO5NFhzWKiwo1VFRZOf&#10;jIJtsXs//G7a1ddk3Wyvh6R5/jnulRo/Dm+vIDwN/h6+tT+1glmcwP+Zc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v0nLHAAAA3AAAAA8AAAAAAAAAAAAAAAAAmAIAAGRy&#10;cy9kb3ducmV2LnhtbFBLBQYAAAAABAAEAPUAAACMAwAAAAA=&#10;" fillcolor="#dce6f2" strokecolor="#385d8a" strokeweight="1pt">
                        <v:textbo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v:textbox>
                      </v:rect>
                      <v:rect id="Rectangle 302" o:spid="_x0000_s1041" style="position:absolute;left:18418;top:39601;width:1511;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1MBcYA&#10;AADcAAAADwAAAGRycy9kb3ducmV2LnhtbESPQYvCMBSE74L/ITxhL6KprixSjbKrCB5WRNeDx2fz&#10;bEubl9pktf57Iwgeh5n5hpnOG1OKK9Uut6xg0I9AECdW55wqOPytemMQziNrLC2Tgjs5mM/arSnG&#10;2t54R9e9T0WAsItRQeZ9FUvpkowMur6tiIN3trVBH2SdSl3jLcBNKYdR9CUN5hwWMqxokVFS7P+N&#10;gm2y+zldfsvFprsstvfToBgdzwelPjrN9wSEp8a/w6/2Wiv4jIb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1MBcYAAADcAAAADwAAAAAAAAAAAAAAAACYAgAAZHJz&#10;L2Rvd25yZXYueG1sUEsFBgAAAAAEAAQA9QAAAIsDAAAAAA==&#10;" fillcolor="#dce6f2" strokecolor="#385d8a" strokeweight="1pt">
                        <v:textbox>
                          <w:txbxContent>
                            <w:p w:rsidR="00D4165B" w:rsidRDefault="00D4165B" w:rsidP="001572AA">
                              <w:pPr>
                                <w:pStyle w:val="NormalWeb"/>
                                <w:spacing w:before="0" w:beforeAutospacing="0" w:after="200" w:afterAutospacing="0" w:line="276" w:lineRule="auto"/>
                              </w:pPr>
                              <w:r>
                                <w:rPr>
                                  <w:rFonts w:eastAsia="Times New Roman"/>
                                  <w:sz w:val="22"/>
                                  <w:szCs w:val="22"/>
                                </w:rPr>
                                <w:t> </w:t>
                              </w:r>
                            </w:p>
                          </w:txbxContent>
                        </v:textbox>
                      </v:rect>
                    </v:group>
                  </v:group>
                  <v:group id="Group 264" o:spid="_x0000_s1042" style="position:absolute;left:20369;top:19150;width:22822;height:16608" coordorigin="20369,19150" coordsize="15798,11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shape id="Cloud 292" o:spid="_x0000_s1043" style="position:absolute;left:24560;top:19150;width:11608;height:499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IDsIA&#10;AADcAAAADwAAAGRycy9kb3ducmV2LnhtbESPS6vCMBSE94L/IRzBTdH0duGjGkUEwY0LX7g9NMe2&#10;2JyUJlerv94IgsthZr5h5svWVOJOjSstK/gbxiCIM6tLzhWcjpvBBITzyBory6TgSQ6Wi25njqm2&#10;D97T/eBzESDsUlRQeF+nUrqsIINuaGvi4F1tY9AH2eRSN/gIcFPJJI5H0mDJYaHAmtYFZbfDvwmU&#10;3Xm8y6OkfGp9OdIris7RipTq99rVDISn1v/C3/ZWK0imCXzOh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gwgO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9b5e8" strokecolor="#7d60a0">
                      <v:fill color2="#f0eaf9" rotate="t" angle="180" colors="0 #c9b5e8;22938f #d9cbee;1 #f0eaf9" focus="100%" type="gradient"/>
                      <v:stroke joinstyle="miter"/>
                      <v:shadow on="t" color="black" opacity="24903f" origin=",.5" offset="0,.55556mm"/>
                      <v:formulas/>
                      <v:path arrowok="t" o:connecttype="custom" o:connectlocs="126100,302436;58039,293228;186155,403205;156383,407607;442762,451626;424813,431523;774578,401496;767404,423551;917042,265199;1004396,347645;1123107,177392;1084200,208310;1029761,62689;1031804,77293;781322,45659;801260,27035;594926,54532;604572,38473;376178,59986;411109,75560;110892,182418;104793,166024" o:connectangles="0,0,0,0,0,0,0,0,0,0,0,0,0,0,0,0,0,0,0,0,0,0" textboxrect="0,0,43200,43200"/>
                      <v:textbox>
                        <w:txbxContent>
                          <w:p w:rsidR="00D4165B" w:rsidRDefault="00D4165B" w:rsidP="001572AA">
                            <w:pPr>
                              <w:pStyle w:val="NormalWeb"/>
                              <w:spacing w:before="0" w:beforeAutospacing="0" w:after="200" w:afterAutospacing="0" w:line="276" w:lineRule="auto"/>
                              <w:jc w:val="center"/>
                            </w:pPr>
                            <w:r>
                              <w:rPr>
                                <w:rFonts w:eastAsia="Calibri"/>
                                <w:sz w:val="12"/>
                                <w:szCs w:val="12"/>
                              </w:rPr>
                              <w:t>Port S clock en</w:t>
                            </w:r>
                          </w:p>
                        </w:txbxContent>
                      </v:textbox>
                    </v:shape>
                    <v:shape id="Cloud 293" o:spid="_x0000_s1044" style="position:absolute;left:23513;top:21307;width:11607;height:498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pb8YA&#10;AADcAAAADwAAAGRycy9kb3ducmV2LnhtbESPX0vDQBDE3wt+h2MFX6S9mILYtNciFaE+mvrndc1t&#10;k9DcXrxb27Sf3hOEPg4z8xtmsRpcpw4UYuvZwN0kA0VcedtybeBt+zx+ABUF2WLnmQycKMJqeTVa&#10;YGH9kV/pUEqtEoRjgQYakb7QOlYNOYwT3xMnb+eDQ0ky1NoGPCa463SeZffaYctpocGe1g1V+/LH&#10;GZDvcHv2+in/kM16+lXu3z/Ll86Ym+vhcQ5KaJBL+L+9sQby2RT+zq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Hpb8YAAADc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a2a1" strokecolor="#be4b48">
                      <v:fill color2="#ffe5e5" rotate="t" angle="180" colors="0 #ffa2a1;22938f #ffbebd;1 #ffe5e5" focus="100%" type="gradient"/>
                      <v:stroke joinstyle="miter"/>
                      <v:shadow on="t" color="black" opacity="24903f" origin=",.5" offset="0,.55556mm"/>
                      <v:formulas/>
                      <v:path arrowok="t" o:connecttype="custom" o:connectlocs="126100,302050;58039,292854;186155,402692;156383,407088;442762,451051;424813,430973;774578,400984;767404,423011;917042,264861;1004396,347202;1123107,177166;1084200,208044;1029761,62609;1031804,77194;781322,45601;801260,27001;594926,54463;604572,38424;376178,59909;411109,75464;110892,182186;104793,165812" o:connectangles="0,0,0,0,0,0,0,0,0,0,0,0,0,0,0,0,0,0,0,0,0,0" textboxrect="0,0,43200,43200"/>
                      <v:textbox>
                        <w:txbxContent>
                          <w:p w:rsidR="00D4165B" w:rsidRDefault="00D4165B" w:rsidP="001572AA">
                            <w:pPr>
                              <w:pStyle w:val="NormalWeb"/>
                              <w:spacing w:before="0" w:beforeAutospacing="0" w:after="200" w:afterAutospacing="0" w:line="276" w:lineRule="auto"/>
                              <w:jc w:val="center"/>
                            </w:pPr>
                            <w:r>
                              <w:rPr>
                                <w:rFonts w:eastAsia="Calibri"/>
                                <w:sz w:val="12"/>
                                <w:szCs w:val="12"/>
                              </w:rPr>
                              <w:t>Port N clock en</w:t>
                            </w:r>
                          </w:p>
                        </w:txbxContent>
                      </v:textbox>
                    </v:shape>
                    <v:shape id="Cloud 294" o:spid="_x0000_s1045" style="position:absolute;left:21614;top:23523;width:11609;height:4997;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vJMYA&#10;AADcAAAADwAAAGRycy9kb3ducmV2LnhtbESPQUvDQBSE74L/YXmCF2k31pjatNsigYInpbH1/Jp9&#10;zQazb0N22yb/3hUEj8PMfMOsNoNtxYV63zhW8DhNQBBXTjdcK9h/bicvIHxA1tg6JgUjedisb29W&#10;mGt35R1dylCLCGGfowITQpdL6StDFv3UdcTRO7neYoiyr6Xu8RrhtpWzJMmkxYbjgsGOCkPVd3m2&#10;CuYPY7Ybv9LSPGcf70+HY2GbtFDq/m54XYIINIT/8F/7TSuYLVL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vJMYAAADc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eeaff" strokecolor="#46aac5">
                      <v:fill color2="#e4f9ff" rotate="t" angle="180" colors="0 #9eeaff;22938f #bbefff;1 #e4f9ff" focus="100%" type="gradient"/>
                      <v:stroke joinstyle="miter"/>
                      <v:shadow on="t" color="black" opacity="24903f" origin=",.5" offset="0,.55556mm"/>
                      <v:formulas/>
                      <v:path arrowok="t" o:connecttype="custom" o:connectlocs="126115,302792;58046,293573;186176,403680;156401,408088;442813,452158;424862,432031;774667,401969;767492,424050;917147,265511;1004511,348054;1123236,177601;1084324,208555;1029879,62763;1031922,77384;781412,45713;801352,27067;594994,54597;604642,38518;376221,60056;411156,75649;110905,182633;104805,166219" o:connectangles="0,0,0,0,0,0,0,0,0,0,0,0,0,0,0,0,0,0,0,0,0,0" textboxrect="0,0,43200,43200"/>
                      <v:textbox>
                        <w:txbxContent>
                          <w:p w:rsidR="00D4165B" w:rsidRDefault="00D4165B" w:rsidP="001572AA">
                            <w:pPr>
                              <w:pStyle w:val="NormalWeb"/>
                              <w:spacing w:before="0" w:beforeAutospacing="0" w:after="200" w:afterAutospacing="0" w:line="276" w:lineRule="auto"/>
                              <w:jc w:val="center"/>
                            </w:pPr>
                            <w:r>
                              <w:rPr>
                                <w:rFonts w:eastAsia="Calibri"/>
                                <w:sz w:val="12"/>
                                <w:szCs w:val="12"/>
                              </w:rPr>
                              <w:t>Port H clock en</w:t>
                            </w:r>
                          </w:p>
                        </w:txbxContent>
                      </v:textbox>
                    </v:shape>
                    <v:shape id="Cloud 295" o:spid="_x0000_s1046" style="position:absolute;left:20369;top:25809;width:11608;height:4991;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Gt8MA&#10;AADcAAAADwAAAGRycy9kb3ducmV2LnhtbESPXWvCMBSG7wf7D+EMvNN0gl+dqQxBGIhM3RAvD8lp&#10;U9aclCaz9d8vg8EuX96Ph3e9GVwjbtSF2rOC50kGglh7U3Ol4PNjN16CCBHZYOOZFNwpwKZ4fFhj&#10;bnzPJ7qdYyXSCIccFdgY21zKoC05DBPfEiev9J3DmGRXSdNhn8ZdI6dZNpcOa04Eiy1tLemv87dL&#10;3MvxsL+Guu1x0Kv3chHskbVSo6fh9QVEpCH+h//ab0bBdDWD3zPpCM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fGt8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be86" strokecolor="#f69240">
                      <v:fill color2="#ffebdb" rotate="t" angle="180" colors="0 #ffbe86;22938f #ffd0aa;1 #ffebdb" focus="100%" type="gradient"/>
                      <v:stroke joinstyle="miter"/>
                      <v:shadow on="t" color="black" opacity="24903f" origin=",.5" offset="0,.55556mm"/>
                      <v:formulas/>
                      <v:path arrowok="t" o:connecttype="custom" o:connectlocs="126100,302435;58039,293227;186155,403205;156383,407607;442762,451625;424813,431522;774578,401495;767404,423550;917042,265198;1004396,347644;1123107,177392;1084200,208309;1029761,62689;1031804,77293;781322,45659;801260,27035;594926,54532;604572,38473;376178,59986;411109,75560;110892,182418;104793,166023" o:connectangles="0,0,0,0,0,0,0,0,0,0,0,0,0,0,0,0,0,0,0,0,0,0" textboxrect="0,0,43200,43200"/>
                      <v:textbox>
                        <w:txbxContent>
                          <w:p w:rsidR="00D4165B" w:rsidRDefault="00D4165B" w:rsidP="001572AA">
                            <w:pPr>
                              <w:pStyle w:val="NormalWeb"/>
                              <w:spacing w:before="0" w:beforeAutospacing="0" w:after="200" w:afterAutospacing="0" w:line="276" w:lineRule="auto"/>
                              <w:jc w:val="center"/>
                            </w:pPr>
                            <w:r>
                              <w:rPr>
                                <w:rFonts w:eastAsia="Calibri"/>
                                <w:sz w:val="12"/>
                                <w:szCs w:val="12"/>
                              </w:rPr>
                              <w:t>Port W clock en</w:t>
                            </w:r>
                          </w:p>
                        </w:txbxContent>
                      </v:textbox>
                    </v:shape>
                  </v:group>
                  <v:shapetype id="_x0000_t32" coordsize="21600,21600" o:spt="32" o:oned="t" path="m,l21600,21600e" filled="f">
                    <v:path arrowok="t" fillok="f" o:connecttype="none"/>
                    <o:lock v:ext="edit" shapetype="t"/>
                  </v:shapetype>
                  <v:shape id="Straight Arrow Connector 265" o:spid="_x0000_s1047" type="#_x0000_t32" style="position:absolute;left:1254;top:34205;width:111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qecsMAAADcAAAADwAAAGRycy9kb3ducmV2LnhtbESPQWsCMRSE7wX/Q3iCl6LZKhVZjSKF&#10;Sq+1FentsXnuLiYvS5K6qb++EQSPw8x8w6w2yRpxIR9axwpeJgUI4srplmsF31/v4wWIEJE1Gsek&#10;4I8CbNaDpxWW2vX8SZd9rEWGcChRQRNjV0oZqoYshonriLN3ct5izNLXUnvsM9waOS2KubTYcl5o&#10;sKO3hqrz/tcqsEezezYH1MdD+vEuza7Ud1elRsO0XYKIlOIjfG9/aAXT+SvczuQj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6nnLDAAAA3AAAAA8AAAAAAAAAAAAA&#10;AAAAoQIAAGRycy9kb3ducmV2LnhtbFBLBQYAAAAABAAEAPkAAACRAwAAAAA=&#10;" strokecolor="#f79646" strokeweight="2pt">
                    <v:stroke endarrow="open"/>
                    <v:shadow on="t" color="black" opacity="24903f" origin=",.5" offset="0,.55556mm"/>
                  </v:shape>
                  <v:shape id="Straight Arrow Connector 266" o:spid="_x0000_s1048" type="#_x0000_t32" style="position:absolute;left:1254;top:25672;width:1988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EjasYAAADcAAAADwAAAGRycy9kb3ducmV2LnhtbESP3WrCQBSE74W+w3KE3gTdNJQg0VWk&#10;pSII/VHR20P2mA1mz4bsqmmfvlsoeDnMzDfMbNHbRlyp87VjBU/jFARx6XTNlYL97m00AeEDssbG&#10;MSn4Jg+L+cNghoV2N/6i6zZUIkLYF6jAhNAWUvrSkEU/di1x9E6usxii7CqpO7xFuG1klqa5tFhz&#10;XDDY0ouh8ry9WAXnxH8cfl7Tz+y92WxMkqzo+LxS6nHYL6cgAvXhHv5vr7WCLM/h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RI2rGAAAA3AAAAA8AAAAAAAAA&#10;AAAAAAAAoQIAAGRycy9kb3ducmV2LnhtbFBLBQYAAAAABAAEAPkAAACUAwAAAAA=&#10;" strokecolor="#be4b48">
                    <v:stroke endarrow="open"/>
                  </v:shape>
                  <v:shape id="Straight Arrow Connector 267" o:spid="_x0000_s1049" type="#_x0000_t32" style="position:absolute;left:21138;top:25671;width:0;height:5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2G8ccAAADcAAAADwAAAGRycy9kb3ducmV2LnhtbESP3WrCQBSE7wt9h+UI3gTdNBQrqauU&#10;ilIQav3B3h6yx2wwezZkV40+fbdQ6OUwM98wk1lna3Gh1leOFTwNUxDEhdMVlwr2u8VgDMIHZI21&#10;Y1JwIw+z6ePDBHPtrryhyzaUIkLY56jAhNDkUvrCkEU/dA1x9I6utRiibEupW7xGuK1llqYjabHi&#10;uGCwoXdDxWl7tgpOiV8f7vP0K/usVyuTJEv6fl4q1e91b68gAnXhP/zX/tAKstEL/J6JR0B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nYbxxwAAANwAAAAPAAAAAAAA&#10;AAAAAAAAAKECAABkcnMvZG93bnJldi54bWxQSwUGAAAAAAQABAD5AAAAlQMAAAAA&#10;" strokecolor="#be4b48">
                    <v:stroke endarrow="open"/>
                  </v:shape>
                  <v:shape id="Straight Arrow Connector 268" o:spid="_x0000_s1050" type="#_x0000_t32" style="position:absolute;left:20077;top:33280;width:333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dncAAAADcAAAADwAAAGRycy9kb3ducmV2LnhtbERPTYvCMBC9L/gfwgje1lQP7lqNooKg&#10;p2WrB49DM7bVZlKSaNt/bw6Cx8f7Xq47U4snOV9ZVjAZJyCIc6srLhScT/vvXxA+IGusLZOCnjys&#10;V4OvJabatvxPzywUIoawT1FBGUKTSunzkgz6sW2II3e1zmCI0BVSO2xjuKnlNElm0mDFsaHEhnYl&#10;5ffsYRTM+/2jszecH7c/l9q1h+yvyXqlRsNuswARqAsf8dt90Aqms7g2nolH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SMXZ3AAAAA3AAAAA8AAAAAAAAAAAAAAAAA&#10;oQIAAGRycy9kb3ducmV2LnhtbFBLBQYAAAAABAAEAPkAAACOAwAAAAA=&#10;" strokecolor="#c0504d" strokeweight="2pt">
                    <v:stroke endarrow="open"/>
                    <v:shadow on="t" color="black" opacity="24903f" origin=",.5" offset="0,.55556mm"/>
                  </v:shape>
                  <v:shape id="Straight Arrow Connector 269" o:spid="_x0000_s1051" type="#_x0000_t32" style="position:absolute;left:19946;top:36544;width:880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zN8YAAADcAAAADwAAAGRycy9kb3ducmV2LnhtbESPQWsCMRSE7wX/Q3hCL6UmiohdjSKi&#10;UCxWtFI8PjbP3dXNy7LJ6vbfNwWhx2FmvmGm89aW4ka1Lxxr6PcUCOLUmYIzDcev9esYhA/IBkvH&#10;pOGHPMxnnacpJsbdeU+3Q8hEhLBPUEMeQpVI6dOcLPqeq4ijd3a1xRBlnUlT4z3CbSkHSo2kxYLj&#10;Qo4VLXNKr4fGahh/lKvTZbtTF/+iht+bz+bYTxutn7vtYgIiUBv+w4/2u9EwGL3B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nczfGAAAA3AAAAA8AAAAAAAAA&#10;AAAAAAAAoQIAAGRycy9kb3ducmV2LnhtbFBLBQYAAAAABAAEAPkAAACUAwAAAAA=&#10;" strokecolor="#8064a2" strokeweight="2pt">
                    <v:stroke endarrow="open"/>
                    <v:shadow on="t" color="black" opacity="24903f" origin=",.5" offset="0,.55556mm"/>
                  </v:shape>
                  <v:shapetype id="_x0000_t202" coordsize="21600,21600" o:spt="202" path="m,l,21600r21600,l21600,xe">
                    <v:stroke joinstyle="miter"/>
                    <v:path gradientshapeok="t" o:connecttype="rect"/>
                  </v:shapetype>
                  <v:shape id="Text Box 13" o:spid="_x0000_s1052" type="#_x0000_t202" style="position:absolute;left:20077;top:31197;width:8384;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FIFOS EMPTY</w:t>
                          </w:r>
                        </w:p>
                      </w:txbxContent>
                    </v:textbox>
                  </v:shape>
                  <v:line id="Straight Connector 271" o:spid="_x0000_s1053" style="position:absolute;flip:y;visibility:visible;mso-wrap-style:square" from="28753,40207" to="28753,4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UZMUAAADcAAAADwAAAGRycy9kb3ducmV2LnhtbESPT2vCQBTE7wW/w/IK3uomFvyTuooE&#10;C4KXVr14e2Rfk9Ts22R31fjt3ULB4zAzv2EWq9404krO15YVpKMEBHFhdc2lguPh820GwgdkjY1l&#10;UnAnD6vl4GWBmbY3/qbrPpQiQthnqKAKoc2k9EVFBv3ItsTR+7HOYIjSlVI7vEW4aeQ4SSbSYM1x&#10;ocKW8oqK8/5iFIR1l3fnJj/9pt3la2fn08P7xik1fO3XHyAC9eEZ/m9vtYLxNIW/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RUZMUAAADcAAAADwAAAAAAAAAA&#10;AAAAAAChAgAAZHJzL2Rvd25yZXYueG1sUEsFBgAAAAAEAAQA+QAAAJMDAAAAAA==&#10;" strokecolor="#4f81bd" strokeweight="2pt">
                    <v:shadow on="t" color="black" opacity="24903f" origin=",.5" offset="0,.55556mm"/>
                  </v:line>
                  <v:shape id="Text Box 91" o:spid="_x0000_s1054" type="#_x0000_t202" style="position:absolute;left:19581;top:34205;width:11425;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D4165B" w:rsidRPr="00F33EE2" w:rsidRDefault="00D4165B" w:rsidP="001572AA">
                          <w:pPr>
                            <w:pStyle w:val="NormalWeb"/>
                            <w:spacing w:before="0" w:beforeAutospacing="0" w:after="200" w:afterAutospacing="0" w:line="276" w:lineRule="auto"/>
                            <w:rPr>
                              <w:b/>
                            </w:rPr>
                          </w:pPr>
                          <w:r w:rsidRPr="00F33EE2">
                            <w:rPr>
                              <w:rFonts w:eastAsia="Calibri"/>
                              <w:b/>
                              <w:sz w:val="16"/>
                              <w:szCs w:val="16"/>
                            </w:rPr>
                            <w:t>W block Clk_En</w:t>
                          </w:r>
                        </w:p>
                      </w:txbxContent>
                    </v:textbox>
                  </v:shape>
                  <v:shape id="Text Box 91" o:spid="_x0000_s1055" type="#_x0000_t202" style="position:absolute;left:3000;top:24196;width:18620;height:2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Interface “W” Busy/Idle</w:t>
                          </w:r>
                        </w:p>
                      </w:txbxContent>
                    </v:textbox>
                  </v:shape>
                  <v:line id="Straight Connector 274" o:spid="_x0000_s1056" style="position:absolute;flip:y;visibility:visible;mso-wrap-style:square" from="3905,33417" to="6030,3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QgIsQAAADcAAAADwAAAGRycy9kb3ducmV2LnhtbESPT4vCMBTE78J+h/AWvGm6RV2pRhFR&#10;UPCiu3vw9mhe/2Dz0m2iVj+9EQSPw8z8hpnOW1OJCzWutKzgqx+BIE6tLjlX8Puz7o1BOI+ssbJM&#10;Cm7kYD776Ewx0fbKe7ocfC4ChF2CCgrv60RKlxZk0PVtTRy8zDYGfZBNLnWD1wA3lYyjaCQNlhwW&#10;CqxpWVB6OpyNgtXRV+0/3uL7Ltuusj+7tIthqVT3s11MQHhq/Tv8am+0gvh7AM8z4Qj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CAixAAAANwAAAAPAAAAAAAAAAAA&#10;AAAAAKECAABkcnMvZG93bnJldi54bWxQSwUGAAAAAAQABAD5AAAAkgMAAAAA&#10;" strokecolor="#4a7ebb"/>
                  <v:shape id="Text Box 91" o:spid="_x0000_s1057" type="#_x0000_t202" style="position:absolute;top:32268;width:13076;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m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L8l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u5rHAAAA3AAAAA8AAAAAAAAAAAAAAAAAmAIAAGRy&#10;cy9kb3ducmV2LnhtbFBLBQYAAAAABAAEAPUAAACMAw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Flits from Interface ‘W”</w:t>
                          </w:r>
                        </w:p>
                      </w:txbxContent>
                    </v:textbox>
                  </v:shape>
                  <v:shape id="Straight Arrow Connector 276" o:spid="_x0000_s1058" type="#_x0000_t32" style="position:absolute;left:9697;top:8614;width:9591;height:8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Ujk8YAAADcAAAADwAAAGRycy9kb3ducmV2LnhtbESPQWsCMRSE74L/ITzBm2a1astqlLYg&#10;CgVpVSh7e2yeu6ubl7CJuv33TUHocZiZb5jFqjW1uFHjK8sKRsMEBHFudcWFguNhPXgB4QOyxtoy&#10;KfghD6tlt7PAVNs7f9FtHwoRIexTVFCG4FIpfV6SQT+0jjh6J9sYDFE2hdQN3iPc1HKcJDNpsOK4&#10;UKKj95Lyy/5qFGSnc5t/FG/ZLvt++jxMjlOXbJxS/V77OgcRqA3/4Ud7qxWMn2fwdyYe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1I5PGAAAA3AAAAA8AAAAAAAAA&#10;AAAAAAAAoQIAAGRycy9kb3ducmV2LnhtbFBLBQYAAAAABAAEAPkAAACUAwAAAAA=&#10;" strokecolor="#4bacc6" strokeweight="2pt">
                    <v:stroke endarrow="open"/>
                    <v:shadow on="t" color="black" opacity="24903f" origin=",.5" offset="0,.55556mm"/>
                  </v:shape>
                  <v:shape id="Straight Arrow Connector 277" o:spid="_x0000_s1059" type="#_x0000_t32" style="position:absolute;left:6298;top:20447;width:19882;height:0;rotation:2592359fd;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2gesYAAADcAAAADwAAAGRycy9kb3ducmV2LnhtbESP3WrCQBSE7wu+w3KE3jWbWFBJXYNK&#10;f7wpaOwDHLLHJCZ7Ns1uNfr03YLQy2FmvmEW2WBacabe1ZYVJFEMgriwuuZSwdfh7WkOwnlkja1l&#10;UnAlB9ly9LDAVNsL7+mc+1IECLsUFVTed6mUrqjIoItsRxy8o+0N+iD7UuoeLwFuWjmJ46k0WHNY&#10;qLCjTUVFk/8YBc+3Rn/u6DrdrZMk/ji9buz3e67U43hYvYDwNPj/8L291Qomsxn8nQ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doHrGAAAA3AAAAA8AAAAAAAAA&#10;AAAAAAAAoQIAAGRycy9kb3ducmV2LnhtbFBLBQYAAAAABAAEAPkAAACUAwAAAAA=&#10;" strokecolor="#46aac5">
                    <v:stroke endarrow="open"/>
                  </v:shape>
                  <v:shape id="Text Box 91" o:spid="_x0000_s1060" type="#_x0000_t202" style="position:absolute;left:7129;top:15575;width:12040;height:2210;rotation:25923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ZYMMA&#10;AADcAAAADwAAAGRycy9kb3ducmV2LnhtbERPTWvCQBC9F/wPywi9FN1USpXUVWxpofQi2mKvQ3ZM&#10;otnZdHej8d87h4LHx/ueL3vXqBOFWHs28DjOQBEX3tZcGvj5/hjNQMWEbLHxTAYuFGG5GNzNMbf+&#10;zBs6bVOpJIRjjgaqlNpc61hU5DCOfUss3N4Hh0lgKLUNeJZw1+hJlj1rhzVLQ4UtvVVUHLedk5JD&#10;r3+bh6e/+vXS7cL7Tm++urUx98N+9QIqUZ9u4n/3pzUwmcpaOSNH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ZYMMAAADcAAAADwAAAAAAAAAAAAAAAACYAgAAZHJzL2Rv&#10;d25yZXYueG1sUEsFBgAAAAAEAAQA9QAAAIgDA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Interface “H” Busy/Idle</w:t>
                          </w:r>
                        </w:p>
                      </w:txbxContent>
                    </v:textbox>
                  </v:shape>
                  <v:line id="Straight Connector 279" o:spid="_x0000_s1061" style="position:absolute;rotation:-2870652fd;flip:y;visibility:visible;mso-wrap-style:square" from="12715,10681" to="14836,1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1lAsIAAADcAAAADwAAAGRycy9kb3ducmV2LnhtbESPT4vCMBTE74LfITzBm00VUVuNIivC&#10;4s0/4PXRPNti81KabG3305uFBY/DzPyG2ew6U4mWGldaVjCNYhDEmdUl5wpu1+NkBcJ5ZI2VZVLQ&#10;k4PddjjYYKrti8/UXnwuAoRdigoK7+tUSpcVZNBFtiYO3sM2Bn2QTS51g68AN5WcxfFCGiw5LBRY&#10;01dB2fPyYxTM60N//02m7Tx+no7ULwjPV1JqPOr2axCeOv8J/7e/tYLZMoG/M+EIyO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1lAsIAAADcAAAADwAAAAAAAAAAAAAA&#10;AAChAgAAZHJzL2Rvd25yZXYueG1sUEsFBgAAAAAEAAQA+QAAAJADAAAAAA==&#10;" strokecolor="#4a7ebb"/>
                  <v:shape id="Text Box 91" o:spid="_x0000_s1062" type="#_x0000_t202" style="position:absolute;left:10348;top:12260;width:13075;height:2204;rotation:263494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kjsAA&#10;AADcAAAADwAAAGRycy9kb3ducmV2LnhtbERPzYrCMBC+C/sOYRa8abqKUrpGkXVXPHix+gBDM9tW&#10;m0loom3f3hwEjx/f/2rTm0Y8qPW1ZQVf0wQEcWF1zaWCy/lvkoLwAVljY5kUDORhs/4YrTDTtuMT&#10;PfJQihjCPkMFVQguk9IXFRn0U+uII/dvW4MhwraUusUuhptGzpJkKQ3WHBsqdPRTUXHL70ZBd/OH&#10;+eK6O7p+z8sh/633bhiUGn/2228QgfrwFr/cB61glsb58Uw8An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LkjsAAAADcAAAADwAAAAAAAAAAAAAAAACYAgAAZHJzL2Rvd25y&#10;ZXYueG1sUEsFBgAAAAAEAAQA9QAAAIUDA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Flits from Interface ‘H”</w:t>
                          </w:r>
                        </w:p>
                      </w:txbxContent>
                    </v:textbox>
                  </v:shape>
                  <v:line id="Straight Connector 281" o:spid="_x0000_s1063" style="position:absolute;flip:y;visibility:visible;mso-wrap-style:square" from="28753,35750" to="28753,36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huNMQAAADcAAAADwAAAGRycy9kb3ducmV2LnhtbESPS4vCQBCE74L/YWjBm058oBIzyuIi&#10;uAcP6rJem0znsZvpCZnRZP+9Iwgei6r6ikq2nanEnRpXWlYwGUcgiFOrS84VfF/2oxUI55E1VpZJ&#10;wT852G76vQRjbVs+0f3scxEg7GJUUHhfx1K6tCCDbmxr4uBltjHog2xyqRtsA9xUchpFC2mw5LBQ&#10;YE27gtK/880oWNrr7Mvt7OnHf9bt/neuowyPSg0H3ccahKfOv8Ov9kErmK4m8DwTj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G40xAAAANwAAAAPAAAAAAAAAAAA&#10;AAAAAKECAABkcnMvZG93bnJldi54bWxQSwUGAAAAAAQABAD5AAAAkgMAAAAA&#10;" strokecolor="#8064a2" strokeweight="2pt">
                    <v:shadow on="t" color="black" opacity="24903f" origin=",.5" offset="0,.55556mm"/>
                  </v:line>
                  <v:shape id="Straight Arrow Connector 282" o:spid="_x0000_s1064" type="#_x0000_t32" style="position:absolute;left:25087;top:6186;width:1236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d0b8YAAADcAAAADwAAAGRycy9kb3ducmV2LnhtbESPQWvCQBSE74L/YXmCl1I3zUFi6iYE&#10;q22heqj6A16zzySYfRuzW03/fbdQ8DjMzDfMMh9MK67Uu8aygqdZBIK4tLrhSsHxsHlMQDiPrLG1&#10;TAp+yEGejUdLTLW98Sdd974SAcIuRQW1910qpStrMuhmtiMO3sn2Bn2QfSV1j7cAN62Mo2guDTYc&#10;FmrsaFVTed5/GwXR4mEbF5dT+br+0F3yNeeXXfGm1HQyFM8gPA3+Hv5vv2sFcRLD35lwBGT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HdG/GAAAA3AAAAA8AAAAAAAAA&#10;AAAAAAAAoQIAAGRycy9kb3ducmV2LnhtbFBLBQYAAAAABAAEAPkAAACUAwAAAAA=&#10;" strokecolor="#d99694" strokeweight="2pt">
                    <v:stroke endarrow="open"/>
                    <v:shadow on="t" color="black" opacity="24903f" origin=",.5" offset="0,.55556mm"/>
                  </v:shape>
                  <v:shape id="Straight Arrow Connector 283" o:spid="_x0000_s1065" type="#_x0000_t32" style="position:absolute;left:38937;width:9;height:223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2EMcAAADcAAAADwAAAGRycy9kb3ducmV2LnhtbESPQWvCQBSE70L/w/IK3nTTKCVE19BK&#10;hVwsaCv0+My+JiHZt2l21eiv7xaEHoeZ+YZZZoNpxZl6V1tW8DSNQBAXVtdcKvj82EwSEM4ja2wt&#10;k4IrOchWD6MlptpeeEfnvS9FgLBLUUHlfZdK6YqKDLqp7YiD9217gz7IvpS6x0uAm1bGUfQsDdYc&#10;FirsaF1R0exPRsE63+b56yZp3o+Hr+bN3OY/h91cqfHj8LIA4Wnw/+F7O9cK4mQG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lDYQxwAAANwAAAAPAAAAAAAA&#10;AAAAAAAAAKECAABkcnMvZG93bnJldi54bWxQSwUGAAAAAAQABAD5AAAAlQMAAAAA&#10;" strokecolor="#4a7ebb">
                    <v:stroke endarrow="open"/>
                  </v:shape>
                  <v:shape id="Text Box 91" o:spid="_x0000_s1066" type="#_x0000_t202" style="position:absolute;left:33540;top:5951;width:12039;height:221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lt74A&#10;AADcAAAADwAAAGRycy9kb3ducmV2LnhtbESPzQrCMBCE74LvEFbwZtOKiFTTIoLg0T/wujRrW202&#10;pYla394IgsdhZr5hVnlvGvGkztWWFSRRDIK4sLrmUsH5tJ0sQDiPrLGxTAre5CDPhoMVptq++EDP&#10;oy9FgLBLUUHlfZtK6YqKDLrItsTBu9rOoA+yK6Xu8BXgppHTOJ5LgzWHhQpb2lRU3I8Po+BSrO3W&#10;l7O9dbf9oU0S6k/vh1LjUb9egvDU+3/4195pBdPFDL5nwhGQ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OW5be+AAAA3AAAAA8AAAAAAAAAAAAAAAAAmAIAAGRycy9kb3ducmV2&#10;LnhtbFBLBQYAAAAABAAEAPUAAACDAw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Interface “N” Busy/Idle</w:t>
                          </w:r>
                        </w:p>
                      </w:txbxContent>
                    </v:textbox>
                  </v:shape>
                  <v:line id="Straight Connector 285" o:spid="_x0000_s1067" style="position:absolute;rotation:-90;flip:y;visibility:visible;mso-wrap-style:square" from="29973,3935" to="32094,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1yMMMAAADcAAAADwAAAGRycy9kb3ducmV2LnhtbESPT4vCMBTE74LfITxhb5qqKKVrFBFE&#10;DyuL//D6aN42xealNFG7fvrNguBxmJnfMLNFaytxp8aXjhUMBwkI4tzpkgsFp+O6n4LwAVlj5ZgU&#10;/JKHxbzbmWGm3YP3dD+EQkQI+wwVmBDqTEqfG7LoB64mjt6PayyGKJtC6gYfEW4rOUqSqbRYclww&#10;WNPKUH493KyC54bL3e5rsjL59PJNz4r1OYyV+ui1y08QgdrwDr/aW61glE7g/0w8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NcjDDAAAA3AAAAA8AAAAAAAAAAAAA&#10;AAAAoQIAAGRycy9kb3ducmV2LnhtbFBLBQYAAAAABAAEAPkAAACRAwAAAAA=&#10;" strokecolor="#4a7ebb"/>
                  <v:shape id="Text Box 91" o:spid="_x0000_s1068" type="#_x0000_t202" style="position:absolute;left:25571;top:5436;width:13074;height:220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eW74A&#10;AADcAAAADwAAAGRycy9kb3ducmV2LnhtbESPzQrCMBCE74LvEFbwZtOKiFTTIoLg0T/wujRrW202&#10;pYla394IgsdhZr5hVnlvGvGkztWWFSRRDIK4sLrmUsH5tJ0sQDiPrLGxTAre5CDPhoMVptq++EDP&#10;oy9FgLBLUUHlfZtK6YqKDLrItsTBu9rOoA+yK6Xu8BXgppHTOJ5LgzWHhQpb2lRU3I8Po+BSrO3W&#10;l7O9dbf9oU0S6k/vh1LjUb9egvDU+3/4195pBdPFHL5nwhGQ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wI3lu+AAAA3AAAAA8AAAAAAAAAAAAAAAAAmAIAAGRycy9kb3ducmV2&#10;LnhtbFBLBQYAAAAABAAEAPUAAACDAw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Flits from Interface ‘N”</w:t>
                          </w:r>
                        </w:p>
                      </w:txbxContent>
                    </v:textbox>
                  </v:shape>
                  <v:shape id="Straight Arrow Connector 287" o:spid="_x0000_s1069" type="#_x0000_t32" style="position:absolute;left:29003;top:43027;width:0;height:12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0GisMAAADcAAAADwAAAGRycy9kb3ducmV2LnhtbESPQWvCQBSE7wX/w/KE3urGCFaiqwRB&#10;sdCLUe+P7DMJyb6N2TVJ/323IPQ4zMw3zGY3mkb01LnKsoL5LAJBnFtdcaHgejl8rEA4j6yxsUwK&#10;fsjBbjt522Ci7cBn6jNfiABhl6CC0vs2kdLlJRl0M9sSB+9uO4M+yK6QusMhwE0j4yhaSoMVh4US&#10;W9qXlNfZ0yh4uniR3erhsZz743f6lfYU11Kp9+mYrkF4Gv1/+NU+aQXx6hP+zo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9BorDAAAA3AAAAA8AAAAAAAAAAAAA&#10;AAAAoQIAAGRycy9kb3ducmV2LnhtbFBLBQYAAAAABAAEAPkAAACRAwAAAAA=&#10;" strokecolor="#d99694" strokeweight="2pt">
                    <v:stroke endarrow="open"/>
                    <v:shadow on="t" color="black" opacity="24903f" origin=",.5" offset="0,.55556mm"/>
                  </v:shape>
                  <v:shape id="Straight Arrow Connector 288" o:spid="_x0000_s1070" type="#_x0000_t32" style="position:absolute;left:42229;top:23620;width:0;height:324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PAEcAAAADcAAAADwAAAGRycy9kb3ducmV2LnhtbERPzYrCMBC+L+w7hFnY25rawyLVWKQg&#10;7oIKrT7A0IxtsZmUJNb69uYgePz4/lf5ZHoxkvOdZQXzWQKCuLa640bB+bT9WYDwAVljb5kUPMhD&#10;vv78WGGm7Z1LGqvQiBjCPkMFbQhDJqWvWzLoZ3YgjtzFOoMhQtdI7fAew00v0yT5lQY7jg0tDlS0&#10;VF+rm1FQ7/3RHQ67/2JepuWOT1V/Gzulvr+mzRJEoCm8xS/3n1aQLuLaeCYe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DwBHAAAAA3AAAAA8AAAAAAAAAAAAAAAAA&#10;oQIAAGRycy9kb3ducmV2LnhtbFBLBQYAAAAABAAEAPkAAACOAwAAAAA=&#10;" strokecolor="#4a7ebb">
                    <v:stroke endarrow="open"/>
                  </v:shape>
                  <v:shape id="Text Box 91" o:spid="_x0000_s1071" type="#_x0000_t202" style="position:absolute;left:34557;top:47724;width:12040;height:2204;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DDsMA&#10;AADcAAAADwAAAGRycy9kb3ducmV2LnhtbESPT2sCMRTE7wW/Q3hCbzWrlKKrUUQRijf/4vG5eW4W&#10;Ny9Lkrrrt28KBY/DzPyGmS06W4sH+VA5VjAcZCCIC6crLhUcD5uPMYgQkTXWjknBkwIs5r23Geba&#10;tbyjxz6WIkE45KjAxNjkUobCkMUwcA1x8m7OW4xJ+lJqj22C21qOsuxLWqw4LRhsaGWouO9/rAJ3&#10;/8T6dD1frtsLrtu1ibvGT5R673fLKYhIXXyF/9vfWsFoPIG/M+kIy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ODDsMAAADcAAAADwAAAAAAAAAAAAAAAACYAgAAZHJzL2Rv&#10;d25yZXYueG1sUEsFBgAAAAAEAAQA9QAAAIgDA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Interface “S” Busy/Idle</w:t>
                          </w:r>
                        </w:p>
                      </w:txbxContent>
                    </v:textbox>
                  </v:shape>
                  <v:line id="Straight Connector 290" o:spid="_x0000_s1072" style="position:absolute;flip:y;visibility:visible;mso-wrap-style:square" from="27733,46939" to="29791,49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A28IAAADcAAAADwAAAGRycy9kb3ducmV2LnhtbERPy2rCQBTdF/yH4Qru6sSApUZHCcGC&#10;Qjf1sXB3ydw8MHMnZqYm6dd3FoUuD+e92Q2mEU/qXG1ZwWIegSDOra65VHA5f7y+g3AeWWNjmRSM&#10;5GC3nbxsMNG25y96nnwpQgi7BBVU3reJlC6vyKCb25Y4cIXtDPoAu1LqDvsQbhoZR9GbNFhzaKiw&#10;payi/H76Ngr2N98MDxzjn8/iuC+uNrPpslZqNh3SNQhPg/8X/7kPWkG8CvPDmXAE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PA28IAAADcAAAADwAAAAAAAAAAAAAA&#10;AAChAgAAZHJzL2Rvd25yZXYueG1sUEsFBgAAAAAEAAQA+QAAAJADAAAAAA==&#10;" strokecolor="#4a7ebb"/>
                  <v:shape id="Text Box 91" o:spid="_x0000_s1073" type="#_x0000_t202" style="position:absolute;left:23298;top:48466;width:13075;height:2197;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wZ1cMA&#10;AADcAAAADwAAAGRycy9kb3ducmV2LnhtbESPQWsCMRSE7wX/Q3hCbzWriNTVKKII0ptWxeNz89ws&#10;bl6WJLrbf98IhR6HmfmGmS87W4sn+VA5VjAcZCCIC6crLhUcv7cfnyBCRNZYOyYFPxRguei9zTHX&#10;ruU9PQ+xFAnCIUcFJsYmlzIUhiyGgWuIk3dz3mJM0pdSe2wT3NZylGUTabHitGCwobWh4n54WAXu&#10;Psb6dD1frl8X3LQbE/eNnyr13u9WMxCRuvgf/mvvtILRdAivM+kI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wZ1cMAAADcAAAADwAAAAAAAAAAAAAAAACYAgAAZHJzL2Rv&#10;d25yZXYueG1sUEsFBgAAAAAEAAQA9QAAAIgDAAAAAA==&#10;" filled="f" stroked="f" strokeweight=".5pt">
                    <v:textbox>
                      <w:txbxContent>
                        <w:p w:rsidR="00D4165B" w:rsidRDefault="00D4165B" w:rsidP="001572AA">
                          <w:pPr>
                            <w:pStyle w:val="NormalWeb"/>
                            <w:spacing w:before="0" w:beforeAutospacing="0" w:after="200" w:afterAutospacing="0" w:line="276" w:lineRule="auto"/>
                          </w:pPr>
                          <w:r>
                            <w:rPr>
                              <w:rFonts w:eastAsia="Calibri"/>
                              <w:sz w:val="16"/>
                              <w:szCs w:val="16"/>
                            </w:rPr>
                            <w:t>Flits from Interface ‘S”</w:t>
                          </w:r>
                        </w:p>
                      </w:txbxContent>
                    </v:textbox>
                  </v:shape>
                </v:group>
                <w10:anchorlock/>
              </v:group>
            </w:pict>
          </mc:Fallback>
        </mc:AlternateContent>
      </w:r>
    </w:p>
    <w:p w:rsidR="001572AA" w:rsidRDefault="001572AA" w:rsidP="001572AA">
      <w:pPr>
        <w:pStyle w:val="Caption"/>
        <w:ind w:left="576"/>
        <w:jc w:val="both"/>
      </w:pPr>
      <w:bookmarkStart w:id="19" w:name="_Ref379823045"/>
      <w:bookmarkStart w:id="20" w:name="_Toc380556068"/>
      <w:r>
        <w:t xml:space="preserve">Figure </w:t>
      </w:r>
      <w:r w:rsidR="00B926E2">
        <w:fldChar w:fldCharType="begin"/>
      </w:r>
      <w:r w:rsidR="00B926E2">
        <w:instrText xml:space="preserve"> SEQ Figure \* ARABIC </w:instrText>
      </w:r>
      <w:r w:rsidR="00B926E2">
        <w:fldChar w:fldCharType="separate"/>
      </w:r>
      <w:r w:rsidR="00257CBE">
        <w:rPr>
          <w:noProof/>
        </w:rPr>
        <w:t>1</w:t>
      </w:r>
      <w:r w:rsidR="00B926E2">
        <w:rPr>
          <w:noProof/>
        </w:rPr>
        <w:fldChar w:fldCharType="end"/>
      </w:r>
      <w:bookmarkEnd w:id="19"/>
      <w:r>
        <w:t xml:space="preserve"> Coarse clock Gating Router</w:t>
      </w:r>
      <w:bookmarkEnd w:id="20"/>
    </w:p>
    <w:p w:rsidR="00F72976" w:rsidRDefault="00F72976" w:rsidP="00453184">
      <w:pPr>
        <w:pStyle w:val="Body"/>
      </w:pPr>
    </w:p>
    <w:p w:rsidR="00F72976" w:rsidRDefault="00F72976" w:rsidP="00F72976">
      <w:pPr>
        <w:pStyle w:val="Heading2"/>
      </w:pPr>
      <w:r>
        <w:lastRenderedPageBreak/>
        <w:t xml:space="preserve"> </w:t>
      </w:r>
      <w:bookmarkStart w:id="21" w:name="_Toc388376264"/>
      <w:r w:rsidR="000732B7">
        <w:t>Coarse clock gating of a Router based on self-idle condition on a particular port</w:t>
      </w:r>
      <w:bookmarkEnd w:id="21"/>
    </w:p>
    <w:p w:rsidR="00BF419A" w:rsidRDefault="00BF419A" w:rsidP="00BF419A">
      <w:pPr>
        <w:pStyle w:val="Body"/>
        <w:jc w:val="both"/>
      </w:pPr>
      <w:r>
        <w:t xml:space="preserve">Evaluating this condition should be very straight forward. Once all the input VC FIFOs associated with that port of the router are empty, the </w:t>
      </w:r>
      <w:r w:rsidRPr="00BF419A">
        <w:rPr>
          <w:i/>
        </w:rPr>
        <w:t xml:space="preserve">self-idle </w:t>
      </w:r>
      <w:r>
        <w:t>signal for that port can be asserted high. For timing reason, it is important that this self-idle signal is output of a flop.</w:t>
      </w:r>
    </w:p>
    <w:p w:rsidR="00BF419A" w:rsidRPr="00BF419A" w:rsidRDefault="00BF419A" w:rsidP="00BF419A">
      <w:pPr>
        <w:pStyle w:val="Body"/>
        <w:jc w:val="both"/>
      </w:pPr>
      <w:r>
        <w:t>The FIFO occupancy evaluation can be accomplished in the previous cycle.</w:t>
      </w:r>
      <w:r w:rsidR="00FD659A">
        <w:t xml:space="preserve"> The empty state</w:t>
      </w:r>
      <w:r w:rsidR="00B530DD">
        <w:t xml:space="preserve"> of the input VC FIFOs als</w:t>
      </w:r>
      <w:r w:rsidR="00FD659A">
        <w:t>o indicate that all credits for the NoC element</w:t>
      </w:r>
      <w:r w:rsidR="00B530DD">
        <w:t xml:space="preserve"> (Router, Bridge) </w:t>
      </w:r>
      <w:r w:rsidR="00FD659A">
        <w:t xml:space="preserve">connected to that port </w:t>
      </w:r>
      <w:r w:rsidR="00B530DD">
        <w:t>have bee</w:t>
      </w:r>
      <w:r w:rsidR="00FD659A">
        <w:t>n</w:t>
      </w:r>
      <w:r w:rsidR="00B530DD">
        <w:t xml:space="preserve"> returned.</w:t>
      </w:r>
      <w:r w:rsidR="00FD659A">
        <w:t xml:space="preserve"> Thus turning off the logic for that port won’</w:t>
      </w:r>
      <w:r w:rsidR="00C44A5D">
        <w:t>t cause any side effects for that neighboring NoC</w:t>
      </w:r>
      <w:r w:rsidR="00FD659A">
        <w:t xml:space="preserve"> </w:t>
      </w:r>
      <w:r w:rsidR="00C44A5D">
        <w:t>element.</w:t>
      </w:r>
    </w:p>
    <w:p w:rsidR="00453184" w:rsidRPr="00453184" w:rsidRDefault="00453184" w:rsidP="00453184">
      <w:pPr>
        <w:pStyle w:val="Body"/>
      </w:pPr>
    </w:p>
    <w:p w:rsidR="00B457B3" w:rsidRDefault="003451F4" w:rsidP="00453184">
      <w:pPr>
        <w:pStyle w:val="Heading2"/>
      </w:pPr>
      <w:bookmarkStart w:id="22" w:name="_Toc388376265"/>
      <w:r>
        <w:t>Coarse clock</w:t>
      </w:r>
      <w:r w:rsidR="00DA0881">
        <w:t xml:space="preserve"> gating</w:t>
      </w:r>
      <w:r>
        <w:t xml:space="preserve"> of a Router</w:t>
      </w:r>
      <w:r w:rsidR="00B15D56">
        <w:t xml:space="preserve"> based on busy/idle condition of neighboring element connected to a particular port</w:t>
      </w:r>
      <w:bookmarkEnd w:id="22"/>
      <w:r w:rsidR="00B15D56">
        <w:t xml:space="preserve"> </w:t>
      </w:r>
    </w:p>
    <w:p w:rsidR="00DA0881" w:rsidRDefault="00331ABC" w:rsidP="000D2A35">
      <w:pPr>
        <w:pStyle w:val="Body"/>
        <w:jc w:val="both"/>
      </w:pPr>
      <w:r>
        <w:t>This secti</w:t>
      </w:r>
      <w:r w:rsidR="00FD6A22">
        <w:t>on discusses</w:t>
      </w:r>
      <w:r w:rsidR="002E71C8">
        <w:t xml:space="preserve"> coarse clock g</w:t>
      </w:r>
      <w:r w:rsidR="00A17126">
        <w:t xml:space="preserve">ating of a router based on </w:t>
      </w:r>
      <w:r w:rsidR="002E71C8">
        <w:t xml:space="preserve">traffic </w:t>
      </w:r>
      <w:r w:rsidR="00A17126">
        <w:t>information</w:t>
      </w:r>
      <w:r w:rsidR="002E71C8">
        <w:t xml:space="preserve"> from each of its</w:t>
      </w:r>
      <w:r w:rsidR="00FD6A22">
        <w:t xml:space="preserve"> </w:t>
      </w:r>
      <w:r w:rsidR="005E3101" w:rsidRPr="005E3101">
        <w:rPr>
          <w:i/>
        </w:rPr>
        <w:t xml:space="preserve">neighboring </w:t>
      </w:r>
      <w:r w:rsidR="00FD6A22" w:rsidRPr="005E3101">
        <w:rPr>
          <w:i/>
        </w:rPr>
        <w:t>agen</w:t>
      </w:r>
      <w:r w:rsidR="002E71C8">
        <w:rPr>
          <w:i/>
        </w:rPr>
        <w:t xml:space="preserve">ts. </w:t>
      </w:r>
      <w:r w:rsidR="001F5A12">
        <w:t>Various kinds of</w:t>
      </w:r>
      <w:r w:rsidR="001F5A12">
        <w:rPr>
          <w:i/>
        </w:rPr>
        <w:t xml:space="preserve"> neighboring agents </w:t>
      </w:r>
      <w:r w:rsidR="001F5A12">
        <w:t>are discussed here. The</w:t>
      </w:r>
      <w:r w:rsidR="00E80F54">
        <w:t xml:space="preserve"> </w:t>
      </w:r>
      <w:r w:rsidR="00A852B5" w:rsidRPr="00A852B5">
        <w:rPr>
          <w:i/>
        </w:rPr>
        <w:t>neighboring agents</w:t>
      </w:r>
      <w:r w:rsidR="00A852B5">
        <w:t xml:space="preserve"> generate the </w:t>
      </w:r>
      <w:r w:rsidR="00E80F54">
        <w:t xml:space="preserve">busy signal </w:t>
      </w:r>
      <w:r w:rsidR="00A852B5">
        <w:t xml:space="preserve">and </w:t>
      </w:r>
      <w:r w:rsidR="00E80F54">
        <w:t>is one per</w:t>
      </w:r>
      <w:r w:rsidR="00FD6A22">
        <w:t xml:space="preserve"> </w:t>
      </w:r>
      <w:r w:rsidR="00E80F54">
        <w:t>input port</w:t>
      </w:r>
      <w:r w:rsidR="00D516A3">
        <w:t xml:space="preserve"> (N,E,W,S</w:t>
      </w:r>
      <w:r w:rsidR="00B875A5">
        <w:t>,H</w:t>
      </w:r>
      <w:r w:rsidR="00D516A3">
        <w:t xml:space="preserve"> and Regbus)</w:t>
      </w:r>
      <w:r w:rsidR="00E01647">
        <w:t xml:space="preserve"> of the </w:t>
      </w:r>
      <w:r w:rsidR="00A852B5">
        <w:t xml:space="preserve">target </w:t>
      </w:r>
      <w:r w:rsidR="00E01647">
        <w:t>router</w:t>
      </w:r>
      <w:r w:rsidR="00A852B5">
        <w:t>, which intends to exercise coarse clock gating.</w:t>
      </w:r>
      <w:r>
        <w:t xml:space="preserve"> </w:t>
      </w:r>
      <w:r w:rsidR="002573E5">
        <w:t xml:space="preserve">If the interface </w:t>
      </w:r>
      <w:r w:rsidR="002573E5" w:rsidRPr="002573E5">
        <w:rPr>
          <w:i/>
        </w:rPr>
        <w:t>busy</w:t>
      </w:r>
      <w:r w:rsidR="002573E5">
        <w:t xml:space="preserve"> signal is low, that interface is considered by the router to be in </w:t>
      </w:r>
      <w:r w:rsidR="002573E5" w:rsidRPr="002573E5">
        <w:rPr>
          <w:i/>
        </w:rPr>
        <w:t>idle</w:t>
      </w:r>
      <w:r w:rsidR="002573E5">
        <w:t xml:space="preserve"> condition. </w:t>
      </w:r>
      <w:r w:rsidR="0017537C">
        <w:t xml:space="preserve">The interface idle conditions are used by </w:t>
      </w:r>
      <w:r w:rsidR="00CF1621">
        <w:t xml:space="preserve">the </w:t>
      </w:r>
      <w:r w:rsidR="005E3101">
        <w:t>router to make two decisions</w:t>
      </w:r>
      <w:r w:rsidR="00CF1621">
        <w:t>:</w:t>
      </w:r>
    </w:p>
    <w:p w:rsidR="0017537C" w:rsidRDefault="0017537C" w:rsidP="00B165CF">
      <w:pPr>
        <w:pStyle w:val="Body"/>
        <w:numPr>
          <w:ilvl w:val="0"/>
          <w:numId w:val="18"/>
        </w:numPr>
        <w:jc w:val="both"/>
      </w:pPr>
      <w:r>
        <w:t xml:space="preserve">To shut off </w:t>
      </w:r>
      <w:r w:rsidR="00B875A5">
        <w:t>clock and flops in the</w:t>
      </w:r>
      <w:r>
        <w:t xml:space="preserve"> input block </w:t>
      </w:r>
      <w:r w:rsidR="00B875A5">
        <w:t>connected to that interface</w:t>
      </w:r>
    </w:p>
    <w:p w:rsidR="00B875A5" w:rsidRDefault="00CF1621" w:rsidP="00B165CF">
      <w:pPr>
        <w:pStyle w:val="Body"/>
        <w:numPr>
          <w:ilvl w:val="0"/>
          <w:numId w:val="18"/>
        </w:numPr>
        <w:jc w:val="both"/>
      </w:pPr>
      <w:r>
        <w:t>To shut off the entire router if the rest of interfaces are already in idle condition and there are no other transactions ongoing or pending inside the router</w:t>
      </w:r>
      <w:r w:rsidR="005E3101">
        <w:t>.</w:t>
      </w:r>
    </w:p>
    <w:p w:rsidR="005E3101" w:rsidRDefault="005E3101" w:rsidP="000D2A35">
      <w:pPr>
        <w:pStyle w:val="Body"/>
        <w:jc w:val="both"/>
      </w:pPr>
    </w:p>
    <w:p w:rsidR="00DA0881" w:rsidRDefault="005E3101" w:rsidP="000D2A35">
      <w:pPr>
        <w:pStyle w:val="Body"/>
        <w:jc w:val="both"/>
      </w:pPr>
      <w:r>
        <w:t xml:space="preserve">The </w:t>
      </w:r>
      <w:r w:rsidRPr="005E3101">
        <w:rPr>
          <w:i/>
        </w:rPr>
        <w:t>neighboring agent</w:t>
      </w:r>
      <w:r>
        <w:t xml:space="preserve"> will </w:t>
      </w:r>
      <w:r w:rsidR="00ED4495">
        <w:t xml:space="preserve">generate and </w:t>
      </w:r>
      <w:r w:rsidR="00BF7E54">
        <w:t>transmit</w:t>
      </w:r>
      <w:r>
        <w:t xml:space="preserve"> a</w:t>
      </w:r>
      <w:r w:rsidR="00ED4495">
        <w:t xml:space="preserve"> dedicated</w:t>
      </w:r>
      <w:r>
        <w:t xml:space="preserve"> </w:t>
      </w:r>
      <w:r w:rsidR="00ED4495">
        <w:rPr>
          <w:i/>
        </w:rPr>
        <w:t>busy</w:t>
      </w:r>
      <w:r>
        <w:t xml:space="preserve"> signal</w:t>
      </w:r>
      <w:r w:rsidR="00BF7E54">
        <w:t xml:space="preserve">, </w:t>
      </w:r>
      <w:r w:rsidR="00E9381A">
        <w:t xml:space="preserve">corresponding to the </w:t>
      </w:r>
      <w:r w:rsidR="00ED4495">
        <w:t xml:space="preserve">output port </w:t>
      </w:r>
      <w:r w:rsidR="00E9381A">
        <w:t>connected to the router.</w:t>
      </w:r>
      <w:r w:rsidR="00E01647">
        <w:t xml:space="preserve"> The busy signal indicates that the </w:t>
      </w:r>
      <w:r w:rsidR="00E01647" w:rsidRPr="00E01647">
        <w:rPr>
          <w:i/>
        </w:rPr>
        <w:t>neighboring agent</w:t>
      </w:r>
      <w:r w:rsidR="00E01647">
        <w:t xml:space="preserve"> has transactions pending and ongoing for the router.</w:t>
      </w:r>
      <w:r w:rsidR="00F3615E">
        <w:t xml:space="preserve"> The conditions for transitions on the </w:t>
      </w:r>
      <w:r w:rsidR="00F3615E" w:rsidRPr="00F3615E">
        <w:rPr>
          <w:i/>
        </w:rPr>
        <w:t>busy</w:t>
      </w:r>
      <w:r w:rsidR="00F3615E">
        <w:t xml:space="preserve"> signal are described below.</w:t>
      </w:r>
    </w:p>
    <w:p w:rsidR="00F3615E" w:rsidRDefault="00F3615E" w:rsidP="00B165CF">
      <w:pPr>
        <w:pStyle w:val="Body"/>
        <w:numPr>
          <w:ilvl w:val="0"/>
          <w:numId w:val="19"/>
        </w:numPr>
        <w:jc w:val="both"/>
      </w:pPr>
      <w:r>
        <w:t xml:space="preserve">Assertion – The </w:t>
      </w:r>
      <w:r w:rsidRPr="00A52643">
        <w:rPr>
          <w:i/>
        </w:rPr>
        <w:t>neighboring agent</w:t>
      </w:r>
      <w:r>
        <w:t xml:space="preserve"> should set up this transition at least one cycle ahead of the first flit, sent to the destination router.</w:t>
      </w:r>
    </w:p>
    <w:p w:rsidR="003A495D" w:rsidRDefault="00F3615E" w:rsidP="00B165CF">
      <w:pPr>
        <w:pStyle w:val="Body"/>
        <w:numPr>
          <w:ilvl w:val="0"/>
          <w:numId w:val="19"/>
        </w:numPr>
        <w:jc w:val="both"/>
      </w:pPr>
      <w:r>
        <w:t>De-assertion –</w:t>
      </w:r>
      <w:r w:rsidR="00FB6C64">
        <w:t xml:space="preserve"> The </w:t>
      </w:r>
      <w:r w:rsidR="00FB6C64" w:rsidRPr="00A52643">
        <w:rPr>
          <w:i/>
        </w:rPr>
        <w:t>neighboring agent</w:t>
      </w:r>
      <w:r w:rsidR="00FB6C64">
        <w:t xml:space="preserve"> should</w:t>
      </w:r>
      <w:r w:rsidR="00A52643">
        <w:t xml:space="preserve"> cause this</w:t>
      </w:r>
      <w:r>
        <w:t xml:space="preserve"> </w:t>
      </w:r>
      <w:r w:rsidR="00A52643">
        <w:t>transition,</w:t>
      </w:r>
      <w:r>
        <w:t xml:space="preserve"> afte</w:t>
      </w:r>
      <w:r w:rsidR="00A52643">
        <w:t xml:space="preserve">r a fixed number of cycles after all the transactions for the destination router has been exhausted. The number of cycles is programmed into a register, residing within the </w:t>
      </w:r>
      <w:r w:rsidR="00A52643" w:rsidRPr="007A41CC">
        <w:rPr>
          <w:i/>
        </w:rPr>
        <w:t>neighboring agent</w:t>
      </w:r>
      <w:r w:rsidR="00A52643">
        <w:t>.</w:t>
      </w:r>
    </w:p>
    <w:p w:rsidR="007A41CC" w:rsidRDefault="007A41CC" w:rsidP="007A41CC">
      <w:pPr>
        <w:pStyle w:val="Body"/>
      </w:pPr>
    </w:p>
    <w:p w:rsidR="007A41CC" w:rsidRDefault="006532B9" w:rsidP="006532B9">
      <w:pPr>
        <w:pStyle w:val="Heading3"/>
      </w:pPr>
      <w:bookmarkStart w:id="23" w:name="_Ref379274043"/>
      <w:bookmarkStart w:id="24" w:name="_Ref379283116"/>
      <w:r>
        <w:t xml:space="preserve"> </w:t>
      </w:r>
      <w:bookmarkStart w:id="25" w:name="_Ref379823916"/>
      <w:bookmarkStart w:id="26" w:name="_Toc388376266"/>
      <w:r w:rsidR="008673F7">
        <w:t>Interface busy signal from neighboring</w:t>
      </w:r>
      <w:r w:rsidR="007A41CC">
        <w:t xml:space="preserve"> router</w:t>
      </w:r>
      <w:r w:rsidR="003E5028">
        <w:t xml:space="preserve"> with</w:t>
      </w:r>
      <w:r w:rsidR="000206D1">
        <w:t xml:space="preserve"> unregistered</w:t>
      </w:r>
      <w:bookmarkEnd w:id="23"/>
      <w:r w:rsidR="003E5028">
        <w:t xml:space="preserve"> </w:t>
      </w:r>
      <w:bookmarkEnd w:id="24"/>
      <w:r w:rsidR="008673F7">
        <w:t>flits</w:t>
      </w:r>
      <w:r w:rsidR="00521213">
        <w:t xml:space="preserve"> outputs</w:t>
      </w:r>
      <w:bookmarkEnd w:id="25"/>
      <w:bookmarkEnd w:id="26"/>
    </w:p>
    <w:p w:rsidR="00973064" w:rsidRDefault="00C459A5" w:rsidP="009B72A6">
      <w:pPr>
        <w:pStyle w:val="Body"/>
        <w:jc w:val="both"/>
      </w:pPr>
      <w:r>
        <w:t xml:space="preserve">For sake of </w:t>
      </w:r>
      <w:r w:rsidR="003A495D">
        <w:t xml:space="preserve">convenience, the </w:t>
      </w:r>
      <w:r w:rsidR="003A495D" w:rsidRPr="003A495D">
        <w:rPr>
          <w:i/>
        </w:rPr>
        <w:t>neighboring router</w:t>
      </w:r>
      <w:r w:rsidR="003A495D">
        <w:t xml:space="preserve"> will be referred to as “</w:t>
      </w:r>
      <w:r w:rsidR="003A495D" w:rsidRPr="003A495D">
        <w:rPr>
          <w:b/>
        </w:rPr>
        <w:t>Router B</w:t>
      </w:r>
      <w:r w:rsidR="003A495D">
        <w:t>” and the target router (clock gating router) will be referred to as “</w:t>
      </w:r>
      <w:r w:rsidR="003A495D" w:rsidRPr="003A495D">
        <w:rPr>
          <w:b/>
        </w:rPr>
        <w:t>Router A</w:t>
      </w:r>
      <w:r w:rsidR="003A495D">
        <w:t>”. Since a router has five output</w:t>
      </w:r>
      <w:r w:rsidR="00D05B2C">
        <w:t xml:space="preserve"> ports</w:t>
      </w:r>
      <w:r w:rsidR="003A495D">
        <w:t xml:space="preserve"> </w:t>
      </w:r>
      <w:r w:rsidR="00E40526">
        <w:t xml:space="preserve">for traffic </w:t>
      </w:r>
      <w:r w:rsidR="003A495D">
        <w:t xml:space="preserve">within a single NoC layer, there will </w:t>
      </w:r>
      <w:r w:rsidR="00E57B78">
        <w:t xml:space="preserve">be </w:t>
      </w:r>
      <w:r w:rsidR="003A495D">
        <w:t>five busy signals</w:t>
      </w:r>
      <w:r w:rsidR="00007DFA">
        <w:t xml:space="preserve"> from Router B. </w:t>
      </w:r>
      <w:r w:rsidR="000D2A35">
        <w:t xml:space="preserve">The </w:t>
      </w:r>
      <w:r w:rsidR="00E57B78">
        <w:t xml:space="preserve">particular </w:t>
      </w:r>
      <w:r w:rsidR="000D2A35">
        <w:t xml:space="preserve">output port of Router B, which is connected to input port of Router A will be referred to as Output port X (X corresponds to one of N,W,S,E or H). The corresponding busy signal will be named as </w:t>
      </w:r>
      <w:r w:rsidR="000D2A35" w:rsidRPr="00914BE5">
        <w:rPr>
          <w:i/>
        </w:rPr>
        <w:t>Output Port X Busy</w:t>
      </w:r>
      <w:r w:rsidR="00914BE5">
        <w:t xml:space="preserve">. For Router B, early detection of outgoing port for an incoming flit is critical for setting up </w:t>
      </w:r>
      <w:r w:rsidR="00914BE5" w:rsidRPr="00914BE5">
        <w:rPr>
          <w:i/>
        </w:rPr>
        <w:t>Output Port X Busy</w:t>
      </w:r>
      <w:r w:rsidR="00D0195D">
        <w:rPr>
          <w:i/>
        </w:rPr>
        <w:t xml:space="preserve"> </w:t>
      </w:r>
      <w:r w:rsidR="00D0195D" w:rsidRPr="00D0195D">
        <w:t>ahead of time</w:t>
      </w:r>
      <w:r w:rsidR="00914BE5">
        <w:t xml:space="preserve">. </w:t>
      </w:r>
    </w:p>
    <w:p w:rsidR="00973064" w:rsidRDefault="00973064" w:rsidP="009B72A6">
      <w:pPr>
        <w:pStyle w:val="Body"/>
        <w:jc w:val="both"/>
      </w:pPr>
    </w:p>
    <w:p w:rsidR="00436EF4" w:rsidRDefault="00436EF4" w:rsidP="00436EF4">
      <w:pPr>
        <w:pStyle w:val="Heading4"/>
      </w:pPr>
      <w:r>
        <w:lastRenderedPageBreak/>
        <w:t xml:space="preserve"> </w:t>
      </w:r>
      <w:r w:rsidR="00EE7C9A">
        <w:t>N</w:t>
      </w:r>
      <w:r w:rsidRPr="00436EF4">
        <w:t>eighboring rou</w:t>
      </w:r>
      <w:r>
        <w:t>ter</w:t>
      </w:r>
      <w:r w:rsidR="00EE7C9A">
        <w:t xml:space="preserve"> with </w:t>
      </w:r>
      <w:r w:rsidR="00716B6D">
        <w:t>S</w:t>
      </w:r>
      <w:r w:rsidR="00EE7C9A">
        <w:t>ynchronous</w:t>
      </w:r>
      <w:r w:rsidR="00716B6D">
        <w:t xml:space="preserve"> Fifo</w:t>
      </w:r>
      <w:r w:rsidR="00EE7C9A">
        <w:t xml:space="preserve"> input</w:t>
      </w:r>
      <w:r w:rsidR="00716B6D">
        <w:t>s</w:t>
      </w:r>
    </w:p>
    <w:p w:rsidR="008B591E" w:rsidRDefault="00A77F01" w:rsidP="009B72A6">
      <w:pPr>
        <w:pStyle w:val="Body"/>
        <w:jc w:val="both"/>
      </w:pPr>
      <w:r>
        <w:t xml:space="preserve">Each router </w:t>
      </w:r>
      <w:r w:rsidR="008C09EF">
        <w:t xml:space="preserve">already </w:t>
      </w:r>
      <w:r>
        <w:t>has a dedicated input “</w:t>
      </w:r>
      <w:r w:rsidRPr="008C09EF">
        <w:rPr>
          <w:i/>
        </w:rPr>
        <w:t>outp</w:t>
      </w:r>
      <w:r>
        <w:t xml:space="preserve">” signal per “Router port” {N,W,S,E or H}. </w:t>
      </w:r>
      <w:r w:rsidR="008C09EF">
        <w:t>The information in “</w:t>
      </w:r>
      <w:r w:rsidR="008C09EF" w:rsidRPr="008C09EF">
        <w:rPr>
          <w:i/>
        </w:rPr>
        <w:t>outp</w:t>
      </w:r>
      <w:r w:rsidR="008C09EF">
        <w:t xml:space="preserve">” signal is used to </w:t>
      </w:r>
      <w:r w:rsidR="008C09EF" w:rsidRPr="008C09EF">
        <w:t>determine</w:t>
      </w:r>
      <w:r w:rsidR="008C09EF">
        <w:t xml:space="preserve"> </w:t>
      </w:r>
      <w:r w:rsidR="00E40526">
        <w:t>whic</w:t>
      </w:r>
      <w:r w:rsidR="008C09EF">
        <w:t>h</w:t>
      </w:r>
      <w:r w:rsidR="008C09EF" w:rsidRPr="008C09EF">
        <w:t xml:space="preserve"> output port the flit is destined for</w:t>
      </w:r>
      <w:r w:rsidR="008C09EF">
        <w:t>.</w:t>
      </w:r>
      <w:r w:rsidR="008C09EF" w:rsidRPr="008C09EF">
        <w:t xml:space="preserve"> </w:t>
      </w:r>
      <w:r w:rsidR="00E40526">
        <w:t>In</w:t>
      </w:r>
      <w:r w:rsidR="008C09EF">
        <w:t xml:space="preserve"> this scheme, the “</w:t>
      </w:r>
      <w:r w:rsidR="008C09EF" w:rsidRPr="00B304D7">
        <w:rPr>
          <w:i/>
        </w:rPr>
        <w:t>outp</w:t>
      </w:r>
      <w:r w:rsidR="008C09EF">
        <w:t>” signal</w:t>
      </w:r>
      <w:r w:rsidR="00E40526">
        <w:t xml:space="preserve"> will be registered in addition to being written to its dedicated input VC Fifo.</w:t>
      </w:r>
      <w:r w:rsidR="00A11FEC">
        <w:t xml:space="preserve"> The registered “outp” signal will be read and decoded every cycle. </w:t>
      </w:r>
      <w:r w:rsidR="00B304D7">
        <w:t xml:space="preserve">Also, a status register </w:t>
      </w:r>
      <w:r w:rsidR="00B304D7" w:rsidRPr="00B304D7">
        <w:rPr>
          <w:i/>
        </w:rPr>
        <w:t>Output Port X Status</w:t>
      </w:r>
      <w:r w:rsidR="00B304D7">
        <w:t xml:space="preserve"> will be maintained for each output port of Router B.</w:t>
      </w:r>
    </w:p>
    <w:p w:rsidR="008B591E" w:rsidRDefault="008B591E" w:rsidP="00D05B2C">
      <w:pPr>
        <w:pStyle w:val="Body"/>
      </w:pPr>
    </w:p>
    <w:p w:rsidR="00D05B2C" w:rsidRDefault="008B591E" w:rsidP="0092027E">
      <w:pPr>
        <w:pStyle w:val="Body"/>
        <w:jc w:val="both"/>
      </w:pPr>
      <w:r>
        <w:t>I</w:t>
      </w:r>
      <w:r w:rsidR="00B304D7">
        <w:t xml:space="preserve">f the </w:t>
      </w:r>
      <w:r>
        <w:t xml:space="preserve">decoded </w:t>
      </w:r>
      <w:r w:rsidR="00B304D7">
        <w:t>registered “</w:t>
      </w:r>
      <w:r w:rsidR="00B304D7" w:rsidRPr="00B304D7">
        <w:rPr>
          <w:i/>
        </w:rPr>
        <w:t>outp</w:t>
      </w:r>
      <w:r w:rsidR="00B304D7">
        <w:t>” signal</w:t>
      </w:r>
      <w:r>
        <w:t xml:space="preserve"> </w:t>
      </w:r>
      <w:r w:rsidR="00B304D7">
        <w:t>matches Output Port X</w:t>
      </w:r>
      <w:r>
        <w:t xml:space="preserve">, </w:t>
      </w:r>
      <w:r w:rsidR="00253D47">
        <w:t>the signal “</w:t>
      </w:r>
      <w:r w:rsidR="00253D47" w:rsidRPr="00253D47">
        <w:rPr>
          <w:i/>
        </w:rPr>
        <w:t>Output Port X match</w:t>
      </w:r>
      <w:r w:rsidR="00253D47">
        <w:t xml:space="preserve">” will assert high. </w:t>
      </w:r>
      <w:r>
        <w:t>Router B will</w:t>
      </w:r>
      <w:r w:rsidR="00253D47">
        <w:t xml:space="preserve"> then</w:t>
      </w:r>
      <w:r>
        <w:t xml:space="preserve"> perform the following two tasks</w:t>
      </w:r>
      <w:r w:rsidR="00253D47">
        <w:t xml:space="preserve">: </w:t>
      </w:r>
    </w:p>
    <w:p w:rsidR="008B591E" w:rsidRDefault="008B591E" w:rsidP="00B165CF">
      <w:pPr>
        <w:pStyle w:val="Body"/>
        <w:numPr>
          <w:ilvl w:val="0"/>
          <w:numId w:val="20"/>
        </w:numPr>
        <w:jc w:val="both"/>
      </w:pPr>
      <w:r>
        <w:t>Set the input of “</w:t>
      </w:r>
      <w:r w:rsidRPr="00B304D7">
        <w:rPr>
          <w:i/>
        </w:rPr>
        <w:t>Output Port X Status</w:t>
      </w:r>
      <w:r>
        <w:t>” register to high. If “Output Port X Status” register output was low, it will transition to high in the next cycle. If the “</w:t>
      </w:r>
      <w:r w:rsidRPr="004C71FF">
        <w:rPr>
          <w:i/>
        </w:rPr>
        <w:t>Output Port X Status</w:t>
      </w:r>
      <w:r>
        <w:t>”</w:t>
      </w:r>
      <w:r w:rsidR="009B72A6">
        <w:t xml:space="preserve"> register</w:t>
      </w:r>
      <w:r>
        <w:t xml:space="preserve"> output had already been </w:t>
      </w:r>
      <w:r w:rsidR="009B72A6">
        <w:t>set to high, it will continue to maintain that state in the next cycle.</w:t>
      </w:r>
    </w:p>
    <w:p w:rsidR="004C71FF" w:rsidRDefault="008B591E" w:rsidP="00B165CF">
      <w:pPr>
        <w:pStyle w:val="Body"/>
        <w:numPr>
          <w:ilvl w:val="0"/>
          <w:numId w:val="20"/>
        </w:numPr>
        <w:jc w:val="both"/>
      </w:pPr>
      <w:r>
        <w:t>Set</w:t>
      </w:r>
      <w:r w:rsidR="009B72A6">
        <w:t xml:space="preserve"> the output signal “</w:t>
      </w:r>
      <w:r w:rsidR="009B72A6" w:rsidRPr="004C71FF">
        <w:rPr>
          <w:i/>
        </w:rPr>
        <w:t xml:space="preserve">Output Port X Busy” </w:t>
      </w:r>
      <w:r w:rsidR="009B72A6">
        <w:t xml:space="preserve">high in the same cycle. </w:t>
      </w:r>
      <w:r w:rsidR="001B1E30">
        <w:t xml:space="preserve">The “Output Port X Busy” </w:t>
      </w:r>
      <w:r w:rsidR="00253D47">
        <w:t>is OR function of “</w:t>
      </w:r>
      <w:r w:rsidR="00253D47" w:rsidRPr="004C71FF">
        <w:rPr>
          <w:i/>
        </w:rPr>
        <w:t>Output Port X Status</w:t>
      </w:r>
      <w:r w:rsidR="00253D47">
        <w:t>” and “</w:t>
      </w:r>
      <w:r w:rsidR="00253D47" w:rsidRPr="004C71FF">
        <w:rPr>
          <w:i/>
        </w:rPr>
        <w:t>Output Port X match</w:t>
      </w:r>
      <w:r w:rsidR="00253D47">
        <w:t>”</w:t>
      </w:r>
      <w:r w:rsidR="004C71FF">
        <w:t xml:space="preserve">. </w:t>
      </w:r>
    </w:p>
    <w:p w:rsidR="004C71FF" w:rsidRDefault="004C71FF" w:rsidP="0092027E">
      <w:pPr>
        <w:pStyle w:val="Body"/>
        <w:jc w:val="both"/>
      </w:pPr>
    </w:p>
    <w:p w:rsidR="004C71FF" w:rsidRDefault="00FE598E" w:rsidP="0092027E">
      <w:pPr>
        <w:pStyle w:val="Body"/>
        <w:jc w:val="both"/>
      </w:pPr>
      <w:r>
        <w:t>The register “</w:t>
      </w:r>
      <w:r w:rsidRPr="00FE598E">
        <w:rPr>
          <w:i/>
        </w:rPr>
        <w:t>Output Port X Status</w:t>
      </w:r>
      <w:r w:rsidRPr="00FE598E">
        <w:t>”</w:t>
      </w:r>
      <w:r>
        <w:t xml:space="preserve"> is required to let a flit</w:t>
      </w:r>
      <w:r w:rsidR="00AE07E4">
        <w:t xml:space="preserve"> (at the head of the VC Fifo)</w:t>
      </w:r>
      <w:r>
        <w:t xml:space="preserve"> know that corresponding input port and logic in Router A is already clock enabled. A flit can only arbitrate for Output Port X in Router B, if </w:t>
      </w:r>
      <w:r w:rsidRPr="00FE598E">
        <w:t>“</w:t>
      </w:r>
      <w:r w:rsidRPr="00FE598E">
        <w:rPr>
          <w:i/>
        </w:rPr>
        <w:t>Output Port X Status</w:t>
      </w:r>
      <w:r w:rsidRPr="00FE598E">
        <w:t>”</w:t>
      </w:r>
      <w:r>
        <w:t xml:space="preserve"> is set to high. </w:t>
      </w:r>
      <w:r w:rsidR="00CD19F4">
        <w:t xml:space="preserve">After an </w:t>
      </w:r>
      <w:r w:rsidR="004C71FF">
        <w:t>incoming flit to Router B</w:t>
      </w:r>
      <w:r w:rsidR="00336304">
        <w:t xml:space="preserve"> gets </w:t>
      </w:r>
      <w:r w:rsidR="00C81519">
        <w:t>written to its VC Fi</w:t>
      </w:r>
      <w:r w:rsidR="00336304">
        <w:t>fo</w:t>
      </w:r>
      <w:r w:rsidR="00CD19F4">
        <w:t xml:space="preserve"> and happens to be in bypass condition, it cannot</w:t>
      </w:r>
      <w:r w:rsidR="004C71FF">
        <w:t xml:space="preserve"> arbitrate </w:t>
      </w:r>
      <w:r w:rsidR="00110B6A">
        <w:t xml:space="preserve">in the same cycle </w:t>
      </w:r>
      <w:r w:rsidR="004C71FF">
        <w:t xml:space="preserve">for the </w:t>
      </w:r>
      <w:r w:rsidR="004C71FF" w:rsidRPr="00CD19F4">
        <w:rPr>
          <w:i/>
        </w:rPr>
        <w:t>Output Port X</w:t>
      </w:r>
      <w:r w:rsidR="00CD19F4">
        <w:t xml:space="preserve"> if “</w:t>
      </w:r>
      <w:r w:rsidR="00CD19F4" w:rsidRPr="004C71FF">
        <w:rPr>
          <w:i/>
        </w:rPr>
        <w:t>Output Port X Status</w:t>
      </w:r>
      <w:r w:rsidR="00CD19F4">
        <w:t>”</w:t>
      </w:r>
      <w:r w:rsidR="0092027E">
        <w:t xml:space="preserve"> has</w:t>
      </w:r>
      <w:r w:rsidR="00CD19F4">
        <w:t xml:space="preserve"> </w:t>
      </w:r>
      <w:r w:rsidR="00CD19F4" w:rsidRPr="00CD19F4">
        <w:rPr>
          <w:b/>
        </w:rPr>
        <w:t>not</w:t>
      </w:r>
      <w:r w:rsidR="00CD19F4">
        <w:t xml:space="preserve"> </w:t>
      </w:r>
      <w:r w:rsidR="0092027E">
        <w:t xml:space="preserve">been </w:t>
      </w:r>
      <w:r w:rsidR="00CD19F4">
        <w:t xml:space="preserve">set to high. </w:t>
      </w:r>
      <w:r w:rsidR="007127FD">
        <w:t>That cycle will be utilized in sending “</w:t>
      </w:r>
      <w:r w:rsidR="007127FD" w:rsidRPr="004C71FF">
        <w:rPr>
          <w:i/>
        </w:rPr>
        <w:t>Output Port X Busy</w:t>
      </w:r>
      <w:r w:rsidR="007127FD">
        <w:t>” to Router A</w:t>
      </w:r>
      <w:r w:rsidR="00C8090A">
        <w:t>, and</w:t>
      </w:r>
      <w:r w:rsidR="007127FD">
        <w:t xml:space="preserve"> to wake up </w:t>
      </w:r>
      <w:r w:rsidR="00CA57EF">
        <w:t xml:space="preserve">and clock enable </w:t>
      </w:r>
      <w:r w:rsidR="007127FD">
        <w:t>its corresponding input block</w:t>
      </w:r>
      <w:r w:rsidR="00C8090A">
        <w:t xml:space="preserve"> in next cycle</w:t>
      </w:r>
      <w:r w:rsidR="00332C07">
        <w:t xml:space="preserve">. </w:t>
      </w:r>
      <w:r w:rsidR="007127FD">
        <w:t xml:space="preserve"> </w:t>
      </w:r>
      <w:r w:rsidR="00CD19F4">
        <w:t xml:space="preserve">This is </w:t>
      </w:r>
      <w:r w:rsidR="004B2650">
        <w:t xml:space="preserve">the </w:t>
      </w:r>
      <w:r w:rsidR="004B2650" w:rsidRPr="004B2650">
        <w:rPr>
          <w:b/>
        </w:rPr>
        <w:t>cold start condition</w:t>
      </w:r>
      <w:r w:rsidR="002C0A52">
        <w:t xml:space="preserve"> of</w:t>
      </w:r>
      <w:r w:rsidR="00CD19F4">
        <w:t xml:space="preserve"> sending </w:t>
      </w:r>
      <w:r w:rsidR="007127FD">
        <w:t>“</w:t>
      </w:r>
      <w:r w:rsidR="007127FD" w:rsidRPr="004C71FF">
        <w:rPr>
          <w:i/>
        </w:rPr>
        <w:t>Output Port X Busy</w:t>
      </w:r>
      <w:r w:rsidR="007127FD">
        <w:t>” (</w:t>
      </w:r>
      <w:r w:rsidR="00CD19F4">
        <w:t>clock enable</w:t>
      </w:r>
      <w:r w:rsidR="007127FD">
        <w:t>)</w:t>
      </w:r>
      <w:r w:rsidR="00CD19F4">
        <w:t xml:space="preserve"> signal to Router A</w:t>
      </w:r>
      <w:r w:rsidR="00CA57EF">
        <w:t>, ahead of the flit</w:t>
      </w:r>
      <w:r w:rsidR="00332C07">
        <w:t xml:space="preserve"> </w:t>
      </w:r>
      <w:r w:rsidR="004B2650">
        <w:t>and</w:t>
      </w:r>
      <w:r w:rsidR="00CD19F4">
        <w:t xml:space="preserve"> it </w:t>
      </w:r>
      <w:r w:rsidR="004B2650">
        <w:t>incurs</w:t>
      </w:r>
      <w:r w:rsidR="00CD19F4">
        <w:t xml:space="preserve"> a penalty of 1 cycle.</w:t>
      </w:r>
      <w:r w:rsidR="007127FD">
        <w:t xml:space="preserve"> </w:t>
      </w:r>
      <w:r w:rsidR="004B2650">
        <w:t xml:space="preserve"> </w:t>
      </w:r>
      <w:r w:rsidR="0092027E">
        <w:t>In rest of the cases, “</w:t>
      </w:r>
      <w:r w:rsidR="0092027E" w:rsidRPr="004C71FF">
        <w:rPr>
          <w:i/>
        </w:rPr>
        <w:t>Output Port X Status</w:t>
      </w:r>
      <w:r w:rsidR="0092027E">
        <w:t xml:space="preserve">” will have already been set high due to flits from other input ports and VCs contending for the same </w:t>
      </w:r>
      <w:r w:rsidR="0092027E" w:rsidRPr="0092027E">
        <w:rPr>
          <w:i/>
        </w:rPr>
        <w:t>Output Port X</w:t>
      </w:r>
      <w:r w:rsidR="0092027E">
        <w:t xml:space="preserve">. </w:t>
      </w:r>
      <w:r w:rsidR="000313A1">
        <w:t xml:space="preserve">Only the first flit setting up </w:t>
      </w:r>
      <w:r w:rsidR="000313A1" w:rsidRPr="000313A1">
        <w:t>“</w:t>
      </w:r>
      <w:r w:rsidR="000313A1" w:rsidRPr="000313A1">
        <w:rPr>
          <w:i/>
        </w:rPr>
        <w:t>Output Port X Status</w:t>
      </w:r>
      <w:r w:rsidR="000313A1" w:rsidRPr="000313A1">
        <w:t>”</w:t>
      </w:r>
      <w:r w:rsidR="000313A1">
        <w:t xml:space="preserve"> high</w:t>
      </w:r>
      <w:r w:rsidR="007A08FF">
        <w:t xml:space="preserve"> for the first time, will incur</w:t>
      </w:r>
      <w:r w:rsidR="000313A1">
        <w:t xml:space="preserve"> 1 cycle penalty.</w:t>
      </w:r>
    </w:p>
    <w:p w:rsidR="007A08FF" w:rsidRDefault="007A08FF" w:rsidP="0092027E">
      <w:pPr>
        <w:pStyle w:val="Body"/>
        <w:jc w:val="both"/>
      </w:pPr>
    </w:p>
    <w:p w:rsidR="007A08FF" w:rsidRDefault="007A08FF" w:rsidP="0092027E">
      <w:pPr>
        <w:pStyle w:val="Body"/>
        <w:jc w:val="both"/>
      </w:pPr>
      <w:r>
        <w:t>The “</w:t>
      </w:r>
      <w:r w:rsidRPr="004C71FF">
        <w:rPr>
          <w:i/>
        </w:rPr>
        <w:t>Output Port X Status</w:t>
      </w:r>
      <w:r>
        <w:t xml:space="preserve">” register will be cleared </w:t>
      </w:r>
      <w:r w:rsidRPr="007A08FF">
        <w:t>after a fixed number of cycles after all the t</w:t>
      </w:r>
      <w:r>
        <w:t xml:space="preserve">ransactions </w:t>
      </w:r>
      <w:r w:rsidR="009B2C57">
        <w:t>through “Output Port X” have</w:t>
      </w:r>
      <w:r w:rsidRPr="007A08FF">
        <w:t xml:space="preserve"> been exhausted</w:t>
      </w:r>
      <w:r w:rsidR="00CD7FA5">
        <w:t xml:space="preserve"> and the credits for all transactions through “Output Port X” have been returned from Router A</w:t>
      </w:r>
      <w:r>
        <w:t xml:space="preserve">. </w:t>
      </w:r>
      <w:r w:rsidR="009B2C57">
        <w:t>A counter can be maintained to keep track number of outstanding flits to be routed through “Output Port X”. There will be five</w:t>
      </w:r>
      <w:r w:rsidR="00D6132B">
        <w:t xml:space="preserve"> input</w:t>
      </w:r>
      <w:r w:rsidR="009B2C57">
        <w:t xml:space="preserve"> “outp” signals to each Router corresponding to each port. Every time, the registered “outp” signal, corresponding to each input port matches “Output Port X” the counter is incremented. It could happen that in a given cycle, </w:t>
      </w:r>
      <w:r w:rsidR="00AD4F55">
        <w:t xml:space="preserve">“outp” signal for </w:t>
      </w:r>
      <w:r w:rsidR="009B2C57">
        <w:t xml:space="preserve">all four </w:t>
      </w:r>
      <w:r w:rsidR="00AD4F55">
        <w:t xml:space="preserve">input </w:t>
      </w:r>
      <w:r w:rsidR="009B2C57">
        <w:t xml:space="preserve">ports (excluding the “Input Port X”) </w:t>
      </w:r>
      <w:r w:rsidR="00AD4F55">
        <w:t>match “Output Port X”. In this case the counter needs to be incremented by 4.</w:t>
      </w:r>
      <w:r w:rsidR="00D6132B">
        <w:t xml:space="preserve"> The counter is decremented every time a flit exits through “Output Port X” </w:t>
      </w:r>
      <w:r w:rsidR="002166C3">
        <w:t xml:space="preserve">in Router B. </w:t>
      </w:r>
      <w:r w:rsidR="00937EC6">
        <w:t>A second counter “</w:t>
      </w:r>
      <w:r w:rsidR="00937EC6" w:rsidRPr="00937EC6">
        <w:rPr>
          <w:i/>
        </w:rPr>
        <w:t>Output Port X power down counter</w:t>
      </w:r>
      <w:r w:rsidR="0003157D">
        <w:t xml:space="preserve">” is maintained inside each Router. </w:t>
      </w:r>
      <w:r w:rsidR="002166C3">
        <w:t xml:space="preserve">Once the counter reaches zero, a fixed </w:t>
      </w:r>
      <w:r w:rsidR="00937EC6">
        <w:t>number of cycles can be count</w:t>
      </w:r>
      <w:r w:rsidR="00FD2FD7">
        <w:t>ed</w:t>
      </w:r>
      <w:r w:rsidR="00937EC6">
        <w:t xml:space="preserve"> </w:t>
      </w:r>
      <w:r w:rsidR="002166C3">
        <w:t xml:space="preserve">before de-asserting </w:t>
      </w:r>
      <w:r w:rsidR="002166C3" w:rsidRPr="002166C3">
        <w:t>“</w:t>
      </w:r>
      <w:r w:rsidR="002166C3" w:rsidRPr="002166C3">
        <w:rPr>
          <w:i/>
        </w:rPr>
        <w:t>Output Port X Status</w:t>
      </w:r>
      <w:r w:rsidR="002166C3" w:rsidRPr="002166C3">
        <w:t>”</w:t>
      </w:r>
      <w:r w:rsidR="002166C3">
        <w:t xml:space="preserve">. This is under the condition, that in the intervening period, there are no incoming flits destined for </w:t>
      </w:r>
      <w:r w:rsidR="00937EC6">
        <w:t>“</w:t>
      </w:r>
      <w:r w:rsidR="002166C3">
        <w:t>Output</w:t>
      </w:r>
      <w:r w:rsidR="00937EC6">
        <w:t xml:space="preserve"> Port X”. If in fact the Router B sees an incoming flit bound for “Output Port X”</w:t>
      </w:r>
      <w:r w:rsidR="005756DA">
        <w:t>, the “</w:t>
      </w:r>
      <w:r w:rsidR="005756DA" w:rsidRPr="00937EC6">
        <w:rPr>
          <w:i/>
        </w:rPr>
        <w:t>Output Port X power down counter</w:t>
      </w:r>
      <w:r w:rsidR="005756DA">
        <w:t>” is reset to zero.</w:t>
      </w:r>
    </w:p>
    <w:p w:rsidR="00765E34" w:rsidRDefault="00765E34" w:rsidP="0092027E">
      <w:pPr>
        <w:pStyle w:val="Body"/>
        <w:jc w:val="both"/>
      </w:pPr>
    </w:p>
    <w:p w:rsidR="00765E34" w:rsidRDefault="00765E34" w:rsidP="0092027E">
      <w:pPr>
        <w:pStyle w:val="Body"/>
        <w:jc w:val="both"/>
      </w:pPr>
      <w:r>
        <w:t>The whole scheme is illustrated in the following diagram</w:t>
      </w:r>
      <w:r w:rsidR="001D1587">
        <w:t xml:space="preserve"> </w:t>
      </w:r>
      <w:r w:rsidR="001D1587">
        <w:fldChar w:fldCharType="begin"/>
      </w:r>
      <w:r w:rsidR="001D1587">
        <w:instrText xml:space="preserve"> REF _Ref379273784 \h </w:instrText>
      </w:r>
      <w:r w:rsidR="001D1587">
        <w:fldChar w:fldCharType="separate"/>
      </w:r>
      <w:r w:rsidR="00257CBE">
        <w:t xml:space="preserve">Figure </w:t>
      </w:r>
      <w:r w:rsidR="00257CBE">
        <w:rPr>
          <w:noProof/>
        </w:rPr>
        <w:t>2</w:t>
      </w:r>
      <w:r w:rsidR="001D1587">
        <w:fldChar w:fldCharType="end"/>
      </w:r>
    </w:p>
    <w:p w:rsidR="00765E34" w:rsidRDefault="00765E34" w:rsidP="0092027E">
      <w:pPr>
        <w:pStyle w:val="Body"/>
        <w:jc w:val="both"/>
      </w:pPr>
    </w:p>
    <w:p w:rsidR="00765E34" w:rsidRDefault="00765E34" w:rsidP="00765E34">
      <w:pPr>
        <w:pStyle w:val="Body"/>
        <w:keepNext/>
        <w:jc w:val="both"/>
      </w:pPr>
      <w:r>
        <w:rPr>
          <w:noProof/>
        </w:rPr>
        <w:lastRenderedPageBreak/>
        <mc:AlternateContent>
          <mc:Choice Requires="wpc">
            <w:drawing>
              <wp:inline distT="0" distB="0" distL="0" distR="0" wp14:anchorId="0BA52B97" wp14:editId="5A86007B">
                <wp:extent cx="5486400" cy="4615966"/>
                <wp:effectExtent l="0" t="0" r="19050" b="1333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05" name="Group 305"/>
                        <wpg:cNvGrpSpPr/>
                        <wpg:grpSpPr>
                          <a:xfrm>
                            <a:off x="0" y="0"/>
                            <a:ext cx="5466962" cy="4615966"/>
                            <a:chOff x="0" y="0"/>
                            <a:chExt cx="5943600" cy="5018721"/>
                          </a:xfrm>
                        </wpg:grpSpPr>
                        <wps:wsp>
                          <wps:cNvPr id="306" name="Text Box 2"/>
                          <wps:cNvSpPr txBox="1"/>
                          <wps:spPr>
                            <a:xfrm>
                              <a:off x="4829175" y="2418204"/>
                              <a:ext cx="1114425" cy="3378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D1036D" w:rsidRDefault="00D4165B" w:rsidP="00D1036D">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O/P port E 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07" name="Group 307"/>
                          <wpg:cNvGrpSpPr/>
                          <wpg:grpSpPr>
                            <a:xfrm>
                              <a:off x="0" y="0"/>
                              <a:ext cx="5943600" cy="5018721"/>
                              <a:chOff x="-1" y="1"/>
                              <a:chExt cx="5943596" cy="5032682"/>
                            </a:xfrm>
                          </wpg:grpSpPr>
                          <wps:wsp>
                            <wps:cNvPr id="308" name="Snip Single Corner Rectangle 308"/>
                            <wps:cNvSpPr/>
                            <wps:spPr>
                              <a:xfrm>
                                <a:off x="390520" y="1"/>
                                <a:ext cx="5495926" cy="5032682"/>
                              </a:xfrm>
                              <a:prstGeom prst="snip1Rect">
                                <a:avLst>
                                  <a:gd name="adj" fmla="val 42263"/>
                                </a:avLst>
                              </a:prstGeom>
                              <a:no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D1036D"/>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9" name="Picture 30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76415" y="2215382"/>
                                <a:ext cx="567475" cy="964701"/>
                              </a:xfrm>
                              <a:prstGeom prst="rect">
                                <a:avLst/>
                              </a:prstGeom>
                            </pic:spPr>
                          </pic:pic>
                          <pic:pic xmlns:pic="http://schemas.openxmlformats.org/drawingml/2006/picture">
                            <pic:nvPicPr>
                              <pic:cNvPr id="310" name="Picture 310"/>
                              <pic:cNvPicPr/>
                            </pic:nvPicPr>
                            <pic:blipFill>
                              <a:blip r:embed="rId19">
                                <a:extLst>
                                  <a:ext uri="{28A0092B-C50C-407E-A947-70E740481C1C}">
                                    <a14:useLocalDpi xmlns:a14="http://schemas.microsoft.com/office/drawing/2010/main" val="0"/>
                                  </a:ext>
                                </a:extLst>
                              </a:blip>
                              <a:stretch>
                                <a:fillRect/>
                              </a:stretch>
                            </pic:blipFill>
                            <pic:spPr>
                              <a:xfrm rot="16200000">
                                <a:off x="2266347" y="4205063"/>
                                <a:ext cx="573089" cy="955250"/>
                              </a:xfrm>
                              <a:prstGeom prst="rect">
                                <a:avLst/>
                              </a:prstGeom>
                            </pic:spPr>
                          </pic:pic>
                          <pic:pic xmlns:pic="http://schemas.openxmlformats.org/drawingml/2006/picture">
                            <pic:nvPicPr>
                              <pic:cNvPr id="311" name="Picture 311"/>
                              <pic:cNvPicPr/>
                            </pic:nvPicPr>
                            <pic:blipFill>
                              <a:blip r:embed="rId19">
                                <a:extLst>
                                  <a:ext uri="{28A0092B-C50C-407E-A947-70E740481C1C}">
                                    <a14:useLocalDpi xmlns:a14="http://schemas.microsoft.com/office/drawing/2010/main" val="0"/>
                                  </a:ext>
                                </a:extLst>
                              </a:blip>
                              <a:stretch>
                                <a:fillRect/>
                              </a:stretch>
                            </pic:blipFill>
                            <pic:spPr>
                              <a:xfrm>
                                <a:off x="4549614" y="3645907"/>
                                <a:ext cx="567475" cy="964700"/>
                              </a:xfrm>
                              <a:prstGeom prst="rect">
                                <a:avLst/>
                              </a:prstGeom>
                            </pic:spPr>
                          </pic:pic>
                          <pic:pic xmlns:pic="http://schemas.openxmlformats.org/drawingml/2006/picture">
                            <pic:nvPicPr>
                              <pic:cNvPr id="312" name="Picture 312"/>
                              <pic:cNvPicPr/>
                            </pic:nvPicPr>
                            <pic:blipFill>
                              <a:blip r:embed="rId19">
                                <a:extLst>
                                  <a:ext uri="{28A0092B-C50C-407E-A947-70E740481C1C}">
                                    <a14:useLocalDpi xmlns:a14="http://schemas.microsoft.com/office/drawing/2010/main" val="0"/>
                                  </a:ext>
                                </a:extLst>
                              </a:blip>
                              <a:stretch>
                                <a:fillRect/>
                              </a:stretch>
                            </pic:blipFill>
                            <pic:spPr>
                              <a:xfrm rot="5400000">
                                <a:off x="1442848" y="-81116"/>
                                <a:ext cx="573089" cy="955250"/>
                              </a:xfrm>
                              <a:prstGeom prst="rect">
                                <a:avLst/>
                              </a:prstGeom>
                            </pic:spPr>
                          </pic:pic>
                          <pic:pic xmlns:pic="http://schemas.openxmlformats.org/drawingml/2006/picture">
                            <pic:nvPicPr>
                              <pic:cNvPr id="313" name="Picture 313"/>
                              <pic:cNvPicPr/>
                            </pic:nvPicPr>
                            <pic:blipFill>
                              <a:blip r:embed="rId19">
                                <a:extLst>
                                  <a:ext uri="{28A0092B-C50C-407E-A947-70E740481C1C}">
                                    <a14:useLocalDpi xmlns:a14="http://schemas.microsoft.com/office/drawing/2010/main" val="0"/>
                                  </a:ext>
                                </a:extLst>
                              </a:blip>
                              <a:stretch>
                                <a:fillRect/>
                              </a:stretch>
                            </pic:blipFill>
                            <pic:spPr>
                              <a:xfrm rot="7986934">
                                <a:off x="3459366" y="581117"/>
                                <a:ext cx="573090" cy="955250"/>
                              </a:xfrm>
                              <a:prstGeom prst="rect">
                                <a:avLst/>
                              </a:prstGeom>
                            </pic:spPr>
                          </pic:pic>
                          <wps:wsp>
                            <wps:cNvPr id="314" name="Flowchart: Process 314"/>
                            <wps:cNvSpPr/>
                            <wps:spPr>
                              <a:xfrm>
                                <a:off x="760153" y="3401433"/>
                                <a:ext cx="211154" cy="341189"/>
                              </a:xfrm>
                              <a:prstGeom prst="flowChart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style>
                              <a:lnRef idx="1">
                                <a:schemeClr val="accent3"/>
                              </a:lnRef>
                              <a:fillRef idx="2">
                                <a:schemeClr val="accent3"/>
                              </a:fillRef>
                              <a:effectRef idx="1">
                                <a:schemeClr val="accent3"/>
                              </a:effectRef>
                              <a:fontRef idx="minor">
                                <a:schemeClr val="dk1"/>
                              </a:fontRef>
                            </wps:style>
                            <wps:txbx>
                              <w:txbxContent>
                                <w:p w:rsidR="00D4165B" w:rsidRDefault="00D4165B" w:rsidP="00D1036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a:off x="-1" y="3511092"/>
                                <a:ext cx="76009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16" name="Text Box 12"/>
                            <wps:cNvSpPr txBox="1"/>
                            <wps:spPr>
                              <a:xfrm>
                                <a:off x="314040" y="3236609"/>
                                <a:ext cx="527885" cy="3520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D1036D" w:rsidRDefault="00D4165B" w:rsidP="00D1036D">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Outp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Flowchart: Process 317"/>
                            <wps:cNvSpPr/>
                            <wps:spPr>
                              <a:xfrm>
                                <a:off x="1192844" y="3306134"/>
                                <a:ext cx="559731" cy="795897"/>
                              </a:xfrm>
                              <a:prstGeom prst="flowChartProcess">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D4165B" w:rsidRDefault="00D4165B" w:rsidP="00D1036D">
                                  <w:pPr>
                                    <w:pStyle w:val="NormalWeb"/>
                                    <w:spacing w:before="0" w:beforeAutospacing="0" w:after="200" w:afterAutospacing="0" w:line="276" w:lineRule="auto"/>
                                  </w:pPr>
                                  <w:r w:rsidRPr="00D1036D">
                                    <w:rPr>
                                      <w:rFonts w:asciiTheme="minorHAnsi" w:eastAsia="Times New Roman" w:hAnsiTheme="minorHAnsi"/>
                                      <w:sz w:val="18"/>
                                      <w:szCs w:val="18"/>
                                    </w:rPr>
                                    <w:t>O/P Port E match</w:t>
                                  </w:r>
                                  <w:r>
                                    <w:rPr>
                                      <w:rFonts w:asciiTheme="minorHAnsi" w:eastAsia="Times New Roman" w:hAnsiTheme="minorHAnsi"/>
                                      <w:sz w:val="18"/>
                                      <w:szCs w:val="18"/>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3" idx="3"/>
                            </wps:cNvCnPr>
                            <wps:spPr>
                              <a:xfrm>
                                <a:off x="971306" y="3572028"/>
                                <a:ext cx="221624"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19" name="Picture 319"/>
                              <pic:cNvPicPr>
                                <a:picLocks noChangeAspect="1"/>
                              </pic:cNvPicPr>
                            </pic:nvPicPr>
                            <pic:blipFill>
                              <a:blip r:embed="rId20"/>
                              <a:stretch>
                                <a:fillRect/>
                              </a:stretch>
                            </pic:blipFill>
                            <pic:spPr>
                              <a:xfrm>
                                <a:off x="2366379" y="2727332"/>
                                <a:ext cx="317749" cy="479341"/>
                              </a:xfrm>
                              <a:prstGeom prst="rect">
                                <a:avLst/>
                              </a:prstGeom>
                            </pic:spPr>
                          </pic:pic>
                          <wps:wsp>
                            <wps:cNvPr id="320" name="Straight Connector 320"/>
                            <wps:cNvCnPr/>
                            <wps:spPr>
                              <a:xfrm>
                                <a:off x="1752453" y="3645722"/>
                                <a:ext cx="322651"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21" name="Straight Connector 321"/>
                            <wps:cNvCnPr/>
                            <wps:spPr>
                              <a:xfrm flipH="1">
                                <a:off x="2074821" y="3124218"/>
                                <a:ext cx="283" cy="52150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a:off x="2088457" y="3099981"/>
                                <a:ext cx="278081"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23" name="Straight Arrow Connector 323"/>
                            <wps:cNvCnPr/>
                            <wps:spPr>
                              <a:xfrm>
                                <a:off x="2088326" y="2992109"/>
                                <a:ext cx="27806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24" name="Straight Arrow Connector 324"/>
                            <wps:cNvCnPr/>
                            <wps:spPr>
                              <a:xfrm>
                                <a:off x="2102300" y="2896150"/>
                                <a:ext cx="27806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a:off x="2102300" y="2788537"/>
                                <a:ext cx="27743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26" name="Rectangle 326"/>
                            <wps:cNvSpPr/>
                            <wps:spPr>
                              <a:xfrm>
                                <a:off x="3898938" y="2389464"/>
                                <a:ext cx="577019" cy="916787"/>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rsidR="00D4165B" w:rsidRPr="00D1036D" w:rsidRDefault="00D4165B" w:rsidP="00D1036D">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status</w:t>
                                  </w:r>
                                  <w:r>
                                    <w:rPr>
                                      <w:rFonts w:asciiTheme="minorHAnsi" w:eastAsia="Calibri" w:hAnsiTheme="minorHAnsi"/>
                                      <w:sz w:val="18"/>
                                      <w:szCs w:val="18"/>
                                    </w:rPr>
                                    <w:br/>
                                    <w:t>reg</w:t>
                                  </w:r>
                                  <w:r w:rsidRPr="00D1036D">
                                    <w:rPr>
                                      <w:rFonts w:asciiTheme="minorHAnsi" w:eastAsia="Calibri" w:hAnsiTheme="minorHAnsi"/>
                                      <w:sz w:val="18"/>
                                      <w:szCs w:val="1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7" name="Picture 327"/>
                              <pic:cNvPicPr/>
                            </pic:nvPicPr>
                            <pic:blipFill>
                              <a:blip r:embed="rId20"/>
                              <a:stretch>
                                <a:fillRect/>
                              </a:stretch>
                            </pic:blipFill>
                            <pic:spPr>
                              <a:xfrm>
                                <a:off x="3255547" y="2618811"/>
                                <a:ext cx="317157" cy="478849"/>
                              </a:xfrm>
                              <a:prstGeom prst="rect">
                                <a:avLst/>
                              </a:prstGeom>
                            </pic:spPr>
                          </pic:pic>
                          <pic:pic xmlns:pic="http://schemas.openxmlformats.org/drawingml/2006/picture">
                            <pic:nvPicPr>
                              <pic:cNvPr id="328" name="Picture 3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45437" y="2060559"/>
                                <a:ext cx="338333" cy="391944"/>
                              </a:xfrm>
                              <a:prstGeom prst="rect">
                                <a:avLst/>
                              </a:prstGeom>
                            </pic:spPr>
                          </pic:pic>
                          <wps:wsp>
                            <wps:cNvPr id="329" name="Straight Arrow Connector 329"/>
                            <wps:cNvCnPr/>
                            <wps:spPr>
                              <a:xfrm>
                                <a:off x="2683949" y="2992030"/>
                                <a:ext cx="57138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2683768" y="2271181"/>
                                <a:ext cx="272186"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2955758" y="2271115"/>
                                <a:ext cx="0" cy="456144"/>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32" name="Straight Arrow Connector 332"/>
                            <wps:cNvCnPr/>
                            <wps:spPr>
                              <a:xfrm>
                                <a:off x="2955758" y="2727183"/>
                                <a:ext cx="299143" cy="1"/>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33" name="Picture 333"/>
                              <pic:cNvPicPr/>
                            </pic:nvPicPr>
                            <pic:blipFill>
                              <a:blip r:embed="rId20"/>
                              <a:stretch>
                                <a:fillRect/>
                              </a:stretch>
                            </pic:blipFill>
                            <pic:spPr>
                              <a:xfrm>
                                <a:off x="5117098" y="2679870"/>
                                <a:ext cx="317156" cy="478848"/>
                              </a:xfrm>
                              <a:prstGeom prst="rect">
                                <a:avLst/>
                              </a:prstGeom>
                            </pic:spPr>
                          </pic:pic>
                          <wps:wsp>
                            <wps:cNvPr id="334" name="Straight Arrow Connector 334"/>
                            <wps:cNvCnPr/>
                            <wps:spPr>
                              <a:xfrm>
                                <a:off x="4839034" y="3052378"/>
                                <a:ext cx="27806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35" name="Straight Arrow Connector 335"/>
                            <wps:cNvCnPr/>
                            <wps:spPr>
                              <a:xfrm>
                                <a:off x="4475666" y="2727259"/>
                                <a:ext cx="653712" cy="13664"/>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flipH="1" flipV="1">
                                <a:off x="2074678" y="1972596"/>
                                <a:ext cx="2654859" cy="5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4729232" y="1972593"/>
                                <a:ext cx="0" cy="768181"/>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38" name="Straight Arrow Connector 338"/>
                            <wps:cNvCnPr/>
                            <wps:spPr>
                              <a:xfrm>
                                <a:off x="2102311" y="2147419"/>
                                <a:ext cx="27680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flipV="1">
                                <a:off x="2102023" y="1972593"/>
                                <a:ext cx="145" cy="174701"/>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40" name="Flowchart: Connector 340"/>
                            <wps:cNvSpPr/>
                            <wps:spPr>
                              <a:xfrm>
                                <a:off x="2206888" y="2261320"/>
                                <a:ext cx="138390" cy="128013"/>
                              </a:xfrm>
                              <a:prstGeom prst="flowChartConnector">
                                <a:avLst/>
                              </a:prstGeom>
                              <a:no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D1036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a:off x="1868711" y="2325225"/>
                                <a:ext cx="337877" cy="132"/>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42" name="Cloud 342"/>
                            <wps:cNvSpPr/>
                            <wps:spPr>
                              <a:xfrm>
                                <a:off x="1551652" y="2402043"/>
                                <a:ext cx="793467" cy="381792"/>
                              </a:xfrm>
                              <a:prstGeom prst="cloud">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D4165B" w:rsidRDefault="00D4165B" w:rsidP="00D1036D">
                                  <w:pPr>
                                    <w:pStyle w:val="NormalWeb"/>
                                    <w:spacing w:before="0" w:beforeAutospacing="0" w:after="200" w:afterAutospacing="0" w:line="276" w:lineRule="auto"/>
                                    <w:jc w:val="center"/>
                                  </w:pPr>
                                  <w:r w:rsidRPr="00D1036D">
                                    <w:rPr>
                                      <w:rFonts w:asciiTheme="minorHAnsi" w:eastAsia="Calibri" w:hAnsiTheme="minorHAnsi"/>
                                      <w:sz w:val="18"/>
                                      <w:szCs w:val="18"/>
                                    </w:rPr>
                                    <w:t>Clear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Straight Connector 343"/>
                            <wps:cNvCnPr/>
                            <wps:spPr>
                              <a:xfrm>
                                <a:off x="1868581" y="2325159"/>
                                <a:ext cx="0" cy="64106"/>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2955561" y="2992030"/>
                                <a:ext cx="0" cy="579908"/>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flipV="1">
                                <a:off x="2955758" y="3571847"/>
                                <a:ext cx="1882964" cy="9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4838722" y="3052297"/>
                                <a:ext cx="0" cy="519642"/>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wps:spPr>
                              <a:xfrm flipV="1">
                                <a:off x="5433902" y="2895994"/>
                                <a:ext cx="509693" cy="7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48" name="Cloud 348"/>
                            <wps:cNvSpPr/>
                            <wps:spPr>
                              <a:xfrm>
                                <a:off x="1868194" y="1098370"/>
                                <a:ext cx="1478334" cy="735732"/>
                              </a:xfrm>
                              <a:prstGeom prst="cloud">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Pr="00D1036D" w:rsidRDefault="00D4165B" w:rsidP="00D1036D">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Arbitration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flipV="1">
                                <a:off x="2102167" y="1748803"/>
                                <a:ext cx="0" cy="22379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50" name="Straight Arrow Connector 350"/>
                            <wps:cNvCnPr/>
                            <wps:spPr>
                              <a:xfrm flipV="1">
                                <a:off x="1361940" y="1524898"/>
                                <a:ext cx="506123" cy="10662"/>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1043890" y="2401977"/>
                                <a:ext cx="317951"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352" name="Straight Arrow Connector 352"/>
                            <wps:cNvCnPr/>
                            <wps:spPr>
                              <a:xfrm flipH="1" flipV="1">
                                <a:off x="1361744" y="1524846"/>
                                <a:ext cx="98" cy="86435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353" name="Straight Arrow Connector 353"/>
                            <wps:cNvCnPr/>
                            <wps:spPr>
                              <a:xfrm>
                                <a:off x="3572471" y="2887880"/>
                                <a:ext cx="326215" cy="15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grpSp>
                      </wpg:wgp>
                      <wps:wsp>
                        <wps:cNvPr id="6" name="Flowchart: Merge 6"/>
                        <wps:cNvSpPr/>
                        <wps:spPr>
                          <a:xfrm rot="16200000">
                            <a:off x="3581798" y="2873185"/>
                            <a:ext cx="87923" cy="79131"/>
                          </a:xfrm>
                          <a:prstGeom prst="flowChartMerge">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Flowchart: Merge 354"/>
                        <wps:cNvSpPr/>
                        <wps:spPr>
                          <a:xfrm rot="16200000">
                            <a:off x="693351" y="3317598"/>
                            <a:ext cx="87630" cy="78740"/>
                          </a:xfrm>
                          <a:prstGeom prst="flowChartMerge">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DA39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0" name="Text Box 81"/>
                        <wps:cNvSpPr txBox="1"/>
                        <wps:spPr>
                          <a:xfrm>
                            <a:off x="1643843" y="3356261"/>
                            <a:ext cx="1143635" cy="241935"/>
                          </a:xfrm>
                          <a:prstGeom prst="rect">
                            <a:avLst/>
                          </a:prstGeom>
                          <a:noFill/>
                          <a:ln w="6350">
                            <a:noFill/>
                          </a:ln>
                          <a:effectLst/>
                        </wps:spPr>
                        <wps:txbx>
                          <w:txbxContent>
                            <w:p w:rsidR="00D4165B" w:rsidRDefault="00D4165B" w:rsidP="00B0710A">
                              <w:pPr>
                                <w:pStyle w:val="NormalWeb"/>
                                <w:spacing w:before="0" w:beforeAutospacing="0" w:after="0" w:afterAutospacing="0"/>
                              </w:pPr>
                              <w:r>
                                <w:rPr>
                                  <w:rFonts w:ascii="Verdana" w:eastAsia="Times New Roman" w:hAnsi="Verdana" w:cs="Arial"/>
                                  <w:color w:val="000000"/>
                                  <w:kern w:val="32"/>
                                  <w:sz w:val="16"/>
                                  <w:szCs w:val="16"/>
                                </w:rPr>
                                <w:t>O/P port E match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a:off x="2468881" y="2648670"/>
                            <a:ext cx="5250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2" name="Picture 1022"/>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68881" y="2474305"/>
                            <a:ext cx="657225" cy="190500"/>
                          </a:xfrm>
                          <a:prstGeom prst="rect">
                            <a:avLst/>
                          </a:prstGeom>
                          <a:noFill/>
                          <a:ln>
                            <a:noFill/>
                          </a:ln>
                        </pic:spPr>
                      </pic:pic>
                    </wpc:wpc>
                  </a:graphicData>
                </a:graphic>
              </wp:inline>
            </w:drawing>
          </mc:Choice>
          <mc:Fallback>
            <w:pict>
              <v:group id="Canvas 2" o:spid="_x0000_s1074" editas="canvas" style="width:6in;height:363.45pt;mso-position-horizontal-relative:char;mso-position-vertical-relative:line" coordsize="54864,46158" o:gfxdata="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lbmdyMQAABZADAAIAAAAUAAAQnpAEAAIAAAAUAAAQspKRAAIAAAADMjAAAJKS&#10;AAIAAAADMjAAAOocAAcAAAgMAAAIk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TQ6MDE6MjAgMDk6NTk6NTEAMjAx&#10;NDowMToyMCAwOTo1OTo1MQAAAGUAbgBnAHIAMQAAAP/hCxh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0LTAxLTIwVDA5OjU5OjUxLjIwMz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lbmdyMT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BlAD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VuZ3IxAAAFkAMA&#10;AgAAABQAABCekAQAAgAAABQAABCykpEAAgAAAAM5NgAAkpIAAgAAAAM5NgAA6hwABwAACAwAAAiS&#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EAAR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">
                <v:shape id="_x0000_s1075" type="#_x0000_t75" style="position:absolute;width:54864;height:46158;visibility:visible;mso-wrap-style:square">
                  <v:fill o:detectmouseclick="t"/>
                  <v:path o:connecttype="none"/>
                </v:shape>
                <v:group id="Group 305" o:spid="_x0000_s1076" style="position:absolute;width:54669;height:46159" coordsize="59436,50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Text Box 2" o:spid="_x0000_s1077" type="#_x0000_t202" style="position:absolute;left:48291;top:24182;width:11145;height:3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D4165B" w:rsidRPr="00D1036D" w:rsidRDefault="00D4165B" w:rsidP="00D1036D">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O/P port E Busy</w:t>
                          </w:r>
                        </w:p>
                      </w:txbxContent>
                    </v:textbox>
                  </v:shape>
                  <v:group id="Group 307" o:spid="_x0000_s1078" style="position:absolute;width:59436;height:50187" coordorigin="" coordsize="59435,503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Snip Single Corner Rectangle 308" o:spid="_x0000_s1079" style="position:absolute;left:3905;width:54959;height:50326;visibility:visible;mso-wrap-style:square;v-text-anchor:middle" coordsize="5495926,50326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0fRMIA&#10;AADcAAAADwAAAGRycy9kb3ducmV2LnhtbERPS2sCMRC+F/wPYYReiiZtodTVKFIo9FLEx6HHcTPu&#10;rm4mS5K66793DoUeP773YjX4Vl0ppiawheepAUVcBtdwZeGw/5y8g0oZ2WEbmCzcKMFqOXpYYOFC&#10;z1u67nKlJIRTgRbqnLtC61TW5DFNQ0cs3ClEj1lgrLSL2Eu4b/WLMW/aY8PSUGNHHzWVl92vt7Ax&#10;+fB93Io5/Jxvs/XTvu/i2drH8bCeg8o05H/xn/vLWXg1slbOyBH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R9EwgAAANwAAAAPAAAAAAAAAAAAAAAAAJgCAABkcnMvZG93&#10;bnJldi54bWxQSwUGAAAAAAQABAD1AAAAhwMAAAAA&#10;" adj="-11796480,,5400" path="m,l3368964,,5495926,2126962r,2905720l,5032682,,xe" filled="f" strokecolor="#385d8a" strokeweight="2pt">
                      <v:stroke joinstyle="miter"/>
                      <v:formulas/>
                      <v:path arrowok="t" o:connecttype="custom" o:connectlocs="0,0;3368964,0;5495926,2126962;5495926,5032682;0,5032682;0,0" o:connectangles="0,0,0,0,0,0" textboxrect="0,0,5495926,5032682"/>
                      <v:textbox>
                        <w:txbxContent>
                          <w:p w:rsidR="00D4165B" w:rsidRDefault="00D4165B" w:rsidP="00D1036D"/>
                        </w:txbxContent>
                      </v:textbox>
                    </v:shape>
                    <v:shape id="Picture 309" o:spid="_x0000_s1080" type="#_x0000_t75" style="position:absolute;left:4764;top:22153;width:5674;height:96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JCf7GAAAA3AAAAA8AAABkcnMvZG93bnJldi54bWxEj91qAjEQhe8LfYcwBW9Es62l6NYobf2h&#10;pXrh2gcYN+Pu0mSybqKub28KQi8P5+fjjKetNeJEja8cK3jsJyCIc6crLhT8bBe9IQgfkDUax6Tg&#10;Qh6mk/u7MabanXlDpywUIo6wT1FBGUKdSunzkiz6vquJo7d3jcUQZVNI3eA5jlsjn5LkRVqsOBJK&#10;rOmjpPw3O9rI/R69z7vVbvC1NubwjMvLys4ypToP7dsriEBt+A/f2p9awSAZwd+ZeATk5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gkJ/sYAAADcAAAADwAAAAAAAAAAAAAA&#10;AACfAgAAZHJzL2Rvd25yZXYueG1sUEsFBgAAAAAEAAQA9wAAAJIDAAAAAA==&#10;">
                      <v:imagedata r:id="rId23" o:title=""/>
                      <v:path arrowok="t"/>
                    </v:shape>
                    <v:shape id="Picture 310" o:spid="_x0000_s1081" type="#_x0000_t75" style="position:absolute;left:22663;top:42050;width:5731;height:955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Kid3EAAAA3AAAAA8AAABkcnMvZG93bnJldi54bWxET89rwjAUvgv+D+EJu2naDYZ2xuIGwsAx&#10;t+oO3p7Nsyk2L6WJ2u2vXw6Cx4/v9zzvbSMu1PnasYJ0koAgLp2uuVKw267GUxA+IGtsHJOCX/KQ&#10;L4aDOWbaXfmbLkWoRAxhn6ECE0KbSelLQxb9xLXEkTu6zmKIsKuk7vAaw20jH5PkWVqsOTYYbOnN&#10;UHkqzlbB7Py33u82+sd/fX4c5OtqvQ/Lg1IPo375AiJQH+7im/tdK3hK4/x4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Kid3EAAAA3AAAAA8AAAAAAAAAAAAAAAAA&#10;nwIAAGRycy9kb3ducmV2LnhtbFBLBQYAAAAABAAEAPcAAACQAwAAAAA=&#10;">
                      <v:imagedata r:id="rId23" o:title=""/>
                    </v:shape>
                    <v:shape id="Picture 311" o:spid="_x0000_s1082" type="#_x0000_t75" style="position:absolute;left:45496;top:36459;width:5674;height:96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wBA/FAAAA3AAAAA8AAABkcnMvZG93bnJldi54bWxEj8FOwzAQRO9I/QdrK3GjTkoJVahbtQjU&#10;HriQ8gGreGtHxOvINmn4e4yExHE0M280m93kejFSiJ1nBeWiAEHcet2xUfBxfr1bg4gJWWPvmRR8&#10;U4TddnazwVr7K7/T2CQjMoRjjQpsSkMtZWwtOYwLPxBn7+KDw5RlMFIHvGa46+WyKCrpsOO8YHGg&#10;Z0vtZ/PlFFTHl7fz/qEIj0dzaGw1rlalOSl1O5/2TyASTek//Nc+aQX3ZQm/Z/IR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cAQPxQAAANwAAAAPAAAAAAAAAAAAAAAA&#10;AJ8CAABkcnMvZG93bnJldi54bWxQSwUGAAAAAAQABAD3AAAAkQMAAAAA&#10;">
                      <v:imagedata r:id="rId23" o:title=""/>
                    </v:shape>
                    <v:shape id="Picture 312" o:spid="_x0000_s1083" type="#_x0000_t75" style="position:absolute;left:14428;top:-812;width:5731;height:9553;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4ubGAAAA3AAAAA8AAABkcnMvZG93bnJldi54bWxEj09rg0AUxO+FfoflFXIJzRoDTbBZpQQK&#10;QQ/NHw89PtxXlbpvxd2q/fbdQCHHYWZ+w+yz2XRipMG1lhWsVxEI4srqlmsF5fX9eQfCeWSNnWVS&#10;8EsOsvTxYY+JthOfabz4WgQIuwQVNN73iZSuasigW9meOHhfdjDogxxqqQecAtx0Mo6iF2mw5bDQ&#10;YE+Hhqrvy49R8Flcucz98kOXXd46c9oelkWh1OJpfnsF4Wn29/B/+6gVbNYx3M6EIy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BPi5sYAAADcAAAADwAAAAAAAAAAAAAA&#10;AACfAgAAZHJzL2Rvd25yZXYueG1sUEsFBgAAAAAEAAQA9wAAAJIDAAAAAA==&#10;">
                      <v:imagedata r:id="rId23" o:title=""/>
                    </v:shape>
                    <v:shape id="Picture 313" o:spid="_x0000_s1084" type="#_x0000_t75" style="position:absolute;left:34593;top:5810;width:5731;height:9553;rotation:872386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IT7TDAAAA3AAAAA8AAABkcnMvZG93bnJldi54bWxEj82qwjAUhPeC7xCO4O6aqnCvVKMUQVBX&#10;1z/Q3aE5tsXmpDZR69sbQXA5zMw3zGTWmFLcqXaFZQX9XgSCOLW64EzBfrf4GYFwHlljaZkUPMnB&#10;bNpuTTDW9sEbum99JgKEXYwKcu+rWEqX5mTQ9WxFHLyzrQ36IOtM6hofAW5KOYiiX2mw4LCQY0Xz&#10;nNLL9mYUHFZlcv37t8eBP7tiHWGyPB0TpbqdJhmD8NT4b/jTXmoFw/4Q3mfCEZDT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0hPtMMAAADcAAAADwAAAAAAAAAAAAAAAACf&#10;AgAAZHJzL2Rvd25yZXYueG1sUEsFBgAAAAAEAAQA9wAAAI8DAAAAAA==&#10;">
                      <v:imagedata r:id="rId23" o:title=""/>
                    </v:shape>
                    <v:shapetype id="_x0000_t109" coordsize="21600,21600" o:spt="109" path="m,l,21600r21600,l21600,xe">
                      <v:stroke joinstyle="miter"/>
                      <v:path gradientshapeok="t" o:connecttype="rect"/>
                    </v:shapetype>
                    <v:shape id="Flowchart: Process 314" o:spid="_x0000_s1085" type="#_x0000_t109" style="position:absolute;left:7601;top:34014;width:2112;height:3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B5cIA&#10;AADcAAAADwAAAGRycy9kb3ducmV2LnhtbESP3YrCMBSE7xd8h3CEvVtTf3CXahQRF71brD7AoTk2&#10;1eakJFHr2xthwcthZr5h5svONuJGPtSOFQwHGQji0umaKwXHw+/XD4gQkTU2jknBgwIsF72POeba&#10;3XlPtyJWIkE45KjAxNjmUobSkMUwcC1x8k7OW4xJ+kpqj/cEt40cZdlUWqw5LRhsaW2ovBRXq2B7&#10;Jl6b8zj7qxEvq+P+exOuXqnPfreagYjUxXf4v73TCsbDCbzOp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IHlwgAAANw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D4165B" w:rsidRDefault="00D4165B" w:rsidP="00D1036D"/>
                        </w:txbxContent>
                      </v:textbox>
                    </v:shape>
                    <v:shape id="Straight Arrow Connector 315" o:spid="_x0000_s1086" type="#_x0000_t32" style="position:absolute;top:35110;width:7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qR5ccAAADcAAAADwAAAGRycy9kb3ducmV2LnhtbESPT2vCQBTE70K/w/IK3nTjnxZJXaWK&#10;Qi4K2go9vmZfk5Ds25hdNfrpXaHgcZiZ3zDTeWsqcabGFZYVDPoRCOLU6oIzBd9f694EhPPIGivL&#10;pOBKDuazl84UY20vvKPz3mciQNjFqCD3vo6ldGlOBl3f1sTB+7ONQR9kk0nd4CXATSWHUfQuDRYc&#10;FnKsaZlTWu5PRsEy2STJYj0pt7+Hn3JlbuPjYTdWqvvafn6A8NT6Z/i/nWgFo8EbPM6EIy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2pHlxwAAANwAAAAPAAAAAAAA&#10;AAAAAAAAAKECAABkcnMvZG93bnJldi54bWxQSwUGAAAAAAQABAD5AAAAlQMAAAAA&#10;" strokecolor="#4a7ebb">
                      <v:stroke endarrow="open"/>
                    </v:shape>
                    <v:shape id="Text Box 12" o:spid="_x0000_s1087" type="#_x0000_t202" style="position:absolute;left:3140;top:32366;width:5279;height:3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rsidR="00D4165B" w:rsidRPr="00D1036D" w:rsidRDefault="00D4165B" w:rsidP="00D1036D">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Outp</w:t>
                            </w:r>
                          </w:p>
                        </w:txbxContent>
                      </v:textbox>
                    </v:shape>
                    <v:shape id="Flowchart: Process 317" o:spid="_x0000_s1088" type="#_x0000_t109" style="position:absolute;left:11928;top:33061;width:5597;height:7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Q1cYA&#10;AADcAAAADwAAAGRycy9kb3ducmV2LnhtbESPQWvCQBSE7wX/w/IK3uomFWybuooURdFeagt6fGRf&#10;k9Ts27i7MfHfu4VCj8PMfMNM572pxYWcrywrSEcJCOLc6ooLBV+fq4dnED4ga6wtk4IreZjPBndT&#10;zLTt+IMu+1CICGGfoYIyhCaT0uclGfQj2xBH79s6gyFKV0jtsItwU8vHJJlIgxXHhRIbeispP+1b&#10;o+BwbBP+cbvl+qy7l/dUbxfteKLU8L5fvIII1If/8F97oxWM0yf4PR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FQ1cYAAADcAAAADwAAAAAAAAAAAAAAAACYAgAAZHJz&#10;L2Rvd25yZXYueG1sUEsFBgAAAAAEAAQA9QAAAIsDAAAAAA==&#10;" fillcolor="#9eeaff" strokecolor="#46aac5">
                      <v:fill color2="#e4f9ff" rotate="t" angle="180" colors="0 #9eeaff;22938f #bbefff;1 #e4f9ff" focus="100%" type="gradient"/>
                      <v:shadow on="t" color="black" opacity="24903f" origin=",.5" offset="0,.55556mm"/>
                      <v:textbox>
                        <w:txbxContent>
                          <w:p w:rsidR="00D4165B" w:rsidRDefault="00D4165B" w:rsidP="00D1036D">
                            <w:pPr>
                              <w:pStyle w:val="NormalWeb"/>
                              <w:spacing w:before="0" w:beforeAutospacing="0" w:after="200" w:afterAutospacing="0" w:line="276" w:lineRule="auto"/>
                            </w:pPr>
                            <w:r w:rsidRPr="00D1036D">
                              <w:rPr>
                                <w:rFonts w:asciiTheme="minorHAnsi" w:eastAsia="Times New Roman" w:hAnsiTheme="minorHAnsi"/>
                                <w:sz w:val="18"/>
                                <w:szCs w:val="18"/>
                              </w:rPr>
                              <w:t>O/P Port E match</w:t>
                            </w:r>
                            <w:r>
                              <w:rPr>
                                <w:rFonts w:asciiTheme="minorHAnsi" w:eastAsia="Times New Roman" w:hAnsiTheme="minorHAnsi"/>
                                <w:sz w:val="18"/>
                                <w:szCs w:val="18"/>
                              </w:rPr>
                              <w:br/>
                              <w:t>logic</w:t>
                            </w:r>
                          </w:p>
                        </w:txbxContent>
                      </v:textbox>
                    </v:shape>
                    <v:shape id="Straight Arrow Connector 318" o:spid="_x0000_s1089" type="#_x0000_t32" style="position:absolute;left:9713;top:35720;width:22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s+e8MAAADcAAAADwAAAGRycy9kb3ducmV2LnhtbERPy4rCMBTdD/gP4QruxtQHItUoKgrd&#10;jKCj4PLaXNvS5qY2Ge3M15uFMMvDec+XranEgxpXWFYw6EcgiFOrC84UnL53n1MQziNrrCyTgl9y&#10;sFx0PuYYa/vkAz2OPhMhhF2MCnLv61hKl+Zk0PVtTRy4m20M+gCbTOoGnyHcVHIYRRNpsODQkGNN&#10;m5zS8vhjFGySryRZ76bl/nq+lFvzN76fD2Olet12NQPhqfX/4rc70QpGg7A2nA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bPnvDAAAA3AAAAA8AAAAAAAAAAAAA&#10;AAAAoQIAAGRycy9kb3ducmV2LnhtbFBLBQYAAAAABAAEAPkAAACRAwAAAAA=&#10;" strokecolor="#4a7ebb">
                      <v:stroke endarrow="open"/>
                    </v:shape>
                    <v:shape id="Picture 319" o:spid="_x0000_s1090" type="#_x0000_t75" style="position:absolute;left:23663;top:27273;width:3178;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JULFAAAA3AAAAA8AAABkcnMvZG93bnJldi54bWxEj0FLAzEUhO8F/0N4gpdis7VY7bZpWQSh&#10;J8Va78/Na3Zr8rImaXf7740geBxm5htmtRmcFWcKsfWsYDopQBDXXrdsFOzfn28fQcSErNF6JgUX&#10;irBZX41WWGrf8xudd8mIDOFYooImpa6UMtYNOYwT3xFn7+CDw5RlMFIH7DPcWXlXFHPpsOW80GBH&#10;Tw3VX7uTU8C9fX2xH+a4D+PT98N9VW3nn0apm+uhWoJINKT/8F97qxXMpgv4PZ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mSVCxQAAANwAAAAPAAAAAAAAAAAAAAAA&#10;AJ8CAABkcnMvZG93bnJldi54bWxQSwUGAAAAAAQABAD3AAAAkQMAAAAA&#10;">
                      <v:imagedata r:id="rId24" o:title=""/>
                      <v:path arrowok="t"/>
                    </v:shape>
                    <v:line id="Straight Connector 320" o:spid="_x0000_s1091" style="position:absolute;visibility:visible;mso-wrap-style:square" from="17524,36457" to="20751,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qEcEAAADcAAAADwAAAGRycy9kb3ducmV2LnhtbERPz2vCMBS+C/4P4Q12s+kUxHVNRYTB&#10;DjvUKrjjW/Jsis1L12Ta/ffLYbDjx/e73E6uFzcaQ+dZwVOWgyDW3nTcKjgdXxcbECEiG+w9k4If&#10;CrCt5rMSC+PvfKBbE1uRQjgUqMDGOBRSBm3JYcj8QJy4ix8dxgTHVpoR7ync9XKZ52vpsOPUYHGg&#10;vSV9bb6dgrPF97rWn5H86mOnTWuM/3pW6vFh2r2AiDTFf/Gf+80oWC3T/H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TyoRwQAAANwAAAAPAAAAAAAAAAAAAAAA&#10;AKECAABkcnMvZG93bnJldi54bWxQSwUGAAAAAAQABAD5AAAAjwMAAAAA&#10;" strokecolor="#4a7ebb"/>
                    <v:line id="Straight Connector 321" o:spid="_x0000_s1092" style="position:absolute;flip:x;visibility:visible;mso-wrap-style:square" from="20748,31242" to="20751,36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jOsYAAADcAAAADwAAAGRycy9kb3ducmV2LnhtbESPS2vDMBCE74X8B7GB3BrZDi3BjWKM&#10;SaCBXprHIbfFWj+otXIsNXHy66tCocdhZr5hVtloOnGlwbWWFcTzCARxaXXLtYLjYfu8BOE8ssbO&#10;Mim4k4NsPXlaYartjT/puve1CBB2KSpovO9TKV3ZkEE3tz1x8Co7GPRBDrXUA94C3HQyiaJXabDl&#10;sNBgT0VD5df+2yjYnH03XvCePD6q3aY62cLmL61Ss+mYv4HwNPr/8F/7XStYJDH8ng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xozrGAAAA3AAAAA8AAAAAAAAA&#10;AAAAAAAAoQIAAGRycy9kb3ducmV2LnhtbFBLBQYAAAAABAAEAPkAAACUAwAAAAA=&#10;" strokecolor="#4a7ebb"/>
                    <v:shape id="Straight Arrow Connector 322" o:spid="_x0000_s1093" type="#_x0000_t32" style="position:absolute;left:20884;top:30999;width:2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DLMYAAADcAAAADwAAAGRycy9kb3ducmV2LnhtbESPQWvCQBSE74X+h+UVvNVNo4hEV2lF&#10;IRcFrYLHZ/Y1Ccm+jdlV0/56VxB6HGbmG2Y670wtrtS60rKCj34EgjizuuRcwf579T4G4Tyyxtoy&#10;KfglB/PZ68sUE21vvKXrzuciQNglqKDwvkmkdFlBBl3fNsTB+7GtQR9km0vd4i3ATS3jKBpJgyWH&#10;hQIbWhSUVbuLUbBI12n6tRpXm9PhWC3N3/B82A6V6r11nxMQnjr/H362U61gEMfwOB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fwyzGAAAA3AAAAA8AAAAAAAAA&#10;AAAAAAAAoQIAAGRycy9kb3ducmV2LnhtbFBLBQYAAAAABAAEAPkAAACUAwAAAAA=&#10;" strokecolor="#4a7ebb">
                      <v:stroke endarrow="open"/>
                    </v:shape>
                    <v:shape id="Straight Arrow Connector 323" o:spid="_x0000_s1094" type="#_x0000_t32" style="position:absolute;left:20883;top:29921;width:2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Nmt8YAAADcAAAADwAAAGRycy9kb3ducmV2LnhtbESPW2vCQBSE3wX/w3KEvunGCyKpq6hU&#10;yEsFb9DH0+xpEpI9G7Nbjf56Vyj0cZiZb5j5sjWVuFLjCssKhoMIBHFqdcGZgtNx25+BcB5ZY2WZ&#10;FNzJwXLR7cwx1vbGe7oefCYChF2MCnLv61hKl+Zk0A1sTRy8H9sY9EE2mdQN3gLcVHIURVNpsOCw&#10;kGNNm5zS8vBrFGySzyRZb2fl7vv8VX6Yx+Ry3k+Ueuu1q3cQnlr/H/5rJ1rBeDSG15lwBOTi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TZrfGAAAA3AAAAA8AAAAAAAAA&#10;AAAAAAAAoQIAAGRycy9kb3ducmV2LnhtbFBLBQYAAAAABAAEAPkAAACUAwAAAAA=&#10;" strokecolor="#4a7ebb">
                      <v:stroke endarrow="open"/>
                    </v:shape>
                    <v:shape id="Straight Arrow Connector 324" o:spid="_x0000_s1095" type="#_x0000_t32" style="position:absolute;left:21023;top:28961;width:2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r+w8YAAADcAAAADwAAAGRycy9kb3ducmV2LnhtbESPQWvCQBSE70L/w/IK3nRTDUWiq1ip&#10;kIsFtUKPz+wzCcm+TbOrRn99tyB4HGbmG2a26EwtLtS60rKCt2EEgjizuuRcwfd+PZiAcB5ZY22Z&#10;FNzIwWL+0pthou2Vt3TZ+VwECLsEFRTeN4mULivIoBvahjh4J9sa9EG2udQtXgPc1HIURe/SYMlh&#10;ocCGVgVl1e5sFKzSTZp+rCfV1/HwU32ae/x72MZK9V+75RSEp84/w492qhWMRz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6/sPGAAAA3AAAAA8AAAAAAAAA&#10;AAAAAAAAoQIAAGRycy9kb3ducmV2LnhtbFBLBQYAAAAABAAEAPkAAACUAwAAAAA=&#10;" strokecolor="#4a7ebb">
                      <v:stroke endarrow="open"/>
                    </v:shape>
                    <v:shape id="Straight Arrow Connector 325" o:spid="_x0000_s1096" type="#_x0000_t32" style="position:absolute;left:21023;top:27885;width:2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ZbWMcAAADcAAAADwAAAGRycy9kb3ducmV2LnhtbESPT2vCQBTE74V+h+UVvNVN/VMkZiOt&#10;VMilBa2Cx2f2NQnJvk2zq8Z++q4geBxm5jdMsuhNI07UucqygpdhBII4t7riQsH2e/U8A+E8ssbG&#10;Mim4kINF+viQYKztmdd02vhCBAi7GBWU3rexlC4vyaAb2pY4eD+2M+iD7AqpOzwHuGnkKIpepcGK&#10;w0KJLS1LyuvN0ShYZp9Z9r6a1V+H3b7+MH+T3916otTgqX+bg/DU+3v41s60gvFoCtcz4QjI9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ltYxwAAANwAAAAPAAAAAAAA&#10;AAAAAAAAAKECAABkcnMvZG93bnJldi54bWxQSwUGAAAAAAQABAD5AAAAlQMAAAAA&#10;" strokecolor="#4a7ebb">
                      <v:stroke endarrow="open"/>
                    </v:shape>
                    <v:rect id="Rectangle 326" o:spid="_x0000_s1097" style="position:absolute;left:38989;top:23894;width:5770;height:9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Qx8MA&#10;AADcAAAADwAAAGRycy9kb3ducmV2LnhtbESPT4vCMBTE7wt+h/AEb5qqULRrFPEfgl6se9nbo3m2&#10;XZuX0kSt394Iwh6HmfkNM1u0phJ3alxpWcFwEIEgzqwuOVfwc972JyCcR9ZYWSYFT3KwmHe+Zpho&#10;++AT3VOfiwBhl6CCwvs6kdJlBRl0A1sTB+9iG4M+yCaXusFHgJtKjqIolgZLDgsF1rQqKLumN6Pg&#10;yFn6G+8uvPGbaHpcH/5Ij9dK9brt8huEp9b/hz/tvVYwHsX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vQx8MAAADcAAAADwAAAAAAAAAAAAAAAACYAgAAZHJzL2Rv&#10;d25yZXYueG1sUEsFBgAAAAAEAAQA9QAAAIgDAAAAAA==&#10;" fillcolor="#a3c4ff" strokecolor="#4a7ebb">
                      <v:fill color2="#e5eeff" rotate="t" angle="180" colors="0 #a3c4ff;22938f #bfd5ff;1 #e5eeff" focus="100%" type="gradient"/>
                      <v:shadow on="t" color="black" opacity="24903f" origin=",.5" offset="0,.55556mm"/>
                      <v:textbox>
                        <w:txbxContent>
                          <w:p w:rsidR="00D4165B" w:rsidRPr="00D1036D" w:rsidRDefault="00D4165B" w:rsidP="00D1036D">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status</w:t>
                            </w:r>
                            <w:r>
                              <w:rPr>
                                <w:rFonts w:asciiTheme="minorHAnsi" w:eastAsia="Calibri" w:hAnsiTheme="minorHAnsi"/>
                                <w:sz w:val="18"/>
                                <w:szCs w:val="18"/>
                              </w:rPr>
                              <w:br/>
                              <w:t>reg</w:t>
                            </w:r>
                            <w:r w:rsidRPr="00D1036D">
                              <w:rPr>
                                <w:rFonts w:asciiTheme="minorHAnsi" w:eastAsia="Calibri" w:hAnsiTheme="minorHAnsi"/>
                                <w:sz w:val="18"/>
                                <w:szCs w:val="18"/>
                              </w:rPr>
                              <w:t xml:space="preserve"> </w:t>
                            </w:r>
                          </w:p>
                        </w:txbxContent>
                      </v:textbox>
                    </v:rect>
                    <v:shape id="Picture 327" o:spid="_x0000_s1098" type="#_x0000_t75" style="position:absolute;left:32555;top:26188;width:3172;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BrErDAAAA3AAAAA8AAABkcnMvZG93bnJldi54bWxEj0uLwkAQhO+C/2FowZtOkl18xIwigrJ7&#10;9IHnJtMmwUxPyMxq9Nc7C4LHorq+6spWnanFjVpXWVYQjyMQxLnVFRcKTsftaAbCeWSNtWVS8CAH&#10;q2W/l2Gq7Z33dDv4QgQIuxQVlN43qZQuL8mgG9uGOHgX2xr0QbaF1C3eA9zUMomiiTRYcWgosaFN&#10;Sfn18GfCG79yt40re87ldzN39SZ57sxZqeGgWy9AeOr85/id/tEKvpIp/I8JBJ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kGsSsMAAADcAAAADwAAAAAAAAAAAAAAAACf&#10;AgAAZHJzL2Rvd25yZXYueG1sUEsFBgAAAAAEAAQA9wAAAI8DAAAAAA==&#10;">
                      <v:imagedata r:id="rId24" o:title=""/>
                    </v:shape>
                    <v:shape id="Picture 328" o:spid="_x0000_s1099" type="#_x0000_t75" style="position:absolute;left:23454;top:20605;width:3383;height:3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5XzbCAAAA3AAAAA8AAABkcnMvZG93bnJldi54bWxET01rwkAQvRf6H5YReqsbLUqJriJCoeKl&#10;pvbQ25Adk2B2dsmOMfXXdw+Cx8f7Xq4H16qeuth4NjAZZ6CIS28brgwcvz9e30FFQbbYeiYDfxRh&#10;vXp+WmJu/ZUP1BdSqRTCMUcDtUjItY5lTQ7j2AfixJ1851AS7CptO7ymcNfqaZbNtcOGU0ONgbY1&#10;lefi4gzsfvvbdhJ2cjp+hWF/KEh+ZhdjXkbDZgFKaJCH+O7+tAbepmltOpOO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V82wgAAANwAAAAPAAAAAAAAAAAAAAAAAJ8C&#10;AABkcnMvZG93bnJldi54bWxQSwUGAAAAAAQABAD3AAAAjgMAAAAA&#10;">
                      <v:imagedata r:id="rId25" o:title=""/>
                      <v:path arrowok="t"/>
                    </v:shape>
                    <v:shape id="Straight Arrow Connector 329" o:spid="_x0000_s1100" type="#_x0000_t32" style="position:absolute;left:26839;top:29920;width:57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XccAAADcAAAADwAAAGRycy9kb3ducmV2LnhtbESPQWvCQBSE7wX/w/IK3uqmKmJTN0FF&#10;IRcFbYUeX7OvSUj2bcyuGvvru4VCj8PMfMMs0t404kqdqywreB5FIIhzqysuFLy/bZ/mIJxH1thY&#10;JgV3cpAmg4cFxtre+EDXoy9EgLCLUUHpfRtL6fKSDLqRbYmD92U7gz7IrpC6w1uAm0aOo2gmDVYc&#10;FkpsaV1SXh8vRsE622XZajuv95+nj3pjvqfn02Gq1PCxX76C8NT7//BfO9MKJuMX+D0TjoBM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1FdxwAAANwAAAAPAAAAAAAA&#10;AAAAAAAAAKECAABkcnMvZG93bnJldi54bWxQSwUGAAAAAAQABAD5AAAAlQMAAAAA&#10;" strokecolor="#4a7ebb">
                      <v:stroke endarrow="open"/>
                    </v:shape>
                    <v:line id="Straight Connector 330" o:spid="_x0000_s1101" style="position:absolute;visibility:visible;mso-wrap-style:square" from="26837,22711" to="29559,22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a8zL8AAADcAAAADwAAAGRycy9kb3ducmV2LnhtbERPTYvCMBC9L/gfwgje1lQLy1qNIoLg&#10;wYPrCnock7EpNpPaRO3++81B8Ph437NF52rxoDZUnhWMhhkIYu1NxaWCw+/68xtEiMgGa8+k4I8C&#10;LOa9jxkWxj/5hx77WIoUwqFABTbGppAyaEsOw9A3xIm7+NZhTLAtpWnxmcJdLcdZ9iUdVpwaLDa0&#10;sqSv+7tTcLS43e30OZLPT0ttSmP8baLUoN8tpyAidfEtfrk3RkGep/npTDoCcv4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Za8zL8AAADcAAAADwAAAAAAAAAAAAAAAACh&#10;AgAAZHJzL2Rvd25yZXYueG1sUEsFBgAAAAAEAAQA+QAAAI0DAAAAAA==&#10;" strokecolor="#4a7ebb"/>
                    <v:line id="Straight Connector 331" o:spid="_x0000_s1102" style="position:absolute;visibility:visible;mso-wrap-style:square" from="29557,22711" to="29557,27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oZV8IAAADcAAAADwAAAGRycy9kb3ducmV2LnhtbESPQWsCMRSE7wX/Q3gFbzWrC6KrUUQo&#10;ePBgVbDH1+S5Wbp52W6irv++EQSPw8x8w8yXnavFldpQeVYwHGQgiLU3FZcKjofPjwmIEJEN1p5J&#10;wZ0CLBe9tzkWxt/4i677WIoE4VCgAhtjU0gZtCWHYeAb4uSdfeswJtmW0rR4S3BXy1GWjaXDitOC&#10;xYbWlvTv/uIUnCxudzv9E8nn3yttSmP831Sp/nu3moGI1MVX+NneGAV5PoTHmXQE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oZV8IAAADcAAAADwAAAAAAAAAAAAAA&#10;AAChAgAAZHJzL2Rvd25yZXYueG1sUEsFBgAAAAAEAAQA+QAAAJADAAAAAA==&#10;" strokecolor="#4a7ebb"/>
                    <v:shape id="Straight Arrow Connector 332" o:spid="_x0000_s1103" type="#_x0000_t32" style="position:absolute;left:29557;top:27271;width:29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ZV8cYAAADcAAAADwAAAGRycy9kb3ducmV2LnhtbESPW2vCQBSE3wX/w3KEvunGCyKpq6hU&#10;yEsFb9DH0+xpEpI9G7Nbjf56Vyj0cZiZb5j5sjWVuFLjCssKhoMIBHFqdcGZgtNx25+BcB5ZY2WZ&#10;FNzJwXLR7cwx1vbGe7oefCYChF2MCnLv61hKl+Zk0A1sTRy8H9sY9EE2mdQN3gLcVHIURVNpsOCw&#10;kGNNm5zS8vBrFGySzyRZb2fl7vv8VX6Yx+Ry3k+Ueuu1q3cQnlr/H/5rJ1rBeDyC15lwBOTi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VfHGAAAA3AAAAA8AAAAAAAAA&#10;AAAAAAAAoQIAAGRycy9kb3ducmV2LnhtbFBLBQYAAAAABAAEAPkAAACUAwAAAAA=&#10;" strokecolor="#4a7ebb">
                      <v:stroke endarrow="open"/>
                    </v:shape>
                    <v:shape id="Picture 333" o:spid="_x0000_s1104" type="#_x0000_t75" style="position:absolute;left:51170;top:26798;width:3172;height:4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PJS/AAAA3AAAAA8AAABkcnMvZG93bnJldi54bWxEj80KwjAQhO+C7xBW8KapVkSrUURQ9OgP&#10;npdmbYvNpjRRq09vBMHjMDvf7MyXjSnFg2pXWFYw6EcgiFOrC84UnE+b3gSE88gaS8uk4EUOlot2&#10;a46Jtk8+0OPoMxEg7BJUkHtfJVK6NCeDrm8r4uBdbW3QB1lnUtf4DHBTymEUjaXBgkNDjhWtc0pv&#10;x7sJb+zldjMo7CWVo2rqyvXwvTUXpbqdZjUD4anx/+NfeqcVxHEM3zGBAH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ozyUvwAAANwAAAAPAAAAAAAAAAAAAAAAAJ8CAABk&#10;cnMvZG93bnJldi54bWxQSwUGAAAAAAQABAD3AAAAiwMAAAAA&#10;">
                      <v:imagedata r:id="rId24" o:title=""/>
                    </v:shape>
                    <v:shape id="Straight Arrow Connector 334" o:spid="_x0000_s1105" type="#_x0000_t32" style="position:absolute;left:48390;top:30523;width:2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NoHsYAAADcAAAADwAAAGRycy9kb3ducmV2LnhtbESPQWvCQBSE74X+h+UVvNVNNYhEV7Gi&#10;kEsLaoUen9lnEpJ9G7Nbjf56tyB4HGbmG2Y670wtztS60rKCj34EgjizuuRcwc9u/T4G4Tyyxtoy&#10;KbiSg/ns9WWKibYX3tB563MRIOwSVFB43yRSuqwgg65vG+LgHW1r0AfZ5lK3eAlwU8tBFI2kwZLD&#10;QoENLQvKqu2fUbBMv9L0cz2uvg/732plbvFpv4mV6r11iwkIT51/hh/tVCsYDmP4Px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jaB7GAAAA3AAAAA8AAAAAAAAA&#10;AAAAAAAAoQIAAGRycy9kb3ducmV2LnhtbFBLBQYAAAAABAAEAPkAAACUAwAAAAA=&#10;" strokecolor="#4a7ebb">
                      <v:stroke endarrow="open"/>
                    </v:shape>
                    <v:shape id="Straight Arrow Connector 335" o:spid="_x0000_s1106" type="#_x0000_t32" style="position:absolute;left:44756;top:27272;width:6537;height: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NhcYAAADcAAAADwAAAGRycy9kb3ducmV2LnhtbESPT2vCQBTE7wW/w/KE3urGv0jqKioV&#10;clFQK/T4mn0mIdm3MbvV1E/vFoQeh5n5DTNbtKYSV2pcYVlBvxeBIE6tLjhT8HncvE1BOI+ssbJM&#10;Cn7JwWLeeZlhrO2N93Q9+EwECLsYFeTe17GULs3JoOvZmjh4Z9sY9EE2mdQN3gLcVHIQRRNpsOCw&#10;kGNN65zS8vBjFKyTbZKsNtNy9336Kj/MfXQ57UdKvXbb5TsIT63/Dz/biVYwHI7h7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vzYXGAAAA3AAAAA8AAAAAAAAA&#10;AAAAAAAAoQIAAGRycy9kb3ducmV2LnhtbFBLBQYAAAAABAAEAPkAAACUAwAAAAA=&#10;" strokecolor="#4a7ebb">
                      <v:stroke endarrow="open"/>
                    </v:shape>
                    <v:shape id="Straight Arrow Connector 336" o:spid="_x0000_s1107" type="#_x0000_t32" style="position:absolute;left:20746;top:19725;width:26549;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7F7ccAAADcAAAADwAAAGRycy9kb3ducmV2LnhtbESPT2vCQBTE7wW/w/KEXkQ3rSAa3QS1&#10;LUhLD/7B82P3NUnNvg3ZVVM/fbcg9DjMzG+YRd7ZWlyo9ZVjBU+jBASxdqbiQsFh/zacgvAB2WDt&#10;mBT8kIc86z0sMDXuylu67EIhIoR9igrKEJpUSq9LsuhHriGO3pdrLYYo20KaFq8Rbmv5nCQTabHi&#10;uFBiQ+uS9Gl3tgqaz82HfhmcD8dvPbutX1f7d7u6KfXY75ZzEIG68B++tzdGwXg8gb8z8QjI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XsXtxwAAANwAAAAPAAAAAAAA&#10;AAAAAAAAAKECAABkcnMvZG93bnJldi54bWxQSwUGAAAAAAQABAD5AAAAlQMAAAAA&#10;" strokecolor="#4a7ebb">
                      <v:stroke endarrow="open"/>
                    </v:shape>
                    <v:line id="Straight Connector 337" o:spid="_x0000_s1108" style="position:absolute;visibility:visible;mso-wrap-style:square" from="47292,19725" to="47292,27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8kuMQAAADcAAAADwAAAGRycy9kb3ducmV2LnhtbESPzWrDMBCE74G+g9hCboncGpLGjWxC&#10;odBDDvkptMeNtLVMrZVrqYnz9lEgkOMwM98wy2pwrThSHxrPCp6mGQhi7U3DtYLP/fvkBUSIyAZb&#10;z6TgTAGq8mG0xML4E2/puIu1SBAOBSqwMXaFlEFbchimviNO3o/vHcYk+1qaHk8J7lr5nGUz6bDh&#10;tGCxozdL+nf37xR8WVxvNvoQyeffK21qY/zfQqnx47B6BRFpiPfwrf1hFOT5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fyS4xAAAANwAAAAPAAAAAAAAAAAA&#10;AAAAAKECAABkcnMvZG93bnJldi54bWxQSwUGAAAAAAQABAD5AAAAkgMAAAAA&#10;" strokecolor="#4a7ebb"/>
                    <v:shape id="Straight Arrow Connector 338" o:spid="_x0000_s1109" type="#_x0000_t32" style="position:absolute;left:21023;top:21474;width:2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iG8QAAADcAAAADwAAAGRycy9kb3ducmV2LnhtbERPTWvCQBC9F/wPyxR6q5vWUCS6ikoD&#10;uVTQKngcs2MSkp1Ns9sk7a93D4UeH+97uR5NI3rqXGVZwcs0AkGcW11xoeD0mT7PQTiPrLGxTAp+&#10;yMF6NXlYYqLtwAfqj74QIYRdggpK79tESpeXZNBNbUscuJvtDPoAu0LqDocQbhr5GkVv0mDFoaHE&#10;lnYl5fXx2yjYZR9Ztk3n9f56vtTv5jf+Oh9ipZ4ex80ChKfR/4v/3JlWMJuFteFMOA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IbxAAAANwAAAAPAAAAAAAAAAAA&#10;AAAAAKECAABkcnMvZG93bnJldi54bWxQSwUGAAAAAAQABAD5AAAAkgMAAAAA&#10;" strokecolor="#4a7ebb">
                      <v:stroke endarrow="open"/>
                    </v:shape>
                    <v:line id="Straight Connector 339" o:spid="_x0000_s1110" style="position:absolute;flip:y;visibility:visible;mso-wrap-style:square" from="21020,19725" to="21021,2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54cYAAADcAAAADwAAAGRycy9kb3ducmV2LnhtbESPT2vCQBTE74LfYXlCb2ZTxdJG1xDE&#10;Qgu9mLYHb4/syx+afRuzqyZ++q5Q6HGYmd8wm3QwrbhQ7xrLCh6jGARxYXXDlYKvz9f5MwjnkTW2&#10;lknBSA7S7XSywUTbKx/okvtKBAi7BBXU3neJlK6oyaCLbEccvNL2Bn2QfSV1j9cAN61cxPGTNNhw&#10;WKixo11NxU9+Ngr2R98OJxwXt4/yfV9+253NVo1SD7MhW4PwNPj/8F/7TStYLl/gfiYc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eOeHGAAAA3AAAAA8AAAAAAAAA&#10;AAAAAAAAoQIAAGRycy9kb3ducmV2LnhtbFBLBQYAAAAABAAEAPkAAACUAwAAAAA=&#10;" strokecolor="#4a7ebb"/>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0" o:spid="_x0000_s1111" type="#_x0000_t120" style="position:absolute;left:22068;top:22613;width:1384;height:1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To1sMA&#10;AADcAAAADwAAAGRycy9kb3ducmV2LnhtbERPW2vCMBR+H+w/hDPwTdNtMrQaRQbCkILzgujboTlr&#10;SpuT2kSt/948CHv8+O7TeWdrcaXWl44VvA8SEMS50yUXCva7ZX8EwgdkjbVjUnAnD/PZ68sUU+1u&#10;vKHrNhQihrBPUYEJoUml9Lkhi37gGuLI/bnWYoiwLaRu8RbDbS0/kuRLWiw5Nhhs6NtQXm0vVkG3&#10;uJjf88pUJz0+Vod1lu29zJTqvXWLCYhAXfgXP90/WsHnMM6P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To1sMAAADcAAAADwAAAAAAAAAAAAAAAACYAgAAZHJzL2Rv&#10;d25yZXYueG1sUEsFBgAAAAAEAAQA9QAAAIgDAAAAAA==&#10;" filled="f" strokecolor="#385d8a" strokeweight="2pt">
                      <v:textbox>
                        <w:txbxContent>
                          <w:p w:rsidR="00D4165B" w:rsidRDefault="00D4165B" w:rsidP="00D1036D"/>
                        </w:txbxContent>
                      </v:textbox>
                    </v:shape>
                    <v:shape id="Straight Arrow Connector 341" o:spid="_x0000_s1112" type="#_x0000_t32" style="position:absolute;left:18687;top:23252;width:3378;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K4+8YAAADcAAAADwAAAGRycy9kb3ducmV2LnhtbESPQWvCQBSE74L/YXmCN91Yg0h0FSsK&#10;ubSgrdDjM/tMQrJvY3araX+9WxB6HGbmG2a57kwtbtS60rKCyTgCQZxZXXKu4PNjP5qDcB5ZY22Z&#10;FPyQg/Wq31tiou2dD3Q7+lwECLsEFRTeN4mULivIoBvbhjh4F9sa9EG2udQt3gPc1PIlimbSYMlh&#10;ocCGtgVl1fHbKNimb2n6up9X7+fTV7Uzv/H1dIiVGg66zQKEp87/h5/tVCuYxhP4Ox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SuPvGAAAA3AAAAA8AAAAAAAAA&#10;AAAAAAAAoQIAAGRycy9kb3ducmV2LnhtbFBLBQYAAAAABAAEAPkAAACUAwAAAAA=&#10;" strokecolor="#4a7ebb">
                      <v:stroke endarrow="open"/>
                    </v:shape>
                    <v:shape id="Cloud 342" o:spid="_x0000_s1113" style="position:absolute;left:15516;top:24020;width:7935;height:3818;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97WMUA&#10;AADcAAAADwAAAGRycy9kb3ducmV2LnhtbESP3WrCQBSE7wu+w3IE7+pGLSWkrhIEUQot+FNK7w7Z&#10;YzaYPRuzW03evisUvBxm5htmvuxsLa7U+sqxgsk4AUFcOF1xqeB4WD+nIHxA1lg7JgU9eVguBk9z&#10;zLS78Y6u+1CKCGGfoQITQpNJ6QtDFv3YNcTRO7nWYoiyLaVu8RbhtpbTJHmVFiuOCwYbWhkqzvtf&#10;q0B+FF8mzWlTvv985j5t+st30is1Gnb5G4hAXXiE/9tbrWD2MoX7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3tYxQAAANwAAAAPAAAAAAAAAAAAAAAAAJgCAABkcnMv&#10;ZG93bnJldi54bWxQSwUGAAAAAAQABAD1AAAAig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cbcbc">
                      <v:fill color2="#ededed" rotate="t" angle="180" colors="0 #bcbcbc;22938f #d0d0d0;1 #ededed" focus="100%" type="gradient"/>
                      <v:stroke joinstyle="miter"/>
                      <v:shadow on="t" color="black" opacity="24903f" origin=",.5" offset="0,.55556mm"/>
                      <v:formulas/>
                      <v:path arrowok="t" o:connecttype="custom" o:connectlocs="86198,231347;39673,224303;127249,308430;106898,311797;302656,345469;290387,330091;529474,307122;524570,323993;626857,202862;686569,265929;767716,135695;741120,159345;703908,47954;705304,59125;534084,34927;547713,20680;406670,41714;413264,29430;257142,45886;281020,57799;75802,139540;71632,126999" o:connectangles="0,0,0,0,0,0,0,0,0,0,0,0,0,0,0,0,0,0,0,0,0,0" textboxrect="0,0,43200,43200"/>
                      <v:textbox>
                        <w:txbxContent>
                          <w:p w:rsidR="00D4165B" w:rsidRDefault="00D4165B" w:rsidP="00D1036D">
                            <w:pPr>
                              <w:pStyle w:val="NormalWeb"/>
                              <w:spacing w:before="0" w:beforeAutospacing="0" w:after="200" w:afterAutospacing="0" w:line="276" w:lineRule="auto"/>
                              <w:jc w:val="center"/>
                            </w:pPr>
                            <w:r w:rsidRPr="00D1036D">
                              <w:rPr>
                                <w:rFonts w:asciiTheme="minorHAnsi" w:eastAsia="Calibri" w:hAnsiTheme="minorHAnsi"/>
                                <w:sz w:val="18"/>
                                <w:szCs w:val="18"/>
                              </w:rPr>
                              <w:t>Clear</w:t>
                            </w:r>
                          </w:p>
                        </w:txbxContent>
                      </v:textbox>
                    </v:shape>
                    <v:line id="Straight Connector 343" o:spid="_x0000_s1114" style="position:absolute;visibility:visible;mso-wrap-style:square" from="18685,23251" to="18685,2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RxsQAAADcAAAADwAAAGRycy9kb3ducmV2LnhtbESPzWrDMBCE74G+g9hCboncOoTGjWxC&#10;odBDDvkptMeNtLVMrZVrqYnz9lEgkOMwM98wy2pwrThSHxrPCp6mGQhi7U3DtYLP/fvkBUSIyAZb&#10;z6TgTAGq8mG0xML4E2/puIu1SBAOBSqwMXaFlEFbchimviNO3o/vHcYk+1qaHk8J7lr5nGVz6bDh&#10;tGCxozdL+nf37xR8WVxvNvoQyeffK21qY/zfQqnx47B6BRFpiPfwrf1hFOSzHK5n0hGQ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lHGxAAAANwAAAAPAAAAAAAAAAAA&#10;AAAAAKECAABkcnMvZG93bnJldi54bWxQSwUGAAAAAAQABAD5AAAAkgMAAAAA&#10;" strokecolor="#4a7ebb"/>
                    <v:line id="Straight Connector 344" o:spid="_x0000_s1115" style="position:absolute;visibility:visible;mso-wrap-style:square" from="29555,29920" to="29555,35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vJssMAAADcAAAADwAAAGRycy9kb3ducmV2LnhtbESPT2sCMRTE7wW/Q3iCN836B7Fbo4gg&#10;eOjBqmCPr8lzs7h5WTdRt9++EYQeh5n5DTNftq4Sd2pC6VnBcJCBINbelFwoOB42/RmIEJENVp5J&#10;wS8FWC46b3PMjX/wF933sRAJwiFHBTbGOpcyaEsOw8DXxMk7+8ZhTLIppGnwkeCukqMsm0qHJacF&#10;izWtLenL/uYUnCx+7nb6J5Iff6+0KYzx13elet129QEiUhv/w6/21igYTybwPJOO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rybLDAAAA3AAAAA8AAAAAAAAAAAAA&#10;AAAAoQIAAGRycy9kb3ducmV2LnhtbFBLBQYAAAAABAAEAPkAAACRAwAAAAA=&#10;" strokecolor="#4a7ebb"/>
                    <v:line id="Straight Connector 345" o:spid="_x0000_s1116" style="position:absolute;flip:y;visibility:visible;mso-wrap-style:square" from="29557,35718" to="48387,35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AmcYAAADcAAAADwAAAGRycy9kb3ducmV2LnhtbESPT2vCQBTE7wW/w/KE3ppN01pKdBWR&#10;FFrwom0P3h7Zlz80+zZmV5P46V1B6HGYmd8wi9VgGnGmztWWFTxHMQji3OqaSwU/3x9P7yCcR9bY&#10;WCYFIzlYLScPC0y17XlH570vRYCwS1FB5X2bSunyigy6yLbEwStsZ9AH2ZVSd9gHuGlkEsdv0mDN&#10;YaHCljYV5X/7k1GQHXwzHHFMLtviKyt+7cauZ7VSj9NhPQfhafD/4Xv7Uyt4eZ3B7Uw4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VQJnGAAAA3AAAAA8AAAAAAAAA&#10;AAAAAAAAoQIAAGRycy9kb3ducmV2LnhtbFBLBQYAAAAABAAEAPkAAACUAwAAAAA=&#10;" strokecolor="#4a7ebb"/>
                    <v:line id="Straight Connector 346" o:spid="_x0000_s1117" style="position:absolute;visibility:visible;mso-wrap-style:square" from="48387,30522" to="48387,35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XyXsMAAADcAAAADwAAAGRycy9kb3ducmV2LnhtbESPT2sCMRTE7wW/Q3iCN81ai9itUaQg&#10;ePDgP7DH1+S5Wdy8rJuo67dvBKHHYWZ+w0znravEjZpQelYwHGQgiLU3JRcKDvtlfwIiRGSDlWdS&#10;8KAA81nnbYq58Xfe0m0XC5EgHHJUYGOscymDtuQwDHxNnLyTbxzGJJtCmgbvCe4q+Z5lY+mw5LRg&#10;saZvS/q8uzoFR4vrzUb/RvKjn4U2hTH+8qlUr9suvkBEauN/+NVeGQWjjzE8z6Qj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18l7DAAAA3AAAAA8AAAAAAAAAAAAA&#10;AAAAoQIAAGRycy9kb3ducmV2LnhtbFBLBQYAAAAABAAEAPkAAACRAwAAAAA=&#10;" strokecolor="#4a7ebb"/>
                    <v:shape id="Straight Arrow Connector 347" o:spid="_x0000_s1118" type="#_x0000_t32" style="position:absolute;left:54339;top:28959;width:509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ThZMQAAADcAAAADwAAAGRycy9kb3ducmV2LnhtbESP3WrCQBSE7wt9h+UUvKsbf2hL6ioi&#10;iBVUSNIHOGSPSTB7NuyuMX17VxB6OczMN8xiNZhW9OR8Y1nBZJyAIC6tbrhS8Fts379A+ICssbVM&#10;Cv7Iw2r5+rLAVNsbZ9TnoRIRwj5FBXUIXSqlL2sy6Me2I47e2TqDIUpXSe3wFuGmldMk+ZAGG44L&#10;NXa0qam85FejoDz4kzsed/vNJJtmOy7y9to3So3ehvU3iEBD+A8/2z9awWz+CY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xOFkxAAAANwAAAAPAAAAAAAAAAAA&#10;AAAAAKECAABkcnMvZG93bnJldi54bWxQSwUGAAAAAAQABAD5AAAAkgMAAAAA&#10;" strokecolor="#4a7ebb">
                      <v:stroke endarrow="open"/>
                    </v:shape>
                    <v:shape id="Cloud 348" o:spid="_x0000_s1119" style="position:absolute;left:18681;top:10983;width:14784;height:7358;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88EA&#10;AADcAAAADwAAAGRycy9kb3ducmV2LnhtbERPS0vDQBC+F/oflil4azc+qJpmW0QQBJHWKtLjsDvJ&#10;BrOzIbs28d87B8Hjx/eudlPo1JmG1EY2cLkqQBHb6FpuDHy8Py3vQKWM7LCLTAZ+KMFuO59VWLo4&#10;8hudj7lREsKpRAM+577UOllPAdMq9sTC1XEImAUOjXYDjhIeOn1VFGsdsGVp8NjToyf7dfwO0vt5&#10;eH05pbYfcbL3+/o2+QNbYy4W08MGVKYp/4v/3M/OwPWNrJUzcgT0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nSvPBAAAA3AAAAA8AAAAAAAAAAAAAAAAAmAIAAGRycy9kb3du&#10;cmV2LnhtbFBLBQYAAAAABAAEAPUAAACG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be86" strokecolor="#f69240">
                      <v:fill color2="#ffebdb" rotate="t" angle="180" colors="0 #ffbe86;22938f #ffd0aa;1 #ffebdb" focus="100%" type="gradient"/>
                      <v:stroke joinstyle="miter"/>
                      <v:shadow on="t" color="black" opacity="24903f" origin=",.5" offset="0,.55556mm"/>
                      <v:formulas/>
                      <v:path arrowok="t" o:connecttype="custom" o:connectlocs="160598,445816;73917,432243;237081,594359;199164,600848;563889,665735;541029,636102;986480,591838;977343,624350;1167918,390926;1279170,512458;1430357,261491;1380805,307066;1311474,92409;1314075,113936;995069,67306;1020461,39852;757680,80386;769966,56713;479090,88424;523577,111382;141229,268900;133461,244733" o:connectangles="0,0,0,0,0,0,0,0,0,0,0,0,0,0,0,0,0,0,0,0,0,0" textboxrect="0,0,43200,43200"/>
                      <v:textbox>
                        <w:txbxContent>
                          <w:p w:rsidR="00D4165B" w:rsidRPr="00D1036D" w:rsidRDefault="00D4165B" w:rsidP="00D1036D">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Arbitration</w:t>
                            </w:r>
                          </w:p>
                        </w:txbxContent>
                      </v:textbox>
                    </v:shape>
                    <v:shape id="Straight Arrow Connector 349" o:spid="_x0000_s1120" type="#_x0000_t32" style="position:absolute;left:21021;top:17488;width:0;height:22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fQjcQAAADcAAAADwAAAGRycy9kb3ducmV2LnhtbESP3WrCQBSE7wt9h+UUvKsbfyht6ioi&#10;iBVUSNIHOGSPSTB7NuyuMX17VxB6OczMN8xiNZhW9OR8Y1nBZJyAIC6tbrhS8Fts3z9B+ICssbVM&#10;Cv7Iw2r5+rLAVNsbZ9TnoRIRwj5FBXUIXSqlL2sy6Me2I47e2TqDIUpXSe3wFuGmldMk+ZAGG44L&#10;NXa0qam85FejoDz4kzsed/vNJJtmOy7y9to3So3ehvU3iEBD+A8/2z9awWz+BY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F9CNxAAAANwAAAAPAAAAAAAAAAAA&#10;AAAAAKECAABkcnMvZG93bnJldi54bWxQSwUGAAAAAAQABAD5AAAAkgMAAAAA&#10;" strokecolor="#4a7ebb">
                      <v:stroke endarrow="open"/>
                    </v:shape>
                    <v:shape id="Straight Arrow Connector 350" o:spid="_x0000_s1121" type="#_x0000_t32" style="position:absolute;left:13619;top:15248;width:5061;height: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TvzcAAAADcAAAADwAAAGRycy9kb3ducmV2LnhtbERPzYrCMBC+C/sOYYS9aaqiSNcoIiy6&#10;oELbfYChGdtiMylJrN233xwEjx/f/2Y3mFb05HxjWcFsmoAgLq1uuFLwW3xP1iB8QNbYWiYFf+Rh&#10;t/0YbTDV9skZ9XmoRAxhn6KCOoQuldKXNRn0U9sRR+5mncEQoaukdviM4aaV8yRZSYMNx4YaOzrU&#10;VN7zh1FQnv3VXS7Hn8Msm2dHLvL20TdKfY6H/ReIQEN4i1/uk1awWMb58Uw8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70783AAAAA3AAAAA8AAAAAAAAAAAAAAAAA&#10;oQIAAGRycy9kb3ducmV2LnhtbFBLBQYAAAAABAAEAPkAAACOAwAAAAA=&#10;" strokecolor="#4a7ebb">
                      <v:stroke endarrow="open"/>
                    </v:shape>
                    <v:line id="Straight Connector 351" o:spid="_x0000_s1122" style="position:absolute;visibility:visible;mso-wrap-style:square" from="10438,24019" to="13618,24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898QAAADcAAAADwAAAGRycy9kb3ducmV2LnhtbESPQWsCMRSE74L/ITzBWze7FUtdjYsU&#10;Cj14sLZQj8/kdbN087LdpLr++0YQPA4z8w2zqgbXihP1ofGsoMhyEMTam4ZrBZ8frw/PIEJENth6&#10;JgUXClCtx6MVlsaf+Z1O+1iLBOFQogIbY1dKGbQlhyHzHXHyvn3vMCbZ19L0eE5w18rHPH+SDhtO&#10;CxY7erGkf/Z/TsGXxe1up4+R/Oyw0aY2xv8ulJpOhs0SRKQh3sO39ptRMJsXcD2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fz3xAAAANwAAAAPAAAAAAAAAAAA&#10;AAAAAKECAABkcnMvZG93bnJldi54bWxQSwUGAAAAAAQABAD5AAAAkgMAAAAA&#10;" strokecolor="#4a7ebb"/>
                    <v:shape id="Straight Arrow Connector 352" o:spid="_x0000_s1123" type="#_x0000_t32" style="position:absolute;left:13617;top:15248;width:1;height:8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mTscAAADcAAAADwAAAGRycy9kb3ducmV2LnhtbESPW2sCMRSE3wv9D+EUfBHNqlh0axRv&#10;BWnpgxf6fEhOd7duTpZN1K2/3ghCH4eZ+YaZzBpbijPVvnCsoNdNQBBrZwrOFBz2750RCB+QDZaO&#10;ScEfeZhNn58mmBp34S2ddyETEcI+RQV5CFUqpdc5WfRdVxFH78fVFkOUdSZNjZcIt6XsJ8mrtFhw&#10;XMixomVO+rg7WQXV1+ZTr9qnw/evHl+X68X+wy6uSrVemvkbiEBN+A8/2hujYDDsw/1MP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uiZOxwAAANwAAAAPAAAAAAAA&#10;AAAAAAAAAKECAABkcnMvZG93bnJldi54bWxQSwUGAAAAAAQABAD5AAAAlQMAAAAA&#10;" strokecolor="#4a7ebb">
                      <v:stroke endarrow="open"/>
                    </v:shape>
                    <v:shape id="Straight Arrow Connector 353" o:spid="_x0000_s1124" type="#_x0000_t32" style="position:absolute;left:35724;top:28878;width:32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UVysYAAADcAAAADwAAAGRycy9kb3ducmV2LnhtbESPT2vCQBTE7wW/w/KE3urGv0jqKioV&#10;clFQK/T4mn0mIdm3MbvV1E/vFoQeh5n5DTNbtKYSV2pcYVlBvxeBIE6tLjhT8HncvE1BOI+ssbJM&#10;Cn7JwWLeeZlhrO2N93Q9+EwECLsYFeTe17GULs3JoOvZmjh4Z9sY9EE2mdQN3gLcVHIQRRNpsOCw&#10;kGNN65zS8vBjFKyTbZKsNtNy9336Kj/MfXQ57UdKvXbb5TsIT63/Dz/biVYwHA/h7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VFcrGAAAA3AAAAA8AAAAAAAAA&#10;AAAAAAAAoQIAAGRycy9kb3ducmV2LnhtbFBLBQYAAAAABAAEAPkAAACUAwAAAAA=&#10;" strokecolor="#4a7ebb">
                      <v:stroke endarrow="open"/>
                    </v:shape>
                  </v:group>
                </v:group>
                <v:shapetype id="_x0000_t128" coordsize="21600,21600" o:spt="128" path="m,l21600,,10800,21600xe">
                  <v:stroke joinstyle="miter"/>
                  <v:path gradientshapeok="t" o:connecttype="custom" o:connectlocs="10800,0;5400,10800;10800,21600;16200,10800" textboxrect="5400,0,16200,10800"/>
                </v:shapetype>
                <v:shape id="Flowchart: Merge 6" o:spid="_x0000_s1125" type="#_x0000_t128" style="position:absolute;left:35817;top:28731;width:880;height:7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mr178A&#10;AADaAAAADwAAAGRycy9kb3ducmV2LnhtbESPQYvCMBSE7wv+h/AEb2uquCrVKFKoeK3uZW+P5tkW&#10;m5eSxFr/vREWPA4z8w2z3Q+mFT0531hWMJsmIIhLqxuuFPxe8u81CB+QNbaWScGTPOx3o68tpto+&#10;uKD+HCoRIexTVFCH0KVS+rImg35qO+LoXa0zGKJ0ldQOHxFuWjlPkqU02HBcqLGjrKbydr4bBXkx&#10;hL9iNc/K3iXHfJFnP/bZKDUZD4cNiEBD+IT/2yetYAnvK/EG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yavXvwAAANoAAAAPAAAAAAAAAAAAAAAAAJgCAABkcnMvZG93bnJl&#10;di54bWxQSwUGAAAAAAQABAD1AAAAhAMAAAAA&#10;" fillcolor="#dfa7a6 [1621]" strokecolor="#bc4542 [3045]">
                  <v:fill color2="#f5e4e4 [501]" rotate="t" angle="180" colors="0 #ffa2a1;22938f #ffbebd;1 #ffe5e5" focus="100%" type="gradient"/>
                  <v:shadow on="t" color="black" opacity="24903f" origin=",.5" offset="0,.55556mm"/>
                </v:shape>
                <v:shape id="Flowchart: Merge 354" o:spid="_x0000_s1126" type="#_x0000_t128" style="position:absolute;left:6933;top:33175;width:876;height:7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Bf8MA&#10;AADcAAAADwAAAGRycy9kb3ducmV2LnhtbESPwWrDMBBE74H+g9hCb7HcNG6LayUUg0uudnLpbbG2&#10;tqm1MpLqOH9fBQI5DjPzhin2ixnFTM4PlhU8JykI4tbqgTsFp2O1fgfhA7LG0TIpuJCH/e5hVWCu&#10;7ZlrmpvQiQhhn6OCPoQpl9K3PRn0iZ2Io/djncEQpeukdniOcDPKTZq+SoMDx4UeJyp7an+bP6Og&#10;qpfwXb9tynZ26Ve1rcrMXgalnh6Xzw8QgZZwD9/aB63gJdvC9Uw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iBf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DA393E"/>
                    </w:txbxContent>
                  </v:textbox>
                </v:shape>
                <v:shape id="Text Box 81" o:spid="_x0000_s1127" type="#_x0000_t202" style="position:absolute;left:16438;top:33562;width:11436;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sp8QA&#10;AADcAAAADwAAAGRycy9kb3ducmV2LnhtbERPy2rCQBTdF/yH4Qrd1YmWFIlOQghIS2kXRjfurpmb&#10;B2bupJmppv36zqLg8nDe22wyvbjS6DrLCpaLCARxZXXHjYLjYfe0BuE8ssbeMin4IQdZOnvYYqLt&#10;jfd0LX0jQgi7BBW03g+JlK5qyaBb2IE4cLUdDfoAx0bqEW8h3PRyFUUv0mDHoaHFgYqWqkv5bRS8&#10;F7tP3J9XZv3bF68fdT58HU+xUo/zKd+A8DT5u/jf/aYVxM9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3bKfEAAAA3AAAAA8AAAAAAAAAAAAAAAAAmAIAAGRycy9k&#10;b3ducmV2LnhtbFBLBQYAAAAABAAEAPUAAACJAwAAAAA=&#10;" filled="f" stroked="f" strokeweight=".5pt">
                  <v:textbox>
                    <w:txbxContent>
                      <w:p w:rsidR="00D4165B" w:rsidRDefault="00D4165B" w:rsidP="00B0710A">
                        <w:pPr>
                          <w:pStyle w:val="NormalWeb"/>
                          <w:spacing w:before="0" w:beforeAutospacing="0" w:after="0" w:afterAutospacing="0"/>
                        </w:pPr>
                        <w:r>
                          <w:rPr>
                            <w:rFonts w:ascii="Verdana" w:eastAsia="Times New Roman" w:hAnsi="Verdana" w:cs="Arial"/>
                            <w:color w:val="000000"/>
                            <w:kern w:val="32"/>
                            <w:sz w:val="16"/>
                            <w:szCs w:val="16"/>
                          </w:rPr>
                          <w:t>O/P port E match</w:t>
                        </w:r>
                      </w:p>
                    </w:txbxContent>
                  </v:textbox>
                </v:shape>
                <v:shape id="Straight Arrow Connector 27" o:spid="_x0000_s1128" type="#_x0000_t32" style="position:absolute;left:24688;top:26486;width:52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shape id="Picture 1022" o:spid="_x0000_s1129" type="#_x0000_t75" style="position:absolute;left:24688;top:24743;width:6573;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e/0zDAAAA3QAAAA8AAABkcnMvZG93bnJldi54bWxET9tqwkAQfRf8h2WEvunGgMVGN0EtQgm0&#10;0OgHDNnJRbOzIbvVtF/fLRR8m8O5zjYbTSduNLjWsoLlIgJBXFrdcq3gfDrO1yCcR9bYWSYF3+Qg&#10;S6eTLSba3vmTboWvRQhhl6CCxvs+kdKVDRl0C9sTB66yg0Ef4FBLPeA9hJtOxlH0LA22HBoa7OnQ&#10;UHktvoyCj5PL825Py7y4vlT2Qq/V6v1HqafZuNuA8DT6h/jf/abD/CiO4e+bcIJ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p7/TMMAAADdAAAADwAAAAAAAAAAAAAAAACf&#10;AgAAZHJzL2Rvd25yZXYueG1sUEsFBgAAAAAEAAQA9wAAAI8DAAAAAA==&#10;">
                  <v:imagedata r:id="rId26" o:title=""/>
                </v:shape>
                <w10:anchorlock/>
              </v:group>
            </w:pict>
          </mc:Fallback>
        </mc:AlternateContent>
      </w:r>
    </w:p>
    <w:p w:rsidR="00765E34" w:rsidRDefault="00765E34" w:rsidP="001A4159">
      <w:pPr>
        <w:pStyle w:val="Caption"/>
      </w:pPr>
      <w:bookmarkStart w:id="27" w:name="_Ref379273784"/>
      <w:bookmarkStart w:id="28" w:name="_Toc380556069"/>
      <w:r>
        <w:t xml:space="preserve">Figure </w:t>
      </w:r>
      <w:r w:rsidR="00B926E2">
        <w:fldChar w:fldCharType="begin"/>
      </w:r>
      <w:r w:rsidR="00B926E2">
        <w:instrText xml:space="preserve"> SEQ Figure \* ARABIC </w:instrText>
      </w:r>
      <w:r w:rsidR="00B926E2">
        <w:fldChar w:fldCharType="separate"/>
      </w:r>
      <w:r w:rsidR="00257CBE">
        <w:rPr>
          <w:noProof/>
        </w:rPr>
        <w:t>2</w:t>
      </w:r>
      <w:r w:rsidR="00B926E2">
        <w:rPr>
          <w:noProof/>
        </w:rPr>
        <w:fldChar w:fldCharType="end"/>
      </w:r>
      <w:bookmarkEnd w:id="27"/>
      <w:r w:rsidR="00815CA2">
        <w:t xml:space="preserve"> </w:t>
      </w:r>
      <w:r w:rsidR="005E3AEA">
        <w:t xml:space="preserve">Synchronous </w:t>
      </w:r>
      <w:r w:rsidR="00E847A7">
        <w:t>interface</w:t>
      </w:r>
      <w:r w:rsidR="005E3AEA">
        <w:t>: G</w:t>
      </w:r>
      <w:r w:rsidR="00815CA2">
        <w:t xml:space="preserve">enerating Busy signal </w:t>
      </w:r>
      <w:r>
        <w:t>from neighboring router</w:t>
      </w:r>
      <w:r w:rsidR="00C17A42">
        <w:t xml:space="preserve"> </w:t>
      </w:r>
      <w:r w:rsidR="00EB5AB7">
        <w:t xml:space="preserve">(Router B) </w:t>
      </w:r>
      <w:r w:rsidR="00C17A42">
        <w:t>with outputs (flits) un-registered</w:t>
      </w:r>
      <w:bookmarkEnd w:id="28"/>
    </w:p>
    <w:p w:rsidR="004C71FF" w:rsidRPr="00D05B2C" w:rsidRDefault="004C71FF" w:rsidP="004C71FF">
      <w:pPr>
        <w:pStyle w:val="Body"/>
      </w:pPr>
    </w:p>
    <w:p w:rsidR="007A41CC" w:rsidRDefault="007A41CC" w:rsidP="007A41CC">
      <w:pPr>
        <w:pStyle w:val="Body"/>
      </w:pPr>
    </w:p>
    <w:p w:rsidR="00994E63" w:rsidRDefault="00231671" w:rsidP="00231671">
      <w:pPr>
        <w:pStyle w:val="Heading4"/>
      </w:pPr>
      <w:r>
        <w:t xml:space="preserve"> </w:t>
      </w:r>
      <w:r w:rsidR="00DD57F2">
        <w:t>N</w:t>
      </w:r>
      <w:r w:rsidRPr="00231671">
        <w:t>eighboring router</w:t>
      </w:r>
      <w:r w:rsidR="00DD57F2">
        <w:t xml:space="preserve"> with Asynchronous</w:t>
      </w:r>
      <w:r w:rsidR="004C57EF">
        <w:t xml:space="preserve"> Fifo</w:t>
      </w:r>
      <w:r w:rsidR="00DD57F2">
        <w:t xml:space="preserve"> input</w:t>
      </w:r>
      <w:r w:rsidR="004C57EF">
        <w:t>s</w:t>
      </w:r>
    </w:p>
    <w:p w:rsidR="00C35C3E" w:rsidRDefault="00994122" w:rsidP="00931D3E">
      <w:pPr>
        <w:pStyle w:val="Body"/>
        <w:jc w:val="both"/>
      </w:pPr>
      <w:r>
        <w:t xml:space="preserve">In this case, </w:t>
      </w:r>
      <w:r w:rsidRPr="00994122">
        <w:rPr>
          <w:i/>
        </w:rPr>
        <w:t>outp</w:t>
      </w:r>
      <w:r>
        <w:t xml:space="preserve"> informa</w:t>
      </w:r>
      <w:r w:rsidR="002D4CB4">
        <w:t>tion has to be read out from each</w:t>
      </w:r>
      <w:r>
        <w:t xml:space="preserve"> Asynchronous Input VC FIFO. The existing Asynchronous FIFOs have logic to read an entry ahead (look ahead) of the current Read Pointer, provided that entry is valid. This look ahead read of</w:t>
      </w:r>
      <w:r w:rsidR="00A13AC9">
        <w:t xml:space="preserve"> </w:t>
      </w:r>
      <w:r w:rsidR="00A13AC9" w:rsidRPr="00A13AC9">
        <w:rPr>
          <w:i/>
        </w:rPr>
        <w:t>outp</w:t>
      </w:r>
      <w:r w:rsidR="00A13AC9">
        <w:t xml:space="preserve"> </w:t>
      </w:r>
      <w:r w:rsidR="00931D3E">
        <w:t>information from</w:t>
      </w:r>
      <w:r w:rsidR="00A13AC9">
        <w:t xml:space="preserve"> </w:t>
      </w:r>
      <w:r w:rsidR="002D4CB4">
        <w:t xml:space="preserve">each </w:t>
      </w:r>
      <w:r w:rsidR="00A13AC9">
        <w:t xml:space="preserve">Asynchronous FIFO would potentially provide mechanism of </w:t>
      </w:r>
      <w:r w:rsidRPr="00994122">
        <w:t xml:space="preserve">setting up </w:t>
      </w:r>
      <w:r w:rsidRPr="00994122">
        <w:rPr>
          <w:i/>
        </w:rPr>
        <w:t xml:space="preserve">Output Port X Busy </w:t>
      </w:r>
      <w:r w:rsidRPr="00994122">
        <w:t>ahead of time</w:t>
      </w:r>
      <w:r w:rsidR="00931D3E">
        <w:t xml:space="preserve">. </w:t>
      </w:r>
      <w:r w:rsidR="000F051F">
        <w:t>Since each</w:t>
      </w:r>
      <w:r w:rsidR="001E6D0D">
        <w:t xml:space="preserve"> </w:t>
      </w:r>
      <w:r w:rsidR="000F051F">
        <w:t xml:space="preserve">of its 4 </w:t>
      </w:r>
      <w:r w:rsidR="001E6D0D">
        <w:t>Input VC Fifo</w:t>
      </w:r>
      <w:r w:rsidR="000F051F">
        <w:t xml:space="preserve">s </w:t>
      </w:r>
      <w:r w:rsidR="001E6D0D">
        <w:t>would be read out</w:t>
      </w:r>
      <w:r w:rsidR="000F051F">
        <w:t xml:space="preserve">, there could be potentially 4 different values of </w:t>
      </w:r>
      <w:r w:rsidR="000F051F" w:rsidRPr="00C35C3E">
        <w:rPr>
          <w:i/>
        </w:rPr>
        <w:t>outp</w:t>
      </w:r>
      <w:r w:rsidR="000F051F">
        <w:t xml:space="preserve"> every cycle from a particular input port. </w:t>
      </w:r>
    </w:p>
    <w:p w:rsidR="00C35C3E" w:rsidRDefault="00C35C3E" w:rsidP="00931D3E">
      <w:pPr>
        <w:pStyle w:val="Body"/>
        <w:jc w:val="both"/>
      </w:pPr>
    </w:p>
    <w:p w:rsidR="00994E63" w:rsidRDefault="000F051F" w:rsidP="00931D3E">
      <w:pPr>
        <w:pStyle w:val="Body"/>
        <w:jc w:val="both"/>
      </w:pPr>
      <w:r>
        <w:t>In case of an input VC Fifo having ju</w:t>
      </w:r>
      <w:r w:rsidR="001D6F66">
        <w:t>st one</w:t>
      </w:r>
      <w:r>
        <w:t xml:space="preserve"> entry</w:t>
      </w:r>
      <w:r w:rsidR="00C35C3E">
        <w:t xml:space="preserve">, a </w:t>
      </w:r>
      <w:r w:rsidR="001D6F66">
        <w:t xml:space="preserve">look ahead read </w:t>
      </w:r>
      <w:r w:rsidR="00C35C3E">
        <w:t xml:space="preserve">for </w:t>
      </w:r>
      <w:r w:rsidR="00C35C3E" w:rsidRPr="00E439C7">
        <w:rPr>
          <w:i/>
        </w:rPr>
        <w:t>outp</w:t>
      </w:r>
      <w:r w:rsidR="00C35C3E">
        <w:t xml:space="preserve"> is not possible.</w:t>
      </w:r>
      <w:r w:rsidR="00E439C7">
        <w:t xml:space="preserve"> The </w:t>
      </w:r>
      <w:r w:rsidR="00E439C7" w:rsidRPr="00E439C7">
        <w:rPr>
          <w:i/>
        </w:rPr>
        <w:t>outp</w:t>
      </w:r>
      <w:r w:rsidR="00E439C7">
        <w:t xml:space="preserve"> information</w:t>
      </w:r>
      <w:r w:rsidR="005B35A8">
        <w:t xml:space="preserve"> for that input VC Fi</w:t>
      </w:r>
      <w:r w:rsidR="00E439C7">
        <w:t>fo is extracted fr</w:t>
      </w:r>
      <w:r w:rsidR="005B35A8">
        <w:t>om head of the queue</w:t>
      </w:r>
      <w:r w:rsidR="00E439C7">
        <w:t>.</w:t>
      </w:r>
      <w:r w:rsidR="00262E39">
        <w:t xml:space="preserve"> In addition</w:t>
      </w:r>
      <w:r w:rsidR="00E439C7">
        <w:t>, if “</w:t>
      </w:r>
      <w:r w:rsidR="00E439C7" w:rsidRPr="004C71FF">
        <w:rPr>
          <w:i/>
        </w:rPr>
        <w:t>Output Port X Status</w:t>
      </w:r>
      <w:r w:rsidR="00E439C7">
        <w:t>” for that flit is in de-asserted state</w:t>
      </w:r>
      <w:r w:rsidR="005B35A8">
        <w:t>, a one cycle penalty is</w:t>
      </w:r>
      <w:r w:rsidR="00931D3E">
        <w:t xml:space="preserve"> incurred</w:t>
      </w:r>
      <w:r w:rsidR="005B35A8">
        <w:t>. This is the</w:t>
      </w:r>
      <w:r w:rsidR="00931D3E">
        <w:t xml:space="preserve"> </w:t>
      </w:r>
      <w:r w:rsidR="00AA42E6">
        <w:t>cold start</w:t>
      </w:r>
      <w:r w:rsidR="005B35A8">
        <w:t xml:space="preserve"> condition for Asynchronous case</w:t>
      </w:r>
      <w:r w:rsidR="00AA42E6">
        <w:t>. This is for the case where, the Asynchronous Input VC FIFO is empty and the first flit that is written into the FIFO wants to access “</w:t>
      </w:r>
      <w:r w:rsidR="00AA42E6" w:rsidRPr="001A32BC">
        <w:rPr>
          <w:i/>
        </w:rPr>
        <w:t>Output Port X</w:t>
      </w:r>
      <w:r w:rsidR="00AA42E6">
        <w:t>”</w:t>
      </w:r>
      <w:r w:rsidR="001A32BC">
        <w:t>. In this case, arbitration is stalled for one cycle and is utilized to send “</w:t>
      </w:r>
      <w:r w:rsidR="001A32BC" w:rsidRPr="001A32BC">
        <w:rPr>
          <w:i/>
        </w:rPr>
        <w:t>Output Port X Busy</w:t>
      </w:r>
      <w:r w:rsidR="001A32BC">
        <w:rPr>
          <w:i/>
        </w:rPr>
        <w:t xml:space="preserve">” </w:t>
      </w:r>
      <w:r w:rsidR="001A32BC">
        <w:t>to the destination router.</w:t>
      </w:r>
      <w:r w:rsidR="002D4CB4">
        <w:t xml:space="preserve"> </w:t>
      </w:r>
    </w:p>
    <w:p w:rsidR="00262E39" w:rsidRDefault="00262E39" w:rsidP="00931D3E">
      <w:pPr>
        <w:pStyle w:val="Body"/>
        <w:jc w:val="both"/>
      </w:pPr>
    </w:p>
    <w:p w:rsidR="00A9674A" w:rsidRDefault="00262E39" w:rsidP="00931D3E">
      <w:pPr>
        <w:pStyle w:val="Body"/>
        <w:jc w:val="both"/>
      </w:pPr>
      <w:r>
        <w:lastRenderedPageBreak/>
        <w:t xml:space="preserve">Since each of the 4 Input VC Fifos are read each cycle to extract </w:t>
      </w:r>
      <w:r w:rsidRPr="007F4FEB">
        <w:rPr>
          <w:i/>
        </w:rPr>
        <w:t>outp</w:t>
      </w:r>
      <w:r>
        <w:t xml:space="preserve"> information</w:t>
      </w:r>
      <w:r w:rsidR="007F4FEB">
        <w:t>, the “</w:t>
      </w:r>
      <w:r w:rsidR="007F4FEB" w:rsidRPr="004C71FF">
        <w:rPr>
          <w:i/>
        </w:rPr>
        <w:t>Output Port X match</w:t>
      </w:r>
      <w:r w:rsidR="007F4FEB">
        <w:t>” and “</w:t>
      </w:r>
      <w:r w:rsidR="007F4FEB" w:rsidRPr="007F4FEB">
        <w:rPr>
          <w:i/>
        </w:rPr>
        <w:t>Output Port X Busy</w:t>
      </w:r>
      <w:r w:rsidR="007F4FEB">
        <w:rPr>
          <w:i/>
        </w:rPr>
        <w:t>”</w:t>
      </w:r>
      <w:r w:rsidR="007F4FEB">
        <w:t xml:space="preserve"> signals have two additional levels of logic (2-&gt;1 Mux and 4 input OR) compared to synchronous case. This is shown below in </w:t>
      </w:r>
      <w:r w:rsidR="007F4FEB">
        <w:fldChar w:fldCharType="begin"/>
      </w:r>
      <w:r w:rsidR="007F4FEB">
        <w:instrText xml:space="preserve"> REF _Ref379823049 \h </w:instrText>
      </w:r>
      <w:r w:rsidR="007F4FEB">
        <w:fldChar w:fldCharType="separate"/>
      </w:r>
      <w:r w:rsidR="00257CBE">
        <w:t xml:space="preserve">Figure </w:t>
      </w:r>
      <w:r w:rsidR="00257CBE">
        <w:rPr>
          <w:noProof/>
        </w:rPr>
        <w:t>3</w:t>
      </w:r>
      <w:r w:rsidR="007F4FEB">
        <w:fldChar w:fldCharType="end"/>
      </w:r>
      <w:r w:rsidR="007F4FEB">
        <w:t xml:space="preserve">. </w:t>
      </w:r>
    </w:p>
    <w:p w:rsidR="00A9674A" w:rsidRDefault="007F4FEB" w:rsidP="00931D3E">
      <w:pPr>
        <w:pStyle w:val="Body"/>
        <w:jc w:val="both"/>
      </w:pPr>
      <w:r>
        <w:t>This would make generating “</w:t>
      </w:r>
      <w:r w:rsidRPr="007F4FEB">
        <w:rPr>
          <w:i/>
        </w:rPr>
        <w:t>Output Port X Busy</w:t>
      </w:r>
      <w:r>
        <w:rPr>
          <w:i/>
        </w:rPr>
        <w:t xml:space="preserve">” </w:t>
      </w:r>
      <w:r w:rsidR="009C6E77">
        <w:t>more timing critical and could limit the maximum operating frequency.</w:t>
      </w:r>
    </w:p>
    <w:p w:rsidR="00A9674A" w:rsidRDefault="00A9674A" w:rsidP="00931D3E">
      <w:pPr>
        <w:pStyle w:val="Body"/>
        <w:jc w:val="both"/>
      </w:pPr>
    </w:p>
    <w:p w:rsidR="00801A4E" w:rsidRDefault="00F7101E" w:rsidP="00801A4E">
      <w:pPr>
        <w:pStyle w:val="Body"/>
        <w:keepNext/>
        <w:jc w:val="both"/>
      </w:pPr>
      <w:r>
        <w:rPr>
          <w:noProof/>
        </w:rPr>
        <mc:AlternateContent>
          <mc:Choice Requires="wpc">
            <w:drawing>
              <wp:inline distT="0" distB="0" distL="0" distR="0" wp14:anchorId="61CD4EDA" wp14:editId="1C56F377">
                <wp:extent cx="6163105" cy="4906370"/>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1" name="Text Box 2"/>
                        <wps:cNvSpPr txBox="1"/>
                        <wps:spPr>
                          <a:xfrm>
                            <a:off x="4590759" y="2247869"/>
                            <a:ext cx="1025009" cy="310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815CA2">
                              <w:pPr>
                                <w:pStyle w:val="NormalWeb"/>
                                <w:spacing w:before="0" w:beforeAutospacing="0" w:after="200" w:afterAutospacing="0" w:line="276" w:lineRule="auto"/>
                              </w:pPr>
                              <w:r>
                                <w:rPr>
                                  <w:rFonts w:eastAsia="Calibri"/>
                                  <w:sz w:val="18"/>
                                  <w:szCs w:val="18"/>
                                </w:rPr>
                                <w:t>O/P port E 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4" name="Picture 47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76200" y="1627750"/>
                            <a:ext cx="521944" cy="884794"/>
                          </a:xfrm>
                          <a:prstGeom prst="rect">
                            <a:avLst/>
                          </a:prstGeom>
                        </pic:spPr>
                      </pic:pic>
                      <pic:pic xmlns:pic="http://schemas.openxmlformats.org/drawingml/2006/picture">
                        <pic:nvPicPr>
                          <pic:cNvPr id="475" name="Picture 475"/>
                          <pic:cNvPicPr/>
                        </pic:nvPicPr>
                        <pic:blipFill>
                          <a:blip r:embed="rId19">
                            <a:extLst>
                              <a:ext uri="{28A0092B-C50C-407E-A947-70E740481C1C}">
                                <a14:useLocalDpi xmlns:a14="http://schemas.microsoft.com/office/drawing/2010/main" val="0"/>
                              </a:ext>
                            </a:extLst>
                          </a:blip>
                          <a:stretch>
                            <a:fillRect/>
                          </a:stretch>
                        </pic:blipFill>
                        <pic:spPr>
                          <a:xfrm rot="16200000">
                            <a:off x="2234307" y="3879312"/>
                            <a:ext cx="525620" cy="878606"/>
                          </a:xfrm>
                          <a:prstGeom prst="rect">
                            <a:avLst/>
                          </a:prstGeom>
                        </pic:spPr>
                      </pic:pic>
                      <pic:pic xmlns:pic="http://schemas.openxmlformats.org/drawingml/2006/picture">
                        <pic:nvPicPr>
                          <pic:cNvPr id="476" name="Picture 476"/>
                          <pic:cNvPicPr/>
                        </pic:nvPicPr>
                        <pic:blipFill>
                          <a:blip r:embed="rId19">
                            <a:extLst>
                              <a:ext uri="{28A0092B-C50C-407E-A947-70E740481C1C}">
                                <a14:useLocalDpi xmlns:a14="http://schemas.microsoft.com/office/drawing/2010/main" val="0"/>
                              </a:ext>
                            </a:extLst>
                          </a:blip>
                          <a:stretch>
                            <a:fillRect/>
                          </a:stretch>
                        </pic:blipFill>
                        <pic:spPr>
                          <a:xfrm>
                            <a:off x="4333632" y="3367710"/>
                            <a:ext cx="521944" cy="884793"/>
                          </a:xfrm>
                          <a:prstGeom prst="rect">
                            <a:avLst/>
                          </a:prstGeom>
                        </pic:spPr>
                      </pic:pic>
                      <pic:pic xmlns:pic="http://schemas.openxmlformats.org/drawingml/2006/picture">
                        <pic:nvPicPr>
                          <pic:cNvPr id="477" name="Picture 477"/>
                          <pic:cNvPicPr/>
                        </pic:nvPicPr>
                        <pic:blipFill>
                          <a:blip r:embed="rId19">
                            <a:extLst>
                              <a:ext uri="{28A0092B-C50C-407E-A947-70E740481C1C}">
                                <a14:useLocalDpi xmlns:a14="http://schemas.microsoft.com/office/drawing/2010/main" val="0"/>
                              </a:ext>
                            </a:extLst>
                          </a:blip>
                          <a:stretch>
                            <a:fillRect/>
                          </a:stretch>
                        </pic:blipFill>
                        <pic:spPr>
                          <a:xfrm rot="5400000">
                            <a:off x="1476880" y="-51841"/>
                            <a:ext cx="525620" cy="878606"/>
                          </a:xfrm>
                          <a:prstGeom prst="rect">
                            <a:avLst/>
                          </a:prstGeom>
                        </pic:spPr>
                      </pic:pic>
                      <pic:pic xmlns:pic="http://schemas.openxmlformats.org/drawingml/2006/picture">
                        <pic:nvPicPr>
                          <pic:cNvPr id="478" name="Picture 478"/>
                          <pic:cNvPicPr/>
                        </pic:nvPicPr>
                        <pic:blipFill>
                          <a:blip r:embed="rId19">
                            <a:extLst>
                              <a:ext uri="{28A0092B-C50C-407E-A947-70E740481C1C}">
                                <a14:useLocalDpi xmlns:a14="http://schemas.microsoft.com/office/drawing/2010/main" val="0"/>
                              </a:ext>
                            </a:extLst>
                          </a:blip>
                          <a:stretch>
                            <a:fillRect/>
                          </a:stretch>
                        </pic:blipFill>
                        <pic:spPr>
                          <a:xfrm rot="7986934">
                            <a:off x="3331604" y="555538"/>
                            <a:ext cx="525620" cy="878606"/>
                          </a:xfrm>
                          <a:prstGeom prst="rect">
                            <a:avLst/>
                          </a:prstGeom>
                        </pic:spPr>
                      </pic:pic>
                      <wps:wsp>
                        <wps:cNvPr id="482" name="Flowchart: Process 482"/>
                        <wps:cNvSpPr/>
                        <wps:spPr>
                          <a:xfrm>
                            <a:off x="1411791" y="3568757"/>
                            <a:ext cx="514822" cy="729972"/>
                          </a:xfrm>
                          <a:prstGeom prst="flowChartProcess">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D4165B" w:rsidRDefault="00D4165B" w:rsidP="00815CA2">
                              <w:pPr>
                                <w:pStyle w:val="NormalWeb"/>
                                <w:spacing w:before="0" w:beforeAutospacing="0" w:after="200" w:afterAutospacing="0" w:line="276" w:lineRule="auto"/>
                              </w:pPr>
                              <w:r>
                                <w:rPr>
                                  <w:rFonts w:eastAsia="Times New Roman"/>
                                  <w:sz w:val="18"/>
                                  <w:szCs w:val="18"/>
                                </w:rPr>
                                <w:t>O/P Port E match</w:t>
                              </w:r>
                              <w:r>
                                <w:rPr>
                                  <w:rFonts w:eastAsia="Times New Roman"/>
                                  <w:sz w:val="18"/>
                                  <w:szCs w:val="18"/>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Straight Arrow Connector 483"/>
                        <wps:cNvCnPr/>
                        <wps:spPr>
                          <a:xfrm flipV="1">
                            <a:off x="1116378" y="3666134"/>
                            <a:ext cx="315303" cy="46"/>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4" name="Picture 484"/>
                          <pic:cNvPicPr>
                            <a:picLocks noChangeAspect="1"/>
                          </pic:cNvPicPr>
                        </pic:nvPicPr>
                        <pic:blipFill>
                          <a:blip r:embed="rId20"/>
                          <a:stretch>
                            <a:fillRect/>
                          </a:stretch>
                        </pic:blipFill>
                        <pic:spPr>
                          <a:xfrm>
                            <a:off x="2325568" y="2525222"/>
                            <a:ext cx="292254" cy="439638"/>
                          </a:xfrm>
                          <a:prstGeom prst="rect">
                            <a:avLst/>
                          </a:prstGeom>
                        </pic:spPr>
                      </pic:pic>
                      <wps:wsp>
                        <wps:cNvPr id="485" name="Straight Connector 485"/>
                        <wps:cNvCnPr/>
                        <wps:spPr>
                          <a:xfrm>
                            <a:off x="1926222" y="3666449"/>
                            <a:ext cx="131050"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486" name="Straight Connector 486"/>
                        <wps:cNvCnPr/>
                        <wps:spPr>
                          <a:xfrm>
                            <a:off x="2057663" y="2888859"/>
                            <a:ext cx="207" cy="761917"/>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487" name="Straight Arrow Connector 487"/>
                        <wps:cNvCnPr/>
                        <wps:spPr>
                          <a:xfrm>
                            <a:off x="2069945" y="2867003"/>
                            <a:ext cx="255769"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488" name="Straight Arrow Connector 488"/>
                        <wps:cNvCnPr/>
                        <wps:spPr>
                          <a:xfrm>
                            <a:off x="2069825" y="2768066"/>
                            <a:ext cx="25575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489" name="Straight Arrow Connector 489"/>
                        <wps:cNvCnPr/>
                        <wps:spPr>
                          <a:xfrm>
                            <a:off x="2082677" y="2680056"/>
                            <a:ext cx="25575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490" name="Straight Arrow Connector 490"/>
                        <wps:cNvCnPr/>
                        <wps:spPr>
                          <a:xfrm>
                            <a:off x="2082677" y="2581357"/>
                            <a:ext cx="25517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491" name="Rectangle 491"/>
                        <wps:cNvSpPr/>
                        <wps:spPr>
                          <a:xfrm>
                            <a:off x="3735164" y="2215340"/>
                            <a:ext cx="530722" cy="840849"/>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rsidR="00D4165B" w:rsidRDefault="00D4165B" w:rsidP="00815CA2">
                              <w:pPr>
                                <w:pStyle w:val="NormalWeb"/>
                                <w:spacing w:before="0" w:beforeAutospacing="0" w:after="200" w:afterAutospacing="0" w:line="276" w:lineRule="auto"/>
                                <w:jc w:val="center"/>
                              </w:pPr>
                              <w:r>
                                <w:rPr>
                                  <w:rFonts w:eastAsia="Calibri"/>
                                  <w:sz w:val="18"/>
                                  <w:szCs w:val="18"/>
                                </w:rPr>
                                <w:t>O/P Port E status</w:t>
                              </w:r>
                              <w:r>
                                <w:rPr>
                                  <w:rFonts w:eastAsia="Calibri"/>
                                  <w:sz w:val="18"/>
                                  <w:szCs w:val="18"/>
                                </w:rPr>
                                <w:br/>
                                <w:t xml:space="preserve">reg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2" name="Picture 492"/>
                          <pic:cNvPicPr/>
                        </pic:nvPicPr>
                        <pic:blipFill>
                          <a:blip r:embed="rId20"/>
                          <a:stretch>
                            <a:fillRect/>
                          </a:stretch>
                        </pic:blipFill>
                        <pic:spPr>
                          <a:xfrm>
                            <a:off x="3143394" y="2425689"/>
                            <a:ext cx="291710" cy="439185"/>
                          </a:xfrm>
                          <a:prstGeom prst="rect">
                            <a:avLst/>
                          </a:prstGeom>
                        </pic:spPr>
                      </pic:pic>
                      <pic:pic xmlns:pic="http://schemas.openxmlformats.org/drawingml/2006/picture">
                        <pic:nvPicPr>
                          <pic:cNvPr id="493" name="Picture 4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306306" y="1913678"/>
                            <a:ext cx="311187" cy="359478"/>
                          </a:xfrm>
                          <a:prstGeom prst="rect">
                            <a:avLst/>
                          </a:prstGeom>
                        </pic:spPr>
                      </pic:pic>
                      <wps:wsp>
                        <wps:cNvPr id="494" name="Straight Arrow Connector 494"/>
                        <wps:cNvCnPr/>
                        <wps:spPr>
                          <a:xfrm>
                            <a:off x="2617658" y="2767995"/>
                            <a:ext cx="525538"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495" name="Straight Connector 495"/>
                        <wps:cNvCnPr/>
                        <wps:spPr>
                          <a:xfrm>
                            <a:off x="2617492" y="2106854"/>
                            <a:ext cx="250348"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496" name="Straight Connector 496"/>
                        <wps:cNvCnPr/>
                        <wps:spPr>
                          <a:xfrm>
                            <a:off x="2867659" y="2106793"/>
                            <a:ext cx="0" cy="418361"/>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497" name="Straight Arrow Connector 497"/>
                        <wps:cNvCnPr/>
                        <wps:spPr>
                          <a:xfrm>
                            <a:off x="2867659" y="2525085"/>
                            <a:ext cx="275141" cy="1"/>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8" name="Picture 498"/>
                          <pic:cNvPicPr/>
                        </pic:nvPicPr>
                        <pic:blipFill>
                          <a:blip r:embed="rId20"/>
                          <a:stretch>
                            <a:fillRect/>
                          </a:stretch>
                        </pic:blipFill>
                        <pic:spPr>
                          <a:xfrm>
                            <a:off x="4855584" y="2481690"/>
                            <a:ext cx="291709" cy="439184"/>
                          </a:xfrm>
                          <a:prstGeom prst="rect">
                            <a:avLst/>
                          </a:prstGeom>
                        </pic:spPr>
                      </pic:pic>
                      <wps:wsp>
                        <wps:cNvPr id="499" name="Straight Arrow Connector 499"/>
                        <wps:cNvCnPr/>
                        <wps:spPr>
                          <a:xfrm>
                            <a:off x="4599831" y="2823343"/>
                            <a:ext cx="255753"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a:off x="4265618" y="2525154"/>
                            <a:ext cx="601261" cy="12533"/>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flipH="1" flipV="1">
                            <a:off x="2057272" y="1833001"/>
                            <a:ext cx="2441848" cy="52"/>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02" name="Straight Connector 502"/>
                        <wps:cNvCnPr/>
                        <wps:spPr>
                          <a:xfrm>
                            <a:off x="4498839" y="1832997"/>
                            <a:ext cx="0" cy="704552"/>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03" name="Straight Arrow Connector 503"/>
                        <wps:cNvCnPr/>
                        <wps:spPr>
                          <a:xfrm>
                            <a:off x="2082687" y="1993342"/>
                            <a:ext cx="254594"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04" name="Straight Connector 504"/>
                        <wps:cNvCnPr/>
                        <wps:spPr>
                          <a:xfrm flipV="1">
                            <a:off x="2082423" y="1832997"/>
                            <a:ext cx="133" cy="16023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05" name="Flowchart: Connector 505"/>
                        <wps:cNvSpPr/>
                        <wps:spPr>
                          <a:xfrm>
                            <a:off x="2178874" y="2097810"/>
                            <a:ext cx="127286" cy="117410"/>
                          </a:xfrm>
                          <a:prstGeom prst="flowChartConnector">
                            <a:avLst/>
                          </a:prstGeom>
                          <a:no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815CA2">
                              <w:pPr>
                                <w:pStyle w:val="NormalWeb"/>
                                <w:spacing w:before="0" w:beforeAutospacing="0" w:after="0" w:afterAutospacing="0"/>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1867830" y="2156422"/>
                            <a:ext cx="310768" cy="121"/>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07" name="Cloud 507"/>
                        <wps:cNvSpPr/>
                        <wps:spPr>
                          <a:xfrm>
                            <a:off x="1576211" y="2226876"/>
                            <a:ext cx="729804" cy="350168"/>
                          </a:xfrm>
                          <a:prstGeom prst="cloud">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D4165B" w:rsidRDefault="00D4165B" w:rsidP="00815CA2">
                              <w:pPr>
                                <w:pStyle w:val="NormalWeb"/>
                                <w:spacing w:before="0" w:beforeAutospacing="0" w:after="200" w:afterAutospacing="0" w:line="276" w:lineRule="auto"/>
                                <w:jc w:val="center"/>
                              </w:pPr>
                              <w:r>
                                <w:rPr>
                                  <w:rFonts w:eastAsia="Calibri"/>
                                  <w:sz w:val="18"/>
                                  <w:szCs w:val="18"/>
                                </w:rPr>
                                <w:t>Clear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Straight Connector 508"/>
                        <wps:cNvCnPr/>
                        <wps:spPr>
                          <a:xfrm>
                            <a:off x="1867711" y="2156360"/>
                            <a:ext cx="0" cy="58796"/>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09" name="Straight Connector 509"/>
                        <wps:cNvCnPr/>
                        <wps:spPr>
                          <a:xfrm>
                            <a:off x="2867478" y="2767995"/>
                            <a:ext cx="0" cy="531874"/>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10" name="Straight Connector 510"/>
                        <wps:cNvCnPr/>
                        <wps:spPr>
                          <a:xfrm flipV="1">
                            <a:off x="2867659" y="3299784"/>
                            <a:ext cx="1731886" cy="83"/>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11" name="Straight Connector 511"/>
                        <wps:cNvCnPr/>
                        <wps:spPr>
                          <a:xfrm>
                            <a:off x="4599544" y="2823269"/>
                            <a:ext cx="0" cy="476599"/>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12" name="Straight Arrow Connector 512"/>
                        <wps:cNvCnPr/>
                        <wps:spPr>
                          <a:xfrm flipV="1">
                            <a:off x="5146970" y="2679912"/>
                            <a:ext cx="468798" cy="72"/>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13" name="Cloud 513"/>
                        <wps:cNvSpPr/>
                        <wps:spPr>
                          <a:xfrm>
                            <a:off x="1867355" y="1031186"/>
                            <a:ext cx="1359720" cy="674790"/>
                          </a:xfrm>
                          <a:prstGeom prst="cloud">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Default="00D4165B" w:rsidP="00815CA2">
                              <w:pPr>
                                <w:pStyle w:val="NormalWeb"/>
                                <w:spacing w:before="0" w:beforeAutospacing="0" w:after="200" w:afterAutospacing="0" w:line="276" w:lineRule="auto"/>
                                <w:jc w:val="center"/>
                              </w:pPr>
                              <w:r>
                                <w:rPr>
                                  <w:rFonts w:eastAsia="Calibri"/>
                                  <w:sz w:val="18"/>
                                  <w:szCs w:val="18"/>
                                </w:rPr>
                                <w:t>O/P Port E Arbitration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4" name="Straight Arrow Connector 514"/>
                        <wps:cNvCnPr/>
                        <wps:spPr>
                          <a:xfrm flipV="1">
                            <a:off x="2082555" y="1627744"/>
                            <a:ext cx="0" cy="205253"/>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15" name="Straight Arrow Connector 515"/>
                        <wps:cNvCnPr/>
                        <wps:spPr>
                          <a:xfrm flipV="1">
                            <a:off x="780943" y="1422179"/>
                            <a:ext cx="1086032" cy="9774"/>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598105" y="2425468"/>
                            <a:ext cx="240095"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17" name="Straight Arrow Connector 517"/>
                        <wps:cNvCnPr/>
                        <wps:spPr>
                          <a:xfrm flipV="1">
                            <a:off x="780997" y="1422283"/>
                            <a:ext cx="0" cy="1002793"/>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18" name="Straight Arrow Connector 518"/>
                        <wps:cNvCnPr/>
                        <wps:spPr>
                          <a:xfrm>
                            <a:off x="3434887" y="2679840"/>
                            <a:ext cx="300041" cy="144"/>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71" name="Cloud 71"/>
                        <wps:cNvSpPr/>
                        <wps:spPr>
                          <a:xfrm>
                            <a:off x="1099898" y="2852485"/>
                            <a:ext cx="751374" cy="279166"/>
                          </a:xfrm>
                          <a:prstGeom prst="cloud">
                            <a:avLst/>
                          </a:prstGeom>
                        </wps:spPr>
                        <wps:style>
                          <a:lnRef idx="1">
                            <a:schemeClr val="accent3"/>
                          </a:lnRef>
                          <a:fillRef idx="2">
                            <a:schemeClr val="accent3"/>
                          </a:fillRef>
                          <a:effectRef idx="1">
                            <a:schemeClr val="accent3"/>
                          </a:effectRef>
                          <a:fontRef idx="minor">
                            <a:schemeClr val="dk1"/>
                          </a:fontRef>
                        </wps:style>
                        <wps:txbx>
                          <w:txbxContent>
                            <w:p w:rsidR="00D4165B" w:rsidRPr="00984EDD" w:rsidRDefault="00D4165B" w:rsidP="00984EDD">
                              <w:pPr>
                                <w:jc w:val="center"/>
                                <w:rPr>
                                  <w:sz w:val="12"/>
                                  <w:szCs w:val="12"/>
                                </w:rPr>
                              </w:pPr>
                              <w:r>
                                <w:rPr>
                                  <w:sz w:val="12"/>
                                  <w:szCs w:val="12"/>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401344" y="2537501"/>
                            <a:ext cx="0" cy="3145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73" name="Group 73"/>
                        <wpg:cNvGrpSpPr/>
                        <wpg:grpSpPr>
                          <a:xfrm rot="5400000">
                            <a:off x="915012" y="3174219"/>
                            <a:ext cx="447488" cy="341606"/>
                            <a:chOff x="-75905" y="180000"/>
                            <a:chExt cx="548005" cy="439420"/>
                          </a:xfrm>
                        </wpg:grpSpPr>
                        <pic:pic xmlns:pic="http://schemas.openxmlformats.org/drawingml/2006/picture">
                          <pic:nvPicPr>
                            <pic:cNvPr id="519" name="Picture 519"/>
                            <pic:cNvPicPr/>
                          </pic:nvPicPr>
                          <pic:blipFill>
                            <a:blip r:embed="rId20"/>
                            <a:stretch>
                              <a:fillRect/>
                            </a:stretch>
                          </pic:blipFill>
                          <pic:spPr>
                            <a:xfrm>
                              <a:off x="180000" y="180000"/>
                              <a:ext cx="292100" cy="439420"/>
                            </a:xfrm>
                            <a:prstGeom prst="rect">
                              <a:avLst/>
                            </a:prstGeom>
                          </pic:spPr>
                        </pic:pic>
                        <wps:wsp>
                          <wps:cNvPr id="520" name="Straight Arrow Connector 520"/>
                          <wps:cNvCnPr/>
                          <wps:spPr>
                            <a:xfrm>
                              <a:off x="-75905" y="521630"/>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21" name="Straight Arrow Connector 521"/>
                          <wps:cNvCnPr/>
                          <wps:spPr>
                            <a:xfrm>
                              <a:off x="-75905" y="422570"/>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22" name="Straight Arrow Connector 522"/>
                          <wps:cNvCnPr/>
                          <wps:spPr>
                            <a:xfrm>
                              <a:off x="-63205" y="334940"/>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23" name="Straight Arrow Connector 523"/>
                          <wps:cNvCnPr/>
                          <wps:spPr>
                            <a:xfrm>
                              <a:off x="-63205" y="235880"/>
                              <a:ext cx="25463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wgp>
                      <wps:wsp>
                        <wps:cNvPr id="74" name="Straight Connector 74"/>
                        <wps:cNvCnPr/>
                        <wps:spPr>
                          <a:xfrm>
                            <a:off x="1120906" y="3568504"/>
                            <a:ext cx="0" cy="820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Trapezoid 76"/>
                        <wps:cNvSpPr/>
                        <wps:spPr>
                          <a:xfrm rot="5400000">
                            <a:off x="794223" y="2508972"/>
                            <a:ext cx="427963" cy="90202"/>
                          </a:xfrm>
                          <a:custGeom>
                            <a:avLst/>
                            <a:gdLst>
                              <a:gd name="connsiteX0" fmla="*/ 0 w 427933"/>
                              <a:gd name="connsiteY0" fmla="*/ 90194 h 90194"/>
                              <a:gd name="connsiteX1" fmla="*/ 22549 w 427933"/>
                              <a:gd name="connsiteY1" fmla="*/ 0 h 90194"/>
                              <a:gd name="connsiteX2" fmla="*/ 405385 w 427933"/>
                              <a:gd name="connsiteY2" fmla="*/ 0 h 90194"/>
                              <a:gd name="connsiteX3" fmla="*/ 427933 w 427933"/>
                              <a:gd name="connsiteY3" fmla="*/ 90194 h 90194"/>
                              <a:gd name="connsiteX4" fmla="*/ 0 w 427933"/>
                              <a:gd name="connsiteY4" fmla="*/ 90194 h 90194"/>
                              <a:gd name="connsiteX0" fmla="*/ 0 w 427933"/>
                              <a:gd name="connsiteY0" fmla="*/ 90194 h 90194"/>
                              <a:gd name="connsiteX1" fmla="*/ 79742 w 427933"/>
                              <a:gd name="connsiteY1" fmla="*/ 231 h 90194"/>
                              <a:gd name="connsiteX2" fmla="*/ 405385 w 427933"/>
                              <a:gd name="connsiteY2" fmla="*/ 0 h 90194"/>
                              <a:gd name="connsiteX3" fmla="*/ 427933 w 427933"/>
                              <a:gd name="connsiteY3" fmla="*/ 90194 h 90194"/>
                              <a:gd name="connsiteX4" fmla="*/ 0 w 427933"/>
                              <a:gd name="connsiteY4" fmla="*/ 90194 h 90194"/>
                              <a:gd name="connsiteX0" fmla="*/ 0 w 427933"/>
                              <a:gd name="connsiteY0" fmla="*/ 90195 h 90195"/>
                              <a:gd name="connsiteX1" fmla="*/ 79742 w 427933"/>
                              <a:gd name="connsiteY1" fmla="*/ 232 h 90195"/>
                              <a:gd name="connsiteX2" fmla="*/ 331652 w 427933"/>
                              <a:gd name="connsiteY2" fmla="*/ 0 h 90195"/>
                              <a:gd name="connsiteX3" fmla="*/ 427933 w 427933"/>
                              <a:gd name="connsiteY3" fmla="*/ 90195 h 90195"/>
                              <a:gd name="connsiteX4" fmla="*/ 0 w 427933"/>
                              <a:gd name="connsiteY4" fmla="*/ 90195 h 901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7933" h="90195">
                                <a:moveTo>
                                  <a:pt x="0" y="90195"/>
                                </a:moveTo>
                                <a:lnTo>
                                  <a:pt x="79742" y="232"/>
                                </a:lnTo>
                                <a:lnTo>
                                  <a:pt x="331652" y="0"/>
                                </a:lnTo>
                                <a:lnTo>
                                  <a:pt x="427933" y="90195"/>
                                </a:lnTo>
                                <a:lnTo>
                                  <a:pt x="0" y="90195"/>
                                </a:lnTo>
                                <a:close/>
                              </a:path>
                            </a:pathLst>
                          </a:cu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flipH="1">
                            <a:off x="1043901" y="2537315"/>
                            <a:ext cx="357345" cy="1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828451" y="2425333"/>
                            <a:ext cx="101806" cy="17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flipV="1">
                            <a:off x="480912" y="2679244"/>
                            <a:ext cx="388474" cy="543"/>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wps:spPr>
                          <a:xfrm>
                            <a:off x="831355" y="2679834"/>
                            <a:ext cx="10160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480946" y="2481508"/>
                            <a:ext cx="0" cy="1983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1012114" y="2156543"/>
                            <a:ext cx="0" cy="211541"/>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81" name="Text Box 81"/>
                        <wps:cNvSpPr txBox="1"/>
                        <wps:spPr>
                          <a:xfrm>
                            <a:off x="706614" y="1913538"/>
                            <a:ext cx="1144480" cy="2427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BD2DAE" w:rsidRDefault="00D4165B">
                              <w:pPr>
                                <w:rPr>
                                  <w:sz w:val="16"/>
                                  <w:szCs w:val="16"/>
                                </w:rPr>
                              </w:pPr>
                              <w:r w:rsidRPr="00BD2DAE">
                                <w:rPr>
                                  <w:sz w:val="16"/>
                                  <w:szCs w:val="16"/>
                                </w:rPr>
                                <w:t>Lookahead_valid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8" name="Text Box 81"/>
                        <wps:cNvSpPr txBox="1"/>
                        <wps:spPr>
                          <a:xfrm>
                            <a:off x="2057273" y="3366770"/>
                            <a:ext cx="114427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42513">
                              <w:pPr>
                                <w:pStyle w:val="NormalWeb"/>
                                <w:spacing w:before="0" w:beforeAutospacing="0" w:after="0" w:afterAutospacing="0"/>
                              </w:pPr>
                              <w:r>
                                <w:rPr>
                                  <w:rFonts w:ascii="Verdana" w:eastAsia="Times New Roman" w:hAnsi="Verdana" w:cs="Arial"/>
                                  <w:color w:val="000000"/>
                                  <w:kern w:val="32"/>
                                  <w:sz w:val="16"/>
                                  <w:szCs w:val="16"/>
                                </w:rPr>
                                <w:t>O/P port E match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9" name="Snip Single Corner Rectangle 529"/>
                        <wps:cNvSpPr/>
                        <wps:spPr>
                          <a:xfrm>
                            <a:off x="76213" y="46650"/>
                            <a:ext cx="5641340" cy="4772660"/>
                          </a:xfrm>
                          <a:prstGeom prst="snip1Rect">
                            <a:avLst>
                              <a:gd name="adj" fmla="val 42263"/>
                            </a:avLst>
                          </a:prstGeom>
                          <a:noFill/>
                          <a:ln w="25400" cap="flat" cmpd="sng" algn="ctr">
                            <a:solidFill>
                              <a:srgbClr val="4F81BD">
                                <a:shade val="50000"/>
                              </a:srgbClr>
                            </a:solidFill>
                            <a:prstDash val="solid"/>
                          </a:ln>
                          <a:effectLst/>
                        </wps:spPr>
                        <wps:txbx>
                          <w:txbxContent>
                            <w:p w:rsidR="00D4165B" w:rsidRDefault="00D4165B" w:rsidP="00E42513">
                              <w:pPr>
                                <w:pStyle w:val="NormalWeb"/>
                                <w:spacing w:before="0" w:beforeAutospacing="0" w:after="0" w:afterAutospacing="0"/>
                              </w:pPr>
                              <w:r>
                                <w:rPr>
                                  <w:rFonts w:ascii="Verdana" w:eastAsia="Times New Roman" w:hAnsi="Verdana" w:cs="Arial"/>
                                  <w:color w:val="000000"/>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0" name="Straight Connector 1170"/>
                        <wps:cNvCnPr/>
                        <wps:spPr>
                          <a:xfrm>
                            <a:off x="414880" y="607355"/>
                            <a:ext cx="0" cy="2657475"/>
                          </a:xfrm>
                          <a:prstGeom prst="line">
                            <a:avLst/>
                          </a:prstGeom>
                          <a:ln>
                            <a:prstDash val="lgDashDot"/>
                          </a:ln>
                        </wps:spPr>
                        <wps:style>
                          <a:lnRef idx="1">
                            <a:schemeClr val="accent6"/>
                          </a:lnRef>
                          <a:fillRef idx="0">
                            <a:schemeClr val="accent6"/>
                          </a:fillRef>
                          <a:effectRef idx="0">
                            <a:schemeClr val="accent6"/>
                          </a:effectRef>
                          <a:fontRef idx="minor">
                            <a:schemeClr val="tx1"/>
                          </a:fontRef>
                        </wps:style>
                        <wps:bodyPr/>
                      </wps:wsp>
                      <wps:wsp>
                        <wps:cNvPr id="1171" name="Text Box 91"/>
                        <wps:cNvSpPr txBox="1"/>
                        <wps:spPr>
                          <a:xfrm>
                            <a:off x="56740" y="846750"/>
                            <a:ext cx="767080" cy="407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FB3AB9">
                              <w:pPr>
                                <w:pStyle w:val="NormalWeb"/>
                                <w:spacing w:before="0" w:beforeAutospacing="0" w:after="0" w:afterAutospacing="0"/>
                              </w:pPr>
                              <w:r>
                                <w:rPr>
                                  <w:rFonts w:ascii="Verdana" w:eastAsia="Times New Roman" w:hAnsi="Verdana" w:cs="Arial"/>
                                  <w:color w:val="000000"/>
                                  <w:kern w:val="32"/>
                                  <w:sz w:val="20"/>
                                  <w:szCs w:val="20"/>
                                </w:rPr>
                                <w:t>Async Interface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traight Arrow Connector 25"/>
                        <wps:cNvCnPr/>
                        <wps:spPr>
                          <a:xfrm>
                            <a:off x="2705100" y="2679047"/>
                            <a:ext cx="43748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0" name="Picture 1020"/>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7653" y="2496900"/>
                            <a:ext cx="657225" cy="190500"/>
                          </a:xfrm>
                          <a:prstGeom prst="rect">
                            <a:avLst/>
                          </a:prstGeom>
                          <a:noFill/>
                          <a:ln>
                            <a:noFill/>
                          </a:ln>
                        </pic:spPr>
                      </pic:pic>
                    </wpc:wpc>
                  </a:graphicData>
                </a:graphic>
              </wp:inline>
            </w:drawing>
          </mc:Choice>
          <mc:Fallback>
            <w:pict>
              <v:group id="Canvas 68" o:spid="_x0000_s1130" editas="canvas" style="width:485.3pt;height:386.35pt;mso-position-horizontal-relative:char;mso-position-vertical-relative:line" coordsize="61626,49060" o:gfxdata="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&#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W5ncjEAAAWQAwACAAAAFAAAEJ6QBAACAAAAFAAAELKS&#10;kQACAAAAAzIwAACSkgACAAAAAzIwAADqHAAHAAAIDAAACJ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0OjAxOjIw&#10;IDA5OjU5OjUxADIwMTQ6MDE6MjAgMDk6NTk6NTEAAABlAG4AZwByADEAAAD/4QsY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NC0wMS0yMFQwOTo1OTo1MS4yMDM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ZW5ncjE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AZQA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lbmdyMQAABZADAAIAAAAUAAAQnpAEAAIAAAAUAAAQspKRAAIAAAADOTYAAJKSAAIAAAADOTYA&#10;AOocAAcAAAgMAAAIk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Q6MDE6MjAgMTA6MTg6MTAAMjAxNDowMToyMCAx&#10;MDoxODoxMAAAAGUAbgBnAHIAMQAAAP/hCxh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0LTAxLTIwVDEwOjE4OjEwLjk1NT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lbmdyMT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BAAE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">
                <v:shape id="_x0000_s1131" type="#_x0000_t75" style="position:absolute;width:61626;height:49060;visibility:visible;mso-wrap-style:square">
                  <v:fill o:detectmouseclick="t"/>
                  <v:path o:connecttype="none"/>
                </v:shape>
                <v:shape id="Text Box 2" o:spid="_x0000_s1132" type="#_x0000_t202" style="position:absolute;left:45907;top:22478;width:10250;height:3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YcYA&#10;AADcAAAADwAAAGRycy9kb3ducmV2LnhtbESPT4vCMBTE7wt+h/AEb2uqrK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B/YcYAAADcAAAADwAAAAAAAAAAAAAAAACYAgAAZHJz&#10;L2Rvd25yZXYueG1sUEsFBgAAAAAEAAQA9QAAAIsDAAAAAA==&#10;" filled="f" stroked="f" strokeweight=".5pt">
                  <v:textbox>
                    <w:txbxContent>
                      <w:p w:rsidR="00D4165B" w:rsidRDefault="00D4165B" w:rsidP="00815CA2">
                        <w:pPr>
                          <w:pStyle w:val="NormalWeb"/>
                          <w:spacing w:before="0" w:beforeAutospacing="0" w:after="200" w:afterAutospacing="0" w:line="276" w:lineRule="auto"/>
                        </w:pPr>
                        <w:r>
                          <w:rPr>
                            <w:rFonts w:eastAsia="Calibri"/>
                            <w:sz w:val="18"/>
                            <w:szCs w:val="18"/>
                          </w:rPr>
                          <w:t>O/P port E Busy</w:t>
                        </w:r>
                      </w:p>
                    </w:txbxContent>
                  </v:textbox>
                </v:shape>
                <v:shape id="Picture 474" o:spid="_x0000_s1133" type="#_x0000_t75" style="position:absolute;left:762;top:16277;width:5219;height:8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kGHjGAAAA3AAAAA8AAABkcnMvZG93bnJldi54bWxEj9tKxDAURd8H/IdwBF/EpqPFS206jLdh&#10;RH2w+gHH5tgWk5PaxGn790YQ5nGzL4tdrCZrxI4G3zlWsExSEMS10x03Ct7fHk4uQfiArNE4JgUz&#10;eViVB4sCc+1GfqVdFRoRR9jnqKANoc+l9HVLFn3ieuLofbrBYohyaKQecIzj1sjTND2XFjuOhBZ7&#10;um2p/qp+bOQ+Xd3cH3cfZ48vxnxnuJmf7V2l1NHhtL4GEWgK+/B/e6sVZBcZ/J2JR0CW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QYeMYAAADcAAAADwAAAAAAAAAAAAAA&#10;AACfAgAAZHJzL2Rvd25yZXYueG1sUEsFBgAAAAAEAAQA9wAAAJIDAAAAAA==&#10;">
                  <v:imagedata r:id="rId23" o:title=""/>
                  <v:path arrowok="t"/>
                </v:shape>
                <v:shape id="Picture 475" o:spid="_x0000_s1134" type="#_x0000_t75" style="position:absolute;left:22343;top:38793;width:5256;height:878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IAoDHAAAA3AAAAA8AAABkcnMvZG93bnJldi54bWxEj0FrwkAUhO8F/8PyBG+6Uay20VVUEApK&#10;a60evD2zzySYfRuyq8b++q4g9DjMzDfMeFqbQlypcrllBd1OBII4sTrnVMHuZ9l+A+E8ssbCMim4&#10;k4PppPEyxljbG3/TdetTESDsYlSQeV/GUrokI4OuY0vi4J1sZdAHWaVSV3gLcFPIXhQNpMGcw0KG&#10;JS0ySs7bi1HwfvldHXZfeu82n+ujnC9XBz87KtVq1rMRCE+1/w8/2x9aQX/4Co8z4QjIy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IAoDHAAAA3AAAAA8AAAAAAAAAAAAA&#10;AAAAnwIAAGRycy9kb3ducmV2LnhtbFBLBQYAAAAABAAEAPcAAACTAwAAAAA=&#10;">
                  <v:imagedata r:id="rId23" o:title=""/>
                </v:shape>
                <v:shape id="Picture 476" o:spid="_x0000_s1135" type="#_x0000_t75" style="position:absolute;left:43336;top:33677;width:5219;height:8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tL7FAAAA3AAAAA8AAABkcnMvZG93bnJldi54bWxEj8FqwzAQRO+F/oPYQm6NnOA6xY0SkpKS&#10;HHqp0w9YrI1kYq2MpDru31eFQo/DzLxh1tvJ9WKkEDvPChbzAgRx63XHRsHn+e3xGURMyBp7z6Tg&#10;myJsN/d3a6y1v/EHjU0yIkM41qjApjTUUsbWksM49wNx9i4+OExZBiN1wFuGu14ui6KSDjvOCxYH&#10;erXUXpsvp6A6Ht7Pu6cirI5m39hqLMuFOSk1e5h2LyASTek//Nc+aQXlqoLfM/kI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7LS+xQAAANwAAAAPAAAAAAAAAAAAAAAA&#10;AJ8CAABkcnMvZG93bnJldi54bWxQSwUGAAAAAAQABAD3AAAAkQMAAAAA&#10;">
                  <v:imagedata r:id="rId23" o:title=""/>
                </v:shape>
                <v:shape id="Picture 477" o:spid="_x0000_s1136" type="#_x0000_t75" style="position:absolute;left:14768;top:-519;width:5256;height:8786;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RabvDAAAA3AAAAA8AAABkcnMvZG93bnJldi54bWxEj0GLwjAUhO8L/ofwBC+iqbJspRpFBEHs&#10;wVV78Phonm2xeSlN1PrvzYKwx2FmvmEWq87U4kGtqywrmIwjEMS51RUXCrLzdjQD4TyyxtoyKXiR&#10;g9Wy97XARNsnH+lx8oUIEHYJKii9bxIpXV6SQTe2DXHwrrY16INsC6lbfAa4qeU0in6kwYrDQokN&#10;bUrKb6e7UXBJz5zt/fCgs3pfOfMbb4ZpqtSg363nIDx1/j/8ae+0gu84hr8z4QjI5R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RFpu8MAAADcAAAADwAAAAAAAAAAAAAAAACf&#10;AgAAZHJzL2Rvd25yZXYueG1sUEsFBgAAAAAEAAQA9wAAAI8DAAAAAA==&#10;">
                  <v:imagedata r:id="rId23" o:title=""/>
                </v:shape>
                <v:shape id="Picture 478" o:spid="_x0000_s1137" type="#_x0000_t75" style="position:absolute;left:33316;top:5555;width:5256;height:8786;rotation:872386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Z9QDBAAAA3AAAAA8AAABkcnMvZG93bnJldi54bWxET8uKwjAU3QvzD+EOzE7TkUGHaiplQFBX&#10;Pkaou0tz+8DmpjZR69+bheDycN7zRW8acaPO1ZYVfI8iEMS51TWXCv4Py+EvCOeRNTaWScGDHCyS&#10;j8EcY23vvKPb3pcihLCLUUHlfRtL6fKKDLqRbYkDV9jOoA+wK6Xu8B7CTSPHUTSRBmsODRW29FdR&#10;ft5fjYLjukkv063Nxr5w9SbCdHXKUqW+Pvt0BsJT79/il3ulFfxMw9pwJhwBmT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iZ9QDBAAAA3AAAAA8AAAAAAAAAAAAAAAAAnwIA&#10;AGRycy9kb3ducmV2LnhtbFBLBQYAAAAABAAEAPcAAACNAwAAAAA=&#10;">
                  <v:imagedata r:id="rId23" o:title=""/>
                </v:shape>
                <v:shape id="Flowchart: Process 482" o:spid="_x0000_s1138" type="#_x0000_t109" style="position:absolute;left:14117;top:35687;width:5149;height:7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rr8YA&#10;AADcAAAADwAAAGRycy9kb3ducmV2LnhtbESPQWvCQBSE74L/YXlCb7rRFtHoKiItLdZLVdDjI/ua&#10;pGbfprsbE/99t1DocZiZb5jlujOVuJHzpWUF41ECgjizuuRcwen4MpyB8AFZY2WZFNzJw3rV7y0x&#10;1bblD7odQi4ihH2KCooQ6lRKnxVk0I9sTRy9T+sMhihdLrXDNsJNJSdJMpUGS44LBda0LSi7Hhqj&#10;4HxpEv5y78+v37qd78d6t2kep0o9DLrNAkSgLvyH/9pvWsHTbAK/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rr8YAAADcAAAADwAAAAAAAAAAAAAAAACYAgAAZHJz&#10;L2Rvd25yZXYueG1sUEsFBgAAAAAEAAQA9QAAAIsDAAAAAA==&#10;" fillcolor="#9eeaff" strokecolor="#46aac5">
                  <v:fill color2="#e4f9ff" rotate="t" angle="180" colors="0 #9eeaff;22938f #bbefff;1 #e4f9ff" focus="100%" type="gradient"/>
                  <v:shadow on="t" color="black" opacity="24903f" origin=",.5" offset="0,.55556mm"/>
                  <v:textbox>
                    <w:txbxContent>
                      <w:p w:rsidR="00D4165B" w:rsidRDefault="00D4165B" w:rsidP="00815CA2">
                        <w:pPr>
                          <w:pStyle w:val="NormalWeb"/>
                          <w:spacing w:before="0" w:beforeAutospacing="0" w:after="200" w:afterAutospacing="0" w:line="276" w:lineRule="auto"/>
                        </w:pPr>
                        <w:r>
                          <w:rPr>
                            <w:rFonts w:eastAsia="Times New Roman"/>
                            <w:sz w:val="18"/>
                            <w:szCs w:val="18"/>
                          </w:rPr>
                          <w:t>O/P Port E match</w:t>
                        </w:r>
                        <w:r>
                          <w:rPr>
                            <w:rFonts w:eastAsia="Times New Roman"/>
                            <w:sz w:val="18"/>
                            <w:szCs w:val="18"/>
                          </w:rPr>
                          <w:br/>
                          <w:t>logic</w:t>
                        </w:r>
                      </w:p>
                    </w:txbxContent>
                  </v:textbox>
                </v:shape>
                <v:shape id="Straight Arrow Connector 483" o:spid="_x0000_s1139" type="#_x0000_t32" style="position:absolute;left:11163;top:36661;width:315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yQmMMAAADcAAAADwAAAGRycy9kb3ducmV2LnhtbESP3YrCMBSE7xd8h3AE79bUHxapRhFB&#10;VFgXWn2AQ3Nsi81JSWKtb78RFvZymJlvmNWmN43oyPnasoLJOAFBXFhdc6ngetl/LkD4gKyxsUwK&#10;XuRhsx58rDDV9skZdXkoRYSwT1FBFUKbSumLigz6sW2Jo3ezzmCI0pVSO3xGuGnkNEm+pMGa40KF&#10;Le0qKu75wygovv2PO58Pp90km2YHvuTNo6uVGg377RJEoD78h//aR61gvpjB+0w8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skJjDAAAA3AAAAA8AAAAAAAAAAAAA&#10;AAAAoQIAAGRycy9kb3ducmV2LnhtbFBLBQYAAAAABAAEAPkAAACRAwAAAAA=&#10;" strokecolor="#4a7ebb">
                  <v:stroke endarrow="open"/>
                </v:shape>
                <v:shape id="Picture 484" o:spid="_x0000_s1140" type="#_x0000_t75" style="position:absolute;left:23255;top:25252;width:2923;height:4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40j7FAAAA3AAAAA8AAABkcnMvZG93bnJldi54bWxEj09LAzEUxO+FfofwCl6KzSq1LWvTsghC&#10;T4r9c39untnV5GVN0u767Y0g9DjMzG+Y9XZwVlwoxNazgrtZAYK49rplo+B4eL5dgYgJWaP1TAp+&#10;KMJ2Mx6tsdS+5ze67JMRGcKxRAVNSl0pZawbchhnviPO3ocPDlOWwUgdsM9wZ+V9USykw5bzQoMd&#10;PTVUf+3PTgH39vXFnsznMUzP38uHqtot3o1SN5OhegSRaEjX8H97pxXMV3P4O5OP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ONI+xQAAANwAAAAPAAAAAAAAAAAAAAAA&#10;AJ8CAABkcnMvZG93bnJldi54bWxQSwUGAAAAAAQABAD3AAAAkQMAAAAA&#10;">
                  <v:imagedata r:id="rId24" o:title=""/>
                  <v:path arrowok="t"/>
                </v:shape>
                <v:line id="Straight Connector 485" o:spid="_x0000_s1141" style="position:absolute;visibility:visible;mso-wrap-style:square" from="19262,36664" to="20572,3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b1sQAAADcAAAADwAAAGRycy9kb3ducmV2LnhtbESPT2sCMRTE74LfITzBm2brn6Jbo0ih&#10;0IMHqwU9PpPXzdLNy7pJdf32piB4HGbmN8xi1bpKXKgJpWcFL8MMBLH2puRCwff+YzADESKywcoz&#10;KbhRgNWy21lgbvyVv+iyi4VIEA45KrAx1rmUQVtyGIa+Jk7ej28cxiSbQpoGrwnuKjnKslfpsOS0&#10;YLGmd0v6d/fnFBwsbrZbfYrkx8e1NoUx/jxXqt9r128gIrXxGX60P42CyWwK/2fS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BvWxAAAANwAAAAPAAAAAAAAAAAA&#10;AAAAAKECAABkcnMvZG93bnJldi54bWxQSwUGAAAAAAQABAD5AAAAkgMAAAAA&#10;" strokecolor="#4a7ebb"/>
                <v:line id="Straight Connector 486" o:spid="_x0000_s1142" style="position:absolute;visibility:visible;mso-wrap-style:square" from="20576,28888" to="20578,36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aFocQAAADcAAAADwAAAGRycy9kb3ducmV2LnhtbESPQWsCMRSE74L/ITzBm2ZbRbZbs4sI&#10;hR56sCq0x9fkdbN087JuUt3+e1MQPA4z8w2zrgbXijP1ofGs4GGegSDW3jRcKzgeXmY5iBCRDbae&#10;ScEfBajK8WiNhfEXfqfzPtYiQTgUqMDG2BVSBm3JYZj7jjh53753GJPsa2l6vCS4a+Vjlq2kw4bT&#10;gsWOtpb0z/7XKfiw+Lbb6a9IfvG50aY2xp+elJpOhs0ziEhDvIdv7VejYJmv4P9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oWhxAAAANwAAAAPAAAAAAAAAAAA&#10;AAAAAKECAABkcnMvZG93bnJldi54bWxQSwUGAAAAAAQABAD5AAAAkgMAAAAA&#10;" strokecolor="#4a7ebb"/>
                <v:shape id="Straight Arrow Connector 487" o:spid="_x0000_s1143" type="#_x0000_t32" style="position:absolute;left:20699;top:28670;width:2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y68YAAADcAAAADwAAAGRycy9kb3ducmV2LnhtbESPQWvCQBSE74X+h+UVvNWNJdgQXcWK&#10;Qi4WtBU8PrPPJCT7NmZXTfvruwXB4zAz3zDTeW8acaXOVZYVjIYRCOLc6ooLBd9f69cEhPPIGhvL&#10;pOCHHMxnz09TTLW98ZauO1+IAGGXooLS+zaV0uUlGXRD2xIH72Q7gz7IrpC6w1uAm0a+RdFYGqw4&#10;LJTY0rKkvN5djIJltsmyj3VSfx73h3plfuPzfhsrNXjpFxMQnnr/CN/bmVYQJ+/wfyYc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k8uvGAAAA3AAAAA8AAAAAAAAA&#10;AAAAAAAAoQIAAGRycy9kb3ducmV2LnhtbFBLBQYAAAAABAAEAPkAAACUAwAAAAA=&#10;" strokecolor="#4a7ebb">
                  <v:stroke endarrow="open"/>
                </v:shape>
                <v:shape id="Straight Arrow Connector 488" o:spid="_x0000_s1144" type="#_x0000_t32" style="position:absolute;left:20698;top:27680;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mmcMAAADcAAAADwAAAGRycy9kb3ducmV2LnhtbERPTWvCQBC9C/6HZQRvurEECdFVWqmQ&#10;SwVtBY/T7DQJyc7G7Kqpv949CB4f73u57k0jrtS5yrKC2TQCQZxbXXGh4Od7O0lAOI+ssbFMCv7J&#10;wXo1HCwx1fbGe7oefCFCCLsUFZTet6mULi/JoJvaljhwf7Yz6APsCqk7vIVw08i3KJpLgxWHhhJb&#10;2pSU14eLUbDJvrLsY5vUu9/jqf409/h83MdKjUf9+wKEp96/xE93phXESVgbzo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7ZpnDAAAA3AAAAA8AAAAAAAAAAAAA&#10;AAAAoQIAAGRycy9kb3ducmV2LnhtbFBLBQYAAAAABAAEAPkAAACRAwAAAAA=&#10;" strokecolor="#4a7ebb">
                  <v:stroke endarrow="open"/>
                </v:shape>
                <v:shape id="Straight Arrow Connector 489" o:spid="_x0000_s1145" type="#_x0000_t32" style="position:absolute;left:20826;top:26800;width:2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DAsYAAADcAAAADwAAAGRycy9kb3ducmV2LnhtbESPQWvCQBSE74X+h+UVvNWNJUgaXcWK&#10;Qi4W1Aoen9lnEpJ9G7Orpv313YLQ4zAz3zDTeW8acaPOVZYVjIYRCOLc6ooLBV/79WsCwnlkjY1l&#10;UvBNDuaz56cpptreeUu3nS9EgLBLUUHpfZtK6fKSDLqhbYmDd7adQR9kV0jd4T3ATSPfomgsDVYc&#10;FkpsaVlSXu+uRsEy22TZxzqpP0+HY70yP/HlsI2VGrz0iwkIT73/Dz/amVYQJ+/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3wwLGAAAA3AAAAA8AAAAAAAAA&#10;AAAAAAAAoQIAAGRycy9kb3ducmV2LnhtbFBLBQYAAAAABAAEAPkAAACUAwAAAAA=&#10;" strokecolor="#4a7ebb">
                  <v:stroke endarrow="open"/>
                </v:shape>
                <v:shape id="Straight Arrow Connector 490" o:spid="_x0000_s1146" type="#_x0000_t32" style="position:absolute;left:20826;top:25813;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8QsMAAADcAAAADwAAAGRycy9kb3ducmV2LnhtbERPTWvCQBC9C/0Pywi96UYJYqOrtFIh&#10;lxa0BjyO2WkSkp2N2a3G/nr3IHh8vO/lujeNuFDnKssKJuMIBHFudcWFgsPPdjQH4TyyxsYyKbiR&#10;g/XqZbDERNsr7+iy94UIIewSVFB63yZSurwkg25sW+LA/drOoA+wK6Tu8BrCTSOnUTSTBisODSW2&#10;tCkpr/d/RsEm/UrTj+28/j5lx/rT/MfnbBcr9Trs3xcgPPX+KX64U60gfgvzw5lwBO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U/ELDAAAA3AAAAA8AAAAAAAAAAAAA&#10;AAAAoQIAAGRycy9kb3ducmV2LnhtbFBLBQYAAAAABAAEAPkAAACRAwAAAAA=&#10;" strokecolor="#4a7ebb">
                  <v:stroke endarrow="open"/>
                </v:shape>
                <v:rect id="Rectangle 491" o:spid="_x0000_s1147" style="position:absolute;left:37351;top:22153;width:5307;height:8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dMMcMA&#10;AADcAAAADwAAAGRycy9kb3ducmV2LnhtbESPT4vCMBTE74LfITxhb5q6K6LVKLL+YUEvVi/eHs2z&#10;rTYvpYlav71ZEDwOM/MbZjpvTCnuVLvCsoJ+LwJBnFpdcKbgeFh3RyCcR9ZYWiYFT3Iwn7VbU4y1&#10;ffCe7onPRICwi1FB7n0VS+nSnAy6nq2Ig3e2tUEfZJ1JXeMjwE0pv6NoKA0WHBZyrOg3p/Sa3IyC&#10;HafJabg588qvovFuub2Q/lkq9dVpFhMQnhr/Cb/bf1rBYNyH/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dMMcMAAADcAAAADwAAAAAAAAAAAAAAAACYAgAAZHJzL2Rv&#10;d25yZXYueG1sUEsFBgAAAAAEAAQA9QAAAIgDAAAAAA==&#10;" fillcolor="#a3c4ff" strokecolor="#4a7ebb">
                  <v:fill color2="#e5eeff" rotate="t" angle="180" colors="0 #a3c4ff;22938f #bfd5ff;1 #e5eeff" focus="100%" type="gradient"/>
                  <v:shadow on="t" color="black" opacity="24903f" origin=",.5" offset="0,.55556mm"/>
                  <v:textbox>
                    <w:txbxContent>
                      <w:p w:rsidR="00D4165B" w:rsidRDefault="00D4165B" w:rsidP="00815CA2">
                        <w:pPr>
                          <w:pStyle w:val="NormalWeb"/>
                          <w:spacing w:before="0" w:beforeAutospacing="0" w:after="200" w:afterAutospacing="0" w:line="276" w:lineRule="auto"/>
                          <w:jc w:val="center"/>
                        </w:pPr>
                        <w:r>
                          <w:rPr>
                            <w:rFonts w:eastAsia="Calibri"/>
                            <w:sz w:val="18"/>
                            <w:szCs w:val="18"/>
                          </w:rPr>
                          <w:t>O/P Port E status</w:t>
                        </w:r>
                        <w:r>
                          <w:rPr>
                            <w:rFonts w:eastAsia="Calibri"/>
                            <w:sz w:val="18"/>
                            <w:szCs w:val="18"/>
                          </w:rPr>
                          <w:br/>
                          <w:t xml:space="preserve">reg </w:t>
                        </w:r>
                      </w:p>
                    </w:txbxContent>
                  </v:textbox>
                </v:rect>
                <v:shape id="Picture 492" o:spid="_x0000_s1148" type="#_x0000_t75" style="position:absolute;left:31433;top:24256;width:2918;height: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jC1C/AAAA3AAAAA8AAABkcnMvZG93bnJldi54bWxEj80KwjAQhO+C7xBW8KapRcRWo4ig6NEf&#10;PC/N2habTWmiVp/eCILHYXa+2ZkvW1OJBzWutKxgNIxAEGdWl5wrOJ82gykI55E1VpZJwYscLBfd&#10;zhxTbZ98oMfR5yJA2KWooPC+TqV0WUEG3dDWxMG72sagD7LJpW7wGeCmknEUTaTBkkNDgTWtC8pu&#10;x7sJb+zldjMq7SWT4zpx1Tp+b81FqX6vXc1AeGr9//iX3mkF4ySG75hAALn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IwtQvwAAANwAAAAPAAAAAAAAAAAAAAAAAJ8CAABk&#10;cnMvZG93bnJldi54bWxQSwUGAAAAAAQABAD3AAAAiwMAAAAA&#10;">
                  <v:imagedata r:id="rId24" o:title=""/>
                </v:shape>
                <v:shape id="Picture 493" o:spid="_x0000_s1149" type="#_x0000_t75" style="position:absolute;left:23063;top:19136;width:3111;height:3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IycXGAAAA3AAAAA8AAABkcnMvZG93bnJldi54bWxEj0FLw0AUhO+C/2F5Qm92U6ti026LFARL&#10;Lza2h94e2dckmH27ZF/T6K/vCoLHYWa+YRarwbWqpy42ng1Mxhko4tLbhisD+8+3+xdQUZAttp7J&#10;wDdFWC1vbxaYW3/hHfWFVCpBOOZooBYJudaxrMlhHPtAnLyT7xxKkl2lbYeXBHetfsiyZ+2w4bRQ&#10;Y6B1TeVXcXYGNsf+Zz0JGzntP8Kw3RUkh6ezMaO74XUOSmiQ//Bf+90aeJxN4fdMOgJ6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0jJxcYAAADcAAAADwAAAAAAAAAAAAAA&#10;AACfAgAAZHJzL2Rvd25yZXYueG1sUEsFBgAAAAAEAAQA9wAAAJIDAAAAAA==&#10;">
                  <v:imagedata r:id="rId25" o:title=""/>
                  <v:path arrowok="t"/>
                </v:shape>
                <v:shape id="Straight Arrow Connector 494" o:spid="_x0000_s1150" type="#_x0000_t32" style="position:absolute;left:26176;top:27679;width:5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6QcYAAADcAAAADwAAAGRycy9kb3ducmV2LnhtbESPQWvCQBSE70L/w/IKvemmJYiNrtKK&#10;Qi4W1Aoen9lnEpJ9G7Nbjf56tyB4HGbmG2Yy60wtztS60rKC90EEgjizuuRcwe922R+BcB5ZY22Z&#10;FFzJwWz60ptgou2F13Te+FwECLsEFRTeN4mULivIoBvYhjh4R9sa9EG2udQtXgLc1PIjiobSYMlh&#10;ocCG5gVl1ebPKJinqzT9Xo6qn8NuXy3MLT7t1rFSb6/d1xiEp84/w492qhXEnzH8nwlHQE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v+kHGAAAA3AAAAA8AAAAAAAAA&#10;AAAAAAAAoQIAAGRycy9kb3ducmV2LnhtbFBLBQYAAAAABAAEAPkAAACUAwAAAAA=&#10;" strokecolor="#4a7ebb">
                  <v:stroke endarrow="open"/>
                </v:shape>
                <v:line id="Straight Connector 495" o:spid="_x0000_s1151" style="position:absolute;visibility:visible;mso-wrap-style:square" from="26174,21068" to="28678,21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2NC8QAAADcAAAADwAAAGRycy9kb3ducmV2LnhtbESPT2sCMRTE74LfITzBm2brn6Jbo0ih&#10;0IMHqwU9PpPXzdLNy7pJdf32piB4HGbmN8xi1bpKXKgJpWcFL8MMBLH2puRCwff+YzADESKywcoz&#10;KbhRgNWy21lgbvyVv+iyi4VIEA45KrAx1rmUQVtyGIa+Jk7ej28cxiSbQpoGrwnuKjnKslfpsOS0&#10;YLGmd0v6d/fnFBwsbrZbfYrkx8e1NoUx/jxXqt9r128gIrXxGX60P42CyXwK/2fS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LY0LxAAAANwAAAAPAAAAAAAAAAAA&#10;AAAAAKECAABkcnMvZG93bnJldi54bWxQSwUGAAAAAAQABAD5AAAAkgMAAAAA&#10;" strokecolor="#4a7ebb"/>
                <v:line id="Straight Connector 496" o:spid="_x0000_s1152" style="position:absolute;visibility:visible;mso-wrap-style:square" from="28676,21067" to="28676,2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fMQAAADcAAAADwAAAGRycy9kb3ducmV2LnhtbESPQWsCMRSE74L/ITzBm5ttFalbs4sI&#10;hR56sCq0x9fkdbN087JuUt3+e1MQPA4z8w2zrgbXijP1ofGs4CHLQRBrbxquFRwPL7MnECEiG2w9&#10;k4I/ClCV49EaC+Mv/E7nfaxFgnAoUIGNsSukDNqSw5D5jjh53753GJPsa2l6vCS4a+Vjni+lw4bT&#10;gsWOtpb0z/7XKfiw+Lbb6a9Ifv650aY2xp9WSk0nw+YZRKQh3sO39qtRsFgt4f9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N8xAAAANwAAAAPAAAAAAAAAAAA&#10;AAAAAKECAABkcnMvZG93bnJldi54bWxQSwUGAAAAAAQABAD5AAAAkgMAAAAA&#10;" strokecolor="#4a7ebb"/>
                <v:shape id="Straight Arrow Connector 497" o:spid="_x0000_s1153" type="#_x0000_t32" style="position:absolute;left:28676;top:25250;width:27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1kNsYAAADcAAAADwAAAGRycy9kb3ducmV2LnhtbESPQWvCQBSE7wX/w/KE3uqmEqxGV1Gp&#10;kEsL2goen9nXJCT7NmZXTf31rlDocZiZb5jZojO1uFDrSssKXgcRCOLM6pJzBd9fm5cxCOeRNdaW&#10;ScEvOVjMe08zTLS98pYuO5+LAGGXoILC+yaR0mUFGXQD2xAH78e2Bn2QbS51i9cAN7UcRtFIGiw5&#10;LBTY0LqgrNqdjYJ1+pGmq824+jzuD9W7ucWn/TZW6rnfLacgPHX+P/zXTrWCePIGj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9ZDbGAAAA3AAAAA8AAAAAAAAA&#10;AAAAAAAAoQIAAGRycy9kb3ducmV2LnhtbFBLBQYAAAAABAAEAPkAAACUAwAAAAA=&#10;" strokecolor="#4a7ebb">
                  <v:stroke endarrow="open"/>
                </v:shape>
                <v:shape id="Picture 498" o:spid="_x0000_s1154" type="#_x0000_t75" style="position:absolute;left:48555;top:24816;width:2917;height: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LPLrDAAAA3AAAAA8AAABkcnMvZG93bnJldi54bWxEj8FqwzAMhu+FvYPRYLfWSQllTeuGUWhY&#10;j81KzyLWkrBYDrHXZHv66jDYUfz6P33aF7Pr1Z3G0Hk2kK4SUMS1tx03Bq4fp+UrqBCRLfaeycAP&#10;BSgOT4s95tZPfKF7FRslEA45GmhjHHKtQ92Sw7DyA7Fkn350GGUcG21HnATuer1Oko122LFcaHGg&#10;Y0v1V/XtROOsy1Pa+Vuts2Eb+uP6t3Q3Y16e57cdqEhz/F/+a79bA9lWbOUZIYA+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s8usMAAADcAAAADwAAAAAAAAAAAAAAAACf&#10;AgAAZHJzL2Rvd25yZXYueG1sUEsFBgAAAAAEAAQA9wAAAI8DAAAAAA==&#10;">
                  <v:imagedata r:id="rId24" o:title=""/>
                </v:shape>
                <v:shape id="Straight Arrow Connector 499" o:spid="_x0000_s1155" type="#_x0000_t32" style="position:absolute;left:45998;top:28233;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V38YAAADcAAAADwAAAGRycy9kb3ducmV2LnhtbESPQWvCQBSE74X+h+UVvNVNJYhGV2lF&#10;IZcKWgWPz+xrEpJ9G7Nbjf56VxB6HGbmG2Y670wtztS60rKCj34EgjizuuRcwe5n9T4C4Tyyxtoy&#10;KbiSg/ns9WWKibYX3tB563MRIOwSVFB43yRSuqwgg65vG+Lg/drWoA+yzaVu8RLgppaDKBpKgyWH&#10;hQIbWhSUVds/o2CRfqfp12pUrY/7Q7U0t/i038RK9d66zwkIT53/Dz/bqVYQj8fwOBOO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uVd/GAAAA3AAAAA8AAAAAAAAA&#10;AAAAAAAAoQIAAGRycy9kb3ducmV2LnhtbFBLBQYAAAAABAAEAPkAAACUAwAAAAA=&#10;" strokecolor="#4a7ebb">
                  <v:stroke endarrow="open"/>
                </v:shape>
                <v:shape id="Straight Arrow Connector 500" o:spid="_x0000_s1156" type="#_x0000_t32" style="position:absolute;left:42656;top:25251;width:6012;height: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9mWMIAAADcAAAADwAAAGRycy9kb3ducmV2LnhtbERPTYvCMBC9C/sfwix403RFRbpGWUWh&#10;FwXdFfY4NmNb2kxqE7X6681B8Ph439N5aypxpcYVlhV89SMQxKnVBWcK/n7XvQkI55E1VpZJwZ0c&#10;zGcfnSnG2t54R9e9z0QIYRejgtz7OpbSpTkZdH1bEwfuZBuDPsAmk7rBWwg3lRxE0VgaLDg05FjT&#10;Mqe03F+MgmWySZLFelJuj4f/cmUew/NhN1Sq+9n+fIPw1Pq3+OVOtIJRFOaH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9mWMIAAADcAAAADwAAAAAAAAAAAAAA&#10;AAChAgAAZHJzL2Rvd25yZXYueG1sUEsFBgAAAAAEAAQA+QAAAJADAAAAAA==&#10;" strokecolor="#4a7ebb">
                  <v:stroke endarrow="open"/>
                </v:shape>
                <v:shape id="Straight Arrow Connector 501" o:spid="_x0000_s1157" type="#_x0000_t32" style="position:absolute;left:20572;top:18330;width:2441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BV3MYAAADcAAAADwAAAGRycy9kb3ducmV2LnhtbESPT2sCMRTE70K/Q3gFL0WzCkq7NYp/&#10;QZQequL5kbzubrt5WTZRVz+9EQoeh5n5DTOaNLYUZ6p94VhBr5uAINbOFJwpOOxXnXcQPiAbLB2T&#10;git5mIxfWiNMjbvwN513IRMRwj5FBXkIVSql1zlZ9F1XEUfvx9UWQ5R1Jk2Nlwi3pewnyVBaLDgu&#10;5FjRPCf9tztZBdXXeqsXb6fD8Vd/3ObL2X5jZzel2q/N9BNEoCY8w//ttVEwSHrwOBOPgB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QVdzGAAAA3AAAAA8AAAAAAAAA&#10;AAAAAAAAoQIAAGRycy9kb3ducmV2LnhtbFBLBQYAAAAABAAEAPkAAACUAwAAAAA=&#10;" strokecolor="#4a7ebb">
                  <v:stroke endarrow="open"/>
                </v:shape>
                <v:line id="Straight Connector 502" o:spid="_x0000_s1158" style="position:absolute;visibility:visible;mso-wrap-style:square" from="44988,18329" to="44988,25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PZcQAAADcAAAADwAAAGRycy9kb3ducmV2LnhtbESPzWrDMBCE74G8g9hAbrHchIbWtRxC&#10;oJBDDvkptMettLVMrZVjqYn79lGhkOMwM98w5WpwrbhQHxrPCh6yHASx9qbhWsHb6XX2BCJEZIOt&#10;Z1LwSwFW1XhUYmH8lQ90OcZaJAiHAhXYGLtCyqAtOQyZ74iT9+V7hzHJvpamx2uCu1bO83wpHTac&#10;Fix2tLGkv48/TsG7xd1+rz8j+cXHWpvaGH9+Vmo6GdYvICIN8R7+b2+Ngsd8Dn9n0hGQ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49lxAAAANwAAAAPAAAAAAAAAAAA&#10;AAAAAKECAABkcnMvZG93bnJldi54bWxQSwUGAAAAAAQABAD5AAAAkgMAAAAA&#10;" strokecolor="#4a7ebb"/>
                <v:shape id="Straight Arrow Connector 503" o:spid="_x0000_s1159" type="#_x0000_t32" style="position:absolute;left:20826;top:19933;width:2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34L8cAAADcAAAADwAAAGRycy9kb3ducmV2LnhtbESPT2vCQBTE74V+h+UVequbWlskzUaq&#10;KORSwX/g8Zl9TUKyb2N21dhP7wqFHoeZ+Q2TTHrTiDN1rrKs4HUQgSDOra64ULDdLF7GIJxH1thY&#10;JgVXcjBJHx8SjLW98IrOa1+IAGEXo4LS+zaW0uUlGXQD2xIH78d2Bn2QXSF1h5cAN40cRtGHNFhx&#10;WCixpVlJeb0+GQWz7DvLpotxvTzs9vXc/I6Ou9VIqeen/usThKfe/4f/2plW8B69wf1MOAIy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7fgvxwAAANwAAAAPAAAAAAAA&#10;AAAAAAAAAKECAABkcnMvZG93bnJldi54bWxQSwUGAAAAAAQABAD5AAAAlQMAAAAA&#10;" strokecolor="#4a7ebb">
                  <v:stroke endarrow="open"/>
                </v:shape>
                <v:line id="Straight Connector 504" o:spid="_x0000_s1160" style="position:absolute;flip:y;visibility:visible;mso-wrap-style:square" from="20824,18329" to="20825,19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eOsYAAADcAAAADwAAAGRycy9kb3ducmV2LnhtbESPT2vCQBTE70K/w/IK3uqmwRSJboJI&#10;Cgq9VO2ht0f25Q9m36bZrSb99N1CweMwM79hNvloOnGlwbWWFTwvIhDEpdUt1wrOp9enFQjnkTV2&#10;lknBRA7y7GG2wVTbG7/T9ehrESDsUlTQeN+nUrqyIYNuYXvi4FV2MOiDHGqpB7wFuOlkHEUv0mDL&#10;YaHBnnYNlZfjt1FQfPpu/MIp/nmrDkX1YXd2m7RKzR/H7RqEp9Hfw//tvVaQREv4OxOO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4njrGAAAA3AAAAA8AAAAAAAAA&#10;AAAAAAAAoQIAAGRycy9kb3ducmV2LnhtbFBLBQYAAAAABAAEAPkAAACUAwAAAAA=&#10;" strokecolor="#4a7ebb"/>
                <v:shape id="Flowchart: Connector 505" o:spid="_x0000_s1161" type="#_x0000_t120" style="position:absolute;left:21788;top:20978;width:1273;height:1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IwdsYA&#10;AADcAAAADwAAAGRycy9kb3ducmV2LnhtbESPQWvCQBSE74X+h+UVvNVNBYumriEUCiIBrUppb4/s&#10;azYk+zZmV03/vVsQPA4z8w2zyAbbijP1vnas4GWcgCAuna65UnDYfzzPQPiArLF1TAr+yEO2fHxY&#10;YKrdhT/pvAuViBD2KSowIXSplL40ZNGPXUccvV/XWwxR9pXUPV4i3LZykiSv0mLNccFgR++GymZ3&#10;sgqG/GS2x7VpfvT8u/naFMXBy0Kp0dOQv4EINIR7+NZeaQXTZAr/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IwdsYAAADcAAAADwAAAAAAAAAAAAAAAACYAgAAZHJz&#10;L2Rvd25yZXYueG1sUEsFBgAAAAAEAAQA9QAAAIsDAAAAAA==&#10;" filled="f" strokecolor="#385d8a" strokeweight="2pt">
                  <v:textbox>
                    <w:txbxContent>
                      <w:p w:rsidR="00D4165B" w:rsidRDefault="00D4165B" w:rsidP="00815CA2">
                        <w:pPr>
                          <w:pStyle w:val="NormalWeb"/>
                          <w:spacing w:before="0" w:beforeAutospacing="0" w:after="0" w:afterAutospacing="0"/>
                        </w:pPr>
                        <w:r>
                          <w:rPr>
                            <w:rFonts w:ascii="Verdana" w:eastAsia="Times New Roman" w:hAnsi="Verdana" w:cs="Arial"/>
                            <w:color w:val="000000"/>
                            <w:kern w:val="32"/>
                            <w:sz w:val="20"/>
                            <w:szCs w:val="20"/>
                          </w:rPr>
                          <w:t> </w:t>
                        </w:r>
                      </w:p>
                    </w:txbxContent>
                  </v:textbox>
                </v:shape>
                <v:shape id="Straight Arrow Connector 506" o:spid="_x0000_s1162" type="#_x0000_t32" style="position:absolute;left:18678;top:21564;width:31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pbt8YAAADcAAAADwAAAGRycy9kb3ducmV2LnhtbESPQWvCQBSE74L/YXmF3nRTsSKpq6hU&#10;yMWC2kCPr9lnEpJ9G7Orpv76riB4HGbmG2a26EwtLtS60rKCt2EEgjizuuRcwfdhM5iCcB5ZY22Z&#10;FPyRg8W835thrO2Vd3TZ+1wECLsYFRTeN7GULivIoBvahjh4R9sa9EG2udQtXgPc1HIURRNpsOSw&#10;UGBD64Kyan82CtbJNklWm2n19Zv+VJ/mNj6lu7FSry/d8gOEp84/w492ohW8RxO4nwlH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aW7fGAAAA3AAAAA8AAAAAAAAA&#10;AAAAAAAAoQIAAGRycy9kb3ducmV2LnhtbFBLBQYAAAAABAAEAPkAAACUAwAAAAA=&#10;" strokecolor="#4a7ebb">
                  <v:stroke endarrow="open"/>
                </v:shape>
                <v:shape id="Cloud 507" o:spid="_x0000_s1163" style="position:absolute;left:15762;top:22268;width:7298;height:350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j+MUA&#10;AADcAAAADwAAAGRycy9kb3ducmV2LnhtbESPUWvCMBSF34X9h3AHvmkywa10RimCKMIGcxvi26W5&#10;a8qam9pEbf/9Mhjs8XDO+Q5nsepdI67UhdqzhoepAkFcelNzpeHjfTPJQISIbLDxTBoGCrBa3o0W&#10;mBt/4ze6HmIlEoRDjhpsjG0uZSgtOQxT3xIn78t3DmOSXSVNh7cEd42cKfUoHdacFiy2tLZUfh8u&#10;ToN8KT9tVtC22p9ei5C1w/moBq3H933xDCJSH//Df+2d0TBXT/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P4xQAAANwAAAAPAAAAAAAAAAAAAAAAAJgCAABkcnMv&#10;ZG93bnJldi54bWxQSwUGAAAAAAQABAD1AAAAig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cbcbc">
                  <v:fill color2="#ededed" rotate="t" angle="180" colors="0 #bcbcbc;22938f #d0d0d0;1 #ededed" focus="100%" type="gradient"/>
                  <v:stroke joinstyle="miter"/>
                  <v:shadow on="t" color="black" opacity="24903f" origin=",.5" offset="0,.55556mm"/>
                  <v:formulas/>
                  <v:path arrowok="t" o:connecttype="custom" o:connectlocs="79282,212184;36490,205724;117039,282882;98321,285971;278373,316853;267088,302749;486992,281683;482482,297156;576562,186059;631483,243902;706119,124456;681657,146147;647431,43982;648715,54227;491232,32034;503767,18967;374041,38259;380106,26992;236511,42085;258472,53012;69720,127982;65885,116479" o:connectangles="0,0,0,0,0,0,0,0,0,0,0,0,0,0,0,0,0,0,0,0,0,0" textboxrect="0,0,43200,43200"/>
                  <v:textbox>
                    <w:txbxContent>
                      <w:p w:rsidR="00D4165B" w:rsidRDefault="00D4165B" w:rsidP="00815CA2">
                        <w:pPr>
                          <w:pStyle w:val="NormalWeb"/>
                          <w:spacing w:before="0" w:beforeAutospacing="0" w:after="200" w:afterAutospacing="0" w:line="276" w:lineRule="auto"/>
                          <w:jc w:val="center"/>
                        </w:pPr>
                        <w:r>
                          <w:rPr>
                            <w:rFonts w:eastAsia="Calibri"/>
                            <w:sz w:val="18"/>
                            <w:szCs w:val="18"/>
                          </w:rPr>
                          <w:t>Clear</w:t>
                        </w:r>
                      </w:p>
                    </w:txbxContent>
                  </v:textbox>
                </v:shape>
                <v:line id="Straight Connector 508" o:spid="_x0000_s1164" style="position:absolute;visibility:visible;mso-wrap-style:square" from="18677,21563" to="18677,22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4j8EAAADcAAAADwAAAGRycy9kb3ducmV2LnhtbERPz2vCMBS+D/wfwhN2W9NtKLNrlCIM&#10;PHhwOtiOz+StKWteahNr/e/NYeDx4/tdrkbXioH60HhW8JzlIIi1Nw3XCr4OH09vIEJENth6JgVX&#10;CrBaTh5KLIy/8CcN+1iLFMKhQAU2xq6QMmhLDkPmO+LE/freYUywr6Xp8ZLCXStf8nwuHTacGix2&#10;tLak//Znp+Db4na308dI/vWn0qY2xp8WSj1Ox+odRKQx3sX/7o1RMMvT2nQmHQG5v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7iPwQAAANwAAAAPAAAAAAAAAAAAAAAA&#10;AKECAABkcnMvZG93bnJldi54bWxQSwUGAAAAAAQABAD5AAAAjwMAAAAA&#10;" strokecolor="#4a7ebb"/>
                <v:line id="Straight Connector 509" o:spid="_x0000_s1165" style="position:absolute;visibility:visible;mso-wrap-style:square" from="28674,27679" to="28674,3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sdFMIAAADcAAAADwAAAGRycy9kb3ducmV2LnhtbESPQWsCMRSE7wX/Q3hCbzWr0qKrUUQQ&#10;PPRgVdDjM3luFjcv6ybq9t83gtDjMDPfMNN56ypxpyaUnhX0exkIYu1NyYWC/W71MQIRIrLByjMp&#10;+KUA81nnbYq58Q/+ofs2FiJBOOSowMZY51IGbclh6PmaOHln3ziMSTaFNA0+EtxVcpBlX9JhyWnB&#10;Yk1LS/qyvTkFB4vfm40+RfLD40Kbwhh/HSv13m0XExCR2vgffrXXRsFnNobnmXQE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sdFMIAAADcAAAADwAAAAAAAAAAAAAA&#10;AAChAgAAZHJzL2Rvd25yZXYueG1sUEsFBgAAAAAEAAQA+QAAAJADAAAAAA==&#10;" strokecolor="#4a7ebb"/>
                <v:line id="Straight Connector 510" o:spid="_x0000_s1166" style="position:absolute;flip:y;visibility:visible;mso-wrap-style:square" from="28676,32997" to="45995,3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O5L4AAADcAAAADwAAAGRycy9kb3ducmV2LnhtbERPyQrCMBC9C/5DGMGbpgqKVKOIKCh4&#10;cTt4G5rpgs2kNlGrX28OgsfH22eLxpTiSbUrLCsY9CMQxInVBWcKzqdNbwLCeWSNpWVS8CYHi3m7&#10;NcNY2xcf6Hn0mQgh7GJUkHtfxVK6JCeDrm8r4sCltjboA6wzqWt8hXBTymEUjaXBgkNDjhWtckpu&#10;x4dRsL76srnje/jZp7t1erEruxwVSnU7zXIKwlPj/+Kfe6sVjAZhfjgTjoCc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mg7kvgAAANwAAAAPAAAAAAAAAAAAAAAAAKEC&#10;AABkcnMvZG93bnJldi54bWxQSwUGAAAAAAQABAD5AAAAjAMAAAAA&#10;" strokecolor="#4a7ebb"/>
                <v:line id="Straight Connector 511" o:spid="_x0000_s1167" style="position:absolute;visibility:visible;mso-wrap-style:square" from="45995,28232" to="45995,32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SHz8MAAADcAAAADwAAAGRycy9kb3ducmV2LnhtbESPT2sCMRTE74LfITyhN82upaJbo4gg&#10;9NCD/6A9PpPXzeLmZd1E3X57Uyh4HGbmN8x82bla3KgNlWcF+SgDQay9qbhUcDxshlMQISIbrD2T&#10;gl8KsFz0e3MsjL/zjm77WIoE4VCgAhtjU0gZtCWHYeQb4uT9+NZhTLItpWnxnuCuluMsm0iHFacF&#10;iw2tLenz/uoUfFn83G71KZJ//V5pUxrjLzOlXgbd6h1EpC4+w//tD6PgLc/h7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kh8/DAAAA3AAAAA8AAAAAAAAAAAAA&#10;AAAAoQIAAGRycy9kb3ducmV2LnhtbFBLBQYAAAAABAAEAPkAAACRAwAAAAA=&#10;" strokecolor="#4a7ebb"/>
                <v:shape id="Straight Arrow Connector 512" o:spid="_x0000_s1168" type="#_x0000_t32" style="position:absolute;left:51469;top:26799;width:46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vGcMAAADcAAAADwAAAGRycy9kb3ducmV2LnhtbESP0WrCQBRE3wv+w3KFvtVNApYSXUUE&#10;UaEWEv2AS/aaBLN3w+4a07/vFgQfh5k5wyzXo+nEQM63lhWkswQEcWV1y7WCy3n38QXCB2SNnWVS&#10;8Ese1qvJ2xJzbR9c0FCGWkQI+xwVNCH0uZS+asign9meOHpX6wyGKF0ttcNHhJtOZknyKQ22HBca&#10;7GnbUHUr70ZB9e1/3Om0P27TIiv2fC67+9Aq9T4dNwsQgcbwCj/bB61gnmb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LrxnDAAAA3AAAAA8AAAAAAAAAAAAA&#10;AAAAoQIAAGRycy9kb3ducmV2LnhtbFBLBQYAAAAABAAEAPkAAACRAwAAAAA=&#10;" strokecolor="#4a7ebb">
                  <v:stroke endarrow="open"/>
                </v:shape>
                <v:shape id="Cloud 513" o:spid="_x0000_s1169" style="position:absolute;left:18673;top:10311;width:13597;height:6748;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Z8MA&#10;AADcAAAADwAAAGRycy9kb3ducmV2LnhtbESPX2vCMBTF3wd+h3CFvc3UjblZjSKDwWCI2g3x8ZJc&#10;m2JzU5rMdt/eCIKPh/Pnx5kve1eLM7Wh8qxgPMpAEGtvKi4V/P58Pr2DCBHZYO2ZFPxTgOVi8DDH&#10;3PiOd3QuYinSCIccFdgYm1zKoC05DCPfECfv6FuHMcm2lKbFLo27Wj5n2UQ6rDgRLDb0YUmfij+X&#10;uPvt+vsQqqbDXk83x7dgt6yVehz2qxmISH28h2/tL6PgdfwC1zPpCM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1Z8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be86" strokecolor="#f69240">
                  <v:fill color2="#ffebdb" rotate="t" angle="180" colors="0 #ffbe86;22938f #ffd0aa;1 #ffebdb" focus="100%" type="gradient"/>
                  <v:stroke joinstyle="miter"/>
                  <v:shadow on="t" color="black" opacity="24903f" origin=",.5" offset="0,.55556mm"/>
                  <v:formulas/>
                  <v:path arrowok="t" o:connecttype="custom" o:connectlocs="147712,408888;67986,396439;218059,545127;183185,551079;518645,610591;497620,583412;907330,542815;898926,572634;1074210,358545;1176536,470010;1315592,239832;1270016,281631;1206248,84755;1208640,104499;915230,61731;938585,36551;696888,73727;708188,52015;440650,81100;481568,102156;129897,246626;122753,224461" o:connectangles="0,0,0,0,0,0,0,0,0,0,0,0,0,0,0,0,0,0,0,0,0,0" textboxrect="0,0,43200,43200"/>
                  <v:textbox>
                    <w:txbxContent>
                      <w:p w:rsidR="00D4165B" w:rsidRDefault="00D4165B" w:rsidP="00815CA2">
                        <w:pPr>
                          <w:pStyle w:val="NormalWeb"/>
                          <w:spacing w:before="0" w:beforeAutospacing="0" w:after="200" w:afterAutospacing="0" w:line="276" w:lineRule="auto"/>
                          <w:jc w:val="center"/>
                        </w:pPr>
                        <w:r>
                          <w:rPr>
                            <w:rFonts w:eastAsia="Calibri"/>
                            <w:sz w:val="18"/>
                            <w:szCs w:val="18"/>
                          </w:rPr>
                          <w:t>O/P Port E Arbitration</w:t>
                        </w:r>
                      </w:p>
                    </w:txbxContent>
                  </v:textbox>
                </v:shape>
                <v:shape id="Straight Arrow Connector 514" o:spid="_x0000_s1170" type="#_x0000_t32" style="position:absolute;left:20825;top:16277;width:0;height:20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6S9sMAAADcAAAADwAAAGRycy9kb3ducmV2LnhtbESP0WrCQBRE3wv+w3IF3+omYotEVxFB&#10;VKiFRD/gkr0mwezdsLvG+PfdQqGPw8ycYVabwbSiJ+cbywrSaQKCuLS64UrB9bJ/X4DwAVlja5kU&#10;vMjDZj16W2Gm7ZNz6otQiQhhn6GCOoQuk9KXNRn0U9sRR+9mncEQpaukdviMcNPKWZJ8SoMNx4Ua&#10;O9rVVN6Lh1FQfvlvdz4fTrs0n+UHvhTto2+UmoyH7RJEoCH8h//aR63gI53D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ukvbDAAAA3AAAAA8AAAAAAAAAAAAA&#10;AAAAoQIAAGRycy9kb3ducmV2LnhtbFBLBQYAAAAABAAEAPkAAACRAwAAAAA=&#10;" strokecolor="#4a7ebb">
                  <v:stroke endarrow="open"/>
                </v:shape>
                <v:shape id="Straight Arrow Connector 515" o:spid="_x0000_s1171" type="#_x0000_t32" style="position:absolute;left:7809;top:14221;width:10860;height: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I3bcMAAADcAAAADwAAAGRycy9kb3ducmV2LnhtbESP0YrCMBRE3wX/IVzBN00ruCzVKCKI&#10;CutCqx9wae62ZZubksRa/36zIPg4zMwZZr0dTCt6cr6xrCCdJyCIS6sbrhTcrofZJwgfkDW2lknB&#10;kzxsN+PRGjNtH5xTX4RKRAj7DBXUIXSZlL6syaCf2444ej/WGQxRukpqh48IN61cJMmHNNhwXKix&#10;o31N5W9xNwrKL//tLpfjeZ/mi/zI16K9941S08mwW4EINIR3+NU+aQXLdAn/Z+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iN23DAAAA3AAAAA8AAAAAAAAAAAAA&#10;AAAAoQIAAGRycy9kb3ducmV2LnhtbFBLBQYAAAAABAAEAPkAAACRAwAAAAA=&#10;" strokecolor="#4a7ebb">
                  <v:stroke endarrow="open"/>
                </v:shape>
                <v:line id="Straight Connector 516" o:spid="_x0000_s1172" style="position:absolute;visibility:visible;mso-wrap-style:square" from="5981,24254" to="8382,24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0fu8MAAADcAAAADwAAAGRycy9kb3ducmV2LnhtbESPQWsCMRSE74L/ITzBm2atKHZrFBEK&#10;HnpQW7DH1+S5Wdy8rJuo239vBMHjMDPfMPNl6ypxpSaUnhWMhhkIYu1NyYWCn+/PwQxEiMgGK8+k&#10;4J8CLBfdzhxz42+8o+s+FiJBOOSowMZY51IGbclhGPqaOHlH3ziMSTaFNA3eEtxV8i3LptJhyWnB&#10;Yk1rS/q0vzgFB4tf263+i+THvyttCmP8+V2pfq9dfYCI1MZX+NneGAWT0RQeZ9IR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NH7vDAAAA3AAAAA8AAAAAAAAAAAAA&#10;AAAAoQIAAGRycy9kb3ducmV2LnhtbFBLBQYAAAAABAAEAPkAAACRAwAAAAA=&#10;" strokecolor="#4a7ebb"/>
                <v:shape id="Straight Arrow Connector 517" o:spid="_x0000_s1173" type="#_x0000_t32" style="position:absolute;left:7809;top:14222;width:0;height:100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wMgcMAAADcAAAADwAAAGRycy9kb3ducmV2LnhtbESP0WrCQBRE3wv+w3IF3+omgq1EVxFB&#10;VKiFRD/gkr0mwezdsLvG+PfdQqGPw8ycYVabwbSiJ+cbywrSaQKCuLS64UrB9bJ/X4DwAVlja5kU&#10;vMjDZj16W2Gm7ZNz6otQiQhhn6GCOoQuk9KXNRn0U9sRR+9mncEQpaukdviMcNPKWZJ8SIMNx4Ua&#10;O9rVVN6Lh1FQfvlvdz4fTrs0n+UHvhTto2+UmoyH7RJEoCH8h//aR61gnn7C75l4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8DIHDAAAA3AAAAA8AAAAAAAAAAAAA&#10;AAAAoQIAAGRycy9kb3ducmV2LnhtbFBLBQYAAAAABAAEAPkAAACRAwAAAAA=&#10;" strokecolor="#4a7ebb">
                  <v:stroke endarrow="open"/>
                </v:shape>
                <v:shape id="Straight Arrow Connector 518" o:spid="_x0000_s1174" type="#_x0000_t32" style="position:absolute;left:34348;top:26798;width:300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8g8QAAADcAAAADwAAAGRycy9kb3ducmV2LnhtbERPTWvCQBC9C/0PyxR6002KFYmu0oYK&#10;uVRQK/Q4ZqdJSHY2zW6TtL/ePQgeH+97vR1NI3rqXGVZQTyLQBDnVldcKPg87aZLEM4ja2wsk4I/&#10;crDdPEzWmGg78IH6oy9ECGGXoILS+zaR0uUlGXQz2xIH7tt2Bn2AXSF1h0MIN418jqKFNFhxaCix&#10;pbSkvD7+GgVp9pFlb7tlvb+cv+p38z//OR/mSj09jq8rEJ5Gfxff3JlW8BKHteFMO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kPyDxAAAANwAAAAPAAAAAAAAAAAA&#10;AAAAAKECAABkcnMvZG93bnJldi54bWxQSwUGAAAAAAQABAD5AAAAkgMAAAAA&#10;" strokecolor="#4a7ebb">
                  <v:stroke endarrow="open"/>
                </v:shape>
                <v:shape id="Cloud 71" o:spid="_x0000_s1175" style="position:absolute;left:10998;top:28524;width:7514;height:279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MjcQA&#10;AADbAAAADwAAAGRycy9kb3ducmV2LnhtbESPQWsCMRSE74X+h/AK3mqyBa1ujaIFqadCVy/eHpvn&#10;ZunmZdnEdfXXNwXB4zAz3zCL1eAa0VMXas8asrECQVx6U3Ol4bDfvs5AhIhssPFMGq4UYLV8flpg&#10;bvyFf6gvYiUShEOOGmyMbS5lKC05DGPfEifv5DuHMcmukqbDS4K7Rr4pNZUOa04LFlv6tFT+Fmen&#10;ob8Vtfo6lfy92WZ2rs7H2yROtB69DOsPEJGG+Ajf2zuj4T2D/y/p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ojI3EAAAA2w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dddac [1622]" strokecolor="#94b64e [3046]">
                  <v:fill color2="#f0f4e6 [502]" rotate="t" angle="180" colors="0 #dafda7;22938f #e4fdc2;1 #f5ffe6" focus="100%" type="gradient"/>
                  <v:stroke joinstyle="miter"/>
                  <v:shadow on="t" color="black" opacity="24903f" origin=",.5" offset="0,.55556mm"/>
                  <v:formulas/>
                  <v:path arrowok="t" o:connecttype="custom" o:connectlocs="81625,169160;37569,164010;120498,225523;101227,227986;286600,252606;274982,241362;501386,224567;496742,236903;593603,148333;650147,194447;726989,99220;701804,116513;666566,35064;667888,43232;505751,25539;518657,15121;385097,30501;391341,21519;243501,33552;266112,42263;71781,102031;67832,92861" o:connectangles="0,0,0,0,0,0,0,0,0,0,0,0,0,0,0,0,0,0,0,0,0,0" textboxrect="0,0,43200,43200"/>
                  <v:textbox>
                    <w:txbxContent>
                      <w:p w:rsidR="00D4165B" w:rsidRPr="00984EDD" w:rsidRDefault="00D4165B" w:rsidP="00984EDD">
                        <w:pPr>
                          <w:jc w:val="center"/>
                          <w:rPr>
                            <w:sz w:val="12"/>
                            <w:szCs w:val="12"/>
                          </w:rPr>
                        </w:pPr>
                        <w:r>
                          <w:rPr>
                            <w:sz w:val="12"/>
                            <w:szCs w:val="12"/>
                          </w:rPr>
                          <w:t>Decode</w:t>
                        </w:r>
                      </w:p>
                    </w:txbxContent>
                  </v:textbox>
                </v:shape>
                <v:shape id="Straight Arrow Connector 72" o:spid="_x0000_s1176" type="#_x0000_t32" style="position:absolute;left:14013;top:25375;width:0;height:3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cmsMAAADbAAAADwAAAGRycy9kb3ducmV2LnhtbESPT4vCMBTE78J+h/AWvGmqS91SjSJC&#10;Wa/+Wdi9PZtnW2xeSpNq/fZGEDwOM/MbZrHqTS2u1LrKsoLJOAJBnFtdcaHgeMhGCQjnkTXWlknB&#10;nRyslh+DBaba3nhH170vRICwS1FB6X2TSunykgy6sW2Ig3e2rUEfZFtI3eItwE0tp1E0kwYrDgsl&#10;NrQpKb/sO6Pg63zqfxK/lkn2ZzddF8fxb/av1PCzX89BeOr9O/xqb7WC7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ZnJrDAAAA2wAAAA8AAAAAAAAAAAAA&#10;AAAAoQIAAGRycy9kb3ducmV2LnhtbFBLBQYAAAAABAAEAPkAAACRAwAAAAA=&#10;" strokecolor="#4579b8 [3044]">
                  <v:stroke endarrow="open"/>
                </v:shape>
                <v:group id="Group 73" o:spid="_x0000_s1177" style="position:absolute;left:9149;top:31742;width:4475;height:3416;rotation:90" coordorigin="-759,1800" coordsize="5480,4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Picture 519" o:spid="_x0000_s1178" type="#_x0000_t75" style="position:absolute;left:1800;top:1800;width:2921;height:4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1lea/AAAA3AAAAA8AAABkcnMvZG93bnJldi54bWxEj80KwjAQhO+C7xBW8KZpRUWrUURQ9OgP&#10;npdmbYvNpjRRq09vBMHjMDvf7MyXjSnFg2pXWFYQ9yMQxKnVBWcKzqdNbwLCeWSNpWVS8CIHy0W7&#10;NcdE2ycf6HH0mQgQdgkqyL2vEildmpNB17cVcfCutjbog6wzqWt8Brgp5SCKxtJgwaEhx4rWOaW3&#10;492EN/Zyu4kLe0nlsJq6cj14b81FqW6nWc1AeGr8//iX3mkFo3gK3zGBAH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tZXmvwAAANwAAAAPAAAAAAAAAAAAAAAAAJ8CAABk&#10;cnMvZG93bnJldi54bWxQSwUGAAAAAAQABAD3AAAAiwMAAAAA&#10;">
                    <v:imagedata r:id="rId24" o:title=""/>
                  </v:shape>
                  <v:shape id="Straight Arrow Connector 520" o:spid="_x0000_s1179" type="#_x0000_t32" style="position:absolute;left:-759;top:5216;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6OMMAAADcAAAADwAAAGRycy9kb3ducmV2LnhtbERPy4rCMBTdD/gP4QruxlRxBqlGURmh&#10;mxF8gctrc21Lm5tOE7X69WYx4PJw3tN5aypxo8YVlhUM+hEI4tTqgjMFh/36cwzCeWSNlWVS8CAH&#10;81nnY4qxtnfe0m3nMxFC2MWoIPe+jqV0aU4GXd/WxIG72MagD7DJpG7wHsJNJYdR9C0NFhwacqxp&#10;lVNa7q5GwSr5TZLlelxuzsdT+WOeo7/jdqRUr9suJiA8tf4t/ncnWsHXMMwPZ8IR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KOjjDAAAA3AAAAA8AAAAAAAAAAAAA&#10;AAAAoQIAAGRycy9kb3ducmV2LnhtbFBLBQYAAAAABAAEAPkAAACRAwAAAAA=&#10;" strokecolor="#4a7ebb">
                    <v:stroke endarrow="open"/>
                  </v:shape>
                  <v:shape id="Straight Arrow Connector 521" o:spid="_x0000_s1180" type="#_x0000_t32" style="position:absolute;left:-759;top:4225;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fo8YAAADcAAAADwAAAGRycy9kb3ducmV2LnhtbESPQWvCQBSE70L/w/IK3nSjWJHUTWhF&#10;IZcWtBV6fM2+JiHZtzG7avTXuwXB4zAz3zDLtDeNOFHnKssKJuMIBHFudcWFgu+vzWgBwnlkjY1l&#10;UnAhB2nyNFhirO2Zt3Ta+UIECLsYFZTet7GULi/JoBvbljh4f7Yz6IPsCqk7PAe4aeQ0iubSYMVh&#10;ocSWViXl9e5oFKyyjyx73yzqz9/9T70219lhv50pNXzu315BeOr9I3xvZ1rBy3QC/2fCEZD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Gn6PGAAAA3AAAAA8AAAAAAAAA&#10;AAAAAAAAoQIAAGRycy9kb3ducmV2LnhtbFBLBQYAAAAABAAEAPkAAACUAwAAAAA=&#10;" strokecolor="#4a7ebb">
                    <v:stroke endarrow="open"/>
                  </v:shape>
                  <v:shape id="Straight Arrow Connector 522" o:spid="_x0000_s1181" type="#_x0000_t32" style="position:absolute;left:-632;top:3349;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QB1MYAAADcAAAADwAAAGRycy9kb3ducmV2LnhtbESPQWvCQBSE74L/YXmCN90YtEh0lSoV&#10;crGgrdDjM/uahGTfptlVo7++WxB6HGbmG2a57kwtrtS60rKCyTgCQZxZXXKu4PNjN5qDcB5ZY22Z&#10;FNzJwXrV7y0x0fbGB7oefS4ChF2CCgrvm0RKlxVk0I1tQxy8b9sa9EG2udQt3gLc1DKOohdpsOSw&#10;UGBD24Ky6ngxCrbpPk03u3n1fj59VW/mMf05HaZKDQfd6wKEp87/h5/tVCuYxTH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UAdTGAAAA3AAAAA8AAAAAAAAA&#10;AAAAAAAAoQIAAGRycy9kb3ducmV2LnhtbFBLBQYAAAAABAAEAPkAAACUAwAAAAA=&#10;" strokecolor="#4a7ebb">
                    <v:stroke endarrow="open"/>
                  </v:shape>
                  <v:shape id="Straight Arrow Connector 523" o:spid="_x0000_s1182" type="#_x0000_t32" style="position:absolute;left:-632;top:2358;width:2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kT8cAAADcAAAADwAAAGRycy9kb3ducmV2LnhtbESPT2vCQBTE74V+h+UVvNVN/VMkZiOt&#10;VMilBa2Cx2f2NQnJvk2zq8Z++q4geBxm5jdMsuhNI07UucqygpdhBII4t7riQsH2e/U8A+E8ssbG&#10;Mim4kINF+viQYKztmdd02vhCBAi7GBWU3rexlC4vyaAb2pY4eD+2M+iD7AqpOzwHuGnkKIpepcGK&#10;w0KJLS1LyuvN0ShYZp9Z9r6a1V+H3b7+MH+T3916otTgqX+bg/DU+3v41s60guloDNcz4QjI9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WKRPxwAAANwAAAAPAAAAAAAA&#10;AAAAAAAAAKECAABkcnMvZG93bnJldi54bWxQSwUGAAAAAAQABAD5AAAAlQMAAAAA&#10;" strokecolor="#4a7ebb">
                    <v:stroke endarrow="open"/>
                  </v:shape>
                </v:group>
                <v:line id="Straight Connector 74" o:spid="_x0000_s1183" style="position:absolute;visibility:visible;mso-wrap-style:square" from="11209,35685" to="11209,36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eO8UAAADbAAAADwAAAGRycy9kb3ducmV2LnhtbESPzWoCQRCE74G8w9CB3OJsjPFn4ygS&#10;ECTxEvUB2p12d3GnZzPT6urTZwKBHIuq+oqazjvXqDOFWHs28NzLQBEX3tZcGthtl09jUFGQLTae&#10;ycCVIsxn93dTzK2/8BedN1KqBOGYo4FKpM21jkVFDmPPt8TJO/jgUJIMpbYBLwnuGt3PsqF2WHNa&#10;qLCl94qK4+bkDHx/rlfxum/6Mny9fRzDYjyRl2jM40O3eAMl1Ml/+K+9sgZGA/j9kn6An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geO8UAAADbAAAADwAAAAAAAAAA&#10;AAAAAAChAgAAZHJzL2Rvd25yZXYueG1sUEsFBgAAAAAEAAQA+QAAAJMDAAAAAA==&#10;" strokecolor="#4579b8 [3044]"/>
                <v:shape id="Trapezoid 76" o:spid="_x0000_s1184" style="position:absolute;left:7942;top:25089;width:4280;height:902;rotation:90;visibility:visible;mso-wrap-style:square;v-text-anchor:middle" coordsize="427933,90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4xsUA&#10;AADbAAAADwAAAGRycy9kb3ducmV2LnhtbESPT2vCQBTE7wW/w/IEb3Wj4J+mboJYCgo9tLYHj8/s&#10;axLMvg27a4x++m5B8DjMzG+YVd6bRnTkfG1ZwWScgCAurK65VPDz/f68BOEDssbGMim4koc8Gzyt&#10;MNX2wl/U7UMpIoR9igqqENpUSl9UZNCPbUscvV/rDIYoXSm1w0uEm0ZOk2QuDdYcFypsaVNRcdqf&#10;jQLzYs/L3WfXm+PHzd0OzWxdv82UGg379SuIQH14hO/trVawmMP/l/g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rjGxQAAANsAAAAPAAAAAAAAAAAAAAAAAJgCAABkcnMv&#10;ZG93bnJldi54bWxQSwUGAAAAAAQABAD1AAAAigMAAAAA&#10;" path="m,90195l79742,232,331652,r96281,90195l,90195xe" fillcolor="#fbcaa2 [1625]" strokecolor="#f68c36 [3049]">
                  <v:fill color2="#fdefe3 [505]" rotate="t" angle="180" colors="0 #ffbe86;22938f #ffd0aa;1 #ffebdb" focus="100%" type="gradient"/>
                  <v:shadow on="t" color="black" opacity="24903f" origin=",.5" offset="0,.55556mm"/>
                  <v:path arrowok="t" o:connecttype="custom" o:connectlocs="0,90202;79748,232;331675,0;427963,90202;0,90202" o:connectangles="0,0,0,0,0"/>
                </v:shape>
                <v:line id="Straight Connector 77" o:spid="_x0000_s1185" style="position:absolute;flip:x;visibility:visible;mso-wrap-style:square" from="10439,25373" to="14012,25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yKsUAAADbAAAADwAAAGRycy9kb3ducmV2LnhtbESPQWvCQBSE7wX/w/IEb81GLU2JriKC&#10;NCjU1nrw+Mg+k2D2bZrdmthf3y0UPA4z8w0zX/amFldqXWVZwTiKQRDnVldcKDh+bh5fQDiPrLG2&#10;TApu5GC5GDzMMdW24w+6HnwhAoRdigpK75tUSpeXZNBFtiEO3tm2Bn2QbSF1i12Am1pO4vhZGqw4&#10;LJTY0Lqk/HL4NgqyjLfbH97sT+P3r1c/rXZvT12i1GjYr2YgPPX+Hv5vZ1pBksDfl/A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yKsUAAADbAAAADwAAAAAAAAAA&#10;AAAAAAChAgAAZHJzL2Rvd25yZXYueG1sUEsFBgAAAAAEAAQA+QAAAJMDAAAAAA==&#10;" strokecolor="#4579b8 [3044]"/>
                <v:shape id="Straight Arrow Connector 78" o:spid="_x0000_s1186" type="#_x0000_t32" style="position:absolute;left:8284;top:24253;width:1018;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rW8AAAADbAAAADwAAAGRycy9kb3ducmV2LnhtbERPy4rCMBTdD/gP4QpuRFMdX1SjiCDj&#10;a+MLXF6aa1tsbkoTtfP3k4Uwy8N5zxa1KcSLKpdbVtDrRiCIE6tzThVczuvOBITzyBoLy6Tglxws&#10;5o2vGcbavvlIr5NPRQhhF6OCzPsyltIlGRl0XVsSB+5uK4M+wCqVusJ3CDeF7EfRSBrMOTRkWNIq&#10;o+RxehoFq+/x7treDn5GeGC/5/5mO9zdlGo16+UUhKfa/4s/7o1WMA5j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ga1vAAAAA2wAAAA8AAAAAAAAAAAAAAAAA&#10;oQIAAGRycy9kb3ducmV2LnhtbFBLBQYAAAAABAAEAPkAAACOAwAAAAA=&#10;" strokecolor="#4579b8 [3044]">
                  <v:stroke endarrow="block"/>
                </v:shape>
                <v:line id="Straight Connector 524" o:spid="_x0000_s1187" style="position:absolute;flip:y;visibility:visible;mso-wrap-style:square" from="4809,26792" to="8693,26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3CWsYAAADcAAAADwAAAGRycy9kb3ducmV2LnhtbESPS2vDMBCE74H8B7GF3mq5pi7BiRJC&#10;SKGFXJqkh94Wa/0g1sqxVD/y66tCIcdhZr5hVpvRNKKnztWWFTxHMQji3OqaSwXn09vTAoTzyBob&#10;y6RgIgeb9Xy2wkzbgT+pP/pSBAi7DBVU3reZlC6vyKCLbEscvMJ2Bn2QXSl1h0OAm0YmcfwqDdYc&#10;FipsaVdRfjn+GAX7b9+MV5yS26H42Bdfdme3aa3U48O4XYLwNPp7+L/9rhWkyQv8nQ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NwlrGAAAA3AAAAA8AAAAAAAAA&#10;AAAAAAAAoQIAAGRycy9kb3ducmV2LnhtbFBLBQYAAAAABAAEAPkAAACUAwAAAAA=&#10;" strokecolor="#4a7ebb"/>
                <v:shape id="Straight Arrow Connector 525" o:spid="_x0000_s1188" type="#_x0000_t32" style="position:absolute;left:8313;top:26798;width:10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2d68cAAADcAAAADwAAAGRycy9kb3ducmV2LnhtbESPS2vDMBCE74H+B7GFXkIs16mT4loJ&#10;JVDyaC95QY+LtbVNrZWx1MT591GgkOMwM98w+bw3jThR52rLCp6jGARxYXXNpYLD/mP0CsJ5ZI2N&#10;ZVJwIQfz2cMgx0zbM2/ptPOlCBB2GSqovG8zKV1RkUEX2ZY4eD+2M+iD7EqpOzwHuGlkEscTabDm&#10;sFBhS4uKit/dn1GwGE83x+H6ZTnBL/afnKzW6eZbqafH/v0NhKfe38P/7ZVWkCYp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Z3rxwAAANwAAAAPAAAAAAAA&#10;AAAAAAAAAKECAABkcnMvZG93bnJldi54bWxQSwUGAAAAAAQABAD5AAAAlQMAAAAA&#10;" strokecolor="#4579b8 [3044]">
                  <v:stroke endarrow="block"/>
                </v:shape>
                <v:line id="Straight Connector 79" o:spid="_x0000_s1189" style="position:absolute;visibility:visible;mso-wrap-style:square" from="4809,24815" to="4809,26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579b8 [3044]"/>
                <v:shape id="Straight Arrow Connector 80" o:spid="_x0000_s1190" type="#_x0000_t32" style="position:absolute;left:10121;top:21565;width:0;height:2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3I6L8AAADbAAAADwAAAGRycy9kb3ducmV2LnhtbERPy6rCMBDdC/5DGMGNaKpcH1SjiCAI&#10;IvhCXA7N2JY2k9JErX9/sxBcHs57sWpMKV5Uu9yyguEgAkGcWJ1zquB62fZnIJxH1lhaJgUfcrBa&#10;tlsLjLV984leZ5+KEMIuRgWZ91UspUsyMugGtiIO3MPWBn2AdSp1je8Qbko5iqKJNJhzaMiwok1G&#10;SXF+GgXF+H71f3wresfpYTu+DfcTvu+V6naa9RyEp8b/xF/3TiuYhfXhS/gBcvk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43I6L8AAADbAAAADwAAAAAAAAAAAAAAAACh&#10;AgAAZHJzL2Rvd25yZXYueG1sUEsFBgAAAAAEAAQA+QAAAI0DAAAAAA==&#10;" strokecolor="#bc4542 [3045]">
                  <v:stroke endarrow="block"/>
                </v:shape>
                <v:shape id="Text Box 81" o:spid="_x0000_s1191" type="#_x0000_t202" style="position:absolute;left:7066;top:19135;width:11444;height:2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D4165B" w:rsidRPr="00BD2DAE" w:rsidRDefault="00D4165B">
                        <w:pPr>
                          <w:rPr>
                            <w:sz w:val="16"/>
                            <w:szCs w:val="16"/>
                          </w:rPr>
                        </w:pPr>
                        <w:r w:rsidRPr="00BD2DAE">
                          <w:rPr>
                            <w:sz w:val="16"/>
                            <w:szCs w:val="16"/>
                          </w:rPr>
                          <w:t>Lookahead_valid</w:t>
                        </w:r>
                      </w:p>
                    </w:txbxContent>
                  </v:textbox>
                </v:shape>
                <v:shape id="Text Box 81" o:spid="_x0000_s1192" type="#_x0000_t202" style="position:absolute;left:20572;top:33667;width:11443;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2fMMA&#10;AADcAAAADwAAAGRycy9kb3ducmV2LnhtbERPy2rCQBTdF/yH4Qru6sSARdKMIgGpiF3EuunuNnPz&#10;wMydNDOa2K/vLASXh/NON6NpxY1611hWsJhHIIgLqxuuFJy/dq8rEM4ja2wtk4I7OdisJy8pJtoO&#10;nNPt5CsRQtglqKD2vkukdEVNBt3cdsSBK21v0AfYV1L3OIRw08o4it6kwYZDQ40dZTUVl9PVKDhk&#10;u0/Mf2Kz+muzj2O57X7P30ulZtNx+w7C0+if4od7rxUs4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j2fMMAAADcAAAADwAAAAAAAAAAAAAAAACYAgAAZHJzL2Rv&#10;d25yZXYueG1sUEsFBgAAAAAEAAQA9QAAAIgDAAAAAA==&#10;" filled="f" stroked="f" strokeweight=".5pt">
                  <v:textbox>
                    <w:txbxContent>
                      <w:p w:rsidR="00D4165B" w:rsidRDefault="00D4165B" w:rsidP="00E42513">
                        <w:pPr>
                          <w:pStyle w:val="NormalWeb"/>
                          <w:spacing w:before="0" w:beforeAutospacing="0" w:after="0" w:afterAutospacing="0"/>
                        </w:pPr>
                        <w:r>
                          <w:rPr>
                            <w:rFonts w:ascii="Verdana" w:eastAsia="Times New Roman" w:hAnsi="Verdana" w:cs="Arial"/>
                            <w:color w:val="000000"/>
                            <w:kern w:val="32"/>
                            <w:sz w:val="16"/>
                            <w:szCs w:val="16"/>
                          </w:rPr>
                          <w:t>O/P port E match</w:t>
                        </w:r>
                      </w:p>
                    </w:txbxContent>
                  </v:textbox>
                </v:shape>
                <v:shape id="Snip Single Corner Rectangle 529" o:spid="_x0000_s1193" style="position:absolute;left:762;top:466;width:56413;height:47727;visibility:visible;mso-wrap-style:square;v-text-anchor:middle" coordsize="5641340,47726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wWcAA&#10;AADcAAAADwAAAGRycy9kb3ducmV2LnhtbESPSwvCMBCE74L/IazgTVMFRatRRBEEQfBx8Lg02wc2&#10;m9LEWv+9EQSPw8x8wyzXrSlFQ7UrLCsYDSMQxInVBWcKbtf9YAbCeWSNpWVS8CYH61W3s8RY2xef&#10;qbn4TAQIuxgV5N5XsZQuycmgG9qKOHiprQ36IOtM6hpfAW5KOY6iqTRYcFjIsaJtTsnj8jQK/JVP&#10;h5HJZvaYpOfd5JHeb9NGqX6v3SxAeGr9P/xrH7SCyXgO3zPhCMjV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xwWcAAAADcAAAADwAAAAAAAAAAAAAAAACYAgAAZHJzL2Rvd25y&#10;ZXYueG1sUEsFBgAAAAAEAAQA9QAAAIUDAAAAAA==&#10;" adj="-11796480,,5400" path="m,l3624271,,5641340,2017069r,2755591l,4772660,,xe" filled="f" strokecolor="#385d8a" strokeweight="2pt">
                  <v:stroke joinstyle="miter"/>
                  <v:formulas/>
                  <v:path arrowok="t" o:connecttype="custom" o:connectlocs="0,0;3624271,0;5641340,2017069;5641340,4772660;0,4772660;0,0" o:connectangles="0,0,0,0,0,0" textboxrect="0,0,5641340,4772660"/>
                  <v:textbox>
                    <w:txbxContent>
                      <w:p w:rsidR="00D4165B" w:rsidRDefault="00D4165B" w:rsidP="00E42513">
                        <w:pPr>
                          <w:pStyle w:val="NormalWeb"/>
                          <w:spacing w:before="0" w:beforeAutospacing="0" w:after="0" w:afterAutospacing="0"/>
                        </w:pPr>
                        <w:r>
                          <w:rPr>
                            <w:rFonts w:ascii="Verdana" w:eastAsia="Times New Roman" w:hAnsi="Verdana" w:cs="Arial"/>
                            <w:color w:val="000000"/>
                            <w:sz w:val="20"/>
                            <w:szCs w:val="20"/>
                          </w:rPr>
                          <w:t> </w:t>
                        </w:r>
                      </w:p>
                    </w:txbxContent>
                  </v:textbox>
                </v:shape>
                <v:line id="Straight Connector 1170" o:spid="_x0000_s1194" style="position:absolute;visibility:visible;mso-wrap-style:square" from="4148,6073" to="4148,32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j1FsQAAADdAAAADwAAAGRycy9kb3ducmV2LnhtbESPQW/CMAyF70j7D5En7QYpHAbqCAgh&#10;DW0XJAqX3azGtBWNEyVZ6f79fEDiZus9v/d5vR1drwaKqfNsYD4rQBHX3nbcGLicP6crUCkjW+w9&#10;k4E/SrDdvEzWWFp/5xMNVW6UhHAq0UCbcyi1TnVLDtPMB2LRrj46zLLGRtuIdwl3vV4Uxbt22LE0&#10;tBho31J9q36dgXNorrccvg+nVVEd40+oBus7Y95ex90HqExjfpof119W8OdL4ZdvZAS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PUWxAAAAN0AAAAPAAAAAAAAAAAA&#10;AAAAAKECAABkcnMvZG93bnJldi54bWxQSwUGAAAAAAQABAD5AAAAkgMAAAAA&#10;" strokecolor="#f68c36 [3049]">
                  <v:stroke dashstyle="longDashDot"/>
                </v:line>
                <v:shape id="Text Box 91" o:spid="_x0000_s1195" type="#_x0000_t202" style="position:absolute;left:567;top:8467;width:7671;height:4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PzcQA&#10;AADdAAAADwAAAGRycy9kb3ducmV2LnhtbERPTYvCMBC9C/6HMII3TSu4SjWKFESR3YOuF29jM7bF&#10;ZlKbqHV//WZB2Ns83ufMl62pxIMaV1pWEA8jEMSZ1SXnCo7f68EUhPPIGivLpOBFDpaLbmeOibZP&#10;3tPj4HMRQtglqKDwvk6kdFlBBt3Q1sSBu9jGoA+wyaVu8BnCTSVHUfQhDZYcGgqsKS0oux7uRsEu&#10;XX/h/jwy058q3XxeVvXteBor1e+1qxkIT63/F7/dWx3mx5MY/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gj83EAAAA3QAAAA8AAAAAAAAAAAAAAAAAmAIAAGRycy9k&#10;b3ducmV2LnhtbFBLBQYAAAAABAAEAPUAAACJAwAAAAA=&#10;" filled="f" stroked="f" strokeweight=".5pt">
                  <v:textbox>
                    <w:txbxContent>
                      <w:p w:rsidR="00D4165B" w:rsidRDefault="00D4165B" w:rsidP="00FB3AB9">
                        <w:pPr>
                          <w:pStyle w:val="NormalWeb"/>
                          <w:spacing w:before="0" w:beforeAutospacing="0" w:after="0" w:afterAutospacing="0"/>
                        </w:pPr>
                        <w:r>
                          <w:rPr>
                            <w:rFonts w:ascii="Verdana" w:eastAsia="Times New Roman" w:hAnsi="Verdana" w:cs="Arial"/>
                            <w:color w:val="000000"/>
                            <w:kern w:val="32"/>
                            <w:sz w:val="20"/>
                            <w:szCs w:val="20"/>
                          </w:rPr>
                          <w:t>Async Interface</w:t>
                        </w:r>
                      </w:p>
                    </w:txbxContent>
                  </v:textbox>
                </v:shape>
                <v:shape id="Straight Arrow Connector 25" o:spid="_x0000_s1196" type="#_x0000_t32" style="position:absolute;left:27051;top:26790;width:43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Picture 1020" o:spid="_x0000_s1197" type="#_x0000_t75" style="position:absolute;left:26176;top:24969;width:6572;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xKDGAAAA3QAAAA8AAABkcnMvZG93bnJldi54bWxEj91qwkAQhe8LvsMygnd1o2Cp0VW0RSiB&#10;Fow+wJCd/Gh2NmRXTfv0nYtC72Y4Z875Zr0dXKvu1IfGs4HZNAFFXHjbcGXgfDo8v4IKEdli65kM&#10;fFOA7Wb0tMbU+gcf6Z7HSkkIhxQN1DF2qdahqMlhmPqOWLTS9w6jrH2lbY8PCXetnifJi3bYsDTU&#10;2NFbTcU1vzkDX6eQZe2eZll+XZb+Qu/l4vPHmMl42K1ARRriv/nv+sMKfjIXfvlGRtC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DEoMYAAADdAAAADwAAAAAAAAAAAAAA&#10;AACfAgAAZHJzL2Rvd25yZXYueG1sUEsFBgAAAAAEAAQA9wAAAJIDAAAAAA==&#10;">
                  <v:imagedata r:id="rId26" o:title=""/>
                </v:shape>
                <w10:anchorlock/>
              </v:group>
            </w:pict>
          </mc:Fallback>
        </mc:AlternateContent>
      </w:r>
    </w:p>
    <w:p w:rsidR="00A9674A" w:rsidRDefault="00801A4E" w:rsidP="00801A4E">
      <w:pPr>
        <w:pStyle w:val="Caption"/>
        <w:jc w:val="both"/>
      </w:pPr>
      <w:bookmarkStart w:id="29" w:name="_Ref379823049"/>
      <w:bookmarkStart w:id="30" w:name="_Toc380556070"/>
      <w:r>
        <w:t xml:space="preserve">Figure </w:t>
      </w:r>
      <w:r w:rsidR="00B926E2">
        <w:fldChar w:fldCharType="begin"/>
      </w:r>
      <w:r w:rsidR="00B926E2">
        <w:instrText xml:space="preserve"> SEQ Figure \* ARABIC </w:instrText>
      </w:r>
      <w:r w:rsidR="00B926E2">
        <w:fldChar w:fldCharType="separate"/>
      </w:r>
      <w:r w:rsidR="00257CBE">
        <w:rPr>
          <w:noProof/>
        </w:rPr>
        <w:t>3</w:t>
      </w:r>
      <w:r w:rsidR="00B926E2">
        <w:rPr>
          <w:noProof/>
        </w:rPr>
        <w:fldChar w:fldCharType="end"/>
      </w:r>
      <w:bookmarkEnd w:id="29"/>
      <w:r>
        <w:t xml:space="preserve"> As</w:t>
      </w:r>
      <w:r w:rsidRPr="00801A4E">
        <w:t xml:space="preserve">ynchronous </w:t>
      </w:r>
      <w:r w:rsidR="003E51B6">
        <w:t>interface</w:t>
      </w:r>
      <w:r w:rsidRPr="00801A4E">
        <w:t>: Generating Busy signal from neighboring router (Router B) with outputs (flits) un-registered</w:t>
      </w:r>
      <w:bookmarkEnd w:id="30"/>
    </w:p>
    <w:p w:rsidR="00F7101E" w:rsidRDefault="00F7101E" w:rsidP="00931D3E">
      <w:pPr>
        <w:pStyle w:val="Body"/>
        <w:jc w:val="both"/>
      </w:pPr>
    </w:p>
    <w:p w:rsidR="007A41CC" w:rsidRDefault="006532B9" w:rsidP="006532B9">
      <w:pPr>
        <w:pStyle w:val="Heading3"/>
      </w:pPr>
      <w:r>
        <w:t xml:space="preserve"> </w:t>
      </w:r>
      <w:bookmarkStart w:id="31" w:name="_Toc388376267"/>
      <w:r w:rsidR="00BC59E1">
        <w:t>Interface busy signal from neighboring router with</w:t>
      </w:r>
      <w:r w:rsidR="00E44956">
        <w:t xml:space="preserve"> </w:t>
      </w:r>
      <w:r w:rsidR="00BC59E1">
        <w:t>registered</w:t>
      </w:r>
      <w:r w:rsidR="00521213">
        <w:t xml:space="preserve"> </w:t>
      </w:r>
      <w:r w:rsidR="00BC59E1">
        <w:t>flits</w:t>
      </w:r>
      <w:r w:rsidR="00521213">
        <w:t xml:space="preserve"> outputs</w:t>
      </w:r>
      <w:bookmarkEnd w:id="31"/>
    </w:p>
    <w:p w:rsidR="007B5C7A" w:rsidRDefault="00B27AD4" w:rsidP="00327AF8">
      <w:pPr>
        <w:pStyle w:val="Body"/>
        <w:jc w:val="both"/>
      </w:pPr>
      <w:r>
        <w:t xml:space="preserve">The scheme is similar to one described in Section </w:t>
      </w:r>
      <w:r>
        <w:fldChar w:fldCharType="begin"/>
      </w:r>
      <w:r>
        <w:instrText xml:space="preserve"> REF _Ref379274043 \r \h </w:instrText>
      </w:r>
      <w:r w:rsidR="00327AF8">
        <w:instrText xml:space="preserve"> \* MERGEFORMAT </w:instrText>
      </w:r>
      <w:r>
        <w:fldChar w:fldCharType="separate"/>
      </w:r>
      <w:r w:rsidR="00257CBE">
        <w:t>2.2.1</w:t>
      </w:r>
      <w:r>
        <w:fldChar w:fldCharType="end"/>
      </w:r>
      <w:r w:rsidR="004B2650">
        <w:t xml:space="preserve">.  The only difference is that the outgoing flits are registered whereas </w:t>
      </w:r>
      <w:r w:rsidR="004B2650" w:rsidRPr="004B2650">
        <w:rPr>
          <w:i/>
        </w:rPr>
        <w:t>Output Port X Busy</w:t>
      </w:r>
      <w:r w:rsidR="004B2650">
        <w:rPr>
          <w:i/>
        </w:rPr>
        <w:t xml:space="preserve"> </w:t>
      </w:r>
      <w:r w:rsidR="004B2650">
        <w:t xml:space="preserve">is not registered. </w:t>
      </w:r>
    </w:p>
    <w:p w:rsidR="007B5C7A" w:rsidRDefault="007B5C7A" w:rsidP="00327AF8">
      <w:pPr>
        <w:pStyle w:val="Body"/>
        <w:jc w:val="both"/>
      </w:pPr>
    </w:p>
    <w:p w:rsidR="007B5C7A" w:rsidRPr="00994E63" w:rsidRDefault="006D0780" w:rsidP="00153F6A">
      <w:pPr>
        <w:pStyle w:val="Heading4"/>
      </w:pPr>
      <w:r>
        <w:lastRenderedPageBreak/>
        <w:t xml:space="preserve"> N</w:t>
      </w:r>
      <w:r w:rsidR="007B5C7A" w:rsidRPr="00994E63">
        <w:t>eighboring router</w:t>
      </w:r>
      <w:r>
        <w:t xml:space="preserve"> with Synchronous Fifo inputs</w:t>
      </w:r>
    </w:p>
    <w:p w:rsidR="00B27AD4" w:rsidRDefault="00327AF8" w:rsidP="00327AF8">
      <w:pPr>
        <w:pStyle w:val="Body"/>
        <w:jc w:val="both"/>
      </w:pPr>
      <w:r>
        <w:t>So t</w:t>
      </w:r>
      <w:r w:rsidR="004B2650">
        <w:t>here is no penalty</w:t>
      </w:r>
      <w:r>
        <w:t xml:space="preserve"> for cold start condition. The one cycle penalty of sending the </w:t>
      </w:r>
      <w:r w:rsidRPr="004B2650">
        <w:rPr>
          <w:i/>
        </w:rPr>
        <w:t>Output Port X Busy</w:t>
      </w:r>
      <w:r>
        <w:rPr>
          <w:i/>
        </w:rPr>
        <w:t xml:space="preserve"> </w:t>
      </w:r>
      <w:r>
        <w:t>ahead of the flits is hidden by registering the flits at the output and effectively delaying the flits by a cycle.</w:t>
      </w:r>
    </w:p>
    <w:p w:rsidR="007B5C7A" w:rsidRPr="004B2650" w:rsidRDefault="007B5C7A" w:rsidP="00327AF8">
      <w:pPr>
        <w:pStyle w:val="Body"/>
        <w:jc w:val="both"/>
      </w:pPr>
    </w:p>
    <w:p w:rsidR="004345AA" w:rsidRPr="00E21B58" w:rsidRDefault="004345AA" w:rsidP="004345AA">
      <w:pPr>
        <w:pStyle w:val="Body"/>
      </w:pPr>
      <w:r>
        <w:t xml:space="preserve"> </w:t>
      </w:r>
    </w:p>
    <w:p w:rsidR="00C17A42" w:rsidRDefault="00814231" w:rsidP="00C17A42">
      <w:pPr>
        <w:pStyle w:val="Body"/>
        <w:keepNext/>
      </w:pPr>
      <w:r>
        <w:rPr>
          <w:noProof/>
        </w:rPr>
        <mc:AlternateContent>
          <mc:Choice Requires="wpc">
            <w:drawing>
              <wp:inline distT="0" distB="0" distL="0" distR="0" wp14:anchorId="4EC6CFC8" wp14:editId="3C1E044C">
                <wp:extent cx="5486400" cy="4615966"/>
                <wp:effectExtent l="0" t="0" r="0" b="8953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5" name="Straight Arrow Connector 965"/>
                        <wps:cNvCnPr/>
                        <wps:spPr>
                          <a:xfrm flipV="1">
                            <a:off x="0" y="4076700"/>
                            <a:ext cx="609600" cy="320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2" name="Text Box 2"/>
                        <wps:cNvSpPr txBox="1"/>
                        <wps:spPr>
                          <a:xfrm>
                            <a:off x="4384757" y="3080173"/>
                            <a:ext cx="1025055" cy="310968"/>
                          </a:xfrm>
                          <a:prstGeom prst="rect">
                            <a:avLst/>
                          </a:prstGeom>
                          <a:noFill/>
                          <a:ln w="6350">
                            <a:noFill/>
                          </a:ln>
                          <a:effectLst/>
                        </wps:spPr>
                        <wps:txbx>
                          <w:txbxContent>
                            <w:p w:rsidR="00D4165B" w:rsidRPr="00D80271" w:rsidRDefault="00D4165B" w:rsidP="00814231">
                              <w:pPr>
                                <w:pStyle w:val="NormalWeb"/>
                                <w:spacing w:before="0" w:beforeAutospacing="0" w:after="200" w:afterAutospacing="0" w:line="276" w:lineRule="auto"/>
                                <w:rPr>
                                  <w:rFonts w:asciiTheme="minorHAnsi" w:hAnsiTheme="minorHAnsi"/>
                                  <w:sz w:val="20"/>
                                  <w:szCs w:val="20"/>
                                </w:rPr>
                              </w:pPr>
                              <w:r w:rsidRPr="00D80271">
                                <w:rPr>
                                  <w:rFonts w:asciiTheme="minorHAnsi" w:eastAsia="Calibri" w:hAnsiTheme="minorHAnsi"/>
                                  <w:sz w:val="20"/>
                                  <w:szCs w:val="20"/>
                                </w:rPr>
                                <w:t>O/P port E 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061" y="2887821"/>
                            <a:ext cx="521968" cy="885523"/>
                          </a:xfrm>
                          <a:prstGeom prst="rect">
                            <a:avLst/>
                          </a:prstGeom>
                        </pic:spPr>
                      </pic:pic>
                      <wps:wsp>
                        <wps:cNvPr id="964" name="Flowchart: Process 964"/>
                        <wps:cNvSpPr/>
                        <wps:spPr>
                          <a:xfrm>
                            <a:off x="642045" y="3976528"/>
                            <a:ext cx="194221" cy="313186"/>
                          </a:xfrm>
                          <a:prstGeom prst="flowChartProcess">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142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Text Box 12"/>
                        <wps:cNvSpPr txBox="1"/>
                        <wps:spPr>
                          <a:xfrm>
                            <a:off x="231707" y="3825232"/>
                            <a:ext cx="485552" cy="323132"/>
                          </a:xfrm>
                          <a:prstGeom prst="rect">
                            <a:avLst/>
                          </a:prstGeom>
                          <a:noFill/>
                          <a:ln w="6350">
                            <a:noFill/>
                          </a:ln>
                          <a:effectLst/>
                        </wps:spPr>
                        <wps:txbx>
                          <w:txbxContent>
                            <w:p w:rsidR="00D4165B" w:rsidRPr="00D1036D" w:rsidRDefault="00D4165B" w:rsidP="00814231">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Outp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7" name="Flowchart: Process 967"/>
                        <wps:cNvSpPr/>
                        <wps:spPr>
                          <a:xfrm>
                            <a:off x="1040037" y="3889051"/>
                            <a:ext cx="514845" cy="730574"/>
                          </a:xfrm>
                          <a:prstGeom prst="flowChartProcess">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14231">
                              <w:pPr>
                                <w:pStyle w:val="NormalWeb"/>
                                <w:spacing w:before="0" w:beforeAutospacing="0" w:after="200" w:afterAutospacing="0" w:line="276" w:lineRule="auto"/>
                              </w:pPr>
                              <w:r w:rsidRPr="00D1036D">
                                <w:rPr>
                                  <w:rFonts w:asciiTheme="minorHAnsi" w:eastAsia="Times New Roman" w:hAnsiTheme="minorHAnsi"/>
                                  <w:sz w:val="18"/>
                                  <w:szCs w:val="18"/>
                                </w:rPr>
                                <w:t>O/P Port E match</w:t>
                              </w:r>
                              <w:r>
                                <w:rPr>
                                  <w:rFonts w:asciiTheme="minorHAnsi" w:eastAsia="Times New Roman" w:hAnsiTheme="minorHAnsi"/>
                                  <w:sz w:val="18"/>
                                  <w:szCs w:val="18"/>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8" name="Straight Arrow Connector 968"/>
                        <wps:cNvCnPr/>
                        <wps:spPr>
                          <a:xfrm>
                            <a:off x="836265" y="4133121"/>
                            <a:ext cx="203851" cy="0"/>
                          </a:xfrm>
                          <a:prstGeom prst="straightConnector1">
                            <a:avLst/>
                          </a:prstGeom>
                          <a:noFill/>
                          <a:ln w="9525" cap="flat" cmpd="sng" algn="ctr">
                            <a:solidFill>
                              <a:srgbClr val="4F81BD">
                                <a:shade val="95000"/>
                                <a:satMod val="105000"/>
                              </a:srgbClr>
                            </a:solidFill>
                            <a:prstDash val="solid"/>
                            <a:tailEnd type="arrow"/>
                          </a:ln>
                          <a:effectLst/>
                        </wps:spPr>
                        <wps:bodyPr/>
                      </wps:wsp>
                      <pic:pic xmlns:pic="http://schemas.openxmlformats.org/drawingml/2006/picture">
                        <pic:nvPicPr>
                          <pic:cNvPr id="969" name="Picture 969"/>
                          <pic:cNvPicPr>
                            <a:picLocks noChangeAspect="1"/>
                          </pic:cNvPicPr>
                        </pic:nvPicPr>
                        <pic:blipFill>
                          <a:blip r:embed="rId20"/>
                          <a:stretch>
                            <a:fillRect/>
                          </a:stretch>
                        </pic:blipFill>
                        <pic:spPr>
                          <a:xfrm>
                            <a:off x="2119463" y="3357754"/>
                            <a:ext cx="292268" cy="440000"/>
                          </a:xfrm>
                          <a:prstGeom prst="rect">
                            <a:avLst/>
                          </a:prstGeom>
                        </pic:spPr>
                      </pic:pic>
                      <wps:wsp>
                        <wps:cNvPr id="970" name="Straight Connector 970"/>
                        <wps:cNvCnPr/>
                        <wps:spPr>
                          <a:xfrm>
                            <a:off x="1554769" y="4200766"/>
                            <a:ext cx="296777" cy="0"/>
                          </a:xfrm>
                          <a:prstGeom prst="line">
                            <a:avLst/>
                          </a:prstGeom>
                          <a:noFill/>
                          <a:ln w="9525" cap="flat" cmpd="sng" algn="ctr">
                            <a:solidFill>
                              <a:srgbClr val="4F81BD">
                                <a:shade val="95000"/>
                                <a:satMod val="105000"/>
                              </a:srgbClr>
                            </a:solidFill>
                            <a:prstDash val="solid"/>
                          </a:ln>
                          <a:effectLst/>
                        </wps:spPr>
                        <wps:bodyPr/>
                      </wps:wsp>
                      <wps:wsp>
                        <wps:cNvPr id="971" name="Straight Connector 971"/>
                        <wps:cNvCnPr/>
                        <wps:spPr>
                          <a:xfrm flipH="1">
                            <a:off x="1851286" y="3722064"/>
                            <a:ext cx="260" cy="478702"/>
                          </a:xfrm>
                          <a:prstGeom prst="line">
                            <a:avLst/>
                          </a:prstGeom>
                          <a:noFill/>
                          <a:ln w="9525" cap="flat" cmpd="sng" algn="ctr">
                            <a:solidFill>
                              <a:srgbClr val="4F81BD">
                                <a:shade val="95000"/>
                                <a:satMod val="105000"/>
                              </a:srgbClr>
                            </a:solidFill>
                            <a:prstDash val="solid"/>
                          </a:ln>
                          <a:effectLst/>
                        </wps:spPr>
                        <wps:bodyPr/>
                      </wps:wsp>
                      <wps:wsp>
                        <wps:cNvPr id="972" name="Straight Arrow Connector 972"/>
                        <wps:cNvCnPr/>
                        <wps:spPr>
                          <a:xfrm>
                            <a:off x="1863828" y="3699817"/>
                            <a:ext cx="255781"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73" name="Straight Arrow Connector 973"/>
                        <wps:cNvCnPr/>
                        <wps:spPr>
                          <a:xfrm>
                            <a:off x="1863708" y="3600798"/>
                            <a:ext cx="255764"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74" name="Straight Arrow Connector 974"/>
                        <wps:cNvCnPr/>
                        <wps:spPr>
                          <a:xfrm>
                            <a:off x="1876561" y="3512716"/>
                            <a:ext cx="255764"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75" name="Straight Arrow Connector 975"/>
                        <wps:cNvCnPr/>
                        <wps:spPr>
                          <a:xfrm>
                            <a:off x="1876561" y="3413935"/>
                            <a:ext cx="25518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76" name="Rectangle 976"/>
                        <wps:cNvSpPr/>
                        <wps:spPr>
                          <a:xfrm>
                            <a:off x="3529122" y="3047616"/>
                            <a:ext cx="530746" cy="84154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D4165B" w:rsidRPr="00D1036D" w:rsidRDefault="00D4165B" w:rsidP="00814231">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status</w:t>
                              </w:r>
                              <w:r>
                                <w:rPr>
                                  <w:rFonts w:asciiTheme="minorHAnsi" w:eastAsia="Calibri" w:hAnsiTheme="minorHAnsi"/>
                                  <w:sz w:val="18"/>
                                  <w:szCs w:val="18"/>
                                </w:rPr>
                                <w:br/>
                                <w:t>reg</w:t>
                              </w:r>
                              <w:r w:rsidRPr="00D1036D">
                                <w:rPr>
                                  <w:rFonts w:asciiTheme="minorHAnsi" w:eastAsia="Calibri" w:hAnsiTheme="minorHAnsi"/>
                                  <w:sz w:val="18"/>
                                  <w:szCs w:val="1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77" name="Picture 977"/>
                          <pic:cNvPicPr/>
                        </pic:nvPicPr>
                        <pic:blipFill>
                          <a:blip r:embed="rId20"/>
                          <a:stretch>
                            <a:fillRect/>
                          </a:stretch>
                        </pic:blipFill>
                        <pic:spPr>
                          <a:xfrm>
                            <a:off x="2937326" y="3258139"/>
                            <a:ext cx="291723" cy="439547"/>
                          </a:xfrm>
                          <a:prstGeom prst="rect">
                            <a:avLst/>
                          </a:prstGeom>
                        </pic:spPr>
                      </pic:pic>
                      <pic:pic xmlns:pic="http://schemas.openxmlformats.org/drawingml/2006/picture">
                        <pic:nvPicPr>
                          <pic:cNvPr id="978" name="Picture 97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00200" y="2745706"/>
                            <a:ext cx="311201" cy="359775"/>
                          </a:xfrm>
                          <a:prstGeom prst="rect">
                            <a:avLst/>
                          </a:prstGeom>
                        </pic:spPr>
                      </pic:pic>
                      <wps:wsp>
                        <wps:cNvPr id="979" name="Straight Arrow Connector 979"/>
                        <wps:cNvCnPr/>
                        <wps:spPr>
                          <a:xfrm>
                            <a:off x="2411566" y="3600727"/>
                            <a:ext cx="525562"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0" name="Straight Connector 980"/>
                        <wps:cNvCnPr/>
                        <wps:spPr>
                          <a:xfrm>
                            <a:off x="2411400" y="2939041"/>
                            <a:ext cx="250359" cy="0"/>
                          </a:xfrm>
                          <a:prstGeom prst="line">
                            <a:avLst/>
                          </a:prstGeom>
                          <a:noFill/>
                          <a:ln w="9525" cap="flat" cmpd="sng" algn="ctr">
                            <a:solidFill>
                              <a:srgbClr val="4F81BD">
                                <a:shade val="95000"/>
                                <a:satMod val="105000"/>
                              </a:srgbClr>
                            </a:solidFill>
                            <a:prstDash val="solid"/>
                          </a:ln>
                          <a:effectLst/>
                        </wps:spPr>
                        <wps:bodyPr/>
                      </wps:wsp>
                      <wps:wsp>
                        <wps:cNvPr id="981" name="Straight Connector 981"/>
                        <wps:cNvCnPr/>
                        <wps:spPr>
                          <a:xfrm>
                            <a:off x="2661578" y="2938980"/>
                            <a:ext cx="0" cy="418705"/>
                          </a:xfrm>
                          <a:prstGeom prst="line">
                            <a:avLst/>
                          </a:prstGeom>
                          <a:noFill/>
                          <a:ln w="9525" cap="flat" cmpd="sng" algn="ctr">
                            <a:solidFill>
                              <a:srgbClr val="4F81BD">
                                <a:shade val="95000"/>
                                <a:satMod val="105000"/>
                              </a:srgbClr>
                            </a:solidFill>
                            <a:prstDash val="solid"/>
                          </a:ln>
                          <a:effectLst/>
                        </wps:spPr>
                        <wps:bodyPr/>
                      </wps:wsp>
                      <wps:wsp>
                        <wps:cNvPr id="982" name="Straight Arrow Connector 982"/>
                        <wps:cNvCnPr/>
                        <wps:spPr>
                          <a:xfrm>
                            <a:off x="2661578" y="3357617"/>
                            <a:ext cx="275154" cy="1"/>
                          </a:xfrm>
                          <a:prstGeom prst="straightConnector1">
                            <a:avLst/>
                          </a:prstGeom>
                          <a:noFill/>
                          <a:ln w="9525" cap="flat" cmpd="sng" algn="ctr">
                            <a:solidFill>
                              <a:srgbClr val="4F81BD">
                                <a:shade val="95000"/>
                                <a:satMod val="105000"/>
                              </a:srgbClr>
                            </a:solidFill>
                            <a:prstDash val="solid"/>
                            <a:tailEnd type="arrow"/>
                          </a:ln>
                          <a:effectLst/>
                        </wps:spPr>
                        <wps:bodyPr/>
                      </wps:wsp>
                      <pic:pic xmlns:pic="http://schemas.openxmlformats.org/drawingml/2006/picture">
                        <pic:nvPicPr>
                          <pic:cNvPr id="983" name="Picture 983"/>
                          <pic:cNvPicPr/>
                        </pic:nvPicPr>
                        <pic:blipFill>
                          <a:blip r:embed="rId20"/>
                          <a:stretch>
                            <a:fillRect/>
                          </a:stretch>
                        </pic:blipFill>
                        <pic:spPr>
                          <a:xfrm>
                            <a:off x="4649594" y="3314186"/>
                            <a:ext cx="291722" cy="439546"/>
                          </a:xfrm>
                          <a:prstGeom prst="rect">
                            <a:avLst/>
                          </a:prstGeom>
                        </pic:spPr>
                      </pic:pic>
                      <wps:wsp>
                        <wps:cNvPr id="984" name="Straight Arrow Connector 984"/>
                        <wps:cNvCnPr/>
                        <wps:spPr>
                          <a:xfrm>
                            <a:off x="4393829" y="3656121"/>
                            <a:ext cx="255764"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5" name="Straight Arrow Connector 985"/>
                        <wps:cNvCnPr/>
                        <wps:spPr>
                          <a:xfrm>
                            <a:off x="4059600" y="3357686"/>
                            <a:ext cx="601289" cy="12543"/>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7" name="Straight Arrow Connector 987"/>
                        <wps:cNvCnPr/>
                        <wps:spPr>
                          <a:xfrm flipH="1" flipV="1">
                            <a:off x="1851154" y="2664963"/>
                            <a:ext cx="2441958" cy="5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88" name="Straight Connector 988"/>
                        <wps:cNvCnPr/>
                        <wps:spPr>
                          <a:xfrm>
                            <a:off x="4292832" y="2664959"/>
                            <a:ext cx="0" cy="705133"/>
                          </a:xfrm>
                          <a:prstGeom prst="line">
                            <a:avLst/>
                          </a:prstGeom>
                          <a:noFill/>
                          <a:ln w="9525" cap="flat" cmpd="sng" algn="ctr">
                            <a:solidFill>
                              <a:srgbClr val="4F81BD">
                                <a:shade val="95000"/>
                                <a:satMod val="105000"/>
                              </a:srgbClr>
                            </a:solidFill>
                            <a:prstDash val="solid"/>
                          </a:ln>
                          <a:effectLst/>
                        </wps:spPr>
                        <wps:bodyPr/>
                      </wps:wsp>
                      <wps:wsp>
                        <wps:cNvPr id="989" name="Straight Arrow Connector 989"/>
                        <wps:cNvCnPr/>
                        <wps:spPr>
                          <a:xfrm>
                            <a:off x="1876571" y="2825436"/>
                            <a:ext cx="254605"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990" name="Straight Connector 990"/>
                        <wps:cNvCnPr/>
                        <wps:spPr>
                          <a:xfrm flipV="1">
                            <a:off x="1876306" y="2664959"/>
                            <a:ext cx="133" cy="160362"/>
                          </a:xfrm>
                          <a:prstGeom prst="line">
                            <a:avLst/>
                          </a:prstGeom>
                          <a:noFill/>
                          <a:ln w="9525" cap="flat" cmpd="sng" algn="ctr">
                            <a:solidFill>
                              <a:srgbClr val="4F81BD">
                                <a:shade val="95000"/>
                                <a:satMod val="105000"/>
                              </a:srgbClr>
                            </a:solidFill>
                            <a:prstDash val="solid"/>
                          </a:ln>
                          <a:effectLst/>
                        </wps:spPr>
                        <wps:bodyPr/>
                      </wps:wsp>
                      <wps:wsp>
                        <wps:cNvPr id="991" name="Flowchart: Connector 991"/>
                        <wps:cNvSpPr/>
                        <wps:spPr>
                          <a:xfrm>
                            <a:off x="1972762" y="2929989"/>
                            <a:ext cx="127292" cy="117506"/>
                          </a:xfrm>
                          <a:prstGeom prst="flowChartConnector">
                            <a:avLst/>
                          </a:prstGeom>
                          <a:noFill/>
                          <a:ln w="25400" cap="flat" cmpd="sng" algn="ctr">
                            <a:solidFill>
                              <a:srgbClr val="4F81BD">
                                <a:shade val="50000"/>
                              </a:srgbClr>
                            </a:solidFill>
                            <a:prstDash val="solid"/>
                          </a:ln>
                          <a:effectLst/>
                        </wps:spPr>
                        <wps:txbx>
                          <w:txbxContent>
                            <w:p w:rsidR="00D4165B" w:rsidRDefault="00D4165B" w:rsidP="008142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1661704" y="2988650"/>
                            <a:ext cx="310782" cy="12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08" name="Cloud 108"/>
                        <wps:cNvSpPr/>
                        <wps:spPr>
                          <a:xfrm>
                            <a:off x="1370071" y="3059162"/>
                            <a:ext cx="729837" cy="350457"/>
                          </a:xfrm>
                          <a:prstGeom prst="cloud">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D4165B" w:rsidRDefault="00D4165B" w:rsidP="00814231">
                              <w:pPr>
                                <w:pStyle w:val="NormalWeb"/>
                                <w:spacing w:before="0" w:beforeAutospacing="0" w:after="200" w:afterAutospacing="0" w:line="276" w:lineRule="auto"/>
                                <w:jc w:val="center"/>
                              </w:pPr>
                              <w:r w:rsidRPr="00D1036D">
                                <w:rPr>
                                  <w:rFonts w:asciiTheme="minorHAnsi" w:eastAsia="Calibri" w:hAnsiTheme="minorHAnsi"/>
                                  <w:sz w:val="18"/>
                                  <w:szCs w:val="18"/>
                                </w:rPr>
                                <w:t>Clear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Straight Connector 145"/>
                        <wps:cNvCnPr/>
                        <wps:spPr>
                          <a:xfrm>
                            <a:off x="1661585" y="2988588"/>
                            <a:ext cx="0" cy="58844"/>
                          </a:xfrm>
                          <a:prstGeom prst="line">
                            <a:avLst/>
                          </a:prstGeom>
                          <a:noFill/>
                          <a:ln w="9525" cap="flat" cmpd="sng" algn="ctr">
                            <a:solidFill>
                              <a:srgbClr val="4F81BD">
                                <a:shade val="95000"/>
                                <a:satMod val="105000"/>
                              </a:srgbClr>
                            </a:solidFill>
                            <a:prstDash val="solid"/>
                          </a:ln>
                          <a:effectLst/>
                        </wps:spPr>
                        <wps:bodyPr/>
                      </wps:wsp>
                      <wps:wsp>
                        <wps:cNvPr id="158" name="Straight Connector 158"/>
                        <wps:cNvCnPr/>
                        <wps:spPr>
                          <a:xfrm>
                            <a:off x="2661397" y="3600727"/>
                            <a:ext cx="0" cy="532312"/>
                          </a:xfrm>
                          <a:prstGeom prst="line">
                            <a:avLst/>
                          </a:prstGeom>
                          <a:noFill/>
                          <a:ln w="9525" cap="flat" cmpd="sng" algn="ctr">
                            <a:solidFill>
                              <a:srgbClr val="4F81BD">
                                <a:shade val="95000"/>
                                <a:satMod val="105000"/>
                              </a:srgbClr>
                            </a:solidFill>
                            <a:prstDash val="solid"/>
                          </a:ln>
                          <a:effectLst/>
                        </wps:spPr>
                        <wps:bodyPr/>
                      </wps:wsp>
                      <wps:wsp>
                        <wps:cNvPr id="188" name="Straight Connector 188"/>
                        <wps:cNvCnPr/>
                        <wps:spPr>
                          <a:xfrm flipV="1">
                            <a:off x="2661578" y="4132955"/>
                            <a:ext cx="1731964" cy="83"/>
                          </a:xfrm>
                          <a:prstGeom prst="line">
                            <a:avLst/>
                          </a:prstGeom>
                          <a:noFill/>
                          <a:ln w="9525" cap="flat" cmpd="sng" algn="ctr">
                            <a:solidFill>
                              <a:srgbClr val="4F81BD">
                                <a:shade val="95000"/>
                                <a:satMod val="105000"/>
                              </a:srgbClr>
                            </a:solidFill>
                            <a:prstDash val="solid"/>
                          </a:ln>
                          <a:effectLst/>
                        </wps:spPr>
                        <wps:bodyPr/>
                      </wps:wsp>
                      <wps:wsp>
                        <wps:cNvPr id="218" name="Straight Connector 218"/>
                        <wps:cNvCnPr/>
                        <wps:spPr>
                          <a:xfrm>
                            <a:off x="4393542" y="3656046"/>
                            <a:ext cx="0" cy="476992"/>
                          </a:xfrm>
                          <a:prstGeom prst="line">
                            <a:avLst/>
                          </a:prstGeom>
                          <a:noFill/>
                          <a:ln w="9525" cap="flat" cmpd="sng" algn="ctr">
                            <a:solidFill>
                              <a:srgbClr val="4F81BD">
                                <a:shade val="95000"/>
                                <a:satMod val="105000"/>
                              </a:srgbClr>
                            </a:solidFill>
                            <a:prstDash val="solid"/>
                          </a:ln>
                          <a:effectLst/>
                        </wps:spPr>
                        <wps:bodyPr/>
                      </wps:wsp>
                      <wps:wsp>
                        <wps:cNvPr id="222" name="Straight Arrow Connector 222"/>
                        <wps:cNvCnPr/>
                        <wps:spPr>
                          <a:xfrm flipV="1">
                            <a:off x="4940993" y="3512571"/>
                            <a:ext cx="468819" cy="7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25" name="Cloud 225"/>
                        <wps:cNvSpPr/>
                        <wps:spPr>
                          <a:xfrm>
                            <a:off x="1661229" y="1862487"/>
                            <a:ext cx="1359782" cy="675346"/>
                          </a:xfrm>
                          <a:prstGeom prst="cloud">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Pr="00D1036D" w:rsidRDefault="00D4165B" w:rsidP="00814231">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Arbitration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wps:spPr>
                          <a:xfrm flipV="1">
                            <a:off x="1876439" y="2459537"/>
                            <a:ext cx="0" cy="205422"/>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55" name="Straight Arrow Connector 355"/>
                        <wps:cNvCnPr/>
                        <wps:spPr>
                          <a:xfrm flipV="1">
                            <a:off x="1195573" y="2254008"/>
                            <a:ext cx="465536" cy="9787"/>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56" name="Straight Connector 356"/>
                        <wps:cNvCnPr/>
                        <wps:spPr>
                          <a:xfrm>
                            <a:off x="903029" y="3059100"/>
                            <a:ext cx="292454" cy="0"/>
                          </a:xfrm>
                          <a:prstGeom prst="line">
                            <a:avLst/>
                          </a:prstGeom>
                          <a:noFill/>
                          <a:ln w="9525" cap="flat" cmpd="sng" algn="ctr">
                            <a:solidFill>
                              <a:srgbClr val="4F81BD">
                                <a:shade val="95000"/>
                                <a:satMod val="105000"/>
                              </a:srgbClr>
                            </a:solidFill>
                            <a:prstDash val="solid"/>
                          </a:ln>
                          <a:effectLst/>
                        </wps:spPr>
                        <wps:bodyPr/>
                      </wps:wsp>
                      <wps:wsp>
                        <wps:cNvPr id="357" name="Straight Arrow Connector 357"/>
                        <wps:cNvCnPr/>
                        <wps:spPr>
                          <a:xfrm flipH="1" flipV="1">
                            <a:off x="1195393" y="2253961"/>
                            <a:ext cx="90" cy="793408"/>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58" name="Straight Arrow Connector 358"/>
                        <wps:cNvCnPr/>
                        <wps:spPr>
                          <a:xfrm>
                            <a:off x="3228832" y="3512500"/>
                            <a:ext cx="300055" cy="14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359" name="Flowchart: Merge 359"/>
                        <wps:cNvSpPr/>
                        <wps:spPr>
                          <a:xfrm rot="16200000">
                            <a:off x="3524648" y="3727453"/>
                            <a:ext cx="87923" cy="79131"/>
                          </a:xfrm>
                          <a:prstGeom prst="flowChartMerg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Flowchart: Merge 360"/>
                        <wps:cNvSpPr/>
                        <wps:spPr>
                          <a:xfrm rot="16200000">
                            <a:off x="636201" y="4171866"/>
                            <a:ext cx="87630" cy="78740"/>
                          </a:xfrm>
                          <a:prstGeom prst="flowChartMerg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1423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Trapezoid 363"/>
                        <wps:cNvSpPr/>
                        <wps:spPr>
                          <a:xfrm rot="5400000">
                            <a:off x="3340896" y="1745400"/>
                            <a:ext cx="971550" cy="176209"/>
                          </a:xfrm>
                          <a:custGeom>
                            <a:avLst/>
                            <a:gdLst>
                              <a:gd name="connsiteX0" fmla="*/ 0 w 704850"/>
                              <a:gd name="connsiteY0" fmla="*/ 185728 h 185728"/>
                              <a:gd name="connsiteX1" fmla="*/ 46432 w 704850"/>
                              <a:gd name="connsiteY1" fmla="*/ 0 h 185728"/>
                              <a:gd name="connsiteX2" fmla="*/ 658418 w 704850"/>
                              <a:gd name="connsiteY2" fmla="*/ 0 h 185728"/>
                              <a:gd name="connsiteX3" fmla="*/ 704850 w 704850"/>
                              <a:gd name="connsiteY3" fmla="*/ 185728 h 185728"/>
                              <a:gd name="connsiteX4" fmla="*/ 0 w 704850"/>
                              <a:gd name="connsiteY4" fmla="*/ 185728 h 185728"/>
                              <a:gd name="connsiteX0" fmla="*/ 0 w 857250"/>
                              <a:gd name="connsiteY0" fmla="*/ 185728 h 185728"/>
                              <a:gd name="connsiteX1" fmla="*/ 46432 w 857250"/>
                              <a:gd name="connsiteY1" fmla="*/ 0 h 185728"/>
                              <a:gd name="connsiteX2" fmla="*/ 658418 w 857250"/>
                              <a:gd name="connsiteY2" fmla="*/ 0 h 185728"/>
                              <a:gd name="connsiteX3" fmla="*/ 857250 w 857250"/>
                              <a:gd name="connsiteY3" fmla="*/ 176203 h 185728"/>
                              <a:gd name="connsiteX4" fmla="*/ 0 w 857250"/>
                              <a:gd name="connsiteY4" fmla="*/ 185728 h 185728"/>
                              <a:gd name="connsiteX0" fmla="*/ 0 w 971550"/>
                              <a:gd name="connsiteY0" fmla="*/ 176203 h 176203"/>
                              <a:gd name="connsiteX1" fmla="*/ 160732 w 971550"/>
                              <a:gd name="connsiteY1" fmla="*/ 0 h 176203"/>
                              <a:gd name="connsiteX2" fmla="*/ 772718 w 971550"/>
                              <a:gd name="connsiteY2" fmla="*/ 0 h 176203"/>
                              <a:gd name="connsiteX3" fmla="*/ 971550 w 971550"/>
                              <a:gd name="connsiteY3" fmla="*/ 176203 h 176203"/>
                              <a:gd name="connsiteX4" fmla="*/ 0 w 971550"/>
                              <a:gd name="connsiteY4" fmla="*/ 176203 h 1762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1550" h="176203">
                                <a:moveTo>
                                  <a:pt x="0" y="176203"/>
                                </a:moveTo>
                                <a:lnTo>
                                  <a:pt x="160732" y="0"/>
                                </a:lnTo>
                                <a:lnTo>
                                  <a:pt x="772718" y="0"/>
                                </a:lnTo>
                                <a:lnTo>
                                  <a:pt x="971550" y="176203"/>
                                </a:lnTo>
                                <a:lnTo>
                                  <a:pt x="0" y="176203"/>
                                </a:lnTo>
                                <a:close/>
                              </a:path>
                            </a:pathLst>
                          </a:cu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Connector 364"/>
                        <wps:cNvCnPr/>
                        <wps:spPr>
                          <a:xfrm flipV="1">
                            <a:off x="2667000" y="2485417"/>
                            <a:ext cx="1194881" cy="3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flipV="1">
                            <a:off x="3871609" y="2208179"/>
                            <a:ext cx="4863" cy="2772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367" name="Group 367"/>
                        <wpg:cNvGrpSpPr/>
                        <wpg:grpSpPr>
                          <a:xfrm>
                            <a:off x="3492230" y="1459101"/>
                            <a:ext cx="223736" cy="82683"/>
                            <a:chOff x="3492230" y="1459101"/>
                            <a:chExt cx="223736" cy="82683"/>
                          </a:xfrm>
                        </wpg:grpSpPr>
                        <wps:wsp>
                          <wps:cNvPr id="366" name="Straight Arrow Connector 366"/>
                          <wps:cNvCnPr/>
                          <wps:spPr>
                            <a:xfrm flipV="1">
                              <a:off x="3497094" y="1459101"/>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0" name="Straight Arrow Connector 400"/>
                          <wps:cNvCnPr/>
                          <wps:spPr>
                            <a:xfrm flipV="1">
                              <a:off x="3492230" y="1536970"/>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wpg:wgp>
                        <wpg:cNvPr id="402" name="Group 402"/>
                        <wpg:cNvGrpSpPr/>
                        <wpg:grpSpPr>
                          <a:xfrm>
                            <a:off x="3492268" y="1663468"/>
                            <a:ext cx="223520" cy="82683"/>
                            <a:chOff x="0" y="0"/>
                            <a:chExt cx="223736" cy="82683"/>
                          </a:xfrm>
                        </wpg:grpSpPr>
                        <wps:wsp>
                          <wps:cNvPr id="403" name="Straight Arrow Connector 403"/>
                          <wps:cNvCnPr/>
                          <wps:spPr>
                            <a:xfrm flipV="1">
                              <a:off x="4864" y="0"/>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V="1">
                              <a:off x="0" y="77869"/>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wpg:wgp>
                        <wpg:cNvPr id="405" name="Group 405"/>
                        <wpg:cNvGrpSpPr/>
                        <wpg:grpSpPr>
                          <a:xfrm>
                            <a:off x="3492268" y="1862885"/>
                            <a:ext cx="223520" cy="82683"/>
                            <a:chOff x="0" y="0"/>
                            <a:chExt cx="223736" cy="82683"/>
                          </a:xfrm>
                        </wpg:grpSpPr>
                        <wps:wsp>
                          <wps:cNvPr id="406" name="Straight Arrow Connector 406"/>
                          <wps:cNvCnPr/>
                          <wps:spPr>
                            <a:xfrm flipV="1">
                              <a:off x="4864" y="0"/>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07" name="Straight Arrow Connector 407"/>
                          <wps:cNvCnPr/>
                          <wps:spPr>
                            <a:xfrm flipV="1">
                              <a:off x="0" y="77869"/>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wpg:wgp>
                        <wpg:cNvPr id="408" name="Group 408"/>
                        <wpg:cNvGrpSpPr/>
                        <wpg:grpSpPr>
                          <a:xfrm>
                            <a:off x="3492268" y="2062302"/>
                            <a:ext cx="223520" cy="82683"/>
                            <a:chOff x="0" y="0"/>
                            <a:chExt cx="223736" cy="82683"/>
                          </a:xfrm>
                        </wpg:grpSpPr>
                        <wps:wsp>
                          <wps:cNvPr id="409" name="Straight Arrow Connector 409"/>
                          <wps:cNvCnPr/>
                          <wps:spPr>
                            <a:xfrm flipV="1">
                              <a:off x="4864" y="0"/>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10" name="Straight Arrow Connector 410"/>
                          <wps:cNvCnPr/>
                          <wps:spPr>
                            <a:xfrm flipV="1">
                              <a:off x="0" y="77869"/>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wps:wsp>
                        <wps:cNvPr id="368" name="Rectangle 368"/>
                        <wps:cNvSpPr/>
                        <wps:spPr>
                          <a:xfrm>
                            <a:off x="4505326" y="1695340"/>
                            <a:ext cx="409574" cy="80968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165B" w:rsidRPr="00D80271" w:rsidRDefault="00D4165B" w:rsidP="00D80271">
                              <w:pPr>
                                <w:jc w:val="center"/>
                                <w:rPr>
                                  <w:sz w:val="16"/>
                                  <w:szCs w:val="16"/>
                                </w:rPr>
                              </w:pPr>
                              <w:r w:rsidRPr="00D80271">
                                <w:rPr>
                                  <w:sz w:val="16"/>
                                  <w:szCs w:val="16"/>
                                </w:rPr>
                                <w:t>Reg</w:t>
                              </w:r>
                              <w:r>
                                <w:rPr>
                                  <w:sz w:val="16"/>
                                  <w:szCs w:val="16"/>
                                </w:rPr>
                                <w:b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Flowchart: Merge 412"/>
                        <wps:cNvSpPr/>
                        <wps:spPr>
                          <a:xfrm rot="16200000">
                            <a:off x="4500623" y="2312855"/>
                            <a:ext cx="87630" cy="78105"/>
                          </a:xfrm>
                          <a:prstGeom prst="flowChartMerg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D80271">
                              <w:pPr>
                                <w:pStyle w:val="NormalWeb"/>
                                <w:spacing w:before="0" w:beforeAutospacing="0" w:after="0" w:afterAutospacing="0"/>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Straight Arrow Connector 369"/>
                        <wps:cNvCnPr/>
                        <wps:spPr>
                          <a:xfrm>
                            <a:off x="3924300" y="1838325"/>
                            <a:ext cx="590550" cy="9525"/>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68" idx="3"/>
                        </wps:cNvCnPr>
                        <wps:spPr>
                          <a:xfrm flipV="1">
                            <a:off x="4914900" y="2095433"/>
                            <a:ext cx="485775" cy="4734"/>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4972049" y="1875657"/>
                            <a:ext cx="396875" cy="3627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D80271" w:rsidRDefault="00D4165B">
                              <w:pPr>
                                <w:rPr>
                                  <w:sz w:val="18"/>
                                  <w:szCs w:val="18"/>
                                </w:rPr>
                              </w:pPr>
                              <w:r>
                                <w:rPr>
                                  <w:sz w:val="18"/>
                                  <w:szCs w:val="18"/>
                                </w:rPr>
                                <w:t>flits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81"/>
                        <wps:cNvSpPr txBox="1"/>
                        <wps:spPr>
                          <a:xfrm>
                            <a:off x="1661704" y="4212981"/>
                            <a:ext cx="1143635" cy="241935"/>
                          </a:xfrm>
                          <a:prstGeom prst="rect">
                            <a:avLst/>
                          </a:prstGeom>
                          <a:noFill/>
                          <a:ln w="6350">
                            <a:noFill/>
                          </a:ln>
                          <a:effectLst/>
                        </wps:spPr>
                        <wps:txbx>
                          <w:txbxContent>
                            <w:p w:rsidR="00D4165B" w:rsidRDefault="00D4165B" w:rsidP="00517C2B">
                              <w:pPr>
                                <w:pStyle w:val="NormalWeb"/>
                                <w:spacing w:before="0" w:beforeAutospacing="0" w:after="0" w:afterAutospacing="0"/>
                              </w:pPr>
                              <w:r>
                                <w:rPr>
                                  <w:rFonts w:ascii="Verdana" w:eastAsia="Times New Roman" w:hAnsi="Verdana" w:cs="Arial"/>
                                  <w:color w:val="000000"/>
                                  <w:kern w:val="32"/>
                                  <w:sz w:val="16"/>
                                  <w:szCs w:val="16"/>
                                </w:rPr>
                                <w:t>O/P port E match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Snip Single Corner Rectangle 532"/>
                        <wps:cNvSpPr/>
                        <wps:spPr>
                          <a:xfrm>
                            <a:off x="180000" y="635"/>
                            <a:ext cx="5229812" cy="4618990"/>
                          </a:xfrm>
                          <a:prstGeom prst="snip1Rect">
                            <a:avLst>
                              <a:gd name="adj" fmla="val 42263"/>
                            </a:avLst>
                          </a:prstGeom>
                          <a:noFill/>
                          <a:ln w="25400" cap="flat" cmpd="sng" algn="ctr">
                            <a:solidFill>
                              <a:srgbClr val="4F81BD">
                                <a:shade val="50000"/>
                              </a:srgbClr>
                            </a:solidFill>
                            <a:prstDash val="solid"/>
                          </a:ln>
                          <a:effectLst/>
                        </wps:spPr>
                        <wps:txbx>
                          <w:txbxContent>
                            <w:p w:rsidR="00D4165B" w:rsidRDefault="00D4165B" w:rsidP="00E117A9">
                              <w:pPr>
                                <w:pStyle w:val="NormalWeb"/>
                                <w:spacing w:before="0" w:beforeAutospacing="0" w:after="0" w:afterAutospacing="0"/>
                              </w:pPr>
                              <w:r>
                                <w:rPr>
                                  <w:rFonts w:ascii="Verdana" w:eastAsia="Times New Roman" w:hAnsi="Verdana" w:cs="Arial"/>
                                  <w:color w:val="000000"/>
                                  <w:kern w:val="32"/>
                                  <w:sz w:val="20"/>
                                  <w:szCs w:val="20"/>
                                </w:rPr>
                                <w:t> </w:t>
                              </w:r>
                            </w:p>
                            <w:p w:rsidR="00D4165B" w:rsidRDefault="00D4165B" w:rsidP="00E117A9">
                              <w:pPr>
                                <w:pStyle w:val="NormalWeb"/>
                                <w:spacing w:before="0" w:beforeAutospacing="0" w:after="0" w:afterAutospacing="0"/>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466975" y="3512385"/>
                            <a:ext cx="46975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19" name="Picture 1019"/>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411731" y="3356526"/>
                            <a:ext cx="657225" cy="190500"/>
                          </a:xfrm>
                          <a:prstGeom prst="rect">
                            <a:avLst/>
                          </a:prstGeom>
                          <a:noFill/>
                          <a:ln>
                            <a:noFill/>
                          </a:ln>
                        </pic:spPr>
                      </pic:pic>
                    </wpc:wpc>
                  </a:graphicData>
                </a:graphic>
              </wp:inline>
            </w:drawing>
          </mc:Choice>
          <mc:Fallback>
            <w:pict>
              <v:group id="Canvas 361" o:spid="_x0000_s1198" editas="canvas" style="width:6in;height:363.45pt;mso-position-horizontal-relative:char;mso-position-vertical-relative:line" coordsize="54864,46158" o:gfxdata="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VuZ3IxAAAFkAMAAgAAABQAABCekAQAAgAAABQAABCykpEAAgAAAAMyMAAA&#10;kpIAAgAAAAMyMAAA6hwABwAACAwAAAiS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NDowMToyMCAwOTo1OTo1MQAy&#10;MDE0OjAxOjIwIDA5OjU5OjUxAAAAZQBuAGcAcgAxAAAA/+ELG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QtMDEtMjBUMDk6NTk6NTEuMjAz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mVuZ3Ix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GUA&#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ZW5ncjEAAAWQ&#10;AwACAAAAFAAAEJ6QBAACAAAAFAAAELKSkQACAAAAAzk2AACSkgACAAAAAzk2AADqHAAHAAAIDAAA&#10;CJI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8P3hwYWNrZXQgZW5kPSd3&#10;Jz8+/9sAQwAHBQUGBQQHBgUGCAcHCAoRCwoJCQoVDxAMERgVGhkYFRgXGx4nIRsdJR0XGCIuIiUo&#10;KSssKxogLzMvKjInKisq/9sAQwEHCAgKCQoUCwsUKhwYHCoqKioqKioqKioqKioqKioqKioqKioq&#10;KioqKioqKioqKioqKioqKioqKioqKioqKioq/8AAEQgAQAB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">
                <v:shape id="_x0000_s1199" type="#_x0000_t75" style="position:absolute;width:54864;height:46158;visibility:visible;mso-wrap-style:square">
                  <v:fill o:detectmouseclick="t"/>
                  <v:path o:connecttype="none"/>
                </v:shape>
                <v:shape id="Straight Arrow Connector 965" o:spid="_x0000_s1200" type="#_x0000_t32" style="position:absolute;top:40767;width:6096;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WxOsMAAADcAAAADwAAAGRycy9kb3ducmV2LnhtbESP0YrCMBRE3xf8h3AF39ZUQVmrUUQQ&#10;XdCFVj/g0lzbYnNTkljr32+EhX0cZuYMs9r0phEdOV9bVjAZJyCIC6trLhVcL/vPLxA+IGtsLJOC&#10;F3nYrAcfK0y1fXJGXR5KESHsU1RQhdCmUvqiIoN+bFvi6N2sMxiidKXUDp8Rbho5TZK5NFhzXKiw&#10;pV1FxT1/GAXFyf+48/nwvZtk0+zAl7x5dLVSo2G/XYII1If/8F/7qBUs5j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1sTrDAAAA3AAAAA8AAAAAAAAAAAAA&#10;AAAAoQIAAGRycy9kb3ducmV2LnhtbFBLBQYAAAAABAAEAPkAAACRAwAAAAA=&#10;" strokecolor="#4a7ebb">
                  <v:stroke endarrow="open"/>
                </v:shape>
                <v:shape id="Text Box 2" o:spid="_x0000_s1201" type="#_x0000_t202" style="position:absolute;left:43847;top:30801;width:10251;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rsidR="00D4165B" w:rsidRPr="00D80271" w:rsidRDefault="00D4165B" w:rsidP="00814231">
                        <w:pPr>
                          <w:pStyle w:val="NormalWeb"/>
                          <w:spacing w:before="0" w:beforeAutospacing="0" w:after="200" w:afterAutospacing="0" w:line="276" w:lineRule="auto"/>
                          <w:rPr>
                            <w:rFonts w:asciiTheme="minorHAnsi" w:hAnsiTheme="minorHAnsi"/>
                            <w:sz w:val="20"/>
                            <w:szCs w:val="20"/>
                          </w:rPr>
                        </w:pPr>
                        <w:r w:rsidRPr="00D80271">
                          <w:rPr>
                            <w:rFonts w:asciiTheme="minorHAnsi" w:eastAsia="Calibri" w:hAnsiTheme="minorHAnsi"/>
                            <w:sz w:val="20"/>
                            <w:szCs w:val="20"/>
                          </w:rPr>
                          <w:t>O/P port E Busy</w:t>
                        </w:r>
                      </w:p>
                    </w:txbxContent>
                  </v:textbox>
                </v:shape>
                <v:shape id="Picture 32" o:spid="_x0000_s1202" type="#_x0000_t75" style="position:absolute;left:3810;top:28878;width:5220;height:8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WCHnFAAAA2wAAAA8AAABkcnMvZG93bnJldi54bWxEj8tqwzAQRfeF/IOYQjclkfMgtI7lkD5p&#10;SbOokw+YWFPbRBq5lpo4f18FCl1e7uNws2VvjThS5xvHCsajBARx6XTDlYLd9mV4B8IHZI3GMSk4&#10;k4dlPrjKMNXuxJ90LEIl4gj7FBXUIbSplL6syaIfuZY4el+usxii7CqpOzzFcWvkJEnm0mLDkVBj&#10;S481lYfix0bu+v7h+bbZT983xnzP8PX8YZ8KpW6u+9UCRKA+/If/2m9awXQCly/xB8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lgh5xQAAANsAAAAPAAAAAAAAAAAAAAAA&#10;AJ8CAABkcnMvZG93bnJldi54bWxQSwUGAAAAAAQABAD3AAAAkQMAAAAA&#10;">
                  <v:imagedata r:id="rId23" o:title=""/>
                  <v:path arrowok="t"/>
                </v:shape>
                <v:shape id="Flowchart: Process 964" o:spid="_x0000_s1203" type="#_x0000_t109" style="position:absolute;left:6420;top:39765;width:1942;height:3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FSsIA&#10;AADcAAAADwAAAGRycy9kb3ducmV2LnhtbESPzYoCMRCE74LvEFrwpplVUXfWKCLKelv8eYBm0jsZ&#10;nXSGJOr49htB2GNRVV9Ri1Vra3EnHyrHCj6GGQjiwumKSwXn024wBxEissbaMSl4UoDVsttZYK7d&#10;gw90P8ZSJAiHHBWYGJtcylAYshiGriFO3q/zFmOSvpTa4yPBbS1HWTaVFitOCwYb2hgqrsebVfB9&#10;Id6Yyzj7qRCv6/Nhtg03r1S/166/QERq43/43d5rBZ/TCbzOp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2MVKwgAAANwAAAAPAAAAAAAAAAAAAAAAAJgCAABkcnMvZG93&#10;bnJldi54bWxQSwUGAAAAAAQABAD1AAAAhwMAAAAA&#10;" fillcolor="#dafda7" strokecolor="#98b954">
                  <v:fill color2="#f5ffe6" rotate="t" angle="180" colors="0 #dafda7;22938f #e4fdc2;1 #f5ffe6" focus="100%" type="gradient"/>
                  <v:shadow on="t" color="black" opacity="24903f" origin=",.5" offset="0,.55556mm"/>
                  <v:textbox>
                    <w:txbxContent>
                      <w:p w:rsidR="00D4165B" w:rsidRDefault="00D4165B" w:rsidP="00814231"/>
                    </w:txbxContent>
                  </v:textbox>
                </v:shape>
                <v:shape id="Text Box 12" o:spid="_x0000_s1204" type="#_x0000_t202" style="position:absolute;left:2317;top:38252;width:4855;height:3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Lf8UA&#10;AADcAAAADwAAAGRycy9kb3ducmV2LnhtbESPQYvCMBSE7wv+h/AEb2uqYNFqFCmIsqwHXS/ens2z&#10;LTYvtYna3V9vBGGPw8x8w8wWranEnRpXWlYw6EcgiDOrS84VHH5Wn2MQziNrrCyTgl9ysJh3PmaY&#10;aPvgHd33PhcBwi5BBYX3dSKlywoy6Pq2Jg7e2TYGfZBNLnWDjwA3lRxGUSwNlhwWCqwpLSi77G9G&#10;wVe62uLuNDTjvypdf5+X9fVwHCnV67bLKQhPrf8Pv9sbrWASx/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It/xQAAANwAAAAPAAAAAAAAAAAAAAAAAJgCAABkcnMv&#10;ZG93bnJldi54bWxQSwUGAAAAAAQABAD1AAAAigMAAAAA&#10;" filled="f" stroked="f" strokeweight=".5pt">
                  <v:textbox>
                    <w:txbxContent>
                      <w:p w:rsidR="00D4165B" w:rsidRPr="00D1036D" w:rsidRDefault="00D4165B" w:rsidP="00814231">
                        <w:pPr>
                          <w:pStyle w:val="NormalWeb"/>
                          <w:spacing w:before="0" w:beforeAutospacing="0" w:after="200" w:afterAutospacing="0" w:line="276" w:lineRule="auto"/>
                          <w:rPr>
                            <w:rFonts w:asciiTheme="minorHAnsi" w:hAnsiTheme="minorHAnsi"/>
                            <w:sz w:val="18"/>
                            <w:szCs w:val="18"/>
                          </w:rPr>
                        </w:pPr>
                        <w:r w:rsidRPr="00D1036D">
                          <w:rPr>
                            <w:rFonts w:asciiTheme="minorHAnsi" w:eastAsia="Calibri" w:hAnsiTheme="minorHAnsi"/>
                            <w:sz w:val="18"/>
                            <w:szCs w:val="18"/>
                          </w:rPr>
                          <w:t>Outp</w:t>
                        </w:r>
                      </w:p>
                    </w:txbxContent>
                  </v:textbox>
                </v:shape>
                <v:shape id="Flowchart: Process 967" o:spid="_x0000_s1205" type="#_x0000_t109" style="position:absolute;left:10400;top:38890;width:5148;height:7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0UesYA&#10;AADcAAAADwAAAGRycy9kb3ducmV2LnhtbESPQWvCQBSE7wX/w/IEb3VjhbRGV5FSaVEv2kI9PrKv&#10;Sdrs27i7MfHfu4VCj8PMfMMsVr2pxYWcrywrmIwTEMS51RUXCj7eN/dPIHxA1lhbJgVX8rBaDu4W&#10;mGnb8YEux1CICGGfoYIyhCaT0uclGfRj2xBH78s6gyFKV0jtsItwU8uHJEmlwYrjQokNPZeU/xxb&#10;o+Dz1Cb87XYvr2fdzfYTvV2301Sp0bBfz0EE6sN/+K/9phXM0kf4PR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0UesYAAADcAAAADwAAAAAAAAAAAAAAAACYAgAAZHJz&#10;L2Rvd25yZXYueG1sUEsFBgAAAAAEAAQA9QAAAIsDAAAAAA==&#10;" fillcolor="#9eeaff" strokecolor="#46aac5">
                  <v:fill color2="#e4f9ff" rotate="t" angle="180" colors="0 #9eeaff;22938f #bbefff;1 #e4f9ff" focus="100%" type="gradient"/>
                  <v:shadow on="t" color="black" opacity="24903f" origin=",.5" offset="0,.55556mm"/>
                  <v:textbox>
                    <w:txbxContent>
                      <w:p w:rsidR="00D4165B" w:rsidRDefault="00D4165B" w:rsidP="00814231">
                        <w:pPr>
                          <w:pStyle w:val="NormalWeb"/>
                          <w:spacing w:before="0" w:beforeAutospacing="0" w:after="200" w:afterAutospacing="0" w:line="276" w:lineRule="auto"/>
                        </w:pPr>
                        <w:r w:rsidRPr="00D1036D">
                          <w:rPr>
                            <w:rFonts w:asciiTheme="minorHAnsi" w:eastAsia="Times New Roman" w:hAnsiTheme="minorHAnsi"/>
                            <w:sz w:val="18"/>
                            <w:szCs w:val="18"/>
                          </w:rPr>
                          <w:t>O/P Port E match</w:t>
                        </w:r>
                        <w:r>
                          <w:rPr>
                            <w:rFonts w:asciiTheme="minorHAnsi" w:eastAsia="Times New Roman" w:hAnsiTheme="minorHAnsi"/>
                            <w:sz w:val="18"/>
                            <w:szCs w:val="18"/>
                          </w:rPr>
                          <w:br/>
                          <w:t>logic</w:t>
                        </w:r>
                      </w:p>
                    </w:txbxContent>
                  </v:textbox>
                </v:shape>
                <v:shape id="Straight Arrow Connector 968" o:spid="_x0000_s1206" type="#_x0000_t32" style="position:absolute;left:8362;top:41331;width:20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61MMAAADcAAAADwAAAGRycy9kb3ducmV2LnhtbERPTYvCMBC9C/sfwix409RFxK1GcUWh&#10;FxfUFTyOzdiWNpPaRK37681B8Ph439N5aypxo8YVlhUM+hEI4tTqgjMFf/t1bwzCeWSNlWVS8CAH&#10;89lHZ4qxtnfe0m3nMxFC2MWoIPe+jqV0aU4GXd/WxIE728agD7DJpG7wHsJNJb+iaCQNFhwacqxp&#10;mVNa7q5GwTLZJMnPelz+ng7HcmX+h5fDdqhU97NdTEB4av1b/HInWsH3KKwNZ8IR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HetTDAAAA3AAAAA8AAAAAAAAAAAAA&#10;AAAAoQIAAGRycy9kb3ducmV2LnhtbFBLBQYAAAAABAAEAPkAAACRAwAAAAA=&#10;" strokecolor="#4a7ebb">
                  <v:stroke endarrow="open"/>
                </v:shape>
                <v:shape id="Picture 969" o:spid="_x0000_s1207" type="#_x0000_t75" style="position:absolute;left:21194;top:33577;width:2923;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FYe3FAAAA3AAAAA8AAABkcnMvZG93bnJldi54bWxEj0FLAzEUhO+C/yE8wYu02Qpu7dq0LILQ&#10;k2Jb76+bZ3Y1edkmaXf990YQehxm5htmuR6dFWcKsfOsYDYtQBA3XndsFOx3L5NHEDEha7SeScEP&#10;RVivrq+WWGk/8Dudt8mIDOFYoYI2pb6SMjYtOYxT3xNn79MHhynLYKQOOGS4s/K+KErpsOO80GJP&#10;zy0139uTU8CDfXu1H+ZrH+5Ox/lDXW/Kg1Hq9masn0AkGtMl/N/eaAWLcgF/Z/IR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RWHtxQAAANwAAAAPAAAAAAAAAAAAAAAA&#10;AJ8CAABkcnMvZG93bnJldi54bWxQSwUGAAAAAAQABAD3AAAAkQMAAAAA&#10;">
                  <v:imagedata r:id="rId24" o:title=""/>
                  <v:path arrowok="t"/>
                </v:shape>
                <v:line id="Straight Connector 970" o:spid="_x0000_s1208" style="position:absolute;visibility:visible;mso-wrap-style:square" from="15547,42007" to="18515,4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y3sAAAADcAAAADwAAAGRycy9kb3ducmV2LnhtbERPy4rCMBTdC/5DuII7TWcEHatRRBiY&#10;hQtfMC6vybUp09zUJqP1781CcHk47/mydZW4URNKzwo+hhkIYu1NyYWC4+F78AUiRGSDlWdS8KAA&#10;y0W3M8fc+Dvv6LaPhUghHHJUYGOscymDtuQwDH1NnLiLbxzGBJtCmgbvKdxV8jPLxtJhyanBYk1r&#10;S/pv/+8U/FrcbLf6HMmPTittCmP8dapUv9euZiAitfEtfrl/jILpJM1PZ9IRkI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mMt7AAAAA3AAAAA8AAAAAAAAAAAAAAAAA&#10;oQIAAGRycy9kb3ducmV2LnhtbFBLBQYAAAAABAAEAPkAAACOAwAAAAA=&#10;" strokecolor="#4a7ebb"/>
                <v:line id="Straight Connector 971" o:spid="_x0000_s1209" style="position:absolute;flip:x;visibility:visible;mso-wrap-style:square" from="18512,37220" to="18515,4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i79cQAAADcAAAADwAAAGRycy9kb3ducmV2LnhtbESPS4sCMRCE7wv+h9CCtzWj4KqjUUQU&#10;FLysj4O3ZtLzwElnnEQd99ebBcFjUVVfUdN5Y0pxp9oVlhX0uhEI4sTqgjMFx8P6ewTCeWSNpWVS&#10;8CQH81nra4qxtg/+pfveZyJA2MWoIPe+iqV0SU4GXddWxMFLbW3QB1lnUtf4CHBTyn4U/UiDBYeF&#10;HCta5pRc9jejYHX2ZXPFZ/9vl25X6cku7WJQKNVpN4sJCE+N/4Tf7Y1WMB724P9MO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mLv1xAAAANwAAAAPAAAAAAAAAAAA&#10;AAAAAKECAABkcnMvZG93bnJldi54bWxQSwUGAAAAAAQABAD5AAAAkgMAAAAA&#10;" strokecolor="#4a7ebb"/>
                <v:shape id="Straight Arrow Connector 972" o:spid="_x0000_s1210" type="#_x0000_t32" style="position:absolute;left:18638;top:36998;width:2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bb48YAAADcAAAADwAAAGRycy9kb3ducmV2LnhtbESPQWvCQBSE74L/YXlCb7pRxNroKioV&#10;cmlBrdDja/aZhGTfxuyqqb/eLRQ8DjPzDTNftqYSV2pcYVnBcBCBIE6tLjhT8HXY9qcgnEfWWFkm&#10;Bb/kYLnoduYYa3vjHV33PhMBwi5GBbn3dSylS3My6Aa2Jg7eyTYGfZBNJnWDtwA3lRxF0UQaLDgs&#10;5FjTJqe03F+Mgk3ykSTr7bT8/Dl+l+/mPj4fd2OlXnrtagbCU+uf4f92ohW8vY7g70w4AnL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22+PGAAAA3AAAAA8AAAAAAAAA&#10;AAAAAAAAoQIAAGRycy9kb3ducmV2LnhtbFBLBQYAAAAABAAEAPkAAACUAwAAAAA=&#10;" strokecolor="#4a7ebb">
                  <v:stroke endarrow="open"/>
                </v:shape>
                <v:shape id="Straight Arrow Connector 973" o:spid="_x0000_s1211" type="#_x0000_t32" style="position:absolute;left:18637;top:36007;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eMcAAADcAAAADwAAAGRycy9kb3ducmV2LnhtbESPT2vCQBTE7wW/w/IEb3XjH6qNrmJF&#10;IZcWtBV6fGafSUj2bZrdauqnd4WCx2FmfsPMl62pxJkaV1hWMOhHIIhTqwvOFHx9bp+nIJxH1lhZ&#10;JgV/5GC56DzNMdb2wjs6730mAoRdjApy7+tYSpfmZND1bU0cvJNtDPogm0zqBi8Bbio5jKIXabDg&#10;sJBjTeuc0nL/axSsk/ckedtOy4/j4bvcmOv457AbK9XrtqsZCE+tf4T/24lW8DoZwf1MO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en54xwAAANwAAAAPAAAAAAAA&#10;AAAAAAAAAKECAABkcnMvZG93bnJldi54bWxQSwUGAAAAAAQABAD5AAAAlQMAAAAA&#10;" strokecolor="#4a7ebb">
                  <v:stroke endarrow="open"/>
                </v:shape>
                <v:shape id="Straight Arrow Connector 974" o:spid="_x0000_s1212" type="#_x0000_t32" style="position:absolute;left:18765;top:35127;width:2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PmDMYAAADcAAAADwAAAGRycy9kb3ducmV2LnhtbESPQWvCQBSE7wX/w/KE3uqmEqxGV1Gp&#10;kEsL2goen9nXJCT7NmZXTf31rlDocZiZb5jZojO1uFDrSssKXgcRCOLM6pJzBd9fm5cxCOeRNdaW&#10;ScEvOVjMe08zTLS98pYuO5+LAGGXoILC+yaR0mUFGXQD2xAH78e2Bn2QbS51i9cAN7UcRtFIGiw5&#10;LBTY0LqgrNqdjYJ1+pGmq824+jzuD9W7ucWn/TZW6rnfLacgPHX+P/zXTrWCyVsMj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T5gzGAAAA3AAAAA8AAAAAAAAA&#10;AAAAAAAAoQIAAGRycy9kb3ducmV2LnhtbFBLBQYAAAAABAAEAPkAAACUAwAAAAA=&#10;" strokecolor="#4a7ebb">
                  <v:stroke endarrow="open"/>
                </v:shape>
                <v:shape id="Straight Arrow Connector 975" o:spid="_x0000_s1213" type="#_x0000_t32" style="position:absolute;left:18765;top:34139;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9Dl8cAAADcAAAADwAAAGRycy9kb3ducmV2LnhtbESPQWvCQBSE74X+h+UVeqsbRauNrqJS&#10;IZcWtBV6fGafSUj2bcyuGv31rlDwOMzMN8xk1ppKnKhxhWUF3U4Egji1uuBMwe/P6m0EwnlkjZVl&#10;UnAhB7Pp89MEY23PvKbTxmciQNjFqCD3vo6ldGlOBl3H1sTB29vGoA+yyaRu8BzgppK9KHqXBgsO&#10;CznWtMwpLTdHo2CZfCXJYjUqv3fbv/LTXPuH7bqv1OtLOx+D8NT6R/i/nWgFH8MB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30OXxwAAANwAAAAPAAAAAAAA&#10;AAAAAAAAAKECAABkcnMvZG93bnJldi54bWxQSwUGAAAAAAQABAD5AAAAlQMAAAAA&#10;" strokecolor="#4a7ebb">
                  <v:stroke endarrow="open"/>
                </v:shape>
                <v:rect id="Rectangle 976" o:spid="_x0000_s1214" style="position:absolute;left:35291;top:30476;width:5307;height:8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MUA&#10;AADcAAAADwAAAGRycy9kb3ducmV2LnhtbESPQWvCQBSE7wX/w/IK3uqmFWKNboJUW4R6afTi7ZF9&#10;Jmmzb0N2m6T/3i0IHoeZ+YZZZ6NpRE+dqy0reJ5FIIgLq2suFZyO70+vIJxH1thYJgV/5CBLJw9r&#10;TLQd+Iv63JciQNglqKDyvk2kdEVFBt3MtsTBu9jOoA+yK6XucAhw08iXKIqlwZrDQoUtvVVU/OS/&#10;RsGBi/wcf1x453fR8rD9/CY93yo1fRw3KxCeRn8P39p7rWC5iOH/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8sgI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D4165B" w:rsidRPr="00D1036D" w:rsidRDefault="00D4165B" w:rsidP="00814231">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status</w:t>
                        </w:r>
                        <w:r>
                          <w:rPr>
                            <w:rFonts w:asciiTheme="minorHAnsi" w:eastAsia="Calibri" w:hAnsiTheme="minorHAnsi"/>
                            <w:sz w:val="18"/>
                            <w:szCs w:val="18"/>
                          </w:rPr>
                          <w:br/>
                          <w:t>reg</w:t>
                        </w:r>
                        <w:r w:rsidRPr="00D1036D">
                          <w:rPr>
                            <w:rFonts w:asciiTheme="minorHAnsi" w:eastAsia="Calibri" w:hAnsiTheme="minorHAnsi"/>
                            <w:sz w:val="18"/>
                            <w:szCs w:val="18"/>
                          </w:rPr>
                          <w:t xml:space="preserve"> </w:t>
                        </w:r>
                      </w:p>
                    </w:txbxContent>
                  </v:textbox>
                </v:rect>
                <v:shape id="Picture 977" o:spid="_x0000_s1215" type="#_x0000_t75" style="position:absolute;left:29373;top:32581;width:2917;height:4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otIXAAAAA3AAAAA8AAABkcnMvZG93bnJldi54bWxEj0sLwjAQhO+C/yGs4M2mivioRhFB0aMP&#10;PC/N2habTWmiVn+9EQSPw+x8szNfNqYUD6pdYVlBP4pBEKdWF5wpOJ82vQkI55E1lpZJwYscLBft&#10;1hwTbZ98oMfRZyJA2CWoIPe+SqR0aU4GXWQr4uBdbW3QB1lnUtf4DHBTykEcj6TBgkNDjhWtc0pv&#10;x7sJb+zldtMv7CWVw2rqyvXgvTUXpbqdZjUD4anx/+NfeqcVTMdj+I4JBJCL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ii0hcAAAADcAAAADwAAAAAAAAAAAAAAAACfAgAA&#10;ZHJzL2Rvd25yZXYueG1sUEsFBgAAAAAEAAQA9wAAAIwDAAAAAA==&#10;">
                  <v:imagedata r:id="rId24" o:title=""/>
                </v:shape>
                <v:shape id="Picture 978" o:spid="_x0000_s1216" type="#_x0000_t75" style="position:absolute;left:21002;top:27457;width:3112;height:3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QR/nDAAAA3AAAAA8AAABkcnMvZG93bnJldi54bWxET01rwkAQvRf6H5YReqsbhdoaXaUIQqWX&#10;murB25Adk2B2dsmOMe2vdw+FHh/ve7keXKt66mLj2cBknIEiLr1tuDJw+N4+v4GKgmyx9UwGfijC&#10;evX4sMTc+hvvqS+kUimEY44GapGQax3LmhzGsQ/EiTv7zqEk2FXadnhL4a7V0yybaYcNp4YaA21q&#10;Ki/F1RnYnfrfzSTs5Hz4CsPnviA5vlyNeRoN7wtQQoP8i//cH9bA/DWtTWfSEdC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BH+cMAAADcAAAADwAAAAAAAAAAAAAAAACf&#10;AgAAZHJzL2Rvd25yZXYueG1sUEsFBgAAAAAEAAQA9wAAAI8DAAAAAA==&#10;">
                  <v:imagedata r:id="rId25" o:title=""/>
                  <v:path arrowok="t"/>
                </v:shape>
                <v:shape id="Straight Arrow Connector 979" o:spid="_x0000_s1217" type="#_x0000_t32" style="position:absolute;left:24115;top:36007;width:5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JJkscAAADcAAAADwAAAGRycy9kb3ducmV2LnhtbESPT2vCQBTE70K/w/IK3nRTEf+krqKi&#10;kIuCtkKPr9nXJCT7NmZXjf30XUHocZiZ3zCzRWsqcaXGFZYVvPUjEMSp1QVnCj4/tr0JCOeRNVaW&#10;ScGdHCzmL50Zxtre+EDXo89EgLCLUUHufR1L6dKcDLq+rYmD92Mbgz7IJpO6wVuAm0oOomgkDRYc&#10;FnKsaZ1TWh4vRsE62SXJajsp99+nr3Jjfofn02GoVPe1Xb6D8NT6//CznWgF0/EUHmfCEZ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kmSxwAAANwAAAAPAAAAAAAA&#10;AAAAAAAAAKECAABkcnMvZG93bnJldi54bWxQSwUGAAAAAAQABAD5AAAAlQMAAAAA&#10;" strokecolor="#4a7ebb">
                  <v:stroke endarrow="open"/>
                </v:shape>
                <v:line id="Straight Connector 980" o:spid="_x0000_s1218" style="position:absolute;visibility:visible;mso-wrap-style:square" from="24114,29390" to="26617,2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C+b8AAADcAAAADwAAAGRycy9kb3ducmV2LnhtbERPTYvCMBC9L/gfwgje1lQF0WoUEQQP&#10;HtRdWI9jMjbFZlKbqPXfm4Owx8f7ni9bV4kHNaH0rGDQz0AQa29KLhT8/my+JyBCRDZYeSYFLwqw&#10;XHS+5pgb/+QDPY6xECmEQ44KbIx1LmXQlhyGvq+JE3fxjcOYYFNI0+AzhbtKDrNsLB2WnBos1rS2&#10;pK/Hu1PwZ3G33+tzJD86rbQpjPG3qVK9bruagYjUxn/xx701CqaTND+dSUd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NC+b8AAADcAAAADwAAAAAAAAAAAAAAAACh&#10;AgAAZHJzL2Rvd25yZXYueG1sUEsFBgAAAAAEAAQA+QAAAI0DAAAAAA==&#10;" strokecolor="#4a7ebb"/>
                <v:line id="Straight Connector 981" o:spid="_x0000_s1219" style="position:absolute;visibility:visible;mso-wrap-style:square" from="26615,29389" to="26615,33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nYsMAAADcAAAADwAAAGRycy9kb3ducmV2LnhtbESPzYoCMRCE7wu+Q2jB25pxBdHRKCII&#10;e/Dgz8J6bJN2MjjpjJOo49ubhQWPRVV9Rc0WravEnZpQelYw6GcgiLU3JRcKfg7rzzGIEJENVp5J&#10;wZMCLOadjxnmxj94R/d9LESCcMhRgY2xzqUM2pLD0Pc1cfLOvnEYk2wKaRp8JLir5FeWjaTDktOC&#10;xZpWlvRlf3MKfi1utlt9iuSHx6U2hTH+OlGq122XUxCR2vgO/7e/jYLJeAB/Z9IR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52LDAAAA3AAAAA8AAAAAAAAAAAAA&#10;AAAAoQIAAGRycy9kb3ducmV2LnhtbFBLBQYAAAAABAAEAPkAAACRAwAAAAA=&#10;" strokecolor="#4a7ebb"/>
                <v:shape id="Straight Arrow Connector 982" o:spid="_x0000_s1220" type="#_x0000_t32" style="position:absolute;left:26615;top:33576;width:27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rxMYAAADcAAAADwAAAGRycy9kb3ducmV2LnhtbESPQWvCQBSE74L/YXmCt7pRRNLoKlUq&#10;5GJBW6HHZ/Y1Ccm+TbOrRn99tyB4HGbmG2ax6kwtLtS60rKC8SgCQZxZXXKu4Otz+xKDcB5ZY22Z&#10;FNzIwWrZ7y0w0fbKe7ocfC4ChF2CCgrvm0RKlxVk0I1sQxy8H9sa9EG2udQtXgPc1HISRTNpsOSw&#10;UGBDm4Ky6nA2CjbpLk3X27j6OB2/q3dzn/4e91OlhoPubQ7CU+ef4Uc71Qpe4wn8nw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jq8TGAAAA3AAAAA8AAAAAAAAA&#10;AAAAAAAAoQIAAGRycy9kb3ducmV2LnhtbFBLBQYAAAAABAAEAPkAAACUAwAAAAA=&#10;" strokecolor="#4a7ebb">
                  <v:stroke endarrow="open"/>
                </v:shape>
                <v:shape id="Picture 983" o:spid="_x0000_s1221" type="#_x0000_t75" style="position:absolute;left:46495;top:33141;width:2918;height:4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GwqHAAAAA3AAAAA8AAABkcnMvZG93bnJldi54bWxEj0sLwjAQhO+C/yGs4M2mPhCtRhFB0aMP&#10;PC/N2habTWmiVn+9EQSPw+x8szNfNqYUD6pdYVlBP4pBEKdWF5wpOJ82vQkI55E1lpZJwYscLBft&#10;1hwTbZ98oMfRZyJA2CWoIPe+SqR0aU4GXWQr4uBdbW3QB1lnUtf4DHBTykEcj6XBgkNDjhWtc0pv&#10;x7sJb+zldtMv7CWVo2rqyvXgvTUXpbqdZjUD4anx/+NfeqcVTCdD+I4JBJCL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MbCocAAAADcAAAADwAAAAAAAAAAAAAAAACfAgAA&#10;ZHJzL2Rvd25yZXYueG1sUEsFBgAAAAAEAAQA9wAAAIwDAAAAAA==&#10;">
                  <v:imagedata r:id="rId24" o:title=""/>
                </v:shape>
                <v:shape id="Straight Arrow Connector 984" o:spid="_x0000_s1222" type="#_x0000_t32" style="position:absolute;left:43938;top:36561;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aWK8YAAADcAAAADwAAAGRycy9kb3ducmV2LnhtbESPQWvCQBSE74X+h+UVvNWNJUgaXcWK&#10;Qi4W1Aoen9lnEpJ9G7Orpv313YLQ4zAz3zDTeW8acaPOVZYVjIYRCOLc6ooLBV/79WsCwnlkjY1l&#10;UvBNDuaz56cpptreeUu3nS9EgLBLUUHpfZtK6fKSDLqhbYmDd7adQR9kV0jd4T3ATSPfomgsDVYc&#10;FkpsaVlSXu+uRsEy22TZxzqpP0+HY70yP/HlsI2VGrz0iwkIT73/Dz/amVbwnsT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GlivGAAAA3AAAAA8AAAAAAAAA&#10;AAAAAAAAoQIAAGRycy9kb3ducmV2LnhtbFBLBQYAAAAABAAEAPkAAACUAwAAAAA=&#10;" strokecolor="#4a7ebb">
                  <v:stroke endarrow="open"/>
                </v:shape>
                <v:shape id="Straight Arrow Connector 985" o:spid="_x0000_s1223" type="#_x0000_t32" style="position:absolute;left:40596;top:33576;width:6012;height: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ozsMYAAADcAAAADwAAAGRycy9kb3ducmV2LnhtbESPQWvCQBSE7wX/w/KE3uqmRSVGV1Gp&#10;kEsFbQWPz+xrEpJ9m2ZXTf31rlDocZiZb5jZojO1uFDrSssKXgcRCOLM6pJzBV+fm5cYhPPIGmvL&#10;pOCXHCzmvacZJtpeeUeXvc9FgLBLUEHhfZNI6bKCDLqBbYiD921bgz7INpe6xWuAm1q+RdFYGiw5&#10;LBTY0LqgrNqfjYJ1+pGmq01cbU+HY/VubsOfw26o1HO/W05BeOr8f/ivnWoFk3gEj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KM7DGAAAA3AAAAA8AAAAAAAAA&#10;AAAAAAAAoQIAAGRycy9kb3ducmV2LnhtbFBLBQYAAAAABAAEAPkAAACUAwAAAAA=&#10;" strokecolor="#4a7ebb">
                  <v:stroke endarrow="open"/>
                </v:shape>
                <v:shape id="Straight Arrow Connector 987" o:spid="_x0000_s1224" type="#_x0000_t32" style="position:absolute;left:18511;top:26649;width:24420;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eeQ8cAAADcAAAADwAAAGRycy9kb3ducmV2LnhtbESPQWvCQBSE70L/w/IKvYjZ1EOrMatU&#10;bUEsPVTF82P3maTNvg3ZVaO/3hUKPQ4z8w2TzzpbixO1vnKs4DlJQRBrZyouFOy2H4MRCB+QDdaO&#10;ScGFPMymD70cM+PO/E2nTShEhLDPUEEZQpNJ6XVJFn3iGuLoHVxrMUTZFtK0eI5wW8thmr5IixXH&#10;hRIbWpSkfzdHq6D5Wn3qZf+42//o8XXxPt+u7fyq1NNj9zYBEagL/+G/9sooGI9e4X4mHg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d55DxwAAANwAAAAPAAAAAAAA&#10;AAAAAAAAAKECAABkcnMvZG93bnJldi54bWxQSwUGAAAAAAQABAD5AAAAlQMAAAAA&#10;" strokecolor="#4a7ebb">
                  <v:stroke endarrow="open"/>
                </v:shape>
                <v:line id="Straight Connector 988" o:spid="_x0000_s1225" style="position:absolute;visibility:visible;mso-wrap-style:square" from="42928,26649" to="42928,33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O/78AAADcAAAADwAAAGRycy9kb3ducmV2LnhtbERPTYvCMBC9L/gfwgje1lQF0WoUEQQP&#10;HtRdWI9jMjbFZlKbqPXfm4Owx8f7ni9bV4kHNaH0rGDQz0AQa29KLhT8/my+JyBCRDZYeSYFLwqw&#10;XHS+5pgb/+QDPY6xECmEQ44KbIx1LmXQlhyGvq+JE3fxjcOYYFNI0+AzhbtKDrNsLB2WnBos1rS2&#10;pK/Hu1PwZ3G33+tzJD86rbQpjPG3qVK9bruagYjUxn/xx701CqaTtDadSUd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VO/78AAADcAAAADwAAAAAAAAAAAAAAAACh&#10;AgAAZHJzL2Rvd25yZXYueG1sUEsFBgAAAAAEAAQA+QAAAI0DAAAAAA==&#10;" strokecolor="#4a7ebb"/>
                <v:shape id="Straight Arrow Connector 989" o:spid="_x0000_s1226" type="#_x0000_t32" style="position:absolute;left:18765;top:28254;width:2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c5tcYAAADcAAAADwAAAGRycy9kb3ducmV2LnhtbESPQWvCQBSE70L/w/IK3nRTEYnRVVpR&#10;yKUFrYLHZ/Y1Ccm+jdmtRn99VxB6HGbmG2a+7EwtLtS60rKCt2EEgjizuuRcwf57M4hBOI+ssbZM&#10;Cm7kYLl46c0x0fbKW7rsfC4ChF2CCgrvm0RKlxVk0A1tQxy8H9sa9EG2udQtXgPc1HIURRNpsOSw&#10;UGBDq4KyavdrFKzSzzT92MTV1+lwrNbmPj4ftmOl+q/d+wyEp87/h5/tVCuYxlN4nA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HObXGAAAA3AAAAA8AAAAAAAAA&#10;AAAAAAAAoQIAAGRycy9kb3ducmV2LnhtbFBLBQYAAAAABAAEAPkAAACUAwAAAAA=&#10;" strokecolor="#4a7ebb">
                  <v:stroke endarrow="open"/>
                </v:shape>
                <v:line id="Straight Connector 990" o:spid="_x0000_s1227" style="position:absolute;flip:y;visibility:visible;mso-wrap-style:square" from="18763,26649" to="18764,2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j4lMAAAADcAAAADwAAAGRycy9kb3ducmV2LnhtbERPy4rCMBTdC/5DuAPuNB1BsR2jiCgo&#10;uPG1cHdpbh9Mc1ObqNWvNwvB5eG8p/PWVOJOjSstK/gdRCCIU6tLzhWcjuv+BITzyBory6TgSQ7m&#10;s25niom2D97T/eBzEULYJaig8L5OpHRpQQbdwNbEgctsY9AH2ORSN/gI4aaSwygaS4Mlh4YCa1oW&#10;lP4fbkbB6uKr9orP4WuXbVfZ2S7tYlQq1ftpF38gPLX+K/64N1pBHIf54Uw4AnL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rY+JTAAAAA3AAAAA8AAAAAAAAAAAAAAAAA&#10;oQIAAGRycy9kb3ducmV2LnhtbFBLBQYAAAAABAAEAPkAAACOAwAAAAA=&#10;" strokecolor="#4a7ebb"/>
                <v:shape id="Flowchart: Connector 991" o:spid="_x0000_s1228" type="#_x0000_t120" style="position:absolute;left:19727;top:29299;width:1273;height:1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W2MUA&#10;AADcAAAADwAAAGRycy9kb3ducmV2LnhtbESPQWvCQBSE7wX/w/IEb3WjB2miq4ggFAm0VRG9PbLP&#10;bEj2bZpdNf333ULB4zAz3zCLVW8bcafOV44VTMYJCOLC6YpLBcfD9vUNhA/IGhvHpOCHPKyWg5cF&#10;Zto9+Ivu+1CKCGGfoQITQptJ6QtDFv3YtcTRu7rOYoiyK6Xu8BHhtpHTJJlJixXHBYMtbQwV9f5m&#10;FfTrm/n83pn6otNzffrI86OXuVKjYb+egwjUh2f4v/2uFaTpB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lbYxQAAANwAAAAPAAAAAAAAAAAAAAAAAJgCAABkcnMv&#10;ZG93bnJldi54bWxQSwUGAAAAAAQABAD1AAAAigMAAAAA&#10;" filled="f" strokecolor="#385d8a" strokeweight="2pt">
                  <v:textbox>
                    <w:txbxContent>
                      <w:p w:rsidR="00D4165B" w:rsidRDefault="00D4165B" w:rsidP="00814231"/>
                    </w:txbxContent>
                  </v:textbox>
                </v:shape>
                <v:shape id="Straight Arrow Connector 94" o:spid="_x0000_s1229" type="#_x0000_t32" style="position:absolute;left:16617;top:29886;width:31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mjpMYAAADbAAAADwAAAGRycy9kb3ducmV2LnhtbESPQWvCQBSE7wX/w/IEb3WjhKKpa9BQ&#10;IZcKWoUeX7OvSUj2bZpdNe2v7wqFHoeZ+YZZpYNpxZV6V1tWMJtGIIgLq2suFZzedo8LEM4ja2wt&#10;k4JvcpCuRw8rTLS98YGuR1+KAGGXoILK+y6R0hUVGXRT2xEH79P2Bn2QfSl1j7cAN62cR9GTNFhz&#10;WKiwo6yiojlejIIsf83z7W7R7D/O782L+Ym/zodYqcl42DyD8DT4//BfO9cKljHcv4Qf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6TGAAAA2wAAAA8AAAAAAAAA&#10;AAAAAAAAoQIAAGRycy9kb3ducmV2LnhtbFBLBQYAAAAABAAEAPkAAACUAwAAAAA=&#10;" strokecolor="#4a7ebb">
                  <v:stroke endarrow="open"/>
                </v:shape>
                <v:shape id="Cloud 108" o:spid="_x0000_s1230" style="position:absolute;left:13700;top:30591;width:7299;height:350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mbk8UA&#10;AADcAAAADwAAAGRycy9kb3ducmV2LnhtbESPT0vDQBDF74LfYZmCN7tbDxLSbksQxCIo2D+ItyE7&#10;ZoPZ2TS7tsm3dw5CbzO8N+/9ZrUZQ6fONKQ2soXF3IAirqNrubFw2D/fF6BSRnbYRSYLEyXYrG9v&#10;Vli6eOEPOu9yoySEU4kWfM59qXWqPQVM89gTi/Ydh4BZ1qHRbsCLhIdOPxjzqAO2LA0ee3ryVP/s&#10;foMF/VYffVHRS/P69V6lop9On2ay9m42VktQmcZ8Nf9fb53gG6GVZ2QC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ZuTxQAAANwAAAAPAAAAAAAAAAAAAAAAAJgCAABkcnMv&#10;ZG93bnJldi54bWxQSwUGAAAAAAQABAD1AAAAig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cbcbc">
                  <v:fill color2="#ededed" rotate="t" angle="180" colors="0 #bcbcbc;22938f #d0d0d0;1 #ededed" focus="100%" type="gradient"/>
                  <v:stroke joinstyle="miter"/>
                  <v:shadow on="t" color="black" opacity="24903f" origin=",.5" offset="0,.55556mm"/>
                  <v:formulas/>
                  <v:path arrowok="t" o:connecttype="custom" o:connectlocs="79285,212359;36492,205893;117044,283116;98325,286207;278386,317115;267100,302999;487014,281915;482503,297402;576588,186213;631512,244103;706151,124558;681688,146267;647460,44018;648744,54272;491255,32060;503790,18983;374058,38291;380123,27014;236521,42120;258484,53055;69723,128087;65888,116576" o:connectangles="0,0,0,0,0,0,0,0,0,0,0,0,0,0,0,0,0,0,0,0,0,0" textboxrect="0,0,43200,43200"/>
                  <v:textbox>
                    <w:txbxContent>
                      <w:p w:rsidR="00D4165B" w:rsidRDefault="00D4165B" w:rsidP="00814231">
                        <w:pPr>
                          <w:pStyle w:val="NormalWeb"/>
                          <w:spacing w:before="0" w:beforeAutospacing="0" w:after="200" w:afterAutospacing="0" w:line="276" w:lineRule="auto"/>
                          <w:jc w:val="center"/>
                        </w:pPr>
                        <w:r w:rsidRPr="00D1036D">
                          <w:rPr>
                            <w:rFonts w:asciiTheme="minorHAnsi" w:eastAsia="Calibri" w:hAnsiTheme="minorHAnsi"/>
                            <w:sz w:val="18"/>
                            <w:szCs w:val="18"/>
                          </w:rPr>
                          <w:t>Clear</w:t>
                        </w:r>
                      </w:p>
                    </w:txbxContent>
                  </v:textbox>
                </v:shape>
                <v:line id="Straight Connector 145" o:spid="_x0000_s1231" style="position:absolute;visibility:visible;mso-wrap-style:square" from="16615,29885" to="16615,30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MCyMEAAADcAAAADwAAAGRycy9kb3ducmV2LnhtbERPS2sCMRC+C/6HMEJvmm1rpV2NIoLg&#10;wYMvsMdpMm6WbibbTdT13xuh4G0+vudMZq2rxIWaUHpW8DrIQBBrb0ouFBz2y/4niBCRDVaeScGN&#10;Asym3c4Ec+OvvKXLLhYihXDIUYGNsc6lDNqSwzDwNXHiTr5xGBNsCmkavKZwV8m3LBtJhyWnBos1&#10;LSzp393ZKThaXG82+ieSf/+ea1MY4/++lHrptfMxiEhtfIr/3SuT5g8/4PFMukBO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IwLIwQAAANwAAAAPAAAAAAAAAAAAAAAA&#10;AKECAABkcnMvZG93bnJldi54bWxQSwUGAAAAAAQABAD5AAAAjwMAAAAA&#10;" strokecolor="#4a7ebb"/>
                <v:line id="Straight Connector 158" o:spid="_x0000_s1232" style="position:absolute;visibility:visible;mso-wrap-style:square" from="26613,36007" to="26613,4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i8QAAADcAAAADwAAAGRycy9kb3ducmV2LnhtbESPQWsCMRCF7wX/Qxiht5rV0qJbo4gg&#10;9NCDVUGPYzLdLG4m6ybV7b/vHAq9zfDevPfNfNmHRt2oS3VkA+NRAYrYRldzZeCw3zxNQaWM7LCJ&#10;TAZ+KMFyMXiYY+ninT/ptsuVkhBOJRrwObel1sl6CphGsSUW7St2AbOsXaVdh3cJD42eFMWrDliz&#10;NHhsae3JXnbfwcDR48d2a8+Z4vNpZV3lXLzOjHkc9qs3UJn6/G/+u353gv8itPKMTK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zuLxAAAANwAAAAPAAAAAAAAAAAA&#10;AAAAAKECAABkcnMvZG93bnJldi54bWxQSwUGAAAAAAQABAD5AAAAkgMAAAAA&#10;" strokecolor="#4a7ebb"/>
                <v:line id="Straight Connector 188" o:spid="_x0000_s1233" style="position:absolute;flip:y;visibility:visible;mso-wrap-style:square" from="26615,41329" to="43935,4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k7fMUAAADcAAAADwAAAGRycy9kb3ducmV2LnhtbESPS4sCQQyE78L+hyaCN+1RUGS0FRGF&#10;XdiLjz3sLUxnHjidnp1uddxfbw6Ct4SqVH1ZrjtXqxu1ofJsYDxKQBFn3lZcGDif9sM5qBCRLdae&#10;ycCDAqxXH70lptbf+UC3YyyUhHBI0UAZY5NqHbKSHIaRb4hFy33rMMraFtq2eJdwV+tJksy0w4ql&#10;ocSGtiVll+PVGdj9xrr7w8fk/zv/2uU/fus308qYQb/bLEBF6uLb/Lr+tII/F1p5RibQq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k7fMUAAADcAAAADwAAAAAAAAAA&#10;AAAAAAChAgAAZHJzL2Rvd25yZXYueG1sUEsFBgAAAAAEAAQA+QAAAJMDAAAAAA==&#10;" strokecolor="#4a7ebb"/>
                <v:line id="Straight Connector 218" o:spid="_x0000_s1234" style="position:absolute;visibility:visible;mso-wrap-style:square" from="43935,36560" to="43935,41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N8EAAADcAAAADwAAAGRycy9kb3ducmV2LnhtbERPz2vCMBS+C/sfwhvsZlMdyNY1FREG&#10;O3ioneCOb8mzKTYvtYna/ffLYbDjx/e7XE+uFzcaQ+dZwSLLQRBrbzpuFRw+3+cvIEJENth7JgU/&#10;FGBdPcxKLIy/855uTWxFCuFQoAIb41BIGbQlhyHzA3HiTn50GBMcW2lGvKdw18tlnq+kw45Tg8WB&#10;tpb0ubk6BUeLu7rW35H889dGm9YYf3lV6ulx2ryBiDTFf/Gf+8MoWC7S2n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tOM3wQAAANwAAAAPAAAAAAAAAAAAAAAA&#10;AKECAABkcnMvZG93bnJldi54bWxQSwUGAAAAAAQABAD5AAAAjwMAAAAA&#10;" strokecolor="#4a7ebb"/>
                <v:shape id="Straight Arrow Connector 222" o:spid="_x0000_s1235" type="#_x0000_t32" style="position:absolute;left:49409;top:35125;width:468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2owcMAAADcAAAADwAAAGRycy9kb3ducmV2LnhtbESP0YrCMBRE3xf8h3CFfVtT87AsXaOI&#10;ICroQut+wKW5tsXmpiSx1r83wsI+DjNzhlmsRtuJgXxoHWuYzzIQxJUzLdcafs/bjy8QISIb7ByT&#10;hgcFWC0nbwvMjbtzQUMZa5EgHHLU0MTY51KGqiGLYeZ64uRdnLcYk/S1NB7vCW47qbLsU1psOS00&#10;2NOmoepa3qyG6hh+/Om0O2zmhSp2fC6729Bq/T4d198gIo3xP/zX3hsNSil4nUlH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qMHDAAAA3AAAAA8AAAAAAAAAAAAA&#10;AAAAoQIAAGRycy9kb3ducmV2LnhtbFBLBQYAAAAABAAEAPkAAACRAwAAAAA=&#10;" strokecolor="#4a7ebb">
                  <v:stroke endarrow="open"/>
                </v:shape>
                <v:shape id="Cloud 225" o:spid="_x0000_s1236" style="position:absolute;left:16612;top:18624;width:13598;height:675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PUMQA&#10;AADcAAAADwAAAGRycy9kb3ducmV2LnhtbESPXWvCMBSG7wf+h3CE3WlqYX50RhFBGAyZVhm7PCTH&#10;pqw5KU1mu3+/DAa7fHk/Ht71dnCNuFMXas8KZtMMBLH2puZKwfVymCxBhIhssPFMCr4pwHYzelhj&#10;YXzPZ7qXsRJphEOBCmyMbSFl0JYchqlviZN3853DmGRXSdNhn8ZdI/Msm0uHNSeCxZb2lvRn+eUS&#10;9/10fP0IddvjoFdvt0WwJ9ZKPY6H3TOISEP8D/+1X4yCPH+C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D1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be86" strokecolor="#f69240">
                  <v:fill color2="#ffebdb" rotate="t" angle="180" colors="0 #ffbe86;22938f #ffd0aa;1 #ffebdb" focus="100%" type="gradient"/>
                  <v:stroke joinstyle="miter"/>
                  <v:shadow on="t" color="black" opacity="24903f" origin=",.5" offset="0,.55556mm"/>
                  <v:formulas/>
                  <v:path arrowok="t" o:connecttype="custom" o:connectlocs="147719,409225;67989,396766;218069,545576;183193,551533;518669,611094;497642,583893;907371,543263;898967,573106;1074259,358840;1176589,470397;1315652,240029;1270074,281863;1206303,84825;1208695,104585;915272,61782;938627,36581;696920,73788;708220,52058;440670,81167;481589,102240;129903,246830;122758,224646" o:connectangles="0,0,0,0,0,0,0,0,0,0,0,0,0,0,0,0,0,0,0,0,0,0" textboxrect="0,0,43200,43200"/>
                  <v:textbox>
                    <w:txbxContent>
                      <w:p w:rsidR="00D4165B" w:rsidRPr="00D1036D" w:rsidRDefault="00D4165B" w:rsidP="00814231">
                        <w:pPr>
                          <w:pStyle w:val="NormalWeb"/>
                          <w:spacing w:before="0" w:beforeAutospacing="0" w:after="200" w:afterAutospacing="0" w:line="276" w:lineRule="auto"/>
                          <w:jc w:val="center"/>
                          <w:rPr>
                            <w:rFonts w:asciiTheme="minorHAnsi" w:hAnsiTheme="minorHAnsi"/>
                            <w:sz w:val="18"/>
                            <w:szCs w:val="18"/>
                          </w:rPr>
                        </w:pPr>
                        <w:r w:rsidRPr="00D1036D">
                          <w:rPr>
                            <w:rFonts w:asciiTheme="minorHAnsi" w:eastAsia="Calibri" w:hAnsiTheme="minorHAnsi"/>
                            <w:sz w:val="18"/>
                            <w:szCs w:val="18"/>
                          </w:rPr>
                          <w:t>O/P Port E Arbitration</w:t>
                        </w:r>
                      </w:p>
                    </w:txbxContent>
                  </v:textbox>
                </v:shape>
                <v:shape id="Straight Arrow Connector 231" o:spid="_x0000_s1237" type="#_x0000_t32" style="position:absolute;left:18764;top:24595;width:0;height:2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aga8MAAADcAAAADwAAAGRycy9kb3ducmV2LnhtbESP0WrCQBRE3wv+w3KFvtVNIpQSXUUE&#10;UaEWEv2AS/aaBLN3w+4a07/vFgQfh5k5wyzXo+nEQM63lhWkswQEcWV1y7WCy3n38QXCB2SNnWVS&#10;8Ese1qvJ2xJzbR9c0FCGWkQI+xwVNCH0uZS+asign9meOHpX6wyGKF0ttcNHhJtOZknyKQ22HBca&#10;7GnbUHUr70ZB9e1/3Om0P27TIiv2fC67+9Aq9T4dNwsQgcbwCj/bB60gm6fwfy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GoGvDAAAA3AAAAA8AAAAAAAAAAAAA&#10;AAAAoQIAAGRycy9kb3ducmV2LnhtbFBLBQYAAAAABAAEAPkAAACRAwAAAAA=&#10;" strokecolor="#4a7ebb">
                  <v:stroke endarrow="open"/>
                </v:shape>
                <v:shape id="Straight Arrow Connector 355" o:spid="_x0000_s1238" type="#_x0000_t32" style="position:absolute;left:11955;top:22540;width:4656;height: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NMVcMAAADcAAAADwAAAGRycy9kb3ducmV2LnhtbESP0YrCMBRE3xf8h3AF39ZUxUWqUUQQ&#10;XdCFVj/g0lzbYnNTkljr32+EhX0cZuYMs9r0phEdOV9bVjAZJyCIC6trLhVcL/vPBQgfkDU2lknB&#10;izxs1oOPFabaPjmjLg+liBD2KSqoQmhTKX1RkUE/ti1x9G7WGQxRulJqh88IN42cJsmXNFhzXKiw&#10;pV1FxT1/GAXFyf+48/nwvZtk0+zAl7x5dLVSo2G/XYII1If/8F/7qBXM5nN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DTFXDAAAA3AAAAA8AAAAAAAAAAAAA&#10;AAAAoQIAAGRycy9kb3ducmV2LnhtbFBLBQYAAAAABAAEAPkAAACRAwAAAAA=&#10;" strokecolor="#4a7ebb">
                  <v:stroke endarrow="open"/>
                </v:shape>
                <v:line id="Straight Connector 356" o:spid="_x0000_s1239" style="position:absolute;visibility:visible;mso-wrap-style:square" from="9030,30591" to="11954,30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xkg8MAAADcAAAADwAAAGRycy9kb3ducmV2LnhtbESPT2sCMRTE7wW/Q3iCN81aqditUaQg&#10;ePDgP7DH1+S5Wdy8rJuo67dvBKHHYWZ+w0znravEjZpQelYwHGQgiLU3JRcKDvtlfwIiRGSDlWdS&#10;8KAA81nnbYq58Xfe0m0XC5EgHHJUYGOscymDtuQwDHxNnLyTbxzGJJtCmgbvCe4q+Z5lY+mw5LRg&#10;saZvS/q8uzoFR4vrzUb/RvKjn4U2hTH+8qlUr9suvkBEauN/+NVeGQWjjzE8z6Qj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sZIPDAAAA3AAAAA8AAAAAAAAAAAAA&#10;AAAAoQIAAGRycy9kb3ducmV2LnhtbFBLBQYAAAAABAAEAPkAAACRAwAAAAA=&#10;" strokecolor="#4a7ebb"/>
                <v:shape id="Straight Arrow Connector 357" o:spid="_x0000_s1240" type="#_x0000_t32" style="position:absolute;left:11953;top:22539;width:1;height:79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2F1scAAADcAAAADwAAAGRycy9kb3ducmV2LnhtbESPQWsCMRSE7wX/Q3iCl1KzttTqapSq&#10;FaTSQ1U8P5Ln7urmZdlEXf31TaHQ4zAz3zDjaWNLcaHaF44V9LoJCGLtTMGZgt12+TQA4QOywdIx&#10;KbiRh+mk9TDG1Lgrf9NlEzIRIexTVJCHUKVSep2TRd91FXH0Dq62GKKsM2lqvEa4LeVzkvSlxYLj&#10;Qo4VzXPSp83ZKqi+Vmu9eDzv9kc9vM8/ZttPO7sr1Wk37yMQgZrwH/5rr4yCl9c3+D0Tj4C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zYXWxwAAANwAAAAPAAAAAAAA&#10;AAAAAAAAAKECAABkcnMvZG93bnJldi54bWxQSwUGAAAAAAQABAD5AAAAlQMAAAAA&#10;" strokecolor="#4a7ebb">
                  <v:stroke endarrow="open"/>
                </v:shape>
                <v:shape id="Straight Arrow Connector 358" o:spid="_x0000_s1241" type="#_x0000_t32" style="position:absolute;left:32288;top:35125;width:30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GHu8QAAADcAAAADwAAAGRycy9kb3ducmV2LnhtbERPTWvCQBC9C/0PyxR6MxutFomu0kqF&#10;XBS0Ch7H7JiEZGdjdquxv757EDw+3vds0ZlaXKl1pWUFgygGQZxZXXKuYP+z6k9AOI+ssbZMCu7k&#10;YDF/6c0w0fbGW7rufC5CCLsEFRTeN4mULivIoItsQxy4s20N+gDbXOoWbyHc1HIYxx/SYMmhocCG&#10;lgVl1e7XKFim6zT9Wk2qzelwrL7N3+hy2I6UenvtPqcgPHX+KX64U63gfRzWhjPh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Ye7xAAAANwAAAAPAAAAAAAAAAAA&#10;AAAAAKECAABkcnMvZG93bnJldi54bWxQSwUGAAAAAAQABAD5AAAAkgMAAAAA&#10;" strokecolor="#4a7ebb">
                  <v:stroke endarrow="open"/>
                </v:shape>
                <v:shape id="Flowchart: Merge 359" o:spid="_x0000_s1242" type="#_x0000_t128" style="position:absolute;left:35246;top:37274;width:879;height:7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RPsQA&#10;AADcAAAADwAAAGRycy9kb3ducmV2LnhtbESPQWvCQBSE70L/w/KEXkQ3RlpqzCrFUhB6qrZ4fWRf&#10;NiHZt2F3q/Hfu4VCj8PMfMOUu9H24kI+tI4VLBcZCOLK6ZaNgq/T+/wFRIjIGnvHpOBGAXbbh0mJ&#10;hXZX/qTLMRqRIBwKVNDEOBRShqohi2HhBuLk1c5bjEl6I7XHa4LbXuZZ9iwttpwWGhxo31DVHX+s&#10;gnDOT1mnv60/m/zjzfh6nJlaqcfp+LoBEWmM/+G/9kErWD2t4fdMOg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jUT7EAAAA3AAAAA8AAAAAAAAAAAAAAAAAmAIAAGRycy9k&#10;b3ducmV2LnhtbFBLBQYAAAAABAAEAPUAAACJAwAAAAA=&#10;" fillcolor="#ffa2a1" strokecolor="#be4b48">
                  <v:fill color2="#ffe5e5" rotate="t" angle="180" colors="0 #ffa2a1;22938f #ffbebd;1 #ffe5e5" focus="100%" type="gradient"/>
                  <v:shadow on="t" color="black" opacity="24903f" origin=",.5" offset="0,.55556mm"/>
                </v:shape>
                <v:shape id="Flowchart: Merge 360" o:spid="_x0000_s1243" type="#_x0000_t128" style="position:absolute;left:6362;top:41718;width:876;height:7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UyHr8A&#10;AADcAAAADwAAAGRycy9kb3ducmV2LnhtbERPTYvCMBC9C/6HMIIX0dQuiFSjiCIInlZ38To007TY&#10;TEoStf57c1jY4+N9r7e9bcWTfGgcK5jPMhDEpdMNGwU/1+N0CSJEZI2tY1LwpgDbzXCwxkK7F3/T&#10;8xKNSCEcClRQx9gVUoayJoth5jrixFXOW4wJeiO1x1cKt63Ms2whLTacGmrsaF9Teb88rIJwy6/Z&#10;Xf9afzP5+WB81U9MpdR41O9WICL18V/85z5pBV+LND+dSUdAb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dTIevwAAANwAAAAPAAAAAAAAAAAAAAAAAJgCAABkcnMvZG93bnJl&#10;di54bWxQSwUGAAAAAAQABAD1AAAAhAMAAAAA&#10;" fillcolor="#ffa2a1" strokecolor="#be4b48">
                  <v:fill color2="#ffe5e5" rotate="t" angle="180" colors="0 #ffa2a1;22938f #ffbebd;1 #ffe5e5" focus="100%" type="gradient"/>
                  <v:shadow on="t" color="black" opacity="24903f" origin=",.5" offset="0,.55556mm"/>
                  <v:textbox>
                    <w:txbxContent>
                      <w:p w:rsidR="00D4165B" w:rsidRDefault="00D4165B" w:rsidP="00814231"/>
                    </w:txbxContent>
                  </v:textbox>
                </v:shape>
                <v:shape id="Trapezoid 363" o:spid="_x0000_s1244" style="position:absolute;left:33408;top:17454;width:9715;height:1762;rotation:90;visibility:visible;mso-wrap-style:square;v-text-anchor:middle" coordsize="971550,17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3iksUA&#10;AADcAAAADwAAAGRycy9kb3ducmV2LnhtbESPzWrDMBCE74W8g9hAb40cG0xxooQQklJ6KXVLcl2s&#10;jW1irYwl//Xpq0Khx2FmvmG2+8k0YqDO1ZYVrFcRCOLC6ppLBV+f56dnEM4ja2wsk4KZHOx3i4ct&#10;ZtqO/EFD7ksRIOwyVFB532ZSuqIig25lW+Lg3Wxn0AfZlVJ3OAa4aWQcRak0WHNYqLClY0XFPe+N&#10;gvwwJ2/6ejnR9P59sXH/4uo+VupxOR02IDxN/j/8137VCpI0gd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eKSxQAAANwAAAAPAAAAAAAAAAAAAAAAAJgCAABkcnMv&#10;ZG93bnJldi54bWxQSwUGAAAAAAQABAD1AAAAigMAAAAA&#10;" path="m,176203l160732,,772718,,971550,176203,,176203xe" fillcolor="#bfb1d0 [1623]" strokecolor="#795d9b [3047]">
                  <v:fill color2="#ece7f1 [503]" rotate="t" angle="180" colors="0 #c9b5e8;22938f #d9cbee;1 #f0eaf9" focus="100%" type="gradient"/>
                  <v:shadow on="t" color="black" opacity="24903f" origin=",.5" offset="0,.55556mm"/>
                  <v:path arrowok="t" o:connecttype="custom" o:connectlocs="0,176209;160732,0;772718,0;971550,176209;0,176209" o:connectangles="0,0,0,0,0"/>
                </v:shape>
                <v:line id="Straight Connector 364" o:spid="_x0000_s1245" style="position:absolute;flip:y;visibility:visible;mso-wrap-style:square" from="26670,24854" to="38618,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0pBMcAAADcAAAADwAAAGRycy9kb3ducmV2LnhtbESPT2vCQBTE70K/w/IKvdWNf7AlzUaK&#10;IAYFtdaDx0f2NQnNvo3ZrYn99F2h4HGYmd8wybw3tbhQ6yrLCkbDCARxbnXFhYLj5/L5FYTzyBpr&#10;y6TgSg7m6cMgwVjbjj/ocvCFCBB2MSoovW9iKV1ekkE3tA1x8L5sa9AH2RZSt9gFuKnlOIpm0mDF&#10;YaHEhhYl5d+HH6Mgy3i9/uXl7jTan1d+Um220+5FqafH/v0NhKfe38P/7UwrmMy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PSkExwAAANwAAAAPAAAAAAAA&#10;AAAAAAAAAKECAABkcnMvZG93bnJldi54bWxQSwUGAAAAAAQABAD5AAAAlQMAAAAA&#10;" strokecolor="#4579b8 [3044]"/>
                <v:shape id="Straight Arrow Connector 365" o:spid="_x0000_s1246" type="#_x0000_t32" style="position:absolute;left:38716;top:22081;width:48;height:27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JsUAAADcAAAADwAAAGRycy9kb3ducmV2LnhtbESPX2vCMBTF3wf7DuEO9jbTOS3SGUUc&#10;gw1BqQri27W5a8uam5Jktvv2RhB8PJw/P8503ptGnMn52rKC10ECgriwuuZSwX73+TIB4QOyxsYy&#10;KfgnD/PZ48MUM207zum8DaWII+wzVFCF0GZS+qIig35gW+Lo/VhnMETpSqkddnHcNHKYJKk0WHMk&#10;VNjSsqLid/tnIuRjlI9Xh9VpRPli052+j+vgjko9P/WLdxCB+nAP39pfWsFbOobrmXgE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JsUAAADcAAAADwAAAAAAAAAA&#10;AAAAAAChAgAAZHJzL2Rvd25yZXYueG1sUEsFBgAAAAAEAAQA+QAAAJMDAAAAAA==&#10;" strokecolor="#4579b8 [3044]">
                  <v:stroke endarrow="open"/>
                </v:shape>
                <v:group id="Group 367" o:spid="_x0000_s1247" style="position:absolute;left:34922;top:14591;width:2237;height:826" coordorigin="34922,14591" coordsize="223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Straight Arrow Connector 366" o:spid="_x0000_s1248" type="#_x0000_t32" style="position:absolute;left:34970;top:14591;width:218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TXd8QAAADcAAAADwAAAGRycy9kb3ducmV2LnhtbESPQWsCMRSE74X+h/AKvdVslaayGqUI&#10;SvFWt/T83Dw3Szcv2yTq2l/fCEKPw8x8w8yXg+vEiUJsPWt4HhUgiGtvWm40fFbrpymImJANdp5J&#10;w4UiLBf3d3MsjT/zB512qREZwrFEDTalvpQy1pYcxpHvibN38MFhyjI00gQ8Z7jr5LgolHTYcl6w&#10;2NPKUv29OzoN++rHvFhVmW2YeKUuv1+v2+NG68eH4W0GItGQ/sO39rvRMFEKrmfy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tNd3xAAAANwAAAAPAAAAAAAAAAAA&#10;AAAAAKECAABkcnMvZG93bnJldi54bWxQSwUGAAAAAAQABAD5AAAAkgMAAAAA&#10;" strokecolor="#4579b8 [3044]">
                    <v:stroke endarrow="block"/>
                  </v:shape>
                  <v:shape id="Straight Arrow Connector 400" o:spid="_x0000_s1249" type="#_x0000_t32" style="position:absolute;left:34922;top:15369;width:2237;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TCXcEAAADcAAAADwAAAGRycy9kb3ducmV2LnhtbERPz2vCMBS+D/wfwhO8zVTdOumMIoJj&#10;eJsVz2/NsylrXmoSte6vXw4Djx/f78Wqt624kg+NYwWTcQaCuHK64VrBodw+z0GEiKyxdUwK7hRg&#10;tRw8LbDQ7sZfdN3HWqQQDgUqMDF2hZShMmQxjF1HnLiT8xZjgr6W2uMthdtWTrMslxYbTg0GO9oY&#10;qn72F6vguzzrV5OXeudnLs/vv8e33eVDqdGwX7+DiNTHh/jf/akVvGRpfjqTj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ZMJdwQAAANwAAAAPAAAAAAAAAAAAAAAA&#10;AKECAABkcnMvZG93bnJldi54bWxQSwUGAAAAAAQABAD5AAAAjwMAAAAA&#10;" strokecolor="#4579b8 [3044]">
                    <v:stroke endarrow="block"/>
                  </v:shape>
                </v:group>
                <v:group id="Group 402" o:spid="_x0000_s1250" style="position:absolute;left:34922;top:16634;width:2235;height:827" coordsize="223736,8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QCNMYAAADcAAAADwAAAGRycy9kb3ducmV2LnhtbESPT2vCQBTE7wW/w/KE&#10;3uomsZWSuoqIlh6kYCKU3h7ZZxLMvg3ZNX++fbdQ6HGYmd8w6+1oGtFT52rLCuJFBIK4sLrmUsEl&#10;Pz69gnAeWWNjmRRM5GC7mT2sMdV24DP1mS9FgLBLUUHlfZtK6YqKDLqFbYmDd7WdQR9kV0rd4RDg&#10;ppFJFK2kwZrDQoUt7SsqbtndKHgfcNgt40N/ul3303f+8vl1ikmpx/m4ewPhafT/4b/2h1bwHC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NAI0xgAAANwA&#10;AAAPAAAAAAAAAAAAAAAAAKoCAABkcnMvZG93bnJldi54bWxQSwUGAAAAAAQABAD6AAAAnQMAAAAA&#10;">
                  <v:shape id="Straight Arrow Connector 403" o:spid="_x0000_s1251" type="#_x0000_t32" style="position:absolute;left:4864;width:218872;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cKsUAAADcAAAADwAAAGRycy9kb3ducmV2LnhtbESPT2sCMRTE74LfITyhN83WP9uyNUoR&#10;Woo3Xen5dfO6Wbp52SZRVz99UxA8DjPzG2a57m0rTuRD41jB4yQDQVw53XCt4FC+jZ9BhIissXVM&#10;Ci4UYL0aDpZYaHfmHZ32sRYJwqFABSbGrpAyVIYshonriJP37bzFmKSvpfZ4TnDbymmW5dJiw2nB&#10;YEcbQ9XP/mgVfJW/emHyUm/9zOX55fr5tD2+K/Uw6l9fQETq4z18a39oBfNsBv9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cKsUAAADcAAAADwAAAAAAAAAA&#10;AAAAAAChAgAAZHJzL2Rvd25yZXYueG1sUEsFBgAAAAAEAAQA+QAAAJMDAAAAAA==&#10;" strokecolor="#4579b8 [3044]">
                    <v:stroke endarrow="block"/>
                  </v:shape>
                  <v:shape id="Straight Arrow Connector 404" o:spid="_x0000_s1252" type="#_x0000_t32" style="position:absolute;top:77869;width:223736;height:4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EXsQAAADcAAAADwAAAGRycy9kb3ducmV2LnhtbESPQWsCMRSE74L/ITzBm2ZrdVu2RilC&#10;pXjTlZ5fN6+bpZuXbRJ17a9vCoLHYWa+YZbr3rbiTD40jhU8TDMQxJXTDdcKjuXb5BlEiMgaW8ek&#10;4EoB1qvhYImFdhfe0/kQa5EgHApUYGLsCilDZchimLqOOHlfzluMSfpaao+XBLetnGVZLi02nBYM&#10;drQxVH0fTlbBZ/mjFyYv9c4/ujy//n487U5bpcaj/vUFRKQ+3sO39rtWMM/m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X8RexAAAANwAAAAPAAAAAAAAAAAA&#10;AAAAAKECAABkcnMvZG93bnJldi54bWxQSwUGAAAAAAQABAD5AAAAkgMAAAAA&#10;" strokecolor="#4579b8 [3044]">
                    <v:stroke endarrow="block"/>
                  </v:shape>
                </v:group>
                <v:group id="Group 405" o:spid="_x0000_s1253" style="position:absolute;left:34922;top:18628;width:2235;height:827" coordsize="223736,8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Straight Arrow Connector 406" o:spid="_x0000_s1254" type="#_x0000_t32" style="position:absolute;left:4864;width:218872;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H/ssQAAADcAAAADwAAAGRycy9kb3ducmV2LnhtbESPQUsDMRSE74L/ITyhN5vValrWpkUK&#10;FenNbun5dfO6Wdy8rEnabv31RhA8DjPzDTNfDq4TZwqx9azhYVyAIK69abnRsKvW9zMQMSEb7DyT&#10;hitFWC5ub+ZYGn/hDzpvUyMyhGOJGmxKfSllrC05jGPfE2fv6IPDlGVopAl4yXDXyceiUNJhy3nB&#10;Yk8rS/Xn9uQ0HKov82xVZTZh4pW6fu+nm9Ob1qO74fUFRKIh/Yf/2u9Gw1Oh4PdMP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f+yxAAAANwAAAAPAAAAAAAAAAAA&#10;AAAAAKECAABkcnMvZG93bnJldi54bWxQSwUGAAAAAAQABAD5AAAAkgMAAAAA&#10;" strokecolor="#4579b8 [3044]">
                    <v:stroke endarrow="block"/>
                  </v:shape>
                  <v:shape id="Straight Arrow Connector 407" o:spid="_x0000_s1255" type="#_x0000_t32" style="position:absolute;top:77869;width:223736;height:4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1aKcQAAADcAAAADwAAAGRycy9kb3ducmV2LnhtbESPQWsCMRSE74L/ITyhN83a2rVsjVIE&#10;S/FWt/T8unndLN28rEnU1V9vBKHHYWa+YRar3rbiSD40jhVMJxkI4srphmsFX+Vm/AIiRGSNrWNS&#10;cKYAq+VwsMBCuxN/0nEXa5EgHApUYGLsCilDZchimLiOOHm/zluMSfpaao+nBLetfMyyXFpsOC0Y&#10;7GhtqPrbHayCn3Kvn01e6q1/cnl+vnzPt4d3pR5G/dsriEh9/A/f2x9awSybw+1MOgJ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VopxAAAANwAAAAPAAAAAAAAAAAA&#10;AAAAAKECAABkcnMvZG93bnJldi54bWxQSwUGAAAAAAQABAD5AAAAkgMAAAAA&#10;" strokecolor="#4579b8 [3044]">
                    <v:stroke endarrow="block"/>
                  </v:shape>
                </v:group>
                <v:group id="Group 408" o:spid="_x0000_s1256" style="position:absolute;left:34922;top:20623;width:2235;height:826" coordsize="223736,8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shape id="Straight Arrow Connector 409" o:spid="_x0000_s1257" type="#_x0000_t32" style="position:absolute;left:4864;width:218872;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rwMUAAADcAAAADwAAAGRycy9kb3ducmV2LnhtbESPT2sCMRTE7wW/Q3iCt5r1T7ft1ihF&#10;UMSbbun5dfO6Wbp52SZRVz99Uyj0OMzMb5jFqretOJMPjWMFk3EGgrhyuuFawVu5uX8CESKyxtYx&#10;KbhSgNVycLfAQrsLH+h8jLVIEA4FKjAxdoWUoTJkMYxdR5y8T+ctxiR9LbXHS4LbVk6zLJcWG04L&#10;BjtaG6q+jier4KP81g8mL/Xez1yeX2/vj/vTVqnRsH99ARGpj//hv/ZOK5hnz/B7Jh0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5rwMUAAADcAAAADwAAAAAAAAAA&#10;AAAAAAChAgAAZHJzL2Rvd25yZXYueG1sUEsFBgAAAAAEAAQA+QAAAJMDAAAAAA==&#10;" strokecolor="#4579b8 [3044]">
                    <v:stroke endarrow="block"/>
                  </v:shape>
                  <v:shape id="Straight Arrow Connector 410" o:spid="_x0000_s1258" type="#_x0000_t32" style="position:absolute;top:77869;width:223736;height:4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1UgMEAAADcAAAADwAAAGRycy9kb3ducmV2LnhtbERPz2vCMBS+D/wfwhN2m6luq1KNIoJj&#10;eJsdnp/Nsyk2LzWJWvfXL4fBjh/f78Wqt624kQ+NYwXjUQaCuHK64VrBd7l9mYEIEVlj65gUPCjA&#10;ajl4WmCh3Z2/6LaPtUghHApUYGLsCilDZchiGLmOOHEn5y3GBH0ttcd7CretnGRZLi02nBoMdrQx&#10;VJ33V6vgWF70u8lLvfOvLs8fP4fp7vqh1POwX89BROrjv/jP/akVvI3T/HQmHQG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vVSAwQAAANwAAAAPAAAAAAAAAAAAAAAA&#10;AKECAABkcnMvZG93bnJldi54bWxQSwUGAAAAAAQABAD5AAAAjwMAAAAA&#10;" strokecolor="#4579b8 [3044]">
                    <v:stroke endarrow="block"/>
                  </v:shape>
                </v:group>
                <v:rect id="Rectangle 368" o:spid="_x0000_s1259" style="position:absolute;left:45053;top:16953;width:4096;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k/sMUA&#10;AADcAAAADwAAAGRycy9kb3ducmV2LnhtbERPTWvCQBC9F/wPyxS8lLoxFimpq4gaUDy0jQo9Dtlp&#10;EszOhuyaxP767qHQ4+N9L1aDqUVHrassK5hOIhDEudUVFwrOp/T5FYTzyBpry6TgTg5Wy9HDAhNt&#10;e/6kLvOFCCHsElRQet8kUrq8JINuYhviwH3b1qAPsC2kbrEP4aaWcRTNpcGKQ0OJDW1Kyq/ZzSho&#10;8CWK37fXw+X8tUuP26fp8eejVmr8OKzfQHga/L/4z73XCmb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mT+w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D4165B" w:rsidRPr="00D80271" w:rsidRDefault="00D4165B" w:rsidP="00D80271">
                        <w:pPr>
                          <w:jc w:val="center"/>
                          <w:rPr>
                            <w:sz w:val="16"/>
                            <w:szCs w:val="16"/>
                          </w:rPr>
                        </w:pPr>
                        <w:r w:rsidRPr="00D80271">
                          <w:rPr>
                            <w:sz w:val="16"/>
                            <w:szCs w:val="16"/>
                          </w:rPr>
                          <w:t>Reg</w:t>
                        </w:r>
                        <w:r>
                          <w:rPr>
                            <w:sz w:val="16"/>
                            <w:szCs w:val="16"/>
                          </w:rPr>
                          <w:br/>
                          <w:t>O/P</w:t>
                        </w:r>
                      </w:p>
                    </w:txbxContent>
                  </v:textbox>
                </v:rect>
                <v:shape id="Flowchart: Merge 412" o:spid="_x0000_s1260" type="#_x0000_t128" style="position:absolute;left:45005;top:23128;width:877;height:7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36sIA&#10;AADcAAAADwAAAGRycy9kb3ducmV2LnhtbESPT4vCMBTE78J+h/AEL6KpRWSpRpGVhYU9+Wfx+mhe&#10;02LzUpKo9dtvBMHjMDO/YVab3rbiRj40jhXMphkI4tLpho2C0/F78gkiRGSNrWNS8KAAm/XHYIWF&#10;dnfe0+0QjUgQDgUqqGPsCilDWZPFMHUdcfIq5y3GJL2R2uM9wW0r8yxbSIsNp4UaO/qqqbwcrlZB&#10;OOfH7KL/rD+b/HdnfNWPTaXUaNhvlyAi9fEdfrV/tIL5LIfn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7fqwgAAANwAAAAPAAAAAAAAAAAAAAAAAJgCAABkcnMvZG93&#10;bnJldi54bWxQSwUGAAAAAAQABAD1AAAAhwMAAAAA&#10;" fillcolor="#ffa2a1" strokecolor="#be4b48">
                  <v:fill color2="#ffe5e5" rotate="t" angle="180" colors="0 #ffa2a1;22938f #ffbebd;1 #ffe5e5" focus="100%" type="gradient"/>
                  <v:shadow on="t" color="black" opacity="24903f" origin=",.5" offset="0,.55556mm"/>
                  <v:textbox>
                    <w:txbxContent>
                      <w:p w:rsidR="00D4165B" w:rsidRDefault="00D4165B" w:rsidP="00D80271">
                        <w:pPr>
                          <w:pStyle w:val="NormalWeb"/>
                          <w:spacing w:before="0" w:beforeAutospacing="0" w:after="0" w:afterAutospacing="0"/>
                        </w:pPr>
                        <w:r>
                          <w:rPr>
                            <w:rFonts w:ascii="Verdana" w:eastAsia="Times New Roman" w:hAnsi="Verdana" w:cs="Arial"/>
                            <w:color w:val="000000"/>
                            <w:kern w:val="32"/>
                            <w:sz w:val="20"/>
                            <w:szCs w:val="20"/>
                          </w:rPr>
                          <w:t> </w:t>
                        </w:r>
                      </w:p>
                    </w:txbxContent>
                  </v:textbox>
                </v:shape>
                <v:shape id="Straight Arrow Connector 369" o:spid="_x0000_s1261" type="#_x0000_t32" style="position:absolute;left:39243;top:18383;width:590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Vw7sYAAADcAAAADwAAAGRycy9kb3ducmV2LnhtbESPT2vCQBTE74V+h+UVems22io1uoqU&#10;FCoepMaDx0f2mQSzb0N286f99K5Q6HGYmd8wq81oatFT6yrLCiZRDII4t7riQsEp+3x5B+E8ssba&#10;Min4IQeb9ePDChNtB/6m/ugLESDsElRQet8kUrq8JIMusg1x8C62NeiDbAupWxwC3NRyGsdzabDi&#10;sFBiQx8l5ddjZxS87aZ99ivtYded92k3k2m/1Velnp/G7RKEp9H/h//aX1rB63wB9zPhCMj1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lcO7GAAAA3AAAAA8AAAAAAAAA&#10;AAAAAAAAoQIAAGRycy9kb3ducmV2LnhtbFBLBQYAAAAABAAEAPkAAACUAwAAAAA=&#10;" strokecolor="#4579b8 [3044]" strokeweight="2.25pt">
                  <v:stroke endarrow="block"/>
                </v:shape>
                <v:shape id="Straight Arrow Connector 370" o:spid="_x0000_s1262" type="#_x0000_t32" style="position:absolute;left:49149;top:20954;width:4857;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G/8sMAAADcAAAADwAAAGRycy9kb3ducmV2LnhtbESPwU7DMAyG70i8Q2QkbiyFSVCVZdME&#10;QusNse3CzWpMW9E4JTFteXt8QOJo/f4/f97sljCYiVLuIzu4XRVgiJvoe24dnE8vNyWYLMgeh8jk&#10;4Icy7LaXFxusfJz5jaajtEYhnCt00ImMlbW56ShgXsWRWLOPmAKKjqm1PuGs8DDYu6K4twF71gsd&#10;jvTUUfN5/A6qIe+lPNeh9vvT13oq58PrmA7OXV8t+0cwQov8L/+1a+9g/aD6+owSw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xv/LDAAAA3AAAAA8AAAAAAAAAAAAA&#10;AAAAoQIAAGRycy9kb3ducmV2LnhtbFBLBQYAAAAABAAEAPkAAACRAwAAAAA=&#10;" strokecolor="#4579b8 [3044]" strokeweight="2.25pt">
                  <v:stroke endarrow="block"/>
                </v:shape>
                <v:shape id="Text Box 371" o:spid="_x0000_s1263" type="#_x0000_t202" style="position:absolute;left:49720;top:18756;width:3969;height:36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qkMYA&#10;AADcAAAADwAAAGRycy9kb3ducmV2LnhtbESPQWsCMRSE74L/ITyhl1KzVrBlaxQVFJHaUi3F42Pz&#10;ulncvCxJ1PXfm0LB4zAz3zDjaWtrcSYfKscKBv0MBHHhdMWlgu/98ukVRIjIGmvHpOBKAaaTbmeM&#10;uXYX/qLzLpYiQTjkqMDE2ORShsKQxdB3DXHyfp23GJP0pdQeLwlua/mcZSNpseK0YLChhaHiuDtZ&#10;BUezefzMVtv5z2h99R/7kzv494NSD7129gYiUhvv4f/2WisYvgzg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tqkMYAAADcAAAADwAAAAAAAAAAAAAAAACYAgAAZHJz&#10;L2Rvd25yZXYueG1sUEsFBgAAAAAEAAQA9QAAAIsDAAAAAA==&#10;" filled="f" stroked="f" strokeweight=".5pt">
                  <v:textbox>
                    <w:txbxContent>
                      <w:p w:rsidR="00D4165B" w:rsidRPr="00D80271" w:rsidRDefault="00D4165B">
                        <w:pPr>
                          <w:rPr>
                            <w:sz w:val="18"/>
                            <w:szCs w:val="18"/>
                          </w:rPr>
                        </w:pPr>
                        <w:r>
                          <w:rPr>
                            <w:sz w:val="18"/>
                            <w:szCs w:val="18"/>
                          </w:rPr>
                          <w:t>flits</w:t>
                        </w:r>
                      </w:p>
                    </w:txbxContent>
                  </v:textbox>
                </v:shape>
                <v:shape id="Text Box 81" o:spid="_x0000_s1264" type="#_x0000_t202" style="position:absolute;left:16617;top:42129;width:11436;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JPMcA&#10;AADcAAAADwAAAGRycy9kb3ducmV2LnhtbESPQWvCQBSE74X+h+UJvdVNLEpIXUMIBEtpD1ovvb1m&#10;n0kw+zbNrpr6692C4HGYmW+YZTaaTpxocK1lBfE0AkFcWd1yrWD3VT4nIJxH1thZJgV/5CBbPT4s&#10;MdX2zBs6bX0tAoRdigoa7/tUSlc1ZNBNbU8cvL0dDPogh1rqAc8Bbjo5i6KFNNhyWGiwp6Kh6rA9&#10;GgXvRfmJm5+ZSS5dsf7Y5/3v7nuu1NNkzF9BeBr9PXxrv2kF85c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7yTzHAAAA3AAAAA8AAAAAAAAAAAAAAAAAmAIAAGRy&#10;cy9kb3ducmV2LnhtbFBLBQYAAAAABAAEAPUAAACMAwAAAAA=&#10;" filled="f" stroked="f" strokeweight=".5pt">
                  <v:textbox>
                    <w:txbxContent>
                      <w:p w:rsidR="00D4165B" w:rsidRDefault="00D4165B" w:rsidP="00517C2B">
                        <w:pPr>
                          <w:pStyle w:val="NormalWeb"/>
                          <w:spacing w:before="0" w:beforeAutospacing="0" w:after="0" w:afterAutospacing="0"/>
                        </w:pPr>
                        <w:r>
                          <w:rPr>
                            <w:rFonts w:ascii="Verdana" w:eastAsia="Times New Roman" w:hAnsi="Verdana" w:cs="Arial"/>
                            <w:color w:val="000000"/>
                            <w:kern w:val="32"/>
                            <w:sz w:val="16"/>
                            <w:szCs w:val="16"/>
                          </w:rPr>
                          <w:t>O/P port E match</w:t>
                        </w:r>
                      </w:p>
                    </w:txbxContent>
                  </v:textbox>
                </v:shape>
                <v:shape id="Snip Single Corner Rectangle 532" o:spid="_x0000_s1265" style="position:absolute;left:1800;top:6;width:52298;height:46190;visibility:visible;mso-wrap-style:square;v-text-anchor:middle" coordsize="5229812,4618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IsUA&#10;AADcAAAADwAAAGRycy9kb3ducmV2LnhtbESPQWvCQBSE70L/w/IEb3Wj0pKmrhIEQXqqtoLHR/aZ&#10;DWbfptlNjP31bqHgcZiZb5jlerC16Kn1lWMFs2kCgrhwuuJSwffX9jkF4QOyxtoxKbiRh/XqabTE&#10;TLsr76k/hFJECPsMFZgQmkxKXxiy6KeuIY7e2bUWQ5RtKXWL1wi3tZwnyau0WHFcMNjQxlBxOXRW&#10;wXGT63Q3LD5Mc/q9yS7P07efT6Um4yF/BxFoCI/wf3unFbws5vB3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8cixQAAANwAAAAPAAAAAAAAAAAAAAAAAJgCAABkcnMv&#10;ZG93bnJldi54bWxQSwUGAAAAAAQABAD1AAAAigMAAAAA&#10;" adj="-11796480,,5400" path="m,l3277688,,5229812,1952124r,2666866l,4618990,,xe" filled="f" strokecolor="#385d8a" strokeweight="2pt">
                  <v:stroke joinstyle="miter"/>
                  <v:formulas/>
                  <v:path arrowok="t" o:connecttype="custom" o:connectlocs="0,0;3277688,0;5229812,1952124;5229812,4618990;0,4618990;0,0" o:connectangles="0,0,0,0,0,0" textboxrect="0,0,5229812,4618990"/>
                  <v:textbox>
                    <w:txbxContent>
                      <w:p w:rsidR="00D4165B" w:rsidRDefault="00D4165B" w:rsidP="00E117A9">
                        <w:pPr>
                          <w:pStyle w:val="NormalWeb"/>
                          <w:spacing w:before="0" w:beforeAutospacing="0" w:after="0" w:afterAutospacing="0"/>
                        </w:pPr>
                        <w:r>
                          <w:rPr>
                            <w:rFonts w:ascii="Verdana" w:eastAsia="Times New Roman" w:hAnsi="Verdana" w:cs="Arial"/>
                            <w:color w:val="000000"/>
                            <w:kern w:val="32"/>
                            <w:sz w:val="20"/>
                            <w:szCs w:val="20"/>
                          </w:rPr>
                          <w:t> </w:t>
                        </w:r>
                      </w:p>
                      <w:p w:rsidR="00D4165B" w:rsidRDefault="00D4165B" w:rsidP="00E117A9">
                        <w:pPr>
                          <w:pStyle w:val="NormalWeb"/>
                          <w:spacing w:before="0" w:beforeAutospacing="0" w:after="0" w:afterAutospacing="0"/>
                        </w:pPr>
                        <w:r>
                          <w:rPr>
                            <w:rFonts w:ascii="Verdana" w:eastAsia="Times New Roman" w:hAnsi="Verdana" w:cs="Arial"/>
                            <w:color w:val="000000"/>
                            <w:kern w:val="32"/>
                            <w:sz w:val="20"/>
                            <w:szCs w:val="20"/>
                          </w:rPr>
                          <w:t> </w:t>
                        </w:r>
                      </w:p>
                    </w:txbxContent>
                  </v:textbox>
                </v:shape>
                <v:shape id="Straight Arrow Connector 21" o:spid="_x0000_s1266" type="#_x0000_t32" style="position:absolute;left:24669;top:35123;width:46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Picture 1019" o:spid="_x0000_s1267" type="#_x0000_t75" style="position:absolute;left:24117;top:33565;width:6572;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Wp4DCAAAA3QAAAA8AAABkcnMvZG93bnJldi54bWxET9tqwkAQfRf6D8sUfNNNBEVTV7GVggQU&#10;GvsBQ3Zy0exsyG41+vWuIPRtDuc6y3VvGnGhztWWFcTjCARxbnXNpYLf4/doDsJ5ZI2NZVJwIwfr&#10;1dtgiYm2V/6hS+ZLEULYJaig8r5NpHR5RQbd2LbEgStsZ9AH2JVSd3gN4aaRkyiaSYM1h4YKW/qq&#10;KD9nf0bB4ejStPmkOM3Oi8KeaFtM93elhu/95gOEp97/i1/unQ7zo3gBz2/CCXL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VqeAwgAAAN0AAAAPAAAAAAAAAAAAAAAAAJ8C&#10;AABkcnMvZG93bnJldi54bWxQSwUGAAAAAAQABAD3AAAAjgMAAAAA&#10;">
                  <v:imagedata r:id="rId26" o:title=""/>
                </v:shape>
                <w10:anchorlock/>
              </v:group>
            </w:pict>
          </mc:Fallback>
        </mc:AlternateContent>
      </w:r>
    </w:p>
    <w:p w:rsidR="000D3CAD" w:rsidRDefault="00C17A42" w:rsidP="00C17A42">
      <w:pPr>
        <w:pStyle w:val="Caption"/>
        <w:rPr>
          <w:noProof/>
        </w:rPr>
      </w:pPr>
      <w:bookmarkStart w:id="32" w:name="_Toc380556071"/>
      <w:r>
        <w:t xml:space="preserve">Figure </w:t>
      </w:r>
      <w:r w:rsidR="00B926E2">
        <w:fldChar w:fldCharType="begin"/>
      </w:r>
      <w:r w:rsidR="00B926E2">
        <w:instrText xml:space="preserve"> SEQ Figure \* ARABIC </w:instrText>
      </w:r>
      <w:r w:rsidR="00B926E2">
        <w:fldChar w:fldCharType="separate"/>
      </w:r>
      <w:r w:rsidR="00257CBE">
        <w:rPr>
          <w:noProof/>
        </w:rPr>
        <w:t>4</w:t>
      </w:r>
      <w:r w:rsidR="00B926E2">
        <w:rPr>
          <w:noProof/>
        </w:rPr>
        <w:fldChar w:fldCharType="end"/>
      </w:r>
      <w:r>
        <w:t xml:space="preserve"> </w:t>
      </w:r>
      <w:r w:rsidR="00EF2EEE">
        <w:t xml:space="preserve">Synchronous Interface : </w:t>
      </w:r>
      <w:r>
        <w:t xml:space="preserve">Busy signal and flits from neighboring router </w:t>
      </w:r>
      <w:r w:rsidR="00EB5AB7">
        <w:t xml:space="preserve">(Router B) </w:t>
      </w:r>
      <w:r>
        <w:rPr>
          <w:noProof/>
        </w:rPr>
        <w:t>with O/P registered</w:t>
      </w:r>
      <w:bookmarkEnd w:id="32"/>
    </w:p>
    <w:p w:rsidR="008978D9" w:rsidRPr="008978D9" w:rsidRDefault="008978D9" w:rsidP="008978D9"/>
    <w:p w:rsidR="00C17A42" w:rsidRDefault="00C17A42" w:rsidP="00C17A42"/>
    <w:p w:rsidR="008978D9" w:rsidRPr="00994E63" w:rsidRDefault="00B03AC2" w:rsidP="00B03AC2">
      <w:pPr>
        <w:pStyle w:val="Heading4"/>
      </w:pPr>
      <w:r>
        <w:t xml:space="preserve"> </w:t>
      </w:r>
      <w:r w:rsidR="008C2BA6">
        <w:t>N</w:t>
      </w:r>
      <w:r w:rsidR="008C2BA6" w:rsidRPr="00994E63">
        <w:t>eighboring router</w:t>
      </w:r>
      <w:r w:rsidR="008C2BA6">
        <w:t xml:space="preserve"> with Asynchronous Fifo inputs</w:t>
      </w:r>
    </w:p>
    <w:p w:rsidR="008978D9" w:rsidRDefault="008978D9" w:rsidP="008978D9">
      <w:pPr>
        <w:pStyle w:val="Body"/>
        <w:jc w:val="both"/>
      </w:pPr>
    </w:p>
    <w:p w:rsidR="008978D9" w:rsidRDefault="008978D9" w:rsidP="008978D9">
      <w:pPr>
        <w:pStyle w:val="Body"/>
        <w:jc w:val="both"/>
      </w:pPr>
      <w:r>
        <w:t xml:space="preserve">This is similar to the Asynchronous interface case described in </w:t>
      </w:r>
      <w:r>
        <w:fldChar w:fldCharType="begin"/>
      </w:r>
      <w:r>
        <w:instrText xml:space="preserve"> REF _Ref379823916 \r \h </w:instrText>
      </w:r>
      <w:r>
        <w:fldChar w:fldCharType="separate"/>
      </w:r>
      <w:r w:rsidR="00257CBE">
        <w:t>2.2.1</w:t>
      </w:r>
      <w:r>
        <w:fldChar w:fldCharType="end"/>
      </w:r>
      <w:r>
        <w:t>.b There would be no one cycle penalty for cold start as well.</w:t>
      </w:r>
    </w:p>
    <w:p w:rsidR="00C17A42" w:rsidRDefault="00C17A42"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2E74D8" w:rsidRDefault="002E74D8" w:rsidP="00C17A42"/>
    <w:p w:rsidR="001A0A74" w:rsidRDefault="002E74D8" w:rsidP="001A0A74">
      <w:pPr>
        <w:keepNext/>
      </w:pPr>
      <w:r>
        <w:rPr>
          <w:noProof/>
        </w:rPr>
        <mc:AlternateContent>
          <mc:Choice Requires="wpc">
            <w:drawing>
              <wp:inline distT="0" distB="0" distL="0" distR="0" wp14:anchorId="6697ACE0" wp14:editId="63D00256">
                <wp:extent cx="6162674" cy="5172075"/>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6" name="Group 86"/>
                        <wpg:cNvGrpSpPr/>
                        <wpg:grpSpPr>
                          <a:xfrm>
                            <a:off x="180000" y="180000"/>
                            <a:ext cx="5641340" cy="4772025"/>
                            <a:chOff x="180000" y="180000"/>
                            <a:chExt cx="5641340" cy="4772025"/>
                          </a:xfrm>
                        </wpg:grpSpPr>
                        <wps:wsp>
                          <wps:cNvPr id="533" name="Text Box 2"/>
                          <wps:cNvSpPr txBox="1"/>
                          <wps:spPr>
                            <a:xfrm>
                              <a:off x="4694850" y="2380910"/>
                              <a:ext cx="1024890"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E74D8">
                                <w:pPr>
                                  <w:pStyle w:val="NormalWeb"/>
                                  <w:spacing w:before="0" w:beforeAutospacing="0" w:after="200" w:afterAutospacing="0" w:line="276" w:lineRule="auto"/>
                                </w:pPr>
                                <w:r>
                                  <w:rPr>
                                    <w:rFonts w:eastAsia="Calibri"/>
                                    <w:sz w:val="18"/>
                                    <w:szCs w:val="18"/>
                                  </w:rPr>
                                  <w:t>O/P port E 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4" name="Picture 534"/>
                            <pic:cNvPicPr/>
                          </pic:nvPicPr>
                          <pic:blipFill>
                            <a:blip r:embed="rId19">
                              <a:extLst>
                                <a:ext uri="{28A0092B-C50C-407E-A947-70E740481C1C}">
                                  <a14:useLocalDpi xmlns:a14="http://schemas.microsoft.com/office/drawing/2010/main" val="0"/>
                                </a:ext>
                              </a:extLst>
                            </a:blip>
                            <a:stretch>
                              <a:fillRect/>
                            </a:stretch>
                          </pic:blipFill>
                          <pic:spPr>
                            <a:xfrm>
                              <a:off x="180000" y="1761150"/>
                              <a:ext cx="521335" cy="884555"/>
                            </a:xfrm>
                            <a:prstGeom prst="rect">
                              <a:avLst/>
                            </a:prstGeom>
                          </pic:spPr>
                        </pic:pic>
                        <pic:pic xmlns:pic="http://schemas.openxmlformats.org/drawingml/2006/picture">
                          <pic:nvPicPr>
                            <pic:cNvPr id="535" name="Picture 535"/>
                            <pic:cNvPicPr/>
                          </pic:nvPicPr>
                          <pic:blipFill>
                            <a:blip r:embed="rId19">
                              <a:extLst>
                                <a:ext uri="{28A0092B-C50C-407E-A947-70E740481C1C}">
                                  <a14:useLocalDpi xmlns:a14="http://schemas.microsoft.com/office/drawing/2010/main" val="0"/>
                                </a:ext>
                              </a:extLst>
                            </a:blip>
                            <a:stretch>
                              <a:fillRect/>
                            </a:stretch>
                          </pic:blipFill>
                          <pic:spPr>
                            <a:xfrm rot="16200000">
                              <a:off x="2338365" y="4012225"/>
                              <a:ext cx="525145" cy="878205"/>
                            </a:xfrm>
                            <a:prstGeom prst="rect">
                              <a:avLst/>
                            </a:prstGeom>
                          </pic:spPr>
                        </pic:pic>
                        <pic:pic xmlns:pic="http://schemas.openxmlformats.org/drawingml/2006/picture">
                          <pic:nvPicPr>
                            <pic:cNvPr id="536" name="Picture 536"/>
                            <pic:cNvPicPr/>
                          </pic:nvPicPr>
                          <pic:blipFill>
                            <a:blip r:embed="rId19">
                              <a:extLst>
                                <a:ext uri="{28A0092B-C50C-407E-A947-70E740481C1C}">
                                  <a14:useLocalDpi xmlns:a14="http://schemas.microsoft.com/office/drawing/2010/main" val="0"/>
                                </a:ext>
                              </a:extLst>
                            </a:blip>
                            <a:stretch>
                              <a:fillRect/>
                            </a:stretch>
                          </pic:blipFill>
                          <pic:spPr>
                            <a:xfrm>
                              <a:off x="4437675" y="3501050"/>
                              <a:ext cx="521335" cy="884555"/>
                            </a:xfrm>
                            <a:prstGeom prst="rect">
                              <a:avLst/>
                            </a:prstGeom>
                          </pic:spPr>
                        </pic:pic>
                        <pic:pic xmlns:pic="http://schemas.openxmlformats.org/drawingml/2006/picture">
                          <pic:nvPicPr>
                            <pic:cNvPr id="565" name="Picture 565"/>
                            <pic:cNvPicPr/>
                          </pic:nvPicPr>
                          <pic:blipFill>
                            <a:blip r:embed="rId19">
                              <a:extLst>
                                <a:ext uri="{28A0092B-C50C-407E-A947-70E740481C1C}">
                                  <a14:useLocalDpi xmlns:a14="http://schemas.microsoft.com/office/drawing/2010/main" val="0"/>
                                </a:ext>
                              </a:extLst>
                            </a:blip>
                            <a:stretch>
                              <a:fillRect/>
                            </a:stretch>
                          </pic:blipFill>
                          <pic:spPr>
                            <a:xfrm rot="5400000">
                              <a:off x="1580810" y="81575"/>
                              <a:ext cx="525145" cy="878205"/>
                            </a:xfrm>
                            <a:prstGeom prst="rect">
                              <a:avLst/>
                            </a:prstGeom>
                          </pic:spPr>
                        </pic:pic>
                        <wps:wsp>
                          <wps:cNvPr id="568" name="Flowchart: Process 568"/>
                          <wps:cNvSpPr/>
                          <wps:spPr>
                            <a:xfrm>
                              <a:off x="1516040" y="3701710"/>
                              <a:ext cx="514350" cy="729615"/>
                            </a:xfrm>
                            <a:prstGeom prst="flowChartProcess">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D4165B" w:rsidRDefault="00D4165B" w:rsidP="002E74D8">
                                <w:pPr>
                                  <w:pStyle w:val="NormalWeb"/>
                                  <w:spacing w:before="0" w:beforeAutospacing="0" w:after="200" w:afterAutospacing="0" w:line="276" w:lineRule="auto"/>
                                </w:pPr>
                                <w:r>
                                  <w:rPr>
                                    <w:rFonts w:eastAsia="Times New Roman"/>
                                    <w:sz w:val="18"/>
                                    <w:szCs w:val="18"/>
                                  </w:rPr>
                                  <w:t>O/P Port E match</w:t>
                                </w:r>
                                <w:r>
                                  <w:rPr>
                                    <w:rFonts w:eastAsia="Times New Roman"/>
                                    <w:sz w:val="18"/>
                                    <w:szCs w:val="18"/>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9" name="Straight Arrow Connector 569"/>
                          <wps:cNvCnPr/>
                          <wps:spPr>
                            <a:xfrm flipV="1">
                              <a:off x="1220130" y="3799500"/>
                              <a:ext cx="31496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71" name="Picture 571"/>
                            <pic:cNvPicPr/>
                          </pic:nvPicPr>
                          <pic:blipFill>
                            <a:blip r:embed="rId20"/>
                            <a:stretch>
                              <a:fillRect/>
                            </a:stretch>
                          </pic:blipFill>
                          <pic:spPr>
                            <a:xfrm>
                              <a:off x="2429805" y="2658405"/>
                              <a:ext cx="292100" cy="439420"/>
                            </a:xfrm>
                            <a:prstGeom prst="rect">
                              <a:avLst/>
                            </a:prstGeom>
                          </pic:spPr>
                        </pic:pic>
                        <wps:wsp>
                          <wps:cNvPr id="575" name="Straight Connector 575"/>
                          <wps:cNvCnPr/>
                          <wps:spPr>
                            <a:xfrm>
                              <a:off x="2030390" y="3799500"/>
                              <a:ext cx="130810"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77" name="Straight Connector 577"/>
                          <wps:cNvCnPr/>
                          <wps:spPr>
                            <a:xfrm>
                              <a:off x="2161835" y="3022260"/>
                              <a:ext cx="0" cy="76136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78" name="Straight Arrow Connector 578"/>
                          <wps:cNvCnPr/>
                          <wps:spPr>
                            <a:xfrm>
                              <a:off x="2173900" y="3000035"/>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79" name="Straight Arrow Connector 579"/>
                          <wps:cNvCnPr/>
                          <wps:spPr>
                            <a:xfrm>
                              <a:off x="2173900" y="2900975"/>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80" name="Straight Arrow Connector 580"/>
                          <wps:cNvCnPr/>
                          <wps:spPr>
                            <a:xfrm>
                              <a:off x="2186600" y="2813345"/>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81" name="Straight Arrow Connector 581"/>
                          <wps:cNvCnPr/>
                          <wps:spPr>
                            <a:xfrm>
                              <a:off x="2186600" y="2714285"/>
                              <a:ext cx="25463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82" name="Rectangle 582"/>
                          <wps:cNvSpPr/>
                          <wps:spPr>
                            <a:xfrm>
                              <a:off x="3838870" y="2348525"/>
                              <a:ext cx="530225" cy="84074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rsidR="00D4165B" w:rsidRDefault="00D4165B" w:rsidP="002E74D8">
                                <w:pPr>
                                  <w:pStyle w:val="NormalWeb"/>
                                  <w:spacing w:before="0" w:beforeAutospacing="0" w:after="200" w:afterAutospacing="0" w:line="276" w:lineRule="auto"/>
                                  <w:jc w:val="center"/>
                                </w:pPr>
                                <w:r>
                                  <w:rPr>
                                    <w:rFonts w:eastAsia="Calibri"/>
                                    <w:sz w:val="18"/>
                                    <w:szCs w:val="18"/>
                                  </w:rPr>
                                  <w:t>O/P Port E status</w:t>
                                </w:r>
                                <w:r>
                                  <w:rPr>
                                    <w:rFonts w:eastAsia="Calibri"/>
                                    <w:sz w:val="18"/>
                                    <w:szCs w:val="18"/>
                                  </w:rPr>
                                  <w:br/>
                                  <w:t xml:space="preserve">reg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3" name="Picture 583"/>
                            <pic:cNvPicPr/>
                          </pic:nvPicPr>
                          <pic:blipFill>
                            <a:blip r:embed="rId20"/>
                            <a:stretch>
                              <a:fillRect/>
                            </a:stretch>
                          </pic:blipFill>
                          <pic:spPr>
                            <a:xfrm>
                              <a:off x="3247050" y="2558710"/>
                              <a:ext cx="291465" cy="438785"/>
                            </a:xfrm>
                            <a:prstGeom prst="rect">
                              <a:avLst/>
                            </a:prstGeom>
                          </pic:spPr>
                        </pic:pic>
                        <pic:pic xmlns:pic="http://schemas.openxmlformats.org/drawingml/2006/picture">
                          <pic:nvPicPr>
                            <pic:cNvPr id="584" name="Picture 584"/>
                            <pic:cNvPicPr/>
                          </pic:nvPicPr>
                          <pic:blipFill>
                            <a:blip r:embed="rId21">
                              <a:extLst>
                                <a:ext uri="{28A0092B-C50C-407E-A947-70E740481C1C}">
                                  <a14:useLocalDpi xmlns:a14="http://schemas.microsoft.com/office/drawing/2010/main" val="0"/>
                                </a:ext>
                              </a:extLst>
                            </a:blip>
                            <a:stretch>
                              <a:fillRect/>
                            </a:stretch>
                          </pic:blipFill>
                          <pic:spPr>
                            <a:xfrm>
                              <a:off x="2410120" y="2046900"/>
                              <a:ext cx="311150" cy="359410"/>
                            </a:xfrm>
                            <a:prstGeom prst="rect">
                              <a:avLst/>
                            </a:prstGeom>
                          </pic:spPr>
                        </pic:pic>
                        <wps:wsp>
                          <wps:cNvPr id="585" name="Straight Arrow Connector 585"/>
                          <wps:cNvCnPr/>
                          <wps:spPr>
                            <a:xfrm>
                              <a:off x="2721905" y="2900975"/>
                              <a:ext cx="52514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wps:spPr>
                            <a:xfrm>
                              <a:off x="2721270" y="2239940"/>
                              <a:ext cx="250190"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a:off x="2971460" y="2239940"/>
                              <a:ext cx="0" cy="41783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88" name="Straight Arrow Connector 588"/>
                          <wps:cNvCnPr/>
                          <wps:spPr>
                            <a:xfrm>
                              <a:off x="2971460" y="2658405"/>
                              <a:ext cx="27495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89" name="Picture 589"/>
                            <pic:cNvPicPr/>
                          </pic:nvPicPr>
                          <pic:blipFill>
                            <a:blip r:embed="rId20"/>
                            <a:stretch>
                              <a:fillRect/>
                            </a:stretch>
                          </pic:blipFill>
                          <pic:spPr>
                            <a:xfrm>
                              <a:off x="4959645" y="2614590"/>
                              <a:ext cx="291465" cy="438785"/>
                            </a:xfrm>
                            <a:prstGeom prst="rect">
                              <a:avLst/>
                            </a:prstGeom>
                          </pic:spPr>
                        </pic:pic>
                        <wps:wsp>
                          <wps:cNvPr id="590" name="Straight Arrow Connector 590"/>
                          <wps:cNvCnPr/>
                          <wps:spPr>
                            <a:xfrm>
                              <a:off x="4703740" y="2956220"/>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91" name="Straight Arrow Connector 591"/>
                          <wps:cNvCnPr/>
                          <wps:spPr>
                            <a:xfrm>
                              <a:off x="4369730" y="2658405"/>
                              <a:ext cx="600710" cy="12065"/>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92" name="Straight Arrow Connector 592"/>
                          <wps:cNvCnPr/>
                          <wps:spPr>
                            <a:xfrm flipH="1" flipV="1">
                              <a:off x="2161200" y="1966255"/>
                              <a:ext cx="244157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wps:spPr>
                            <a:xfrm>
                              <a:off x="4602775" y="1966255"/>
                              <a:ext cx="0" cy="70421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94" name="Straight Arrow Connector 594"/>
                          <wps:cNvCnPr/>
                          <wps:spPr>
                            <a:xfrm>
                              <a:off x="2186600" y="2126275"/>
                              <a:ext cx="25400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95" name="Straight Connector 595"/>
                          <wps:cNvCnPr/>
                          <wps:spPr>
                            <a:xfrm flipV="1">
                              <a:off x="2186600" y="1966255"/>
                              <a:ext cx="0" cy="16002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596" name="Flowchart: Connector 596"/>
                          <wps:cNvSpPr/>
                          <wps:spPr>
                            <a:xfrm>
                              <a:off x="2283120" y="2231050"/>
                              <a:ext cx="127000" cy="116840"/>
                            </a:xfrm>
                            <a:prstGeom prst="flowChartConnector">
                              <a:avLst/>
                            </a:prstGeom>
                            <a:no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2E74D8">
                                <w:pPr>
                                  <w:pStyle w:val="NormalWeb"/>
                                  <w:spacing w:before="0" w:beforeAutospacing="0" w:after="0" w:afterAutospacing="0"/>
                                </w:pPr>
                                <w:r>
                                  <w:rPr>
                                    <w:rFonts w:ascii="Verdana" w:eastAsia="Times New Roman" w:hAnsi="Verdana" w:cs="Arial"/>
                                    <w:color w:val="000000"/>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7" name="Straight Arrow Connector 597"/>
                          <wps:cNvCnPr/>
                          <wps:spPr>
                            <a:xfrm>
                              <a:off x="1971970" y="2289470"/>
                              <a:ext cx="31051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598" name="Cloud 598"/>
                          <wps:cNvSpPr/>
                          <wps:spPr>
                            <a:xfrm>
                              <a:off x="1680505" y="2359955"/>
                              <a:ext cx="729615" cy="349885"/>
                            </a:xfrm>
                            <a:prstGeom prst="cloud">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D4165B" w:rsidRDefault="00D4165B" w:rsidP="002E74D8">
                                <w:pPr>
                                  <w:pStyle w:val="NormalWeb"/>
                                  <w:spacing w:before="0" w:beforeAutospacing="0" w:after="200" w:afterAutospacing="0" w:line="276" w:lineRule="auto"/>
                                  <w:jc w:val="center"/>
                                </w:pPr>
                                <w:r>
                                  <w:rPr>
                                    <w:rFonts w:eastAsia="Calibri"/>
                                    <w:sz w:val="18"/>
                                    <w:szCs w:val="18"/>
                                  </w:rPr>
                                  <w:t>Clear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9" name="Straight Connector 599"/>
                          <wps:cNvCnPr/>
                          <wps:spPr>
                            <a:xfrm>
                              <a:off x="1971970" y="2289470"/>
                              <a:ext cx="0" cy="5842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00" name="Straight Connector 600"/>
                          <wps:cNvCnPr/>
                          <wps:spPr>
                            <a:xfrm>
                              <a:off x="2971460" y="2900975"/>
                              <a:ext cx="0" cy="53149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01" name="Straight Connector 601"/>
                          <wps:cNvCnPr/>
                          <wps:spPr>
                            <a:xfrm flipV="1">
                              <a:off x="2971460" y="3433105"/>
                              <a:ext cx="1731645"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02" name="Straight Connector 602"/>
                          <wps:cNvCnPr/>
                          <wps:spPr>
                            <a:xfrm>
                              <a:off x="4703105" y="2956220"/>
                              <a:ext cx="0" cy="47625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03" name="Straight Arrow Connector 603"/>
                          <wps:cNvCnPr/>
                          <wps:spPr>
                            <a:xfrm flipV="1">
                              <a:off x="5250475" y="2813345"/>
                              <a:ext cx="46863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04" name="Cloud 604"/>
                          <wps:cNvSpPr/>
                          <wps:spPr>
                            <a:xfrm>
                              <a:off x="1971335" y="1164250"/>
                              <a:ext cx="1359535" cy="674370"/>
                            </a:xfrm>
                            <a:prstGeom prst="cloud">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Default="00D4165B" w:rsidP="002E74D8">
                                <w:pPr>
                                  <w:pStyle w:val="NormalWeb"/>
                                  <w:spacing w:before="0" w:beforeAutospacing="0" w:after="200" w:afterAutospacing="0" w:line="276" w:lineRule="auto"/>
                                  <w:jc w:val="center"/>
                                </w:pPr>
                                <w:r>
                                  <w:rPr>
                                    <w:rFonts w:eastAsia="Calibri"/>
                                    <w:sz w:val="18"/>
                                    <w:szCs w:val="18"/>
                                  </w:rPr>
                                  <w:t>O/P Port E Arbitration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5" name="Straight Arrow Connector 605"/>
                          <wps:cNvCnPr/>
                          <wps:spPr>
                            <a:xfrm flipV="1">
                              <a:off x="2186600" y="1761150"/>
                              <a:ext cx="0" cy="205105"/>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06" name="Straight Arrow Connector 606"/>
                          <wps:cNvCnPr/>
                          <wps:spPr>
                            <a:xfrm flipV="1">
                              <a:off x="884850" y="1555410"/>
                              <a:ext cx="1085850" cy="9525"/>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07" name="Straight Connector 607"/>
                          <wps:cNvCnPr/>
                          <wps:spPr>
                            <a:xfrm>
                              <a:off x="701970" y="2558710"/>
                              <a:ext cx="240030"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08" name="Straight Arrow Connector 608"/>
                          <wps:cNvCnPr/>
                          <wps:spPr>
                            <a:xfrm flipV="1">
                              <a:off x="884850" y="1555410"/>
                              <a:ext cx="0" cy="1002665"/>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09" name="Straight Arrow Connector 609"/>
                          <wps:cNvCnPr/>
                          <wps:spPr>
                            <a:xfrm>
                              <a:off x="3538515" y="2812710"/>
                              <a:ext cx="29972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10" name="Cloud 610"/>
                          <wps:cNvSpPr/>
                          <wps:spPr>
                            <a:xfrm>
                              <a:off x="1204255" y="2985430"/>
                              <a:ext cx="751205" cy="278765"/>
                            </a:xfrm>
                            <a:prstGeom prst="cloud">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style>
                            <a:lnRef idx="1">
                              <a:schemeClr val="accent3"/>
                            </a:lnRef>
                            <a:fillRef idx="2">
                              <a:schemeClr val="accent3"/>
                            </a:fillRef>
                            <a:effectRef idx="1">
                              <a:schemeClr val="accent3"/>
                            </a:effectRef>
                            <a:fontRef idx="minor">
                              <a:schemeClr val="dk1"/>
                            </a:fontRef>
                          </wps:style>
                          <wps:txbx>
                            <w:txbxContent>
                              <w:p w:rsidR="00D4165B" w:rsidRDefault="00D4165B" w:rsidP="002E74D8">
                                <w:pPr>
                                  <w:pStyle w:val="NormalWeb"/>
                                  <w:spacing w:before="0" w:beforeAutospacing="0" w:after="0" w:afterAutospacing="0"/>
                                  <w:jc w:val="center"/>
                                </w:pPr>
                                <w:r>
                                  <w:rPr>
                                    <w:rFonts w:ascii="Verdana" w:eastAsia="Times New Roman" w:hAnsi="Verdana" w:cs="Arial"/>
                                    <w:color w:val="000000"/>
                                    <w:kern w:val="32"/>
                                    <w:sz w:val="12"/>
                                    <w:szCs w:val="12"/>
                                  </w:rPr>
                                  <w:t>Decode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1" name="Straight Arrow Connector 611"/>
                          <wps:cNvCnPr/>
                          <wps:spPr>
                            <a:xfrm>
                              <a:off x="1505245" y="2670470"/>
                              <a:ext cx="0" cy="314325"/>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grpSp>
                          <wpg:cNvPr id="612" name="Group 612"/>
                          <wpg:cNvGrpSpPr/>
                          <wpg:grpSpPr>
                            <a:xfrm rot="5400000">
                              <a:off x="1019153" y="3307692"/>
                              <a:ext cx="447040" cy="340995"/>
                              <a:chOff x="839153" y="3127693"/>
                              <a:chExt cx="548005" cy="439420"/>
                            </a:xfrm>
                          </wpg:grpSpPr>
                          <pic:pic xmlns:pic="http://schemas.openxmlformats.org/drawingml/2006/picture">
                            <pic:nvPicPr>
                              <pic:cNvPr id="624" name="Picture 624"/>
                              <pic:cNvPicPr/>
                            </pic:nvPicPr>
                            <pic:blipFill>
                              <a:blip r:embed="rId20"/>
                              <a:stretch>
                                <a:fillRect/>
                              </a:stretch>
                            </pic:blipFill>
                            <pic:spPr>
                              <a:xfrm>
                                <a:off x="1095058" y="3127693"/>
                                <a:ext cx="292100" cy="439420"/>
                              </a:xfrm>
                              <a:prstGeom prst="rect">
                                <a:avLst/>
                              </a:prstGeom>
                            </pic:spPr>
                          </pic:pic>
                          <wps:wsp>
                            <wps:cNvPr id="625" name="Straight Arrow Connector 625"/>
                            <wps:cNvCnPr/>
                            <wps:spPr>
                              <a:xfrm>
                                <a:off x="839153" y="3469322"/>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26" name="Straight Arrow Connector 626"/>
                            <wps:cNvCnPr/>
                            <wps:spPr>
                              <a:xfrm>
                                <a:off x="839153" y="3370262"/>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27" name="Straight Arrow Connector 627"/>
                            <wps:cNvCnPr/>
                            <wps:spPr>
                              <a:xfrm>
                                <a:off x="851853" y="3282631"/>
                                <a:ext cx="255270"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28" name="Straight Arrow Connector 628"/>
                            <wps:cNvCnPr/>
                            <wps:spPr>
                              <a:xfrm>
                                <a:off x="851853" y="3183571"/>
                                <a:ext cx="25463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grpSp>
                        <wps:wsp>
                          <wps:cNvPr id="613" name="Straight Connector 613"/>
                          <wps:cNvCnPr/>
                          <wps:spPr>
                            <a:xfrm>
                              <a:off x="1225210" y="3701710"/>
                              <a:ext cx="0" cy="81915"/>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4" name="Trapezoid 76"/>
                          <wps:cNvSpPr/>
                          <wps:spPr>
                            <a:xfrm rot="5400000">
                              <a:off x="898502" y="2641578"/>
                              <a:ext cx="427355" cy="90170"/>
                            </a:xfrm>
                            <a:custGeom>
                              <a:avLst/>
                              <a:gdLst>
                                <a:gd name="connsiteX0" fmla="*/ 0 w 427933"/>
                                <a:gd name="connsiteY0" fmla="*/ 90194 h 90194"/>
                                <a:gd name="connsiteX1" fmla="*/ 22549 w 427933"/>
                                <a:gd name="connsiteY1" fmla="*/ 0 h 90194"/>
                                <a:gd name="connsiteX2" fmla="*/ 405385 w 427933"/>
                                <a:gd name="connsiteY2" fmla="*/ 0 h 90194"/>
                                <a:gd name="connsiteX3" fmla="*/ 427933 w 427933"/>
                                <a:gd name="connsiteY3" fmla="*/ 90194 h 90194"/>
                                <a:gd name="connsiteX4" fmla="*/ 0 w 427933"/>
                                <a:gd name="connsiteY4" fmla="*/ 90194 h 90194"/>
                                <a:gd name="connsiteX0" fmla="*/ 0 w 427933"/>
                                <a:gd name="connsiteY0" fmla="*/ 90194 h 90194"/>
                                <a:gd name="connsiteX1" fmla="*/ 79742 w 427933"/>
                                <a:gd name="connsiteY1" fmla="*/ 231 h 90194"/>
                                <a:gd name="connsiteX2" fmla="*/ 405385 w 427933"/>
                                <a:gd name="connsiteY2" fmla="*/ 0 h 90194"/>
                                <a:gd name="connsiteX3" fmla="*/ 427933 w 427933"/>
                                <a:gd name="connsiteY3" fmla="*/ 90194 h 90194"/>
                                <a:gd name="connsiteX4" fmla="*/ 0 w 427933"/>
                                <a:gd name="connsiteY4" fmla="*/ 90194 h 90194"/>
                                <a:gd name="connsiteX0" fmla="*/ 0 w 427933"/>
                                <a:gd name="connsiteY0" fmla="*/ 90195 h 90195"/>
                                <a:gd name="connsiteX1" fmla="*/ 79742 w 427933"/>
                                <a:gd name="connsiteY1" fmla="*/ 232 h 90195"/>
                                <a:gd name="connsiteX2" fmla="*/ 331652 w 427933"/>
                                <a:gd name="connsiteY2" fmla="*/ 0 h 90195"/>
                                <a:gd name="connsiteX3" fmla="*/ 427933 w 427933"/>
                                <a:gd name="connsiteY3" fmla="*/ 90195 h 90195"/>
                                <a:gd name="connsiteX4" fmla="*/ 0 w 427933"/>
                                <a:gd name="connsiteY4" fmla="*/ 90195 h 901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7933" h="90195">
                                  <a:moveTo>
                                    <a:pt x="0" y="90195"/>
                                  </a:moveTo>
                                  <a:lnTo>
                                    <a:pt x="79742" y="232"/>
                                  </a:lnTo>
                                  <a:lnTo>
                                    <a:pt x="331652" y="0"/>
                                  </a:lnTo>
                                  <a:lnTo>
                                    <a:pt x="427933" y="90195"/>
                                  </a:lnTo>
                                  <a:lnTo>
                                    <a:pt x="0" y="90195"/>
                                  </a:lnTo>
                                  <a:close/>
                                </a:path>
                              </a:pathLst>
                            </a:cu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style>
                            <a:lnRef idx="1">
                              <a:schemeClr val="accent6"/>
                            </a:lnRef>
                            <a:fillRef idx="2">
                              <a:schemeClr val="accent6"/>
                            </a:fillRef>
                            <a:effectRef idx="1">
                              <a:schemeClr val="accent6"/>
                            </a:effectRef>
                            <a:fontRef idx="minor">
                              <a:schemeClr val="dk1"/>
                            </a:fontRef>
                          </wps:style>
                          <wps:txbx>
                            <w:txbxContent>
                              <w:p w:rsidR="00D4165B" w:rsidRDefault="00D4165B" w:rsidP="002E74D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5" name="Straight Connector 615"/>
                          <wps:cNvCnPr/>
                          <wps:spPr>
                            <a:xfrm flipH="1">
                              <a:off x="1147740" y="2670470"/>
                              <a:ext cx="356870"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6" name="Straight Arrow Connector 616"/>
                          <wps:cNvCnPr/>
                          <wps:spPr>
                            <a:xfrm>
                              <a:off x="932475" y="2558710"/>
                              <a:ext cx="101600"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flipV="1">
                              <a:off x="585130" y="2812075"/>
                              <a:ext cx="387985" cy="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8" name="Straight Arrow Connector 618"/>
                          <wps:cNvCnPr/>
                          <wps:spPr>
                            <a:xfrm>
                              <a:off x="935650" y="2812710"/>
                              <a:ext cx="10096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585130" y="2614590"/>
                              <a:ext cx="0" cy="198120"/>
                            </a:xfrm>
                            <a:prstGeom prst="line">
                              <a:avLst/>
                            </a:prstGeom>
                            <a:noFill/>
                            <a:ln w="9525" cap="flat" cmpd="sng" algn="ctr">
                              <a:solidFill>
                                <a:srgbClr val="4F81BD">
                                  <a:shade val="95000"/>
                                  <a:satMod val="105000"/>
                                </a:srgbClr>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20" name="Straight Arrow Connector 620"/>
                          <wps:cNvCnPr/>
                          <wps:spPr>
                            <a:xfrm>
                              <a:off x="1115990" y="2289470"/>
                              <a:ext cx="0" cy="211455"/>
                            </a:xfrm>
                            <a:prstGeom prst="straightConnector1">
                              <a:avLst/>
                            </a:prstGeom>
                            <a:noFill/>
                            <a:ln w="9525" cap="flat" cmpd="sng" algn="ctr">
                              <a:solidFill>
                                <a:srgbClr val="C0504D">
                                  <a:shade val="95000"/>
                                  <a:satMod val="105000"/>
                                </a:srgbClr>
                              </a:solidFill>
                              <a:prstDash val="solid"/>
                              <a:headEnd type="none" w="med" len="med"/>
                              <a:tailEnd type="triangle" w="med" len="med"/>
                            </a:ln>
                            <a:effectLst/>
                          </wps:spPr>
                          <wps:style>
                            <a:lnRef idx="1">
                              <a:schemeClr val="accent2"/>
                            </a:lnRef>
                            <a:fillRef idx="0">
                              <a:schemeClr val="accent2"/>
                            </a:fillRef>
                            <a:effectRef idx="0">
                              <a:schemeClr val="accent2"/>
                            </a:effectRef>
                            <a:fontRef idx="minor">
                              <a:schemeClr val="tx1"/>
                            </a:fontRef>
                          </wps:style>
                          <wps:bodyPr/>
                        </wps:wsp>
                        <wps:wsp>
                          <wps:cNvPr id="621" name="Text Box 81"/>
                          <wps:cNvSpPr txBox="1"/>
                          <wps:spPr>
                            <a:xfrm>
                              <a:off x="810555" y="2046900"/>
                              <a:ext cx="1144270" cy="242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E74D8">
                                <w:pPr>
                                  <w:pStyle w:val="NormalWeb"/>
                                  <w:spacing w:before="0" w:beforeAutospacing="0" w:after="0" w:afterAutospacing="0"/>
                                </w:pPr>
                                <w:r>
                                  <w:rPr>
                                    <w:rFonts w:ascii="Verdana" w:eastAsia="Times New Roman" w:hAnsi="Verdana" w:cs="Arial"/>
                                    <w:color w:val="000000"/>
                                    <w:kern w:val="32"/>
                                    <w:sz w:val="16"/>
                                    <w:szCs w:val="16"/>
                                  </w:rPr>
                                  <w:t>Lookahead_valid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2" name="Text Box 81"/>
                          <wps:cNvSpPr txBox="1"/>
                          <wps:spPr>
                            <a:xfrm>
                              <a:off x="2161200" y="3499780"/>
                              <a:ext cx="114363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E74D8">
                                <w:pPr>
                                  <w:pStyle w:val="NormalWeb"/>
                                  <w:spacing w:before="0" w:beforeAutospacing="0" w:after="0" w:afterAutospacing="0"/>
                                </w:pPr>
                                <w:r>
                                  <w:rPr>
                                    <w:rFonts w:ascii="Verdana" w:eastAsia="Times New Roman" w:hAnsi="Verdana" w:cs="Arial"/>
                                    <w:color w:val="000000"/>
                                    <w:sz w:val="16"/>
                                    <w:szCs w:val="16"/>
                                  </w:rPr>
                                  <w:t>O/P port E match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Snip Single Corner Rectangle 623"/>
                          <wps:cNvSpPr/>
                          <wps:spPr>
                            <a:xfrm>
                              <a:off x="180635" y="180000"/>
                              <a:ext cx="5640705" cy="4772025"/>
                            </a:xfrm>
                            <a:custGeom>
                              <a:avLst/>
                              <a:gdLst>
                                <a:gd name="connsiteX0" fmla="*/ 0 w 5640125"/>
                                <a:gd name="connsiteY0" fmla="*/ 0 h 4772025"/>
                                <a:gd name="connsiteX1" fmla="*/ 3623324 w 5640125"/>
                                <a:gd name="connsiteY1" fmla="*/ 0 h 4772025"/>
                                <a:gd name="connsiteX2" fmla="*/ 5640125 w 5640125"/>
                                <a:gd name="connsiteY2" fmla="*/ 2016801 h 4772025"/>
                                <a:gd name="connsiteX3" fmla="*/ 5640125 w 5640125"/>
                                <a:gd name="connsiteY3" fmla="*/ 4772025 h 4772025"/>
                                <a:gd name="connsiteX4" fmla="*/ 0 w 5640125"/>
                                <a:gd name="connsiteY4" fmla="*/ 4772025 h 4772025"/>
                                <a:gd name="connsiteX5" fmla="*/ 0 w 5640125"/>
                                <a:gd name="connsiteY5" fmla="*/ 0 h 4772025"/>
                                <a:gd name="connsiteX0" fmla="*/ 0 w 5640125"/>
                                <a:gd name="connsiteY0" fmla="*/ 0 h 4772025"/>
                                <a:gd name="connsiteX1" fmla="*/ 3623324 w 5640125"/>
                                <a:gd name="connsiteY1" fmla="*/ 0 h 4772025"/>
                                <a:gd name="connsiteX2" fmla="*/ 5640125 w 5640125"/>
                                <a:gd name="connsiteY2" fmla="*/ 1458603 h 4772025"/>
                                <a:gd name="connsiteX3" fmla="*/ 5640125 w 5640125"/>
                                <a:gd name="connsiteY3" fmla="*/ 4772025 h 4772025"/>
                                <a:gd name="connsiteX4" fmla="*/ 0 w 5640125"/>
                                <a:gd name="connsiteY4" fmla="*/ 4772025 h 4772025"/>
                                <a:gd name="connsiteX5" fmla="*/ 0 w 5640125"/>
                                <a:gd name="connsiteY5" fmla="*/ 0 h 4772025"/>
                                <a:gd name="connsiteX0" fmla="*/ 0 w 5640125"/>
                                <a:gd name="connsiteY0" fmla="*/ 0 h 4772025"/>
                                <a:gd name="connsiteX1" fmla="*/ 3856594 w 5640125"/>
                                <a:gd name="connsiteY1" fmla="*/ 0 h 4772025"/>
                                <a:gd name="connsiteX2" fmla="*/ 5640125 w 5640125"/>
                                <a:gd name="connsiteY2" fmla="*/ 1458603 h 4772025"/>
                                <a:gd name="connsiteX3" fmla="*/ 5640125 w 5640125"/>
                                <a:gd name="connsiteY3" fmla="*/ 4772025 h 4772025"/>
                                <a:gd name="connsiteX4" fmla="*/ 0 w 5640125"/>
                                <a:gd name="connsiteY4" fmla="*/ 4772025 h 4772025"/>
                                <a:gd name="connsiteX5" fmla="*/ 0 w 5640125"/>
                                <a:gd name="connsiteY5" fmla="*/ 0 h 47720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640125" h="4772025">
                                  <a:moveTo>
                                    <a:pt x="0" y="0"/>
                                  </a:moveTo>
                                  <a:lnTo>
                                    <a:pt x="3856594" y="0"/>
                                  </a:lnTo>
                                  <a:lnTo>
                                    <a:pt x="5640125" y="1458603"/>
                                  </a:lnTo>
                                  <a:lnTo>
                                    <a:pt x="5640125" y="4772025"/>
                                  </a:lnTo>
                                  <a:lnTo>
                                    <a:pt x="0" y="4772025"/>
                                  </a:lnTo>
                                  <a:lnTo>
                                    <a:pt x="0" y="0"/>
                                  </a:lnTo>
                                  <a:close/>
                                </a:path>
                              </a:pathLst>
                            </a:custGeom>
                            <a:noFill/>
                            <a:ln w="25400" cap="flat" cmpd="sng" algn="ctr">
                              <a:solidFill>
                                <a:srgbClr val="4F81BD">
                                  <a:shade val="50000"/>
                                </a:srgbClr>
                              </a:solidFill>
                              <a:prstDash val="solid"/>
                            </a:ln>
                            <a:effectLst/>
                          </wps:spPr>
                          <wps:txbx>
                            <w:txbxContent>
                              <w:p w:rsidR="00D4165B" w:rsidRDefault="00D4165B" w:rsidP="002E74D8">
                                <w:pPr>
                                  <w:pStyle w:val="NormalWeb"/>
                                  <w:spacing w:before="0" w:beforeAutospacing="0" w:after="0" w:afterAutospacing="0"/>
                                </w:pPr>
                                <w:r>
                                  <w:rPr>
                                    <w:rFonts w:ascii="Verdana" w:eastAsia="Times New Roman" w:hAnsi="Verdana" w:cs="Arial"/>
                                    <w:color w:val="000000"/>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49" name="Group 649"/>
                        <wpg:cNvGrpSpPr/>
                        <wpg:grpSpPr>
                          <a:xfrm>
                            <a:off x="3609000" y="688635"/>
                            <a:ext cx="1905000" cy="1149985"/>
                            <a:chOff x="0" y="0"/>
                            <a:chExt cx="1905000" cy="1150177"/>
                          </a:xfrm>
                        </wpg:grpSpPr>
                        <wps:wsp>
                          <wps:cNvPr id="650" name="Trapezoid 363"/>
                          <wps:cNvSpPr/>
                          <wps:spPr>
                            <a:xfrm rot="5400000">
                              <a:off x="-161925" y="397673"/>
                              <a:ext cx="971550" cy="176203"/>
                            </a:xfrm>
                            <a:custGeom>
                              <a:avLst/>
                              <a:gdLst>
                                <a:gd name="connsiteX0" fmla="*/ 0 w 704850"/>
                                <a:gd name="connsiteY0" fmla="*/ 185728 h 185728"/>
                                <a:gd name="connsiteX1" fmla="*/ 46432 w 704850"/>
                                <a:gd name="connsiteY1" fmla="*/ 0 h 185728"/>
                                <a:gd name="connsiteX2" fmla="*/ 658418 w 704850"/>
                                <a:gd name="connsiteY2" fmla="*/ 0 h 185728"/>
                                <a:gd name="connsiteX3" fmla="*/ 704850 w 704850"/>
                                <a:gd name="connsiteY3" fmla="*/ 185728 h 185728"/>
                                <a:gd name="connsiteX4" fmla="*/ 0 w 704850"/>
                                <a:gd name="connsiteY4" fmla="*/ 185728 h 185728"/>
                                <a:gd name="connsiteX0" fmla="*/ 0 w 857250"/>
                                <a:gd name="connsiteY0" fmla="*/ 185728 h 185728"/>
                                <a:gd name="connsiteX1" fmla="*/ 46432 w 857250"/>
                                <a:gd name="connsiteY1" fmla="*/ 0 h 185728"/>
                                <a:gd name="connsiteX2" fmla="*/ 658418 w 857250"/>
                                <a:gd name="connsiteY2" fmla="*/ 0 h 185728"/>
                                <a:gd name="connsiteX3" fmla="*/ 857250 w 857250"/>
                                <a:gd name="connsiteY3" fmla="*/ 176203 h 185728"/>
                                <a:gd name="connsiteX4" fmla="*/ 0 w 857250"/>
                                <a:gd name="connsiteY4" fmla="*/ 185728 h 185728"/>
                                <a:gd name="connsiteX0" fmla="*/ 0 w 971550"/>
                                <a:gd name="connsiteY0" fmla="*/ 176203 h 176203"/>
                                <a:gd name="connsiteX1" fmla="*/ 160732 w 971550"/>
                                <a:gd name="connsiteY1" fmla="*/ 0 h 176203"/>
                                <a:gd name="connsiteX2" fmla="*/ 772718 w 971550"/>
                                <a:gd name="connsiteY2" fmla="*/ 0 h 176203"/>
                                <a:gd name="connsiteX3" fmla="*/ 971550 w 971550"/>
                                <a:gd name="connsiteY3" fmla="*/ 176203 h 176203"/>
                                <a:gd name="connsiteX4" fmla="*/ 0 w 971550"/>
                                <a:gd name="connsiteY4" fmla="*/ 176203 h 1762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1550" h="176203">
                                  <a:moveTo>
                                    <a:pt x="0" y="176203"/>
                                  </a:moveTo>
                                  <a:lnTo>
                                    <a:pt x="160732" y="0"/>
                                  </a:lnTo>
                                  <a:lnTo>
                                    <a:pt x="772718" y="0"/>
                                  </a:lnTo>
                                  <a:lnTo>
                                    <a:pt x="971550" y="176203"/>
                                  </a:lnTo>
                                  <a:lnTo>
                                    <a:pt x="0" y="176203"/>
                                  </a:lnTo>
                                  <a:close/>
                                </a:path>
                              </a:pathLst>
                            </a:custGeom>
                          </wps:spPr>
                          <wps:style>
                            <a:lnRef idx="1">
                              <a:schemeClr val="accent4"/>
                            </a:lnRef>
                            <a:fillRef idx="2">
                              <a:schemeClr val="accent4"/>
                            </a:fillRef>
                            <a:effectRef idx="1">
                              <a:schemeClr val="accent4"/>
                            </a:effectRef>
                            <a:fontRef idx="minor">
                              <a:schemeClr val="dk1"/>
                            </a:fontRef>
                          </wps:style>
                          <wps:txbx>
                            <w:txbxContent>
                              <w:p w:rsidR="00D4165B" w:rsidRDefault="00D4165B" w:rsidP="002E74D8"/>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Straight Arrow Connector 651"/>
                          <wps:cNvCnPr/>
                          <wps:spPr>
                            <a:xfrm flipV="1">
                              <a:off x="371475" y="854873"/>
                              <a:ext cx="4863" cy="2772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652" name="Group 652"/>
                          <wpg:cNvGrpSpPr/>
                          <wpg:grpSpPr>
                            <a:xfrm>
                              <a:off x="0" y="102402"/>
                              <a:ext cx="223736" cy="82683"/>
                              <a:chOff x="0" y="102398"/>
                              <a:chExt cx="223736" cy="82683"/>
                            </a:xfrm>
                          </wpg:grpSpPr>
                          <wps:wsp>
                            <wps:cNvPr id="667" name="Straight Arrow Connector 667"/>
                            <wps:cNvCnPr/>
                            <wps:spPr>
                              <a:xfrm flipV="1">
                                <a:off x="4864" y="102398"/>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8" name="Straight Arrow Connector 668"/>
                            <wps:cNvCnPr/>
                            <wps:spPr>
                              <a:xfrm flipV="1">
                                <a:off x="0" y="180267"/>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653" name="Group 653"/>
                          <wpg:cNvGrpSpPr/>
                          <wpg:grpSpPr>
                            <a:xfrm>
                              <a:off x="0" y="311959"/>
                              <a:ext cx="223520" cy="82683"/>
                              <a:chOff x="0" y="311948"/>
                              <a:chExt cx="223736" cy="82683"/>
                            </a:xfrm>
                          </wpg:grpSpPr>
                          <wps:wsp>
                            <wps:cNvPr id="665" name="Straight Arrow Connector 665"/>
                            <wps:cNvCnPr/>
                            <wps:spPr>
                              <a:xfrm flipV="1">
                                <a:off x="4864" y="311948"/>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6" name="Straight Arrow Connector 666"/>
                            <wps:cNvCnPr/>
                            <wps:spPr>
                              <a:xfrm flipV="1">
                                <a:off x="0" y="389817"/>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654" name="Group 654"/>
                          <wpg:cNvGrpSpPr/>
                          <wpg:grpSpPr>
                            <a:xfrm>
                              <a:off x="0" y="511992"/>
                              <a:ext cx="223520" cy="82683"/>
                              <a:chOff x="0" y="511973"/>
                              <a:chExt cx="223736" cy="82683"/>
                            </a:xfrm>
                          </wpg:grpSpPr>
                          <wps:wsp>
                            <wps:cNvPr id="663" name="Straight Arrow Connector 663"/>
                            <wps:cNvCnPr/>
                            <wps:spPr>
                              <a:xfrm flipV="1">
                                <a:off x="4864" y="511973"/>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4" name="Straight Arrow Connector 664"/>
                            <wps:cNvCnPr/>
                            <wps:spPr>
                              <a:xfrm flipV="1">
                                <a:off x="0" y="589842"/>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655" name="Group 655"/>
                          <wpg:cNvGrpSpPr/>
                          <wpg:grpSpPr>
                            <a:xfrm>
                              <a:off x="0" y="702498"/>
                              <a:ext cx="223520" cy="82683"/>
                              <a:chOff x="0" y="702473"/>
                              <a:chExt cx="223736" cy="82683"/>
                            </a:xfrm>
                          </wpg:grpSpPr>
                          <wps:wsp>
                            <wps:cNvPr id="661" name="Straight Arrow Connector 661"/>
                            <wps:cNvCnPr/>
                            <wps:spPr>
                              <a:xfrm flipV="1">
                                <a:off x="4864" y="702473"/>
                                <a:ext cx="218872" cy="4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wps:spPr>
                              <a:xfrm flipV="1">
                                <a:off x="0" y="780342"/>
                                <a:ext cx="223736" cy="4814"/>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656" name="Rectangle 656"/>
                          <wps:cNvSpPr/>
                          <wps:spPr>
                            <a:xfrm>
                              <a:off x="1009650" y="340523"/>
                              <a:ext cx="409574" cy="80965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165B" w:rsidRDefault="00D4165B" w:rsidP="002E74D8">
                                <w:pPr>
                                  <w:pStyle w:val="NormalWeb"/>
                                  <w:spacing w:before="0" w:beforeAutospacing="0" w:after="200" w:afterAutospacing="0" w:line="276" w:lineRule="auto"/>
                                  <w:jc w:val="center"/>
                                </w:pPr>
                                <w:r>
                                  <w:rPr>
                                    <w:rFonts w:eastAsia="Calibri"/>
                                    <w:sz w:val="16"/>
                                    <w:szCs w:val="16"/>
                                  </w:rPr>
                                  <w:t>Reg</w:t>
                                </w:r>
                                <w:r>
                                  <w:rPr>
                                    <w:rFonts w:eastAsia="Calibri"/>
                                    <w:sz w:val="16"/>
                                    <w:szCs w:val="16"/>
                                  </w:rPr>
                                  <w:br/>
                                  <w:t>O/P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Flowchart: Merge 657"/>
                          <wps:cNvSpPr/>
                          <wps:spPr>
                            <a:xfrm rot="16200000">
                              <a:off x="1004887" y="954886"/>
                              <a:ext cx="87630" cy="78102"/>
                            </a:xfrm>
                            <a:prstGeom prst="flowChartMerg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2E74D8">
                                <w:pPr>
                                  <w:pStyle w:val="NormalWeb"/>
                                  <w:spacing w:before="0" w:beforeAutospacing="0" w:after="0" w:afterAutospacing="0" w:line="276" w:lineRule="auto"/>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wps:spPr>
                            <a:xfrm>
                              <a:off x="428625" y="483398"/>
                              <a:ext cx="590550" cy="9525"/>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9" name="Straight Arrow Connector 659"/>
                          <wps:cNvCnPr/>
                          <wps:spPr>
                            <a:xfrm flipV="1">
                              <a:off x="1419225" y="740573"/>
                              <a:ext cx="485775" cy="4734"/>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0" name="Text Box 371"/>
                          <wps:cNvSpPr txBox="1"/>
                          <wps:spPr>
                            <a:xfrm>
                              <a:off x="1476205" y="521411"/>
                              <a:ext cx="367665" cy="3626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E74D8">
                                <w:pPr>
                                  <w:pStyle w:val="NormalWeb"/>
                                  <w:spacing w:before="0" w:beforeAutospacing="0" w:after="200" w:afterAutospacing="0" w:line="276" w:lineRule="auto"/>
                                </w:pPr>
                                <w:r>
                                  <w:rPr>
                                    <w:rFonts w:eastAsia="Calibri"/>
                                    <w:sz w:val="18"/>
                                    <w:szCs w:val="18"/>
                                  </w:rPr>
                                  <w:t>flits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s:wsp>
                        <wps:cNvPr id="87" name="Straight Arrow Connector 87"/>
                        <wps:cNvCnPr/>
                        <wps:spPr>
                          <a:xfrm>
                            <a:off x="2857500" y="1820548"/>
                            <a:ext cx="112742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476250" y="933450"/>
                            <a:ext cx="0" cy="2657475"/>
                          </a:xfrm>
                          <a:prstGeom prst="line">
                            <a:avLst/>
                          </a:prstGeom>
                          <a:ln>
                            <a:prstDash val="lgDashDot"/>
                          </a:ln>
                        </wps:spPr>
                        <wps:style>
                          <a:lnRef idx="1">
                            <a:schemeClr val="accent6"/>
                          </a:lnRef>
                          <a:fillRef idx="0">
                            <a:schemeClr val="accent6"/>
                          </a:fillRef>
                          <a:effectRef idx="0">
                            <a:schemeClr val="accent6"/>
                          </a:effectRef>
                          <a:fontRef idx="minor">
                            <a:schemeClr val="tx1"/>
                          </a:fontRef>
                        </wps:style>
                        <wps:bodyPr/>
                      </wps:wsp>
                      <wps:wsp>
                        <wps:cNvPr id="91" name="Text Box 91"/>
                        <wps:cNvSpPr txBox="1"/>
                        <wps:spPr>
                          <a:xfrm>
                            <a:off x="117623" y="1172871"/>
                            <a:ext cx="767246" cy="408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
                                <w:t>Async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81300" y="2812075"/>
                            <a:ext cx="464447"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18" name="Picture 1018"/>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721644" y="2639650"/>
                            <a:ext cx="657225" cy="190500"/>
                          </a:xfrm>
                          <a:prstGeom prst="rect">
                            <a:avLst/>
                          </a:prstGeom>
                          <a:noFill/>
                          <a:ln>
                            <a:noFill/>
                          </a:ln>
                        </pic:spPr>
                      </pic:pic>
                    </wpc:wpc>
                  </a:graphicData>
                </a:graphic>
              </wp:inline>
            </w:drawing>
          </mc:Choice>
          <mc:Fallback>
            <w:pict>
              <v:group id="Canvas 84" o:spid="_x0000_s1268" editas="canvas" style="width:485.25pt;height:407.25pt;mso-position-horizontal-relative:char;mso-position-vertical-relative:line" coordsize="61620,51720" o:gfxdata="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ZW5ncjEAAAWQAwACAAAAFAAAEJ6QBAACAAAAFAAAELKS&#10;kQACAAAAAzIwAACSkgACAAAAAzIwAADqHAAHAAAIDAAACJIAAAAAHOoAAAA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yMDE0OjAxOjIw&#10;IDA5OjU5OjUxADIwMTQ6MDE6MjAgMDk6NTk6NTEAAABlAG4AZwByADEAAAD/4QsY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NC0wMS0yMFQwOTo1OTo1MS4yMDM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ZW5ncjE8&#10;L3JkZjpsaT48L3JkZjpTZXE+DQoJCQk8L2RjOmNyZWF0b3I+PC9yZGY6RGVzY3JpcHRpb24+PC9y&#10;ZGY6UkRGPjwveDp4bXBtZXRhPg0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8P3hwYWNrZXQgZW5kPSd3Jz8+/9sAQwAHBQUGBQQHBgUGCAcHCAoR&#10;CwoJCQoVDxAMERgVGhkYFRgXGx4nIRsdJR0XGCIuIiUoKSssKxogLzMvKjInKisq/9sAQwEHCAgK&#10;CQoUCwsUKhwYHCoqKioqKioqKioqKioqKioqKioqKioqKioqKioqKioqKioqKioqKioqKioqKioq&#10;Kioq/8AAEQgAZQA8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lbmdyMQAABZADAAIAAAAUAAAQnpAEAAIAAAAUAAAQspKRAAIAAAADOTYAAJKSAAIAAAADOTYA&#10;AOocAAcAAAgMAAAIkg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Q6MDE6MjAgMTA6MTg6MTAAMjAxNDowMToyMCAx&#10;MDoxODoxMAAAAGUAbgBnAHIAMQAAAP/hCxh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0LTAxLTIwVDEwOjE4OjEwLjk1NT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lbmdyMT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BAAE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">
                <v:shape id="_x0000_s1269" type="#_x0000_t75" style="position:absolute;width:61620;height:51720;visibility:visible;mso-wrap-style:square">
                  <v:fill o:detectmouseclick="t"/>
                  <v:path o:connecttype="none"/>
                </v:shape>
                <v:group id="Group 86" o:spid="_x0000_s1270" style="position:absolute;left:1800;top:1800;width:56413;height:47720" coordorigin="1800,1800" coordsize="56413,4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 o:spid="_x0000_s1271" type="#_x0000_t202" style="position:absolute;left:46948;top:23809;width:10249;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Xy0MUA&#10;AADcAAAADwAAAGRycy9kb3ducmV2LnhtbESPT4vCMBTE7wt+h/CEva2piotUo0hBlEUP/rl4ezbP&#10;tti81CZq9dMbYcHjMDO/YcbTxpTiRrUrLCvodiIQxKnVBWcK9rv5zxCE88gaS8uk4EEOppPW1xhj&#10;be+8odvWZyJA2MWoIPe+iqV0aU4GXcdWxME72dqgD7LOpK7xHuCmlL0o+pUGCw4LOVaU5JSet1ej&#10;4C+Zr3Fz7Jnhs0wWq9OsuuwPA6W+281sBMJT4z/h//ZSKxj0+/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fLQxQAAANwAAAAPAAAAAAAAAAAAAAAAAJgCAABkcnMv&#10;ZG93bnJldi54bWxQSwUGAAAAAAQABAD1AAAAigMAAAAA&#10;" filled="f" stroked="f" strokeweight=".5pt">
                    <v:textbox>
                      <w:txbxContent>
                        <w:p w:rsidR="00D4165B" w:rsidRDefault="00D4165B" w:rsidP="002E74D8">
                          <w:pPr>
                            <w:pStyle w:val="NormalWeb"/>
                            <w:spacing w:before="0" w:beforeAutospacing="0" w:after="200" w:afterAutospacing="0" w:line="276" w:lineRule="auto"/>
                          </w:pPr>
                          <w:r>
                            <w:rPr>
                              <w:rFonts w:eastAsia="Calibri"/>
                              <w:sz w:val="18"/>
                              <w:szCs w:val="18"/>
                            </w:rPr>
                            <w:t>O/P port E Busy</w:t>
                          </w:r>
                        </w:p>
                      </w:txbxContent>
                    </v:textbox>
                  </v:shape>
                  <v:shape id="Picture 534" o:spid="_x0000_s1272" type="#_x0000_t75" style="position:absolute;left:1800;top:17611;width:5213;height:8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5OQ/FAAAA3AAAAA8AAABkcnMvZG93bnJldi54bWxEj8FOwzAQRO9I/QdrK3GjTksaUKhbFQRq&#10;D72Q8gGreLGjxuvINmn4e4yExHE0M280m93kejFSiJ1nBctFAYK49bpjo+Dj/Hb3CCImZI29Z1Lw&#10;TRF229nNBmvtr/xOY5OMyBCONSqwKQ21lLG15DAu/ECcvU8fHKYsg5E64DXDXS9XRVFJhx3nBYsD&#10;vVhqL82XU1AdXk/n/boIDwfz3NhqLMulOSp1O5/2TyASTek//Nc+agXr+xJ+z+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TkPxQAAANwAAAAPAAAAAAAAAAAAAAAA&#10;AJ8CAABkcnMvZG93bnJldi54bWxQSwUGAAAAAAQABAD3AAAAkQMAAAAA&#10;">
                    <v:imagedata r:id="rId23" o:title=""/>
                  </v:shape>
                  <v:shape id="Picture 535" o:spid="_x0000_s1273" type="#_x0000_t75" style="position:absolute;left:23383;top:40122;width:5252;height:878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DtN3GAAAA3AAAAA8AAABkcnMvZG93bnJldi54bWxEj0FrwkAUhO+C/2F5gjfdWFFsdBUrCILF&#10;ttYevD2zzySYfRuyq0Z/fVcQPA4z8w0zmdWmEBeqXG5ZQa8bgSBOrM45VbD7XXZGIJxH1lhYJgU3&#10;cjCbNhsTjLW98g9dtj4VAcIuRgWZ92UspUsyMui6tiQO3tFWBn2QVSp1hdcAN4V8i6KhNJhzWMiw&#10;pEVGyWl7Ngrez/f1fvel/9z35vMgP5brvZ8flGq36vkYhKfav8LP9korGPQH8DgTjoC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O03cYAAADcAAAADwAAAAAAAAAAAAAA&#10;AACfAgAAZHJzL2Rvd25yZXYueG1sUEsFBgAAAAAEAAQA9wAAAJIDAAAAAA==&#10;">
                    <v:imagedata r:id="rId23" o:title=""/>
                  </v:shape>
                  <v:shape id="Picture 536" o:spid="_x0000_s1274" type="#_x0000_t75" style="position:absolute;left:44376;top:35010;width:5214;height:8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nAuPFAAAA3AAAAA8AAABkcnMvZG93bnJldi54bWxEj8FuwjAQRO+V+AdrkXorDhTSKmAQrVrB&#10;gUtDP2AVL3ZEvI5sN6R/X1eq1ONoZt5oNrvRdWKgEFvPCuazAgRx43XLRsHn+f3hGURMyBo7z6Tg&#10;myLstpO7DVba3/iDhjoZkSEcK1RgU+orKWNjyWGc+Z44excfHKYsg5E64C3DXScXRVFKhy3nBYs9&#10;vVpqrvWXU1Ae3k7n/aoITwfzUttyWC7n5qjU/XTcr0EkGtN/+K991ApWjyX8ns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ZwLjxQAAANwAAAAPAAAAAAAAAAAAAAAA&#10;AJ8CAABkcnMvZG93bnJldi54bWxQSwUGAAAAAAQABAD3AAAAkQMAAAAA&#10;">
                    <v:imagedata r:id="rId23" o:title=""/>
                  </v:shape>
                  <v:shape id="Picture 565" o:spid="_x0000_s1275" type="#_x0000_t75" style="position:absolute;left:15807;top:816;width:5251;height:878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3yxfEAAAA3AAAAA8AAABkcnMvZG93bnJldi54bWxEj0urwjAUhPeC/yEcwY1oegUfVKOIcEHs&#10;4vrowuWhObbF5qQ0Ueu/NxcEl8PMfMMs162pxIMaV1pW8DOKQBBnVpecK0jPv8M5COeRNVaWScGL&#10;HKxX3c4SY22ffKTHyeciQNjFqKDwvo6ldFlBBt3I1sTBu9rGoA+yyaVu8BngppLjKJpKgyWHhQJr&#10;2haU3U53o+CSnDnd+8GfTqt96cxhth0kiVL9XrtZgPDU+m/4095pBZPpBP7PhCMgV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3yxfEAAAA3AAAAA8AAAAAAAAAAAAAAAAA&#10;nwIAAGRycy9kb3ducmV2LnhtbFBLBQYAAAAABAAEAPcAAACQAwAAAAA=&#10;">
                    <v:imagedata r:id="rId23" o:title=""/>
                  </v:shape>
                  <v:shape id="Flowchart: Process 568" o:spid="_x0000_s1276" type="#_x0000_t109" style="position:absolute;left:15160;top:37017;width:5143;height:7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1IsMA&#10;AADcAAAADwAAAGRycy9kb3ducmV2LnhtbERPz2vCMBS+C/4P4QneZqrD4qpRRDaUbZfpYDs+mmdb&#10;bV66JLXdf78cBh4/vt+rTW9qcSPnK8sKppMEBHFudcWFgs/Ty8MChA/IGmvLpOCXPGzWw8EKM207&#10;/qDbMRQihrDPUEEZQpNJ6fOSDPqJbYgjd7bOYIjQFVI77GK4qeUsSVJpsOLYUGJDu5Ly67E1Cr6+&#10;24Qv7u15/6O7p/epft22j6lS41G/XYII1Ie7+N990ArmaVwbz8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N1Is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4165B" w:rsidRDefault="00D4165B" w:rsidP="002E74D8">
                          <w:pPr>
                            <w:pStyle w:val="NormalWeb"/>
                            <w:spacing w:before="0" w:beforeAutospacing="0" w:after="200" w:afterAutospacing="0" w:line="276" w:lineRule="auto"/>
                          </w:pPr>
                          <w:r>
                            <w:rPr>
                              <w:rFonts w:eastAsia="Times New Roman"/>
                              <w:sz w:val="18"/>
                              <w:szCs w:val="18"/>
                            </w:rPr>
                            <w:t>O/P Port E match</w:t>
                          </w:r>
                          <w:r>
                            <w:rPr>
                              <w:rFonts w:eastAsia="Times New Roman"/>
                              <w:sz w:val="18"/>
                              <w:szCs w:val="18"/>
                            </w:rPr>
                            <w:br/>
                            <w:t>logic</w:t>
                          </w:r>
                        </w:p>
                      </w:txbxContent>
                    </v:textbox>
                  </v:shape>
                  <v:shape id="Straight Arrow Connector 569" o:spid="_x0000_s1277" type="#_x0000_t32" style="position:absolute;left:12201;top:37995;width:314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FcMAAADcAAAADwAAAGRycy9kb3ducmV2LnhtbESP0YrCMBRE3xf8h3AF39ZUQVmrUUQQ&#10;XdCFVj/g0lzbYnNTkljr32+EhX0cZuYMs9r0phEdOV9bVjAZJyCIC6trLhVcL/vPLxA+IGtsLJOC&#10;F3nYrAcfK0y1fXJGXR5KESHsU1RQhdCmUvqiIoN+bFvi6N2sMxiidKXUDp8Rbho5TZK5NFhzXKiw&#10;pV1FxT1/GAXFyf+48/nwvZtk0+zAl7x5dLVSo2G/XYII1If/8F/7qBXM5gt4n4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pThXDAAAA3AAAAA8AAAAAAAAAAAAA&#10;AAAAoQIAAGRycy9kb3ducmV2LnhtbFBLBQYAAAAABAAEAPkAAACRAwAAAAA=&#10;" strokecolor="#4a7ebb">
                    <v:stroke endarrow="open"/>
                  </v:shape>
                  <v:shape id="Picture 571" o:spid="_x0000_s1278" type="#_x0000_t75" style="position:absolute;left:24298;top:26584;width:2921;height:4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cfEDEAAAA3AAAAA8AAABkcnMvZG93bnJldi54bWxEj81qwzAQhO+BvIPYQm+xbNMmrWvZhEBC&#10;e8wPPi/W1ja1VsZSEzdPHxUCOQ6z881OXk6mF2caXWdZQRLFIIhrqztuFJyO28UbCOeRNfaWScEf&#10;OSiL+SzHTNsL7+l88I0IEHYZKmi9HzIpXd2SQRfZgTh433Y06IMcG6lHvAS46WUax0tpsOPQ0OJA&#10;m5bqn8OvCW98yd026WxVy5fh3fWb9LozlVLPT9P6A4SnyT+O7+lPreB1lcD/mEAAW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cfEDEAAAA3AAAAA8AAAAAAAAAAAAAAAAA&#10;nwIAAGRycy9kb3ducmV2LnhtbFBLBQYAAAAABAAEAPcAAACQAwAAAAA=&#10;">
                    <v:imagedata r:id="rId24" o:title=""/>
                  </v:shape>
                  <v:line id="Straight Connector 575" o:spid="_x0000_s1279" style="position:absolute;visibility:visible;mso-wrap-style:square" from="20303,37995" to="21612,37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BkbMMAAADcAAAADwAAAGRycy9kb3ducmV2LnhtbESPT2sCMRTE7wW/Q3hCbzWrxWpXo0ih&#10;4MGD/8Aen8lzs7h52W5SXb+9EQoeh5n5DTOdt64SF2pC6VlBv5eBINbelFwo2O++38YgQkQ2WHkm&#10;BTcKMJ91XqaYG3/lDV22sRAJwiFHBTbGOpcyaEsOQ8/XxMk7+cZhTLIppGnwmuCukoMs+5AOS04L&#10;Fmv6sqTP2z+n4GBxtV7rYyT//rPQpjDG/34q9dptFxMQkdr4DP+3l0bBcDSEx5l0BO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AZGzDAAAA3AAAAA8AAAAAAAAAAAAA&#10;AAAAoQIAAGRycy9kb3ducmV2LnhtbFBLBQYAAAAABAAEAPkAAACRAwAAAAA=&#10;" strokecolor="#4a7ebb"/>
                  <v:line id="Straight Connector 577" o:spid="_x0000_s1280" style="position:absolute;visibility:visible;mso-wrap-style:square" from="21618,30222" to="21618,3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5fgMQAAADcAAAADwAAAGRycy9kb3ducmV2LnhtbESPT2sCMRTE74LfITzBm2ar+Kdbo0ih&#10;0IMHq4IeX5PXzdLNy7pJdf32piB4HGbmN8xi1bpKXKgJpWcFL8MMBLH2puRCwWH/MZiDCBHZYOWZ&#10;FNwowGrZ7SwwN/7KX3TZxUIkCIccFdgY61zKoC05DENfEyfvxzcOY5JNIU2D1wR3lRxl2VQ6LDkt&#10;WKzp3ZL+3f05BUeLm+1Wf0fy49Nam8IYf35Vqt9r128gIrXxGX60P42CyWwG/2fS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Xl+AxAAAANwAAAAPAAAAAAAAAAAA&#10;AAAAAKECAABkcnMvZG93bnJldi54bWxQSwUGAAAAAAQABAD5AAAAkgMAAAAA&#10;" strokecolor="#4a7ebb"/>
                  <v:shape id="Straight Arrow Connector 578" o:spid="_x0000_s1281" type="#_x0000_t32" style="position:absolute;left:21739;top:30000;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8ZI8QAAADcAAAADwAAAGRycy9kb3ducmV2LnhtbERPTWvCQBC9C/0PyxR6M5uKthKzkVYq&#10;5GJBW6HHMTtNQrKzMbtq7K/vHgSPj/edLgfTijP1rras4DmKQRAXVtdcKvj+Wo/nIJxH1thaJgVX&#10;crDMHkYpJtpeeEvnnS9FCGGXoILK+y6R0hUVGXSR7YgD92t7gz7AvpS6x0sIN62cxPGLNFhzaKiw&#10;o1VFRbM7GQWrfJPn7+t583nY/zQf5m963G+nSj09Dm8LEJ4Gfxff3LlWMHsNa8OZcAR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TxkjxAAAANwAAAAPAAAAAAAAAAAA&#10;AAAAAKECAABkcnMvZG93bnJldi54bWxQSwUGAAAAAAQABAD5AAAAkgMAAAAA&#10;" strokecolor="#4a7ebb">
                    <v:stroke endarrow="open"/>
                  </v:shape>
                  <v:shape id="Straight Arrow Connector 579" o:spid="_x0000_s1282" type="#_x0000_t32" style="position:absolute;left:21739;top:29009;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O8uMcAAADcAAAADwAAAGRycy9kb3ducmV2LnhtbESPQWvCQBSE74X+h+UVeqsbRauNrqJS&#10;IZcWtBV6fGafSUj2bcyuGv31rlDwOMzMN8xk1ppKnKhxhWUF3U4Egji1uuBMwe/P6m0EwnlkjZVl&#10;UnAhB7Pp89MEY23PvKbTxmciQNjFqCD3vo6ldGlOBl3H1sTB29vGoA+yyaRu8BzgppK9KHqXBgsO&#10;CznWtMwpLTdHo2CZfCXJYjUqv3fbv/LTXPuH7bqv1OtLOx+D8NT6R/i/nWgFg+EH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A7y4xwAAANwAAAAPAAAAAAAA&#10;AAAAAAAAAKECAABkcnMvZG93bnJldi54bWxQSwUGAAAAAAQABAD5AAAAlQMAAAAA&#10;" strokecolor="#4a7ebb">
                    <v:stroke endarrow="open"/>
                  </v:shape>
                  <v:shape id="Straight Arrow Connector 580" o:spid="_x0000_s1283" type="#_x0000_t32" style="position:absolute;left:21866;top:28133;width:2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lAsMAAADcAAAADwAAAGRycy9kb3ducmV2LnhtbERPTWvCQBC9C/0PyxS86aZFJURXaUUh&#10;FwvaCh7H7JiEZGdjdtXor+8eBI+P9z1bdKYWV2pdaVnBxzACQZxZXXKu4O93PYhBOI+ssbZMCu7k&#10;YDF/680w0fbGW7rufC5CCLsEFRTeN4mULivIoBvahjhwJ9sa9AG2udQt3kK4qeVnFE2kwZJDQ4EN&#10;LQvKqt3FKFimmzT9XsfVz3F/qFbmMTrvtyOl+u/d1xSEp86/xE93qhWM4zA/nA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sZQLDAAAA3AAAAA8AAAAAAAAAAAAA&#10;AAAAoQIAAGRycy9kb3ducmV2LnhtbFBLBQYAAAAABAAEAPkAAACRAwAAAAA=&#10;" strokecolor="#4a7ebb">
                    <v:stroke endarrow="open"/>
                  </v:shape>
                  <v:shape id="Straight Arrow Connector 581" o:spid="_x0000_s1284" type="#_x0000_t32" style="position:absolute;left:21866;top:27142;width:2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AmccAAADcAAAADwAAAGRycy9kb3ducmV2LnhtbESPQWvCQBSE7wX/w/KE3urGEiVEV2lD&#10;hVwUtBV6fGZfk5Ds2zS71bS/3hWEHoeZ+YZZrgfTijP1rrasYDqJQBAXVtdcKvh43zwlIJxH1tha&#10;JgW/5GC9Gj0sMdX2wns6H3wpAoRdigoq77tUSldUZNBNbEccvC/bG/RB9qXUPV4C3LTyOYrm0mDN&#10;YaHCjrKKiubwYxRk+TbPXzdJszsdP5s38xd/H/exUo/j4WUBwtPg/8P3dq4VzJIp3M6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oMCZxwAAANwAAAAPAAAAAAAA&#10;AAAAAAAAAKECAABkcnMvZG93bnJldi54bWxQSwUGAAAAAAQABAD5AAAAlQMAAAAA&#10;" strokecolor="#4a7ebb">
                    <v:stroke endarrow="open"/>
                  </v:shape>
                  <v:rect id="Rectangle 582" o:spid="_x0000_s1285" style="position:absolute;left:38388;top:23485;width:5302;height:84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LBsUA&#10;AADcAAAADwAAAGRycy9kb3ducmV2LnhtbESPQWvCQBSE7wX/w/KE3ppNU5Q0zRpKtSLopakXb4/s&#10;M0mbfRuyW43/3hWEHoeZ+YbJi9F04kSDay0reI5iEMSV1S3XCvbfn08pCOeRNXaWScGFHBSLyUOO&#10;mbZn/qJT6WsRIOwyVNB432dSuqohgy6yPXHwjnYw6IMcaqkHPAe46WQSx3NpsOWw0GBPHw1Vv+Wf&#10;UbDjqjzM10de+VX8ultuf0i/LJV6nI7vbyA8jf4/fG9vtIJZmsDtTDg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UsGxQAAANw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D4165B" w:rsidRDefault="00D4165B" w:rsidP="002E74D8">
                          <w:pPr>
                            <w:pStyle w:val="NormalWeb"/>
                            <w:spacing w:before="0" w:beforeAutospacing="0" w:after="200" w:afterAutospacing="0" w:line="276" w:lineRule="auto"/>
                            <w:jc w:val="center"/>
                          </w:pPr>
                          <w:r>
                            <w:rPr>
                              <w:rFonts w:eastAsia="Calibri"/>
                              <w:sz w:val="18"/>
                              <w:szCs w:val="18"/>
                            </w:rPr>
                            <w:t>O/P Port E status</w:t>
                          </w:r>
                          <w:r>
                            <w:rPr>
                              <w:rFonts w:eastAsia="Calibri"/>
                              <w:sz w:val="18"/>
                              <w:szCs w:val="18"/>
                            </w:rPr>
                            <w:br/>
                            <w:t xml:space="preserve">reg </w:t>
                          </w:r>
                        </w:p>
                      </w:txbxContent>
                    </v:textbox>
                  </v:rect>
                  <v:shape id="Picture 583" o:spid="_x0000_s1286" type="#_x0000_t75" style="position:absolute;left:32470;top:25587;width:2915;height:4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XN4u/AAAA3AAAAA8AAABkcnMvZG93bnJldi54bWxEj0sLwjAQhO+C/yGs4E1Tn2g1igiKHn3g&#10;eWnWtthsShO1+uuNIHgcZuebnfmyNoV4UOVyywp63QgEcWJ1zqmC82nTmYBwHlljYZkUvMjBctFs&#10;zDHW9skHehx9KgKEXYwKMu/LWEqXZGTQdW1JHLyrrQz6IKtU6gqfAW4K2Y+isTSYc2jIsKR1Rsnt&#10;eDfhjb3cbnq5vSRyWE5dse6/t+aiVLtVr2YgPNX+f/xL77SC0WQA3zGBAHLx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JVzeLvwAAANwAAAAPAAAAAAAAAAAAAAAAAJ8CAABk&#10;cnMvZG93bnJldi54bWxQSwUGAAAAAAQABAD3AAAAiwMAAAAA&#10;">
                    <v:imagedata r:id="rId24" o:title=""/>
                  </v:shape>
                  <v:shape id="Picture 584" o:spid="_x0000_s1287" type="#_x0000_t75" style="position:absolute;left:24101;top:20469;width:3111;height:3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MPjGAAAA3AAAAA8AAABkcnMvZG93bnJldi54bWxEj09rAjEUxO+FfofwhF6KZiutrKtRpCJU&#10;oQf/Id4em+dm6eZlSVLdfvtGKPQ4zMxvmOm8s424kg+1YwUvgwwEcel0zZWCw37Vz0GEiKyxcUwK&#10;fijAfPb4MMVCuxtv6bqLlUgQDgUqMDG2hZShNGQxDFxLnLyL8xZjkr6S2uMtwW0jh1k2khZrTgsG&#10;W3o3VH7tvq2CxfZ4Wubl5uwzXH2ujTk/j/Vaqadet5iAiNTF//Bf+0MreMtf4X4mHQ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Wkw+MYAAADcAAAADwAAAAAAAAAAAAAA&#10;AACfAgAAZHJzL2Rvd25yZXYueG1sUEsFBgAAAAAEAAQA9wAAAJIDAAAAAA==&#10;">
                    <v:imagedata r:id="rId25" o:title=""/>
                  </v:shape>
                  <v:shape id="Straight Arrow Connector 585" o:spid="_x0000_s1288" type="#_x0000_t32" style="position:absolute;left:27219;top:29009;width:52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GmscAAADcAAAADwAAAGRycy9kb3ducmV2LnhtbESPQWvCQBSE70L/w/IK3nTToiVE19AG&#10;hVwsaCv0+My+JiHZt2l21eiv7xaEHoeZ+YZZpoNpxZl6V1tW8DSNQBAXVtdcKvj82ExiEM4ja2wt&#10;k4IrOUhXD6MlJtpeeEfnvS9FgLBLUEHlfZdI6YqKDLqp7YiD9217gz7IvpS6x0uAm1Y+R9GLNFhz&#10;WKiwo6yiotmfjIIs3+b52yZu3o+Hr2ZtbrOfw26m1PhxeF2A8DT4//C9nWsF83gO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m8aaxwAAANwAAAAPAAAAAAAA&#10;AAAAAAAAAKECAABkcnMvZG93bnJldi54bWxQSwUGAAAAAAQABAD5AAAAlQMAAAAA&#10;" strokecolor="#4a7ebb">
                    <v:stroke endarrow="open"/>
                  </v:shape>
                  <v:line id="Straight Connector 586" o:spid="_x0000_s1289" style="position:absolute;visibility:visible;mso-wrap-style:square" from="27212,22399" to="29714,22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eKPMQAAADcAAAADwAAAGRycy9kb3ducmV2LnhtbESPQWsCMRSE74L/ITzBm2ZbUbZbs4sI&#10;hR56sCq0x9fkdbN087JuUt3+e1MQPA4z8w2zrgbXijP1ofGs4GGegSDW3jRcKzgeXmY5iBCRDbae&#10;ScEfBajK8WiNhfEXfqfzPtYiQTgUqMDG2BVSBm3JYZj7jjh53753GJPsa2l6vCS4a+Vjlq2kw4bT&#10;gsWOtpb0z/7XKfiw+Lbb6a9IfvG50aY2xp+elJpOhs0ziEhDvIdv7VejYJmv4P9MOgKy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4o8xAAAANwAAAAPAAAAAAAAAAAA&#10;AAAAAKECAABkcnMvZG93bnJldi54bWxQSwUGAAAAAAQABAD5AAAAkgMAAAAA&#10;" strokecolor="#4a7ebb"/>
                  <v:line id="Straight Connector 587" o:spid="_x0000_s1290" style="position:absolute;visibility:visible;mso-wrap-style:square" from="29714,22399" to="29714,2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svp8MAAADcAAAADwAAAGRycy9kb3ducmV2LnhtbESPQWsCMRSE74L/ITzBm2araHVrFCkU&#10;evBgtaDHZ/K6Wbp5WTeprv/eFASPw8x8wyxWravEhZpQelbwMsxAEGtvSi4UfO8/BjMQISIbrDyT&#10;ghsFWC27nQXmxl/5iy67WIgE4ZCjAhtjnUsZtCWHYehr4uT9+MZhTLIppGnwmuCukqMsm0qHJacF&#10;izW9W9K/uz+n4GBxs93qUyQ/Pq61KYzx57lS/V67fgMRqY3P8KP9aRRMZq/wfyYd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LL6fDAAAA3AAAAA8AAAAAAAAAAAAA&#10;AAAAoQIAAGRycy9kb3ducmV2LnhtbFBLBQYAAAAABAAEAPkAAACRAwAAAAA=&#10;" strokecolor="#4a7ebb"/>
                  <v:shape id="Straight Arrow Connector 588" o:spid="_x0000_s1291" type="#_x0000_t32" style="position:absolute;left:29714;top:26584;width:2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pBMMAAADcAAAADwAAAGRycy9kb3ducmV2LnhtbERPTWvCQBC9C/0PyxS86aZFJURXaUUh&#10;FwvaCh7H7JiEZGdjdtXor+8eBI+P9z1bdKYWV2pdaVnBxzACQZxZXXKu4O93PYhBOI+ssbZMCu7k&#10;YDF/680w0fbGW7rufC5CCLsEFRTeN4mULivIoBvahjhwJ9sa9AG2udQt3kK4qeVnFE2kwZJDQ4EN&#10;LQvKqt3FKFimmzT9XsfVz3F/qFbmMTrvtyOl+u/d1xSEp86/xE93qhWM47A2nA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aaQTDAAAA3AAAAA8AAAAAAAAAAAAA&#10;AAAAoQIAAGRycy9kb3ducmV2LnhtbFBLBQYAAAAABAAEAPkAAACRAwAAAAA=&#10;" strokecolor="#4a7ebb">
                    <v:stroke endarrow="open"/>
                  </v:shape>
                  <v:shape id="Picture 589" o:spid="_x0000_s1292" type="#_x0000_t75" style="position:absolute;left:49596;top:26145;width:2915;height:4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AGG/AAAA3AAAAA8AAABkcnMvZG93bnJldi54bWxEj80KwjAQhO+C7xBW8GZTRUWrUURQ9OgP&#10;npdmbYvNpjRRq09vBMHjMDvf7MyXjSnFg2pXWFbQj2IQxKnVBWcKzqdNbwLCeWSNpWVS8CIHy0W7&#10;NcdE2ycf6HH0mQgQdgkqyL2vEildmpNBF9mKOHhXWxv0QdaZ1DU+A9yUchDHY2mw4NCQY0XrnNLb&#10;8W7CG3u53fQLe0nlsJq6cj14b81FqW6nWc1AeGr8//iX3mkFo8kUvmMCAeTi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vwBhvwAAANwAAAAPAAAAAAAAAAAAAAAAAJ8CAABk&#10;cnMvZG93bnJldi54bWxQSwUGAAAAAAQABAD3AAAAiwMAAAAA&#10;">
                    <v:imagedata r:id="rId24" o:title=""/>
                  </v:shape>
                  <v:shape id="Straight Arrow Connector 590" o:spid="_x0000_s1293" type="#_x0000_t32" style="position:absolute;left:47037;top:29562;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Xz38MAAADcAAAADwAAAGRycy9kb3ducmV2LnhtbERPy2rCQBTdF/yH4Qru6sRiRaOjqChk&#10;U8EXuLxmrklI5k6amWrq1zuLQpeH854tWlOJOzWusKxg0I9AEKdWF5wpOB2372MQziNrrCyTgl9y&#10;sJh33mYYa/vgPd0PPhMhhF2MCnLv61hKl+Zk0PVtTRy4m20M+gCbTOoGHyHcVPIjikbSYMGhIcea&#10;1jml5eHHKFgnX0my2o7L3fV8KTfmOfw+74dK9brtcgrCU+v/xX/uRCv4nIT54U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89/DAAAA3AAAAA8AAAAAAAAAAAAA&#10;AAAAoQIAAGRycy9kb3ducmV2LnhtbFBLBQYAAAAABAAEAPkAAACRAwAAAAA=&#10;" strokecolor="#4a7ebb">
                    <v:stroke endarrow="open"/>
                  </v:shape>
                  <v:shape id="Straight Arrow Connector 591" o:spid="_x0000_s1294" type="#_x0000_t32" style="position:absolute;left:43697;top:26584;width:6007;height: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lWRMYAAADcAAAADwAAAGRycy9kb3ducmV2LnhtbESPQWvCQBSE7wX/w/IEb3WjaLHRVVQU&#10;cmlBrdDja/aZhGTfxuyqqb/eLRQ8DjPzDTNbtKYSV2pcYVnBoB+BIE6tLjhT8HXYvk5AOI+ssbJM&#10;Cn7JwWLeeZlhrO2Nd3Td+0wECLsYFeTe17GULs3JoOvbmjh4J9sY9EE2mdQN3gLcVHIYRW/SYMFh&#10;Icea1jml5f5iFKyTjyRZbSfl58/xu9yY++h83I2U6nXb5RSEp9Y/w//tRCsYvw/g7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5VkTGAAAA3AAAAA8AAAAAAAAA&#10;AAAAAAAAoQIAAGRycy9kb3ducmV2LnhtbFBLBQYAAAAABAAEAPkAAACUAwAAAAA=&#10;" strokecolor="#4a7ebb">
                    <v:stroke endarrow="open"/>
                  </v:shape>
                  <v:shape id="Straight Arrow Connector 592" o:spid="_x0000_s1295" type="#_x0000_t32" style="position:absolute;left:21612;top:19662;width:24415;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eLMYAAADcAAAADwAAAGRycy9kb3ducmV2LnhtbESPT2sCMRTE74LfITzBi9SsQqVujeJf&#10;kJYeqtLzI3ndXd28LJuoWz99Iwgeh5n5DTOZNbYUF6p94VjBoJ+AINbOFJwpOOw3L28gfEA2WDom&#10;BX/kYTZttyaYGnflb7rsQiYihH2KCvIQqlRKr3Oy6PuuIo7er6sthijrTJoarxFuSzlMkpG0WHBc&#10;yLGiZU76tDtbBdXX9lOveufDz1GPb8v1Yv9hFzelup1m/g4iUBOe4Ud7axS8jodwPxOPg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IXizGAAAA3AAAAA8AAAAAAAAA&#10;AAAAAAAAoQIAAGRycy9kb3ducmV2LnhtbFBLBQYAAAAABAAEAPkAAACUAwAAAAA=&#10;" strokecolor="#4a7ebb">
                    <v:stroke endarrow="open"/>
                  </v:shape>
                  <v:line id="Straight Connector 593" o:spid="_x0000_s1296" style="position:absolute;visibility:visible;mso-wrap-style:square" from="46027,19662" to="46027,26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m/ecQAAADcAAAADwAAAGRycy9kb3ducmV2LnhtbESPQWsCMRSE74L/ITzBWzfbSktdzS4i&#10;FHrwYG2hHp/Jc7N087JuUt3++0YQPA4z8w2zrAbXijP1ofGs4DHLQRBrbxquFXx9vj28gggR2WDr&#10;mRT8UYCqHI+WWBh/4Q8672ItEoRDgQpsjF0hZdCWHIbMd8TJO/reYUyyr6Xp8ZLgrpVPef4iHTac&#10;Fix2tLakf3a/TsG3xc12qw+R/Gy/0qY2xp/mSk0nw2oBItIQ7+Fb+90oeJ7P4HomHQF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b95xAAAANwAAAAPAAAAAAAAAAAA&#10;AAAAAKECAABkcnMvZG93bnJldi54bWxQSwUGAAAAAAQABAD5AAAAkgMAAAAA&#10;" strokecolor="#4a7ebb"/>
                  <v:shape id="Straight Arrow Connector 594" o:spid="_x0000_s1297" type="#_x0000_t32" style="position:absolute;left:21866;top:21262;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13MYAAADcAAAADwAAAGRycy9kb3ducmV2LnhtbESPQWvCQBSE7wX/w/KE3uqmEotGV1Gp&#10;kEsL2goen9nXJCT7NmZXTf31rlDocZiZb5jZojO1uFDrSssKXgcRCOLM6pJzBd9fm5cxCOeRNdaW&#10;ScEvOVjMe08zTLS98pYuO5+LAGGXoILC+yaR0mUFGXQD2xAH78e2Bn2QbS51i9cAN7UcRtGbNFhy&#10;WCiwoXVBWbU7GwXr9CNNV5tx9XncH6p3c4tP+22s1HO/W05BeOr8f/ivnWoFo0kMj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O9dzGAAAA3AAAAA8AAAAAAAAA&#10;AAAAAAAAoQIAAGRycy9kb3ducmV2LnhtbFBLBQYAAAAABAAEAPkAAACUAwAAAAA=&#10;" strokecolor="#4a7ebb">
                    <v:stroke endarrow="open"/>
                  </v:shape>
                  <v:line id="Straight Connector 595" o:spid="_x0000_s1298" style="position:absolute;flip:y;visibility:visible;mso-wrap-style:square" from="21866,19662" to="21866,21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6uJsQAAADcAAAADwAAAGRycy9kb3ducmV2LnhtbESPT4vCMBTE74LfITxhbzZVqGg1iojC&#10;LnhZdQ97ezSvf7B5qU3Uup9+Iwgeh5n5DbNYdaYWN2pdZVnBKIpBEGdWV1woOB13wykI55E11pZJ&#10;wYMcrJb93gJTbe/8TbeDL0SAsEtRQel9k0rpspIMusg2xMHLbWvQB9kWUrd4D3BTy3EcT6TBisNC&#10;iQ1tSsrOh6tRsP31dXfBx/hvn39t8x+7seukUupj0K3nIDx1/h1+tT+1gmSWwPNMO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Pq4mxAAAANwAAAAPAAAAAAAAAAAA&#10;AAAAAKECAABkcnMvZG93bnJldi54bWxQSwUGAAAAAAQABAD5AAAAkgMAAAAA&#10;" strokecolor="#4a7ebb"/>
                  <v:shape id="Flowchart: Connector 596" o:spid="_x0000_s1299" type="#_x0000_t120" style="position:absolute;left:22831;top:22310;width:1270;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7hsUA&#10;AADcAAAADwAAAGRycy9kb3ducmV2LnhtbESP3WrCQBSE7wXfYTlC73TTQkVTV5FCQSRQ/xB7d8ie&#10;ZkOyZ9Psqunbu4Lg5TAz3zCzRWdrcaHWl44VvI4SEMS50yUXCg77r+EEhA/IGmvHpOCfPCzm/d4M&#10;U+2uvKXLLhQiQtinqMCE0KRS+tyQRT9yDXH0fl1rMUTZFlK3eI1wW8u3JBlLiyXHBYMNfRrKq93Z&#10;KuiWZ7P5W5vqR09P1fE7yw5eZkq9DLrlB4hAXXiGH+2VVvA+Hc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juGxQAAANwAAAAPAAAAAAAAAAAAAAAAAJgCAABkcnMv&#10;ZG93bnJldi54bWxQSwUGAAAAAAQABAD1AAAAigMAAAAA&#10;" filled="f" strokecolor="#385d8a" strokeweight="2pt">
                    <v:textbox>
                      <w:txbxContent>
                        <w:p w:rsidR="00D4165B" w:rsidRDefault="00D4165B" w:rsidP="002E74D8">
                          <w:pPr>
                            <w:pStyle w:val="NormalWeb"/>
                            <w:spacing w:before="0" w:beforeAutospacing="0" w:after="0" w:afterAutospacing="0"/>
                          </w:pPr>
                          <w:r>
                            <w:rPr>
                              <w:rFonts w:ascii="Verdana" w:eastAsia="Times New Roman" w:hAnsi="Verdana" w:cs="Arial"/>
                              <w:color w:val="000000"/>
                              <w:sz w:val="20"/>
                              <w:szCs w:val="20"/>
                            </w:rPr>
                            <w:t> </w:t>
                          </w:r>
                        </w:p>
                      </w:txbxContent>
                    </v:textbox>
                  </v:shape>
                  <v:shape id="Straight Arrow Connector 597" o:spid="_x0000_s1300" type="#_x0000_t32" style="position:absolute;left:19719;top:22894;width:3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xrq8cAAADcAAAADwAAAGRycy9kb3ducmV2LnhtbESPQWvCQBSE74X+h+UVeqsbRauNrqJS&#10;IZcWtBV6fGafSUj2bcyuGv31rlDwOMzMN8xk1ppKnKhxhWUF3U4Egji1uuBMwe/P6m0EwnlkjZVl&#10;UnAhB7Pp89MEY23PvKbTxmciQNjFqCD3vo6ldGlOBl3H1sTB29vGoA+yyaRu8BzgppK9KHqXBgsO&#10;CznWtMwpLTdHo2CZfCXJYjUqv3fbv/LTXPuH7bqv1OtLOx+D8NT6R/i/nWgFg48h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3GurxwAAANwAAAAPAAAAAAAA&#10;AAAAAAAAAKECAABkcnMvZG93bnJldi54bWxQSwUGAAAAAAQABAD5AAAAlQMAAAAA&#10;" strokecolor="#4a7ebb">
                    <v:stroke endarrow="open"/>
                  </v:shape>
                  <v:shape id="Cloud 598" o:spid="_x0000_s1301" style="position:absolute;left:16805;top:23599;width:7296;height:349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iDcMA&#10;AADcAAAADwAAAGRycy9kb3ducmV2LnhtbERPXWvCMBR9H/gfwhV8m6kDR9eZljIYijBhbkN8uzR3&#10;TbG56Zqo7b83DwMfD+d7VQy2FRfqfeNYwWKegCCunG64VvD99f6YgvABWWPrmBSM5KHIJw8rzLS7&#10;8idd9qEWMYR9hgpMCF0mpa8MWfRz1xFH7tf1FkOEfS11j9cYblv5lCTP0mLDscFgR2+GqtP+bBXI&#10;j+rHpCWt6+1xV/q0G/8OyajUbDqUryACDeEu/ndvtILlS1wbz8Qj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yiDc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bcbcbc">
                    <v:fill color2="#ededed" rotate="t" angle="180" colors="0 #bcbcbc;22938f #d0d0d0;1 #ededed" focus="100%" type="gradient"/>
                    <v:stroke joinstyle="miter"/>
                    <v:shadow on="t" color="black" opacity="24903f" origin=",.5" offset="0,.55556mm"/>
                    <v:formulas/>
                    <v:path arrowok="t" o:connecttype="custom" o:connectlocs="79261,212012;36481,205557;117009,282654;98295,285739;278301,316597;267019,302505;486866,281455;482357,296916;576413,185909;631320,243705;705936,124355;681481,146028;647263,43946;648547,54184;491105,32008;503637,18952;373945,38228;380008,26970;236449,42051;258405,52969;69702,127878;65868,116385" o:connectangles="0,0,0,0,0,0,0,0,0,0,0,0,0,0,0,0,0,0,0,0,0,0" textboxrect="0,0,43200,43200"/>
                    <v:textbox>
                      <w:txbxContent>
                        <w:p w:rsidR="00D4165B" w:rsidRDefault="00D4165B" w:rsidP="002E74D8">
                          <w:pPr>
                            <w:pStyle w:val="NormalWeb"/>
                            <w:spacing w:before="0" w:beforeAutospacing="0" w:after="200" w:afterAutospacing="0" w:line="276" w:lineRule="auto"/>
                            <w:jc w:val="center"/>
                          </w:pPr>
                          <w:r>
                            <w:rPr>
                              <w:rFonts w:eastAsia="Calibri"/>
                              <w:sz w:val="18"/>
                              <w:szCs w:val="18"/>
                            </w:rPr>
                            <w:t>Clear</w:t>
                          </w:r>
                        </w:p>
                      </w:txbxContent>
                    </v:textbox>
                  </v:shape>
                  <v:line id="Straight Connector 599" o:spid="_x0000_s1302" style="position:absolute;visibility:visible;mso-wrap-style:square" from="19719,22894" to="19719,2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GIk8QAAADcAAAADwAAAGRycy9kb3ducmV2LnhtbESPQWsCMRSE74X+h/AK3mq2FUt3NbtI&#10;oeDBg9WCHp/Jc7O4edluUl3/fSMIPQ4z8w0zrwbXijP1ofGs4GWcgSDW3jRcK/jefj6/gwgR2WDr&#10;mRRcKUBVPj7MsTD+wl903sRaJAiHAhXYGLtCyqAtOQxj3xEn7+h7hzHJvpamx0uCu1a+ZtmbdNhw&#10;WrDY0Yclfdr8OgU7i6v1Wh8i+cl+oU1tjP/JlRo9DYsZiEhD/A/f20ujYJrncDuTjoAs/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gYiTxAAAANwAAAAPAAAAAAAAAAAA&#10;AAAAAKECAABkcnMvZG93bnJldi54bWxQSwUGAAAAAAQABAD5AAAAkgMAAAAA&#10;" strokecolor="#4a7ebb"/>
                  <v:line id="Straight Connector 600" o:spid="_x0000_s1303" style="position:absolute;visibility:visible;mso-wrap-style:square" from="29714,29009" to="29714,34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V9cEAAADcAAAADwAAAGRycy9kb3ducmV2LnhtbERPTWvCMBi+D/wP4RV2m+kcFFeNIoKw&#10;ww71A7bju+S1KWve1CZru39vDoLHh+d7tRldI3rqQu1ZwessA0Gsvam5UnA+7V8WIEJENth4JgX/&#10;FGCznjytsDB+4AP1x1iJFMKhQAU2xraQMmhLDsPMt8SJu/jOYUywq6TpcEjhrpHzLMulw5pTg8WW&#10;dpb07/HPKfiy+FmW+ieSf/vealMZ46/vSj1Px+0SRKQxPsR394dRkGdpfjqTjoBc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NX1wQAAANwAAAAPAAAAAAAAAAAAAAAA&#10;AKECAABkcnMvZG93bnJldi54bWxQSwUGAAAAAAQABAD5AAAAjwMAAAAA&#10;" strokecolor="#4a7ebb"/>
                  <v:line id="Straight Connector 601" o:spid="_x0000_s1304" style="position:absolute;flip:y;visibility:visible;mso-wrap-style:square" from="29714,34331" to="47031,34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pc3sUAAADcAAAADwAAAGRycy9kb3ducmV2LnhtbESPT2vCQBTE7wW/w/IEb83GgFLSbEQk&#10;BQUvtXrw9si+/KHZt2l21dhP3y0IHoeZ+Q2TrUbTiSsNrrWsYB7FIIhLq1uuFRy/Pl7fQDiPrLGz&#10;TAru5GCVT14yTLW98SddD74WAcIuRQWN930qpSsbMugi2xMHr7KDQR/kUEs94C3ATSeTOF5Kgy2H&#10;hQZ72jRUfh8uRkFx9t34g/fkd1/tiupkN3a9aJWaTcf1OwhPo3+GH+2tVrCM5/B/JhwB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pc3sUAAADcAAAADwAAAAAAAAAA&#10;AAAAAAChAgAAZHJzL2Rvd25yZXYueG1sUEsFBgAAAAAEAAQA+QAAAJMDAAAAAA==&#10;" strokecolor="#4a7ebb"/>
                  <v:line id="Straight Connector 602" o:spid="_x0000_s1305" style="position:absolute;visibility:visible;mso-wrap-style:square" from="47031,29562" to="47031,34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uGcQAAADcAAAADwAAAGRycy9kb3ducmV2LnhtbESPQWvCQBSE70L/w/IKvemmFkKNriJC&#10;oYceohX0+Nx9ZkOzb2N2m6T/visUehxm5htmtRldI3rqQu1ZwfMsA0Gsvam5UnD8fJu+gggR2WDj&#10;mRT8UIDN+mGywsL4gffUH2IlEoRDgQpsjG0hZdCWHIaZb4mTd/Wdw5hkV0nT4ZDgrpHzLMulw5rT&#10;gsWWdpb01+HbKThZ/ChLfYnkX85bbSpj/G2h1NPjuF2CiDTG//Bf+90oyLM53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Cu4ZxAAAANwAAAAPAAAAAAAAAAAA&#10;AAAAAKECAABkcnMvZG93bnJldi54bWxQSwUGAAAAAAQABAD5AAAAkgMAAAAA&#10;" strokecolor="#4a7ebb"/>
                  <v:shape id="Straight Arrow Connector 603" o:spid="_x0000_s1306" type="#_x0000_t32" style="position:absolute;left:52504;top:28133;width:468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9I8QAAADcAAAADwAAAGRycy9kb3ducmV2LnhtbESPzWrDMBCE74W8g9hCbo3sBEJwo4Ri&#10;CGmhCdjpAyzW1ja1VkaSf/L2UaHQ4zAz3zD742w6MZLzrWUF6SoBQVxZ3XKt4Ot2etmB8AFZY2eZ&#10;FNzJw/GweNpjpu3EBY1lqEWEsM9QQRNCn0npq4YM+pXtiaP3bZ3BEKWrpXY4Rbjp5DpJttJgy3Gh&#10;wZ7yhqqfcjAKqk9/dZfL+SNPi3Vx5lvZDWOr1PJ5fnsFEWgO/+G/9rtWsE028HsmHgF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0jxAAAANwAAAAPAAAAAAAAAAAA&#10;AAAAAKECAABkcnMvZG93bnJldi54bWxQSwUGAAAAAAQABAD5AAAAkgMAAAAA&#10;" strokecolor="#4a7ebb">
                    <v:stroke endarrow="open"/>
                  </v:shape>
                  <v:shape id="Cloud 604" o:spid="_x0000_s1307" style="position:absolute;left:19713;top:11642;width:13595;height:6744;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5assMA&#10;AADcAAAADwAAAGRycy9kb3ducmV2LnhtbESPX2vCMBTF3wW/Q7jC3jR1DJ21UWQwGIwxdSI+XpLb&#10;ptjclCaz3bdfBgMfD+fPj1NsB9eIG3Wh9qxgPstAEGtvaq4UnL5ep88gQkQ22HgmBT8UYLsZjwrM&#10;je/5QLdjrEQa4ZCjAhtjm0sZtCWHYeZb4uSVvnMYk+wqaTrs07hr5GOWLaTDmhPBYksvlvT1+O0S&#10;97z/eL+Euu1x0KvPchnsnrVSD5NhtwYRaYj38H/7zShYZE/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5ass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fbe86" strokecolor="#f69240">
                    <v:fill color2="#ffebdb" rotate="t" angle="180" colors="0 #ffbe86;22938f #ffd0aa;1 #ffebdb" focus="100%" type="gradient"/>
                    <v:stroke joinstyle="miter"/>
                    <v:shadow on="t" color="black" opacity="24903f" origin=",.5" offset="0,.55556mm"/>
                    <v:formulas/>
                    <v:path arrowok="t" o:connecttype="custom" o:connectlocs="147692,408634;67977,396192;218029,544788;183160,550736;518574,610211;497552,583049;907206,542478;898804,572278;1074064,358322;1176375,469717;1315413,239682;1269843,281456;1206084,84702;1208476,104434;915106,61692;938457,36528;696793,73681;708091,51983;440590,81049;481502,102092;129880,246473;122736,224322" o:connectangles="0,0,0,0,0,0,0,0,0,0,0,0,0,0,0,0,0,0,0,0,0,0" textboxrect="0,0,43200,43200"/>
                    <v:textbox>
                      <w:txbxContent>
                        <w:p w:rsidR="00D4165B" w:rsidRDefault="00D4165B" w:rsidP="002E74D8">
                          <w:pPr>
                            <w:pStyle w:val="NormalWeb"/>
                            <w:spacing w:before="0" w:beforeAutospacing="0" w:after="200" w:afterAutospacing="0" w:line="276" w:lineRule="auto"/>
                            <w:jc w:val="center"/>
                          </w:pPr>
                          <w:r>
                            <w:rPr>
                              <w:rFonts w:eastAsia="Calibri"/>
                              <w:sz w:val="18"/>
                              <w:szCs w:val="18"/>
                            </w:rPr>
                            <w:t>O/P Port E Arbitration</w:t>
                          </w:r>
                        </w:p>
                      </w:txbxContent>
                    </v:textbox>
                  </v:shape>
                  <v:shape id="Straight Arrow Connector 605" o:spid="_x0000_s1308" type="#_x0000_t32" style="position:absolute;left:21866;top:17611;width:0;height:20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7AzMQAAADcAAAADwAAAGRycy9kb3ducmV2LnhtbESPzWrDMBCE74W8g9hCbo3sQEJwo4Ri&#10;CGmhCdjpAyzW1ja1VkaSf/L2UaHQ4zAz3zD742w6MZLzrWUF6SoBQVxZ3XKt4Ot2etmB8AFZY2eZ&#10;FNzJw/GweNpjpu3EBY1lqEWEsM9QQRNCn0npq4YM+pXtiaP3bZ3BEKWrpXY4Rbjp5DpJttJgy3Gh&#10;wZ7yhqqfcjAKqk9/dZfL+SNPi3Vx5lvZDWOr1PJ5fnsFEWgO/+G/9rtWsE028HsmHgF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sDMxAAAANwAAAAPAAAAAAAAAAAA&#10;AAAAAKECAABkcnMvZG93bnJldi54bWxQSwUGAAAAAAQABAD5AAAAkgMAAAAA&#10;" strokecolor="#4a7ebb">
                    <v:stroke endarrow="open"/>
                  </v:shape>
                  <v:shape id="Straight Arrow Connector 606" o:spid="_x0000_s1309" type="#_x0000_t32" style="position:absolute;left:8848;top:15554;width:10859;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eu8IAAADcAAAADwAAAGRycy9kb3ducmV2LnhtbESP0YrCMBRE3xf8h3AF39ZUH4pUo4gg&#10;uqALrX7Apbm2xeamJLF2/94ICz4OM3OGWW0G04qenG8sK5hNExDEpdUNVwqul/33AoQPyBpby6Tg&#10;jzxs1qOvFWbaPjmnvgiViBD2GSqoQ+gyKX1Zk0E/tR1x9G7WGQxRukpqh88IN62cJ0kqDTYcF2rs&#10;aFdTeS8eRkF58r/ufD787Gb5PD/wpWgffaPUZDxslyACDeET/m8ftYI0SeF9Jh4BuX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xeu8IAAADcAAAADwAAAAAAAAAAAAAA&#10;AAChAgAAZHJzL2Rvd25yZXYueG1sUEsFBgAAAAAEAAQA+QAAAJADAAAAAA==&#10;" strokecolor="#4a7ebb">
                    <v:stroke endarrow="open"/>
                  </v:shape>
                  <v:line id="Straight Connector 607" o:spid="_x0000_s1310" style="position:absolute;visibility:visible;mso-wrap-style:square" from="7019,25587" to="9420,2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1NgcIAAADcAAAADwAAAGRycy9kb3ducmV2LnhtbESPQWsCMRSE74L/ITyht5q1BaurUUQo&#10;eOjBqqDHZ/LcLG5e1k3U7b9vBMHjMDPfMNN56ypxoyaUnhUM+hkIYu1NyYWC3fb7fQQiRGSDlWdS&#10;8EcB5rNuZ4q58Xf+pdsmFiJBOOSowMZY51IGbclh6PuaOHkn3ziMSTaFNA3eE9xV8iPLhtJhyWnB&#10;Yk1LS/q8uToFe4s/67U+RvKfh4U2hTH+MlbqrdcuJiAitfEVfrZXRsEw+4LHmXQ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1NgcIAAADcAAAADwAAAAAAAAAAAAAA&#10;AAChAgAAZHJzL2Rvd25yZXYueG1sUEsFBgAAAAAEAAQA+QAAAJADAAAAAA==&#10;" strokecolor="#4a7ebb"/>
                  <v:shape id="Straight Arrow Connector 608" o:spid="_x0000_s1311" type="#_x0000_t32" style="position:absolute;left:8848;top:15554;width:0;height:10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9vUsAAAADcAAAADwAAAGRycy9kb3ducmV2LnhtbERPzYrCMBC+C/sOYRb2pmk9iFSjSEHc&#10;hVVo6wMMzdgWm0lJYu2+/eYgePz4/rf7yfRiJOc7ywrSRQKCuLa640bBtTrO1yB8QNbYWyYFf+Rh&#10;v/uYbTHT9skFjWVoRAxhn6GCNoQhk9LXLRn0CzsQR+5mncEQoWukdviM4aaXyyRZSYMdx4YWB8pb&#10;qu/lwyiof/3Fnc+nnzwtlsWJq7J/jJ1SX5/TYQMi0BTe4pf7WytYJXFtPBOPgN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fb1LAAAAA3AAAAA8AAAAAAAAAAAAAAAAA&#10;oQIAAGRycy9kb3ducmV2LnhtbFBLBQYAAAAABAAEAPkAAACOAwAAAAA=&#10;" strokecolor="#4a7ebb">
                    <v:stroke endarrow="open"/>
                  </v:shape>
                  <v:shape id="Straight Arrow Connector 609" o:spid="_x0000_s1312" type="#_x0000_t32" style="position:absolute;left:35385;top:28127;width:29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CuucYAAADcAAAADwAAAGRycy9kb3ducmV2LnhtbESPQWvCQBSE74L/YXmF3uqmRURTV1Gp&#10;kIuC2kCPr9lnEpJ9m2ZXjf76riB4HGbmG2Y670wtztS60rKC90EEgjizuuRcwfdh/TYG4Tyyxtoy&#10;KbiSg/ms35tirO2Fd3Te+1wECLsYFRTeN7GULivIoBvYhjh4R9sa9EG2udQtXgLc1PIjikbSYMlh&#10;ocCGVgVl1f5kFKySTZIs1+Nq+5v+VF/mNvxLd0OlXl+6xScIT51/hh/tRCsYRRO4nwlHQ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grrnGAAAA3AAAAA8AAAAAAAAA&#10;AAAAAAAAoQIAAGRycy9kb3ducmV2LnhtbFBLBQYAAAAABAAEAPkAAACUAwAAAAA=&#10;" strokecolor="#4a7ebb">
                    <v:stroke endarrow="open"/>
                  </v:shape>
                  <v:shape id="Cloud 610" o:spid="_x0000_s1313" style="position:absolute;left:12042;top:29854;width:7512;height:2787;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X8MQA&#10;AADcAAAADwAAAGRycy9kb3ducmV2LnhtbERPTWvCQBC9C/0PyxS8mY0tEZu6ighCsUUxbaHHITtN&#10;UrOzaXY1yb93D4LHx/terHpTiwu1rrKsYBrFIIhzqysuFHx9bidzEM4ja6wtk4KBHKyWD6MFptp2&#10;fKRL5gsRQtilqKD0vkmldHlJBl1kG+LA/drWoA+wLaRusQvhppZPcTyTBisODSU2tCkpP2VnoyD5&#10;e/5PdrsDv68/vqs+GbY/L/taqfFjv34F4an3d/HN/aYVzKZhfjg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AF/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afda7" strokecolor="#98b954">
                    <v:fill color2="#f5ffe6" rotate="t" angle="180" colors="0 #dafda7;22938f #e4fdc2;1 #f5ffe6" focus="100%" type="gradient"/>
                    <v:stroke joinstyle="miter"/>
                    <v:shadow on="t" color="black" opacity="24903f" origin=",.5" offset="0,.55556mm"/>
                    <v:formulas/>
                    <v:path arrowok="t" o:connecttype="custom" o:connectlocs="81607,168917;37560,163774;120471,225200;101204,227658;286536,252244;274920,241016;501273,224245;496630,236563;593469,148120;650001,194168;726826,99078;701646,116346;666416,35013;667738,43170;505637,25502;518540,15100;385010,30458;391253,21488;243446,33503;266052,42202;71764,101885;67817,92728" o:connectangles="0,0,0,0,0,0,0,0,0,0,0,0,0,0,0,0,0,0,0,0,0,0" textboxrect="0,0,43200,43200"/>
                    <v:textbox>
                      <w:txbxContent>
                        <w:p w:rsidR="00D4165B" w:rsidRDefault="00D4165B" w:rsidP="002E74D8">
                          <w:pPr>
                            <w:pStyle w:val="NormalWeb"/>
                            <w:spacing w:before="0" w:beforeAutospacing="0" w:after="0" w:afterAutospacing="0"/>
                            <w:jc w:val="center"/>
                          </w:pPr>
                          <w:r>
                            <w:rPr>
                              <w:rFonts w:ascii="Verdana" w:eastAsia="Times New Roman" w:hAnsi="Verdana" w:cs="Arial"/>
                              <w:color w:val="000000"/>
                              <w:kern w:val="32"/>
                              <w:sz w:val="12"/>
                              <w:szCs w:val="12"/>
                            </w:rPr>
                            <w:t>Decode</w:t>
                          </w:r>
                        </w:p>
                      </w:txbxContent>
                    </v:textbox>
                  </v:shape>
                  <v:shape id="Straight Arrow Connector 611" o:spid="_x0000_s1314" type="#_x0000_t32" style="position:absolute;left:15052;top:2670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80YsYAAADcAAAADwAAAGRycy9kb3ducmV2LnhtbESPT2vCQBTE70K/w/IKvekmIiKpq1hR&#10;yMWC/8Dja/aZhGTfptmtxn56VxA8DjPzG2Y670wtLtS60rKCeBCBIM6sLjlXcNiv+xMQziNrrC2T&#10;ghs5mM/eelNMtL3yli47n4sAYZeggsL7JpHSZQUZdAPbEAfvbFuDPsg2l7rFa4CbWg6jaCwNlhwW&#10;CmxoWVBW7f6MgmW6SdOv9aT6/jmeqpX5H/0etyOlPt67xScIT51/hZ/tVCsYxzE8zo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PNGLGAAAA3AAAAA8AAAAAAAAA&#10;AAAAAAAAoQIAAGRycy9kb3ducmV2LnhtbFBLBQYAAAAABAAEAPkAAACUAwAAAAA=&#10;" strokecolor="#4a7ebb">
                    <v:stroke endarrow="open"/>
                  </v:shape>
                  <v:group id="Group 612" o:spid="_x0000_s1315" style="position:absolute;left:10190;top:33077;width:4471;height:3410;rotation:90" coordorigin="8391,31276" coordsize="5480,4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Rn4MQAAADcAAAA&#10;DwAAAAAAAAAAAAAAAACqAgAAZHJzL2Rvd25yZXYueG1sUEsFBgAAAAAEAAQA+gAAAJsDAAAAAA==&#10;">
                    <v:shape id="Picture 624" o:spid="_x0000_s1316" type="#_x0000_t75" style="position:absolute;left:10950;top:31276;width:2921;height:4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9kbm/AAAA3AAAAA8AAABkcnMvZG93bnJldi54bWxEj80KwjAQhO+C7xBW8GZTi4hWo4ig6NEf&#10;PC/N2habTWmiVp/eCILHYXa+2ZkvW1OJBzWutKxgGMUgiDOrS84VnE+bwQSE88gaK8uk4EUOlotu&#10;Z46ptk8+0OPocxEg7FJUUHhfp1K6rCCDLrI1cfCutjHog2xyqRt8BripZBLHY2mw5NBQYE3rgrLb&#10;8W7CG3u53QxLe8nkqJ66ap28t+aiVL/XrmYgPLX+f/xL77SCcTKC75hAALn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ZG5vwAAANwAAAAPAAAAAAAAAAAAAAAAAJ8CAABk&#10;cnMvZG93bnJldi54bWxQSwUGAAAAAAQABAD3AAAAiwMAAAAA&#10;">
                      <v:imagedata r:id="rId24" o:title=""/>
                    </v:shape>
                    <v:shape id="Straight Arrow Connector 625" o:spid="_x0000_s1317" type="#_x0000_t32" style="position:absolute;left:8391;top:34693;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43MYAAADcAAAADwAAAGRycy9kb3ducmV2LnhtbESPQWvCQBSE70L/w/IKvelGUZHoKlYq&#10;5NKCtgGPz+wzCcm+TbNbjf76riB4HGbmG2ax6kwtztS60rKC4SACQZxZXXKu4Od725+BcB5ZY22Z&#10;FFzJwWr50ltgrO2Fd3Te+1wECLsYFRTeN7GULivIoBvYhjh4J9sa9EG2udQtXgLc1HIURVNpsOSw&#10;UGBDm4Kyav9nFGySzyR5386qr2N6qD7Mbfyb7sZKvb126zkIT51/hh/tRCuYjiZwPxOO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Y+NzGAAAA3AAAAA8AAAAAAAAA&#10;AAAAAAAAoQIAAGRycy9kb3ducmV2LnhtbFBLBQYAAAAABAAEAPkAAACUAwAAAAA=&#10;" strokecolor="#4a7ebb">
                      <v:stroke endarrow="open"/>
                    </v:shape>
                    <v:shape id="Straight Arrow Connector 626" o:spid="_x0000_s1318" type="#_x0000_t32" style="position:absolute;left:8391;top:33702;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mq8YAAADcAAAADwAAAGRycy9kb3ducmV2LnhtbESPT2vCQBTE7wW/w/IEb3VTkSCpq1hR&#10;yMWC/8Dja/aZhGTfxuyqsZ/eFQo9DjPzG2Y670wtbtS60rKCj2EEgjizuuRcwWG/fp+AcB5ZY22Z&#10;FDzIwXzWe5tiou2dt3Tb+VwECLsEFRTeN4mULivIoBvahjh4Z9sa9EG2udQt3gPc1HIURbE0WHJY&#10;KLChZUFZtbsaBct0k6Zf60n1/XM8VSvzO74ct2OlBv1u8QnCU+f/w3/tVCuIRzG8zoQjIG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KZqvGAAAA3AAAAA8AAAAAAAAA&#10;AAAAAAAAoQIAAGRycy9kb3ducmV2LnhtbFBLBQYAAAAABAAEAPkAAACUAwAAAAA=&#10;" strokecolor="#4a7ebb">
                      <v:stroke endarrow="open"/>
                    </v:shape>
                    <v:shape id="Straight Arrow Connector 627" o:spid="_x0000_s1319" type="#_x0000_t32" style="position:absolute;left:8518;top:32826;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DMMYAAADcAAAADwAAAGRycy9kb3ducmV2LnhtbESPT2vCQBTE74LfYXlCb7pRRCV1FZUK&#10;uVTwH/T4mn1NQrJvY3ar0U/vCoUeh5n5DTNftqYSV2pcYVnBcBCBIE6tLjhTcDpu+zMQziNrrCyT&#10;gjs5WC66nTnG2t54T9eDz0SAsItRQe59HUvp0pwMuoGtiYP3YxuDPsgmk7rBW4CbSo6iaCINFhwW&#10;cqxpk1NaHn6Ngk3ymSTr7azcfZ+/yg/zGF/O+7FSb7129Q7CU+v/w3/tRCuYjKbwOhOOgF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GwzDGAAAA3AAAAA8AAAAAAAAA&#10;AAAAAAAAoQIAAGRycy9kb3ducmV2LnhtbFBLBQYAAAAABAAEAPkAAACUAwAAAAA=&#10;" strokecolor="#4a7ebb">
                      <v:stroke endarrow="open"/>
                    </v:shape>
                    <v:shape id="Straight Arrow Connector 628" o:spid="_x0000_s1320" type="#_x0000_t32" style="position:absolute;left:8518;top:31835;width:2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lXQsIAAADcAAAADwAAAGRycy9kb3ducmV2LnhtbERPTYvCMBC9L/gfwgjeNFVEpBpFZYVe&#10;FHRX8Dg2Y1vaTGqT1eqvNwdhj4/3PV+2phJ3alxhWcFwEIEgTq0uOFPw+7PtT0E4j6yxskwKnuRg&#10;ueh8zTHW9sEHuh99JkIIuxgV5N7XsZQuzcmgG9iaOHBX2xj0ATaZ1A0+Qrip5CiKJtJgwaEhx5o2&#10;OaXl8c8o2CS7JFlvp+X+cjqX3+Y1vp0OY6V63XY1A+Gp9f/ijzvRCiajsDacCUdAL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lXQsIAAADcAAAADwAAAAAAAAAAAAAA&#10;AAChAgAAZHJzL2Rvd25yZXYueG1sUEsFBgAAAAAEAAQA+QAAAJADAAAAAA==&#10;" strokecolor="#4a7ebb">
                      <v:stroke endarrow="open"/>
                    </v:shape>
                  </v:group>
                  <v:line id="Straight Connector 613" o:spid="_x0000_s1321" style="position:absolute;visibility:visible;mso-wrap-style:square" from="12252,37017" to="12252,37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dX8IAAADcAAAADwAAAGRycy9kb3ducmV2LnhtbESPQWsCMRSE74L/ITzBm2ZVkLo1igiC&#10;Bw9qC/X4mrxulm5e1k3U9d8bQfA4zMw3zHzZukpcqQmlZwWjYQaCWHtTcqHg+2sz+AARIrLByjMp&#10;uFOA5aLbmWNu/I0PdD3GQiQIhxwV2BjrXMqgLTkMQ18TJ+/PNw5jkk0hTYO3BHeVHGfZVDosOS1Y&#10;rGltSf8fL07Bj8Xdfq9/I/nJaaVNYYw/z5Tq99rVJ4hIbXyHX+2tUTAdTeB5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5/dX8IAAADcAAAADwAAAAAAAAAAAAAA&#10;AAChAgAAZHJzL2Rvd25yZXYueG1sUEsFBgAAAAAEAAQA+QAAAJADAAAAAA==&#10;" strokecolor="#4a7ebb"/>
                  <v:shape id="Trapezoid 76" o:spid="_x0000_s1322" style="position:absolute;left:8984;top:26415;width:4274;height:902;rotation:90;visibility:visible;mso-wrap-style:square;v-text-anchor:middle" coordsize="427933,901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FFrcUA&#10;AADcAAAADwAAAGRycy9kb3ducmV2LnhtbESPQWvCQBSE70L/w/KE3nSTNkhJs4ottIhioTb0/Mg+&#10;k2D2bdjdaPz3bqHgcZiZb5hiNZpOnMn51rKCdJ6AIK6sbrlWUP58zF5A+ICssbNMCq7kYbV8mBSY&#10;a3vhbzofQi0ihH2OCpoQ+lxKXzVk0M9tTxy9o3UGQ5SultrhJcJNJ5+SZCENthwXGuzpvaHqdBiM&#10;gt8ycdnndavN85Hs2373VWenQanH6bh+BRFoDPfwf3ujFSzSDP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UWtxQAAANwAAAAPAAAAAAAAAAAAAAAAAJgCAABkcnMv&#10;ZG93bnJldi54bWxQSwUGAAAAAAQABAD1AAAAigMAAAAA&#10;" adj="-11796480,,5400" path="m,90195l79742,232,331652,r96281,90195l,90195xe" fillcolor="#ffbe86" strokecolor="#f69240">
                    <v:fill color2="#ffebdb" rotate="t" angle="180" colors="0 #ffbe86;22938f #ffd0aa;1 #ffebdb" focus="100%" type="gradient"/>
                    <v:stroke joinstyle="miter"/>
                    <v:shadow on="t" color="black" opacity="24903f" origin=",.5" offset="0,.55556mm"/>
                    <v:formulas/>
                    <v:path arrowok="t" o:connecttype="custom" o:connectlocs="0,90170;79634,232;331204,0;427355,90170;0,90170" o:connectangles="0,0,0,0,0" textboxrect="0,0,427933,90195"/>
                    <v:textbox>
                      <w:txbxContent>
                        <w:p w:rsidR="00D4165B" w:rsidRDefault="00D4165B" w:rsidP="002E74D8"/>
                      </w:txbxContent>
                    </v:textbox>
                  </v:shape>
                  <v:line id="Straight Connector 615" o:spid="_x0000_s1323" style="position:absolute;flip:x;visibility:visible;mso-wrap-style:square" from="11477,26704" to="15046,26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jMAMQAAADcAAAADwAAAGRycy9kb3ducmV2LnhtbESPT4vCMBTE7wt+h/AEb9tUQVmqsRRx&#10;QcGLrh68PZrXP9i81CardT/9RhA8DjPzG2aR9qYRN+pcbVnBOIpBEOdW11wqOP58f36BcB5ZY2OZ&#10;FDzIQbocfCww0fbOe7odfCkChF2CCirv20RKl1dk0EW2JQ5eYTuDPsiulLrDe4CbRk7ieCYN1hwW&#10;KmxpVVF+OfwaBeuzb/orPiZ/u2K7Lk52ZbNprdRo2GdzEJ56/w6/2hutYDaewvNMO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MwAxAAAANwAAAAPAAAAAAAAAAAA&#10;AAAAAKECAABkcnMvZG93bnJldi54bWxQSwUGAAAAAAQABAD5AAAAkgMAAAAA&#10;" strokecolor="#4a7ebb"/>
                  <v:shape id="Straight Arrow Connector 616" o:spid="_x0000_s1324" type="#_x0000_t32" style="position:absolute;left:9324;top:25587;width:10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73TcQAAADcAAAADwAAAGRycy9kb3ducmV2LnhtbESPQWvCQBSE74L/YXmCN92kQqjRVbRQ&#10;m4sHNRdvj+wzCWbfLtmtpv++WxB6HGbmG2a9HUwnHtT71rKCdJ6AIK6sbrlWUF4+Z+8gfEDW2Fkm&#10;BT/kYbsZj9aYa/vkEz3OoRYRwj5HBU0ILpfSVw0Z9HPriKN3s73BEGVfS93jM8JNJ9+SJJMGW44L&#10;DTr6aKi6n7+NAmdvxT6kh/qoD9ev4rQol8aVSk0nw24FItAQ/sOvdqEVZGkG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3vdNxAAAANwAAAAPAAAAAAAAAAAA&#10;AAAAAKECAABkcnMvZG93bnJldi54bWxQSwUGAAAAAAQABAD5AAAAkgMAAAAA&#10;" strokecolor="#4a7ebb">
                    <v:stroke endarrow="block"/>
                  </v:shape>
                  <v:line id="Straight Connector 617" o:spid="_x0000_s1325" style="position:absolute;flip:y;visibility:visible;mso-wrap-style:square" from="5851,28120" to="9731,2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b37MMAAADcAAAADwAAAGRycy9kb3ducmV2LnhtbESPS4sCMRCE7wv+h9CCtzWjoCujUUQU&#10;FLz4OnhrJj0PnHTGSdTRX28EYY9FVX1FTWaNKcWdaldYVtDrRiCIE6sLzhQcD6vfEQjnkTWWlknB&#10;kxzMpq2fCcbaPnhH973PRICwi1FB7n0VS+mSnAy6rq2Ig5fa2qAPss6krvER4KaU/SgaSoMFh4Uc&#10;K1rklFz2N6NgefZlc8Vn/7VNN8v0ZBd2PiiU6rSb+RiEp8b/h7/ttVYw7P3B50w4AnL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W9+zDAAAA3AAAAA8AAAAAAAAAAAAA&#10;AAAAoQIAAGRycy9kb3ducmV2LnhtbFBLBQYAAAAABAAEAPkAAACRAwAAAAA=&#10;" strokecolor="#4a7ebb"/>
                  <v:shape id="Straight Arrow Connector 618" o:spid="_x0000_s1326" type="#_x0000_t32" style="position:absolute;left:9356;top:28127;width:1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3GpMAAAADcAAAADwAAAGRycy9kb3ducmV2LnhtbERPTYvCMBC9C/6HMII3Tasgu9UoKqi9&#10;7EG3F29DM7bFZhKaqPXfm8PCHh/ve7XpTSue1PnGsoJ0moAgLq1uuFJQ/B4mXyB8QNbYWiYFb/Kw&#10;WQ8HK8y0ffGZnpdQiRjCPkMFdQguk9KXNRn0U+uII3ezncEQYVdJ3eErhptWzpJkIQ02HBtqdLSv&#10;qbxfHkaBs7d8F9Jj9aOP11N+nhffxhVKjUf9dgkiUB/+xX/uXCtYpHFtPBOPgF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8NxqTAAAAA3AAAAA8AAAAAAAAAAAAAAAAA&#10;oQIAAGRycy9kb3ducmV2LnhtbFBLBQYAAAAABAAEAPkAAACOAwAAAAA=&#10;" strokecolor="#4a7ebb">
                    <v:stroke endarrow="block"/>
                  </v:shape>
                  <v:line id="Straight Connector 619" o:spid="_x0000_s1327" style="position:absolute;visibility:visible;mso-wrap-style:square" from="5851,26145" to="5851,28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fqtcIAAADcAAAADwAAAGRycy9kb3ducmV2LnhtbESPzYoCMRCE74LvEHphb5rRBdFZo4gg&#10;ePDgH+ixTXonw0464yTq7NtvBMFjUVVfUdN56ypxpyaUnhUM+hkIYu1NyYWC42HVG4MIEdlg5ZkU&#10;/FGA+azbmWJu/IN3dN/HQiQIhxwV2BjrXMqgLTkMfV8TJ+/HNw5jkk0hTYOPBHeVHGbZSDosOS1Y&#10;rGlpSf/ub07ByeJmu9WXSP7rvNCmMMZfJ0p9frSLbxCR2vgOv9pro2A0mMDz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fqtcIAAADcAAAADwAAAAAAAAAAAAAA&#10;AAChAgAAZHJzL2Rvd25yZXYueG1sUEsFBgAAAAAEAAQA+QAAAJADAAAAAA==&#10;" strokecolor="#4a7ebb"/>
                  <v:shape id="Straight Arrow Connector 620" o:spid="_x0000_s1328" type="#_x0000_t32" style="position:absolute;left:11159;top:22894;width:0;height:2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nqmsMAAADcAAAADwAAAGRycy9kb3ducmV2LnhtbERPy2rCQBTdF/oPwy1010xq8UF0FCsI&#10;xY00iri8Zm6TtJk708w0Rr/eWQhdHs57tuhNIzpqfW1ZwWuSgiAurK65VLDfrV8mIHxA1thYJgUX&#10;8rCYPz7MMNP2zJ/U5aEUMYR9hgqqEFwmpS8qMugT64gj92VbgyHCtpS6xXMMN40cpOlIGqw5NlTo&#10;aFVR8ZP/GQVLLd3VDQ+/3937Kd+M006/HbdKPT/1yymIQH34F9/dH1rBaBDnxzPx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Z6prDAAAA3AAAAA8AAAAAAAAAAAAA&#10;AAAAoQIAAGRycy9kb3ducmV2LnhtbFBLBQYAAAAABAAEAPkAAACRAwAAAAA=&#10;" strokecolor="#be4b48">
                    <v:stroke endarrow="block"/>
                  </v:shape>
                  <v:shape id="Text Box 81" o:spid="_x0000_s1329" type="#_x0000_t202" style="position:absolute;left:8105;top:20469;width:11443;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ncYA&#10;AADcAAAADwAAAGRycy9kb3ducmV2LnhtbESPQWvCQBSE74X+h+UVvDUbAw2SZhUJSEuxh2guvT2z&#10;zySYfZtmt5r213cFweMwM98w+WoyvTjT6DrLCuZRDIK4trrjRkG13zwvQDiPrLG3TAp+ycFq+fiQ&#10;Y6bthUs673wjAoRdhgpa74dMSle3ZNBFdiAO3tGOBn2QYyP1iJcAN71M4jiVBjsOCy0OVLRUn3Y/&#10;RsFHsfnE8pCYxV9fvG2P6+G7+npRavY0rV9BeJr8PXxrv2sFaTK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c+ncYAAADcAAAADwAAAAAAAAAAAAAAAACYAgAAZHJz&#10;L2Rvd25yZXYueG1sUEsFBgAAAAAEAAQA9QAAAIsDAAAAAA==&#10;" filled="f" stroked="f" strokeweight=".5pt">
                    <v:textbox>
                      <w:txbxContent>
                        <w:p w:rsidR="00D4165B" w:rsidRDefault="00D4165B" w:rsidP="002E74D8">
                          <w:pPr>
                            <w:pStyle w:val="NormalWeb"/>
                            <w:spacing w:before="0" w:beforeAutospacing="0" w:after="0" w:afterAutospacing="0"/>
                          </w:pPr>
                          <w:r>
                            <w:rPr>
                              <w:rFonts w:ascii="Verdana" w:eastAsia="Times New Roman" w:hAnsi="Verdana" w:cs="Arial"/>
                              <w:color w:val="000000"/>
                              <w:kern w:val="32"/>
                              <w:sz w:val="16"/>
                              <w:szCs w:val="16"/>
                            </w:rPr>
                            <w:t>Lookahead_valid</w:t>
                          </w:r>
                        </w:p>
                      </w:txbxContent>
                    </v:textbox>
                  </v:shape>
                  <v:shape id="Text Box 81" o:spid="_x0000_s1330" type="#_x0000_t202" style="position:absolute;left:21612;top:34997;width:11436;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g6sYA&#10;AADcAAAADwAAAGRycy9kb3ducmV2LnhtbESPT2vCQBTE74V+h+UVems2BioSs4YQEEtpD/65eHtm&#10;n0kw+zZmtxr99N1CweMwM79hsnw0nbjQ4FrLCiZRDIK4srrlWsFuu3ybgXAeWWNnmRTcyEG+eH7K&#10;MNX2ymu6bHwtAoRdigoa7/tUSlc1ZNBFticO3tEOBn2QQy31gNcAN51M4ngqDbYcFhrsqWyoOm1+&#10;jILPcvmN60NiZveuXH0di/68278r9foyFnMQnkb/CP+3P7SCaZL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Wg6sYAAADcAAAADwAAAAAAAAAAAAAAAACYAgAAZHJz&#10;L2Rvd25yZXYueG1sUEsFBgAAAAAEAAQA9QAAAIsDAAAAAA==&#10;" filled="f" stroked="f" strokeweight=".5pt">
                    <v:textbox>
                      <w:txbxContent>
                        <w:p w:rsidR="00D4165B" w:rsidRDefault="00D4165B" w:rsidP="002E74D8">
                          <w:pPr>
                            <w:pStyle w:val="NormalWeb"/>
                            <w:spacing w:before="0" w:beforeAutospacing="0" w:after="0" w:afterAutospacing="0"/>
                          </w:pPr>
                          <w:r>
                            <w:rPr>
                              <w:rFonts w:ascii="Verdana" w:eastAsia="Times New Roman" w:hAnsi="Verdana" w:cs="Arial"/>
                              <w:color w:val="000000"/>
                              <w:sz w:val="16"/>
                              <w:szCs w:val="16"/>
                            </w:rPr>
                            <w:t>O/P port E match</w:t>
                          </w:r>
                        </w:p>
                      </w:txbxContent>
                    </v:textbox>
                  </v:shape>
                  <v:shape id="Snip Single Corner Rectangle 623" o:spid="_x0000_s1331" style="position:absolute;left:1806;top:1800;width:56407;height:47720;visibility:visible;mso-wrap-style:square;v-text-anchor:middle" coordsize="5640125,47720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fhMUA&#10;AADcAAAADwAAAGRycy9kb3ducmV2LnhtbESPT2sCMRTE7wW/Q3iCl1Kz3YLY1ShiUdpTUVvw+Ny8&#10;/YOblyXJrttv3xQKHoeZ+Q2zXA+mET05X1tW8DxNQBDnVtdcKvg67Z7mIHxA1thYJgU/5GG9Gj0s&#10;MdP2xgfqj6EUEcI+QwVVCG0mpc8rMuintiWOXmGdwRClK6V2eItw08g0SWbSYM1xocKWthXl12Nn&#10;FLx+U//50RW7Rz6/zaV36aUr9kpNxsNmASLQEO7h//a7VjBLX+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ExQAAANwAAAAPAAAAAAAAAAAAAAAAAJgCAABkcnMv&#10;ZG93bnJldi54bWxQSwUGAAAAAAQABAD1AAAAigMAAAAA&#10;" adj="-11796480,,5400" path="m,l3856594,,5640125,1458603r,3313422l,4772025,,xe" filled="f" strokecolor="#385d8a" strokeweight="2pt">
                    <v:stroke joinstyle="miter"/>
                    <v:formulas/>
                    <v:path arrowok="t" o:connecttype="custom" o:connectlocs="0,0;3856991,0;5640705,1458603;5640705,4772025;0,4772025;0,0" o:connectangles="0,0,0,0,0,0" textboxrect="0,0,5640125,4772025"/>
                    <v:textbox>
                      <w:txbxContent>
                        <w:p w:rsidR="00D4165B" w:rsidRDefault="00D4165B" w:rsidP="002E74D8">
                          <w:pPr>
                            <w:pStyle w:val="NormalWeb"/>
                            <w:spacing w:before="0" w:beforeAutospacing="0" w:after="0" w:afterAutospacing="0"/>
                          </w:pPr>
                          <w:r>
                            <w:rPr>
                              <w:rFonts w:ascii="Verdana" w:eastAsia="Times New Roman" w:hAnsi="Verdana" w:cs="Arial"/>
                              <w:color w:val="000000"/>
                              <w:sz w:val="20"/>
                              <w:szCs w:val="20"/>
                            </w:rPr>
                            <w:t> </w:t>
                          </w:r>
                        </w:p>
                      </w:txbxContent>
                    </v:textbox>
                  </v:shape>
                </v:group>
                <v:group id="Group 649" o:spid="_x0000_s1332" style="position:absolute;left:36090;top:6886;width:19050;height:11500" coordsize="19050,115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5HZMYAAADcAAAADwAAAGRycy9kb3ducmV2LnhtbESPQWvCQBSE74L/YXlC&#10;b3UTa6WNWUVEpQcpVAvF2yP7TEKyb0N2TeK/7xYKHoeZ+YZJ14OpRUetKy0riKcRCOLM6pJzBd/n&#10;/fMbCOeRNdaWScGdHKxX41GKibY9f1F38rkIEHYJKii8bxIpXVaQQTe1DXHwrrY16INsc6lb7APc&#10;1HIWRQt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PkdkxgAAANwA&#10;AAAPAAAAAAAAAAAAAAAAAKoCAABkcnMvZG93bnJldi54bWxQSwUGAAAAAAQABAD6AAAAnQMAAAAA&#10;">
                  <v:shape id="Trapezoid 363" o:spid="_x0000_s1333" style="position:absolute;left:-1620;top:3977;width:9715;height:1762;rotation:90;visibility:visible;mso-wrap-style:square;v-text-anchor:middle" coordsize="971550,176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hsIA&#10;AADcAAAADwAAAGRycy9kb3ducmV2LnhtbERPy4rCMBTdC/5DuIIb0XSEsVqNIoPDzMLN+Nxem2tb&#10;bG5KE2v9e7MQZnk478WqNaVoqHaFZQUfowgEcWp1wZmCw/57OAXhPLLG0jIpeJKD1bLbWWCi7YP/&#10;qNn5TIQQdgkqyL2vEildmpNBN7IVceCutjboA6wzqWt8hHBTynEUTaTBgkNDjhV95ZTednej4NwM&#10;Ns/tsSpaeY5/5Cy+DE46Vqrfa9dzEJ5a/y9+u3+1gslnmB/OhCM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v5iGwgAAANwAAAAPAAAAAAAAAAAAAAAAAJgCAABkcnMvZG93&#10;bnJldi54bWxQSwUGAAAAAAQABAD1AAAAhwMAAAAA&#10;" adj="-11796480,,5400" path="m,176203l160732,,772718,,971550,176203,,176203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76203;160732,0;772718,0;971550,176203;0,176203" o:connectangles="0,0,0,0,0" textboxrect="0,0,971550,176203"/>
                    <v:textbox>
                      <w:txbxContent>
                        <w:p w:rsidR="00D4165B" w:rsidRDefault="00D4165B" w:rsidP="002E74D8"/>
                      </w:txbxContent>
                    </v:textbox>
                  </v:shape>
                  <v:shape id="Straight Arrow Connector 651" o:spid="_x0000_s1334" type="#_x0000_t32" style="position:absolute;left:3714;top:8548;width:49;height:27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ajHMQAAADcAAAADwAAAGRycy9kb3ducmV2LnhtbESPX2vCMBTF3wd+h3AF32bqUBnVKKIM&#10;HIKjKohv1+baFpubkmS2+/aLMNjj4fz5cebLztTiQc5XlhWMhgkI4tzqigsFp+PH6zsIH5A11pZJ&#10;wQ95WC56L3NMtW05o8chFCKOsE9RQRlCk0rp85IM+qFtiKN3s85giNIVUjts47ip5VuSTKXBiiOh&#10;xIbWJeX3w7eJkM04m+zOu+uYstVXe/287IO7KDXod6sZiEBd+A//tbdawXQygueZe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JqMcxAAAANwAAAAPAAAAAAAAAAAA&#10;AAAAAKECAABkcnMvZG93bnJldi54bWxQSwUGAAAAAAQABAD5AAAAkgMAAAAA&#10;" strokecolor="#4579b8 [3044]">
                    <v:stroke endarrow="open"/>
                  </v:shape>
                  <v:group id="Group 652" o:spid="_x0000_s1335" style="position:absolute;top:1024;width:2237;height:826" coordorigin=",102398" coordsize="223736,8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shape id="Straight Arrow Connector 667" o:spid="_x0000_s1336" type="#_x0000_t32" style="position:absolute;left:4864;top:102398;width:218872;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bRaMQAAADcAAAADwAAAGRycy9kb3ducmV2LnhtbESPQWsCMRSE74X+h/AKvdVsWxplNUoR&#10;Woq3usXzc/PcLG5e1iTq2l/fCEKPw8x8w8wWg+vEiUJsPWt4HhUgiGtvWm40/FQfTxMQMSEb7DyT&#10;hgtFWMzv72ZYGn/mbzqtUyMyhGOJGmxKfSllrC05jCPfE2dv54PDlGVopAl4znDXyZeiUNJhy3nB&#10;Yk9LS/V+fXQattXBvFlVmVV49Updfjfj1fFT68eH4X0KItGQ/sO39pfRoNQYrmfyEZ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ltFoxAAAANwAAAAPAAAAAAAAAAAA&#10;AAAAAKECAABkcnMvZG93bnJldi54bWxQSwUGAAAAAAQABAD5AAAAkgMAAAAA&#10;" strokecolor="#4579b8 [3044]">
                      <v:stroke endarrow="block"/>
                    </v:shape>
                    <v:shape id="Straight Arrow Connector 668" o:spid="_x0000_s1337" type="#_x0000_t32" style="position:absolute;top:180267;width:223736;height:4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lFGsEAAADcAAAADwAAAGRycy9kb3ducmV2LnhtbERPTWsCMRC9C/6HMEJvmrXFWLZGEaGl&#10;eKsrPU83083SzWRNoq7++uZQ6PHxvlebwXXiQiG2njXMZwUI4tqblhsNx+p1+gwiJmSDnWfScKMI&#10;m/V4tMLS+Ct/0OWQGpFDOJaowabUl1LG2pLDOPM9cea+fXCYMgyNNAGvOdx18rEolHTYcm6w2NPO&#10;Uv1zODsNX9XJLKyqzD48eaVu98/l/vym9cNk2L6ASDSkf/Gf+91oUCqvzWfy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UUawQAAANwAAAAPAAAAAAAAAAAAAAAA&#10;AKECAABkcnMvZG93bnJldi54bWxQSwUGAAAAAAQABAD5AAAAjwMAAAAA&#10;" strokecolor="#4579b8 [3044]">
                      <v:stroke endarrow="block"/>
                    </v:shape>
                  </v:group>
                  <v:group id="Group 653" o:spid="_x0000_s1338" style="position:absolute;top:3119;width:2235;height:827" coordorigin=",311948" coordsize="223736,82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mU8YAAADcAAAADwAAAGRycy9kb3ducmV2LnhtbESPQWuDQBSE74X+h+UV&#10;emtWG5RisxEJbekhBGIKpbeH+6IS9624WzX/PhsI5DjMzDfMKp9NJ0YaXGtZQbyIQBBXVrdcK/g5&#10;fL68gXAeWWNnmRScyUG+fnxYYabtxHsaS1+LAGGXoYLG+z6T0lUNGXQL2xMH72gHgz7IoZZ6wCnA&#10;TSdfoyiVBlsOCw32tGmoOpX/RsHXhFOxjD/G7em4Of8dkt3vNialnp/m4h2Ep9nfw7f2t1aQJk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D+ZTxgAAANwA&#10;AAAPAAAAAAAAAAAAAAAAAKoCAABkcnMvZG93bnJldi54bWxQSwUGAAAAAAQABAD6AAAAnQMAAAAA&#10;">
                    <v:shape id="Straight Arrow Connector 665" o:spid="_x0000_s1339" type="#_x0000_t32" style="position:absolute;left:4864;top:311948;width:218872;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qhMQAAADcAAAADwAAAGRycy9kb3ducmV2LnhtbESPUUvDMBSF3wX/Q7iCbzZVWZSu6RBB&#10;kb1tFZ+vzV1TbG5qkm2dv34RBB8P55zvcOrV7EZxoBAHzxpuixIEcefNwL2G9/bl5hFETMgGR8+k&#10;4UQRVs3lRY2V8Ufe0GGbepEhHCvUYFOaKiljZ8lhLPxEnL2dDw5TlqGXJuAxw90o78pSSYcD5wWL&#10;Ez1b6r62e6fhs/02C6tasw73XqnTz8fDev+q9fXV/LQEkWhO/+G/9pvRoNQCfs/kIyC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COqExAAAANwAAAAPAAAAAAAAAAAA&#10;AAAAAKECAABkcnMvZG93bnJldi54bWxQSwUGAAAAAAQABAD5AAAAkgMAAAAA&#10;" strokecolor="#4579b8 [3044]">
                      <v:stroke endarrow="block"/>
                    </v:shape>
                    <v:shape id="Straight Arrow Connector 666" o:spid="_x0000_s1340" type="#_x0000_t32" style="position:absolute;top:389817;width:223736;height:4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p088MAAADcAAAADwAAAGRycy9kb3ducmV2LnhtbESPQWsCMRSE74X+h/AKvdVsK01lNUop&#10;VIo33eL5uXluFjcv2yTq2l9vCgWPw8x8w8wWg+vEiUJsPWt4HhUgiGtvWm40fFefTxMQMSEb7DyT&#10;hgtFWMzv72ZYGn/mNZ02qREZwrFEDTalvpQy1pYcxpHvibO398FhyjI00gQ8Z7jr5EtRKOmw5bxg&#10;sacPS/Vhc3QadtWPebWqMqsw9kpdfrdvq+NS68eH4X0KItGQbuH/9pfRoJSCvzP5CM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adPPDAAAA3AAAAA8AAAAAAAAAAAAA&#10;AAAAoQIAAGRycy9kb3ducmV2LnhtbFBLBQYAAAAABAAEAPkAAACRAwAAAAA=&#10;" strokecolor="#4579b8 [3044]">
                      <v:stroke endarrow="block"/>
                    </v:shape>
                  </v:group>
                  <v:group id="Group 654" o:spid="_x0000_s1341" style="position:absolute;top:5119;width:2235;height:827" coordorigin=",5119" coordsize="223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8YAAADcAAAADwAAAGRycy9kb3ducmV2LnhtbESPT2vCQBTE7wW/w/KE&#10;3uomWkWiq4jU0kMoNBFKb4/sMwlm34bsNn++fbdQ6HGYmd8w++NoGtFT52rLCuJFBIK4sLrmUsE1&#10;vzxtQTiPrLGxTAomcnA8zB72mGg78Af1mS9FgLBLUEHlfZtI6YqKDLqFbYmDd7OdQR9kV0rd4RDg&#10;ppHLKNpIgzWHhQpbOldU3LNvo+B1wOG0il/69H47T1/5+v0zjUmpx/l42oHwNPr/8F/7TSvYrJ/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5n4nxgAAANwA&#10;AAAPAAAAAAAAAAAAAAAAAKoCAABkcnMvZG93bnJldi54bWxQSwUGAAAAAAQABAD6AAAAnQMAAAAA&#10;">
                    <v:shape id="Straight Arrow Connector 663" o:spid="_x0000_s1342" type="#_x0000_t32" style="position:absolute;left:48;top:5119;width:218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Xa8QAAADcAAAADwAAAGRycy9kb3ducmV2LnhtbESPQWsCMRSE74X+h/AKvdVslaayGqUI&#10;SvFWt/T83Dw3Szcv2yTq2l/fCEKPw8x8w8yXg+vEiUJsPWt4HhUgiGtvWm40fFbrpymImJANdp5J&#10;w4UiLBf3d3MsjT/zB512qREZwrFEDTalvpQy1pYcxpHvibN38MFhyjI00gQ8Z7jr5LgolHTYcl6w&#10;2NPKUv29OzoN++rHvFhVmW2YeKUuv1+v2+NG68eH4W0GItGQ/sO39rvRoNQErmfyEZ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rddrxAAAANwAAAAPAAAAAAAAAAAA&#10;AAAAAKECAABkcnMvZG93bnJldi54bWxQSwUGAAAAAAQABAD5AAAAkgMAAAAA&#10;" strokecolor="#4579b8 [3044]">
                      <v:stroke endarrow="block"/>
                    </v:shape>
                    <v:shape id="Straight Arrow Connector 664" o:spid="_x0000_s1343" type="#_x0000_t32" style="position:absolute;top:5898;width:2237;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RPH8QAAADcAAAADwAAAGRycy9kb3ducmV2LnhtbESPQUsDMRSE74L/ITyhN5vValrWpkUK&#10;FenNbun5dfO6Wdy8rEnabv31RhA8DjPzDTNfDq4TZwqx9azhYVyAIK69abnRsKvW9zMQMSEb7DyT&#10;hitFWC5ub+ZYGn/hDzpvUyMyhGOJGmxKfSllrC05jGPfE2fv6IPDlGVopAl4yXDXyceiUNJhy3nB&#10;Yk8rS/Xn9uQ0HKov82xVZTZh4pW6fu+nm9Ob1qO74fUFRKIh/Yf/2u9Gg1JP8HsmHw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RE8fxAAAANwAAAAPAAAAAAAAAAAA&#10;AAAAAKECAABkcnMvZG93bnJldi54bWxQSwUGAAAAAAQABAD5AAAAkgMAAAAA&#10;" strokecolor="#4579b8 [3044]">
                      <v:stroke endarrow="block"/>
                    </v:shape>
                  </v:group>
                  <v:group id="Group 655" o:spid="_x0000_s1344" style="position:absolute;top:7024;width:2235;height:827" coordorigin=",7024" coordsize="223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shape id="Straight Arrow Connector 661" o:spid="_x0000_s1345" type="#_x0000_t32" style="position:absolute;left:48;top:7024;width:218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Psh8QAAADcAAAADwAAAGRycy9kb3ducmV2LnhtbESPQUsDMRSE7wX/Q3iCt262SqNsmxYR&#10;FOnNbvH83LxuFjcva5K22/56Iwg9DjPzDbNcj64XRwqx86xhVpQgiBtvOm417OrX6ROImJAN9p5J&#10;w5kirFc3kyVWxp/4g47b1IoM4VihBpvSUEkZG0sOY+EH4uztfXCYsgytNAFPGe56eV+WSjrsOC9Y&#10;HOjFUvO9PTgNX/WPmVtVm0148EqdL5+Pm8Ob1ne34/MCRKIxXcP/7XejQakZ/J3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M+yHxAAAANwAAAAPAAAAAAAAAAAA&#10;AAAAAKECAABkcnMvZG93bnJldi54bWxQSwUGAAAAAAQABAD5AAAAkgMAAAAA&#10;" strokecolor="#4579b8 [3044]">
                      <v:stroke endarrow="block"/>
                    </v:shape>
                    <v:shape id="Straight Arrow Connector 662" o:spid="_x0000_s1346" type="#_x0000_t32" style="position:absolute;top:7803;width:2237;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Fy8MQAAADcAAAADwAAAGRycy9kb3ducmV2LnhtbESPUUvDMBSF3wf+h3AF39bUiVG6pkME&#10;RfbmKj5fm7um2NzUJNs6f70RBB8P55zvcOrN7EZxpBAHzxquixIEcefNwL2Gt/ZpeQ8iJmSDo2fS&#10;cKYIm+ZiUWNl/Ilf6bhLvcgQjhVqsClNlZSxs+QwFn4izt7eB4cpy9BLE/CU4W6Uq7JU0uHAecHi&#10;RI+Wus/dwWn4aL/MrVWt2YYbr9T5+/1ue3jW+upyfliDSDSn//Bf+8VoUGoFv2fyEZ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4XLwxAAAANwAAAAPAAAAAAAAAAAA&#10;AAAAAKECAABkcnMvZG93bnJldi54bWxQSwUGAAAAAAQABAD5AAAAkgMAAAAA&#10;" strokecolor="#4579b8 [3044]">
                      <v:stroke endarrow="block"/>
                    </v:shape>
                  </v:group>
                  <v:rect id="Rectangle 656" o:spid="_x0000_s1347" style="position:absolute;left:10096;top:3405;width:4096;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hnYMcA&#10;AADcAAAADwAAAGRycy9kb3ducmV2LnhtbESPQWvCQBSE74X+h+UVeim6UTSUNBsptULFg21U8PjI&#10;vibB7NuQ3Wr017uC0OMwM98w6aw3jThS52rLCkbDCARxYXXNpYLtZjF4BeE8ssbGMik4k4NZ9viQ&#10;YqLtiX/omPtSBAi7BBVU3reJlK6oyKAb2pY4eL+2M+iD7EqpOzwFuGnkOIpiabDmsFBhSx8VFYf8&#10;zyhocRKN1/PDcrfdfy5W85fR6vLdKPX81L+/gfDU+//wvf2lFcTTGG5nwhGQ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IZ2DHAAAA3A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D4165B" w:rsidRDefault="00D4165B" w:rsidP="002E74D8">
                          <w:pPr>
                            <w:pStyle w:val="NormalWeb"/>
                            <w:spacing w:before="0" w:beforeAutospacing="0" w:after="200" w:afterAutospacing="0" w:line="276" w:lineRule="auto"/>
                            <w:jc w:val="center"/>
                          </w:pPr>
                          <w:r>
                            <w:rPr>
                              <w:rFonts w:eastAsia="Calibri"/>
                              <w:sz w:val="16"/>
                              <w:szCs w:val="16"/>
                            </w:rPr>
                            <w:t>Reg</w:t>
                          </w:r>
                          <w:r>
                            <w:rPr>
                              <w:rFonts w:eastAsia="Calibri"/>
                              <w:sz w:val="16"/>
                              <w:szCs w:val="16"/>
                            </w:rPr>
                            <w:br/>
                            <w:t>O/P</w:t>
                          </w:r>
                        </w:p>
                      </w:txbxContent>
                    </v:textbox>
                  </v:rect>
                  <v:shape id="Flowchart: Merge 657" o:spid="_x0000_s1348" type="#_x0000_t128" style="position:absolute;left:10049;top:9548;width:876;height:7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DU8QA&#10;AADcAAAADwAAAGRycy9kb3ducmV2LnhtbESPwWrDMBBE74X+g9hCLqWRa2gSXCshpBQKPSVOyHWx&#10;1rKxtTKSmjh/XxUKOQ4z84YpN5MdxIV86BwreJ1nIIhrpzs2Co7V58sKRIjIGgfHpOBGATbrx4cS&#10;C+2uvKfLIRqRIBwKVNDGOBZShroli2HuRuLkNc5bjEl6I7XHa4LbQeZZtpAWO04LLY60a6nuDz9W&#10;QTjnVdbrk/Vnk39/GN9Mz6ZRavY0bd9BRJriPfzf/tIKFm9L+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w1PEAAAA3AAAAA8AAAAAAAAAAAAAAAAAmAIAAGRycy9k&#10;b3ducmV2LnhtbFBLBQYAAAAABAAEAPUAAACJAwAAAAA=&#10;" fillcolor="#ffa2a1" strokecolor="#be4b48">
                    <v:fill color2="#ffe5e5" rotate="t" angle="180" colors="0 #ffa2a1;22938f #ffbebd;1 #ffe5e5" focus="100%" type="gradient"/>
                    <v:shadow on="t" color="black" opacity="24903f" origin=",.5" offset="0,.55556mm"/>
                    <v:textbox>
                      <w:txbxContent>
                        <w:p w:rsidR="00D4165B" w:rsidRDefault="00D4165B" w:rsidP="002E74D8">
                          <w:pPr>
                            <w:pStyle w:val="NormalWeb"/>
                            <w:spacing w:before="0" w:beforeAutospacing="0" w:after="0" w:afterAutospacing="0" w:line="276" w:lineRule="auto"/>
                          </w:pPr>
                          <w:r>
                            <w:rPr>
                              <w:rFonts w:ascii="Verdana" w:eastAsia="Times New Roman" w:hAnsi="Verdana" w:cs="Arial"/>
                              <w:color w:val="000000"/>
                              <w:kern w:val="32"/>
                              <w:sz w:val="20"/>
                              <w:szCs w:val="20"/>
                            </w:rPr>
                            <w:t> </w:t>
                          </w:r>
                        </w:p>
                      </w:txbxContent>
                    </v:textbox>
                  </v:shape>
                  <v:shape id="Straight Arrow Connector 658" o:spid="_x0000_s1349" type="#_x0000_t32" style="position:absolute;left:4286;top:4833;width:5905;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u8TMIAAADcAAAADwAAAGRycy9kb3ducmV2LnhtbERPy4rCMBTdC/5DuAOz03TKKNIxShEF&#10;ZRbiY+Hy0txpis1NadLama+fLASXh/Nergdbi55aXzlW8DFNQBAXTldcKrhedpMFCB+QNdaOScEv&#10;eVivxqMlZto9+ET9OZQihrDPUIEJocmk9IUhi37qGuLI/bjWYoiwLaVu8RHDbS3TJJlLixXHBoMN&#10;bQwV93NnFXwe0v7yJ93x0N2+t91Mbvtc35V6fxvyLxCBhvASP917rWA+i2vjmXg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2u8TMIAAADcAAAADwAAAAAAAAAAAAAA&#10;AAChAgAAZHJzL2Rvd25yZXYueG1sUEsFBgAAAAAEAAQA+QAAAJADAAAAAA==&#10;" strokecolor="#4579b8 [3044]" strokeweight="2.25pt">
                    <v:stroke endarrow="block"/>
                  </v:shape>
                  <v:shape id="Straight Arrow Connector 659" o:spid="_x0000_s1350" type="#_x0000_t32" style="position:absolute;left:14192;top:7405;width:4858;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pi8QAAADcAAAADwAAAGRycy9kb3ducmV2LnhtbESPQUvDQBCF74L/YRnBm91UsaSx21Iq&#10;0tzEtpfehuyYhGZn090xif/eFQSPjzfve/NWm8l1aqAQW88G5rMMFHHlbcu1gdPx7SEHFQXZYueZ&#10;DHxThM369maFhfUjf9BwkFolCMcCDTQifaF1rBpyGGe+J07epw8OJclQaxtwTHDX6ccsW2iHLaeG&#10;BnvaNVRdDl8uvSHnXF5LV9rt8fo05OP+vQ97Y+7vpu0LKKFJ/o//0qU1sHhewu+YRAC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0OmLxAAAANwAAAAPAAAAAAAAAAAA&#10;AAAAAKECAABkcnMvZG93bnJldi54bWxQSwUGAAAAAAQABAD5AAAAkgMAAAAA&#10;" strokecolor="#4579b8 [3044]" strokeweight="2.25pt">
                    <v:stroke endarrow="block"/>
                  </v:shape>
                  <v:shape id="Text Box 371" o:spid="_x0000_s1351" type="#_x0000_t202" style="position:absolute;left:14762;top:5214;width:3676;height:36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6UsMA&#10;AADcAAAADwAAAGRycy9kb3ducmV2LnhtbERPz2vCMBS+D/wfwhN2kZm6Q5FqKttgImObqEN6fDTP&#10;pti8lCRq/e+Xw2DHj+/3cjXYTlzJh9axgtk0A0FcO91yo+Dn8P40BxEissbOMSm4U4BVOXpYYqHd&#10;jXd03cdGpBAOBSowMfaFlKE2ZDFMXU+cuJPzFmOCvpHa4y2F204+Z1kuLbacGgz29GaoPu8vVsHZ&#10;fEy22frr9Zhv7v77cHGV/6yUehwPLwsQkYb4L/5zb7SCPE/z05l0BG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D6UsMAAADcAAAADwAAAAAAAAAAAAAAAACYAgAAZHJzL2Rv&#10;d25yZXYueG1sUEsFBgAAAAAEAAQA9QAAAIgDAAAAAA==&#10;" filled="f" stroked="f" strokeweight=".5pt">
                    <v:textbox>
                      <w:txbxContent>
                        <w:p w:rsidR="00D4165B" w:rsidRDefault="00D4165B" w:rsidP="002E74D8">
                          <w:pPr>
                            <w:pStyle w:val="NormalWeb"/>
                            <w:spacing w:before="0" w:beforeAutospacing="0" w:after="200" w:afterAutospacing="0" w:line="276" w:lineRule="auto"/>
                          </w:pPr>
                          <w:r>
                            <w:rPr>
                              <w:rFonts w:eastAsia="Calibri"/>
                              <w:sz w:val="18"/>
                              <w:szCs w:val="18"/>
                            </w:rPr>
                            <w:t>flits</w:t>
                          </w:r>
                        </w:p>
                      </w:txbxContent>
                    </v:textbox>
                  </v:shape>
                </v:group>
                <v:shape id="Straight Arrow Connector 87" o:spid="_x0000_s1352" type="#_x0000_t32" style="position:absolute;left:28575;top:18205;width:11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PJcIAAADbAAAADwAAAGRycy9kb3ducmV2LnhtbESPT4vCMBTE78J+h/AW9qbprlRLNYoI&#10;xb36D/T2bJ5tsXkpTardb78RBI/DzPyGmS97U4s7ta6yrOB7FIEgzq2uuFBw2GfDBITzyBpry6Tg&#10;jxwsFx+DOabaPnhL950vRICwS1FB6X2TSunykgy6kW2Ig3e1rUEfZFtI3eIjwE0tf6JoIg1WHBZK&#10;bGhdUn7bdUbB+HrpN4lfySQ72XXXxXF8zM5KfX32qxkIT71/h1/tX60gmcL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tPJcIAAADbAAAADwAAAAAAAAAAAAAA&#10;AAChAgAAZHJzL2Rvd25yZXYueG1sUEsFBgAAAAAEAAQA+QAAAJADAAAAAA==&#10;" strokecolor="#4579b8 [3044]">
                  <v:stroke endarrow="open"/>
                </v:shape>
                <v:line id="Straight Connector 90" o:spid="_x0000_s1353" style="position:absolute;visibility:visible;mso-wrap-style:square" from="4762,9334" to="4762,35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6cCsAAAADbAAAADwAAAGRycy9kb3ducmV2LnhtbERPz2vCMBS+D/wfwhO8rel2GNo1yhg4&#10;tovQ1ou3R/Nsi81LSGLt/ntzEDx+fL/L3WxGMZEPg2UFb1kOgri1euBOwbHZv65BhIiscbRMCv4p&#10;wG67eCmx0PbGFU117EQK4VCggj5GV0gZ2p4Mhsw64sSdrTcYE/Sd1B5vKdyM8j3PP6TBgVNDj46+&#10;e2ov9dUoaFx3vkT391Ot8/rgT66etB2UWi3nr08Qkeb4FD/cv1rBJq1PX9IPkN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unArAAAAA2wAAAA8AAAAAAAAAAAAAAAAA&#10;oQIAAGRycy9kb3ducmV2LnhtbFBLBQYAAAAABAAEAPkAAACOAwAAAAA=&#10;" strokecolor="#f68c36 [3049]">
                  <v:stroke dashstyle="longDashDot"/>
                </v:line>
                <v:shape id="Text Box 91" o:spid="_x0000_s1354" type="#_x0000_t202" style="position:absolute;left:1176;top:11728;width:7672;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D4165B" w:rsidRDefault="00D4165B">
                        <w:r>
                          <w:t>Async Interface</w:t>
                        </w:r>
                      </w:p>
                    </w:txbxContent>
                  </v:textbox>
                </v:shape>
                <v:shape id="Straight Arrow Connector 16" o:spid="_x0000_s1355" type="#_x0000_t32" style="position:absolute;left:27813;top:28120;width:4644;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shape id="Picture 1018" o:spid="_x0000_s1356" type="#_x0000_t75" style="position:absolute;left:27216;top:26396;width:6572;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aAhvGAAAA3QAAAA8AAABkcnMvZG93bnJldi54bWxEj91qwkAQhe8F32EZoXe6SaFiU1eplkIJ&#10;VGjsAwzZyU/NzobsVlOfvnMheDfDOXPON+vt6Dp1piG0ng2kiwQUcelty7WB7+P7fAUqRGSLnWcy&#10;8EcBtpvpZI2Z9Rf+onMRayUhHDI00MTYZ1qHsiGHYeF7YtEqPziMsg61tgNeJNx1+jFJltphy9LQ&#10;YE/7hspT8esMHI4hz7sdpXlxeq78D71VT59XYx5m4+sLqEhjvJtv1x9W8JNUcOUbGUFv/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oCG8YAAADdAAAADwAAAAAAAAAAAAAA&#10;AACfAgAAZHJzL2Rvd25yZXYueG1sUEsFBgAAAAAEAAQA9wAAAJIDAAAAAA==&#10;">
                  <v:imagedata r:id="rId26" o:title=""/>
                </v:shape>
                <w10:anchorlock/>
              </v:group>
            </w:pict>
          </mc:Fallback>
        </mc:AlternateContent>
      </w:r>
    </w:p>
    <w:p w:rsidR="002E74D8" w:rsidRDefault="001A0A74" w:rsidP="001A0A74">
      <w:pPr>
        <w:pStyle w:val="Caption"/>
      </w:pPr>
      <w:bookmarkStart w:id="33" w:name="_Toc380556072"/>
      <w:r>
        <w:t xml:space="preserve">Figure </w:t>
      </w:r>
      <w:r w:rsidR="00B926E2">
        <w:fldChar w:fldCharType="begin"/>
      </w:r>
      <w:r w:rsidR="00B926E2">
        <w:instrText xml:space="preserve"> SEQ Figure \* ARABIC </w:instrText>
      </w:r>
      <w:r w:rsidR="00B926E2">
        <w:fldChar w:fldCharType="separate"/>
      </w:r>
      <w:r w:rsidR="00257CBE">
        <w:rPr>
          <w:noProof/>
        </w:rPr>
        <w:t>5</w:t>
      </w:r>
      <w:r w:rsidR="00B926E2">
        <w:rPr>
          <w:noProof/>
        </w:rPr>
        <w:fldChar w:fldCharType="end"/>
      </w:r>
      <w:r>
        <w:t xml:space="preserve"> As</w:t>
      </w:r>
      <w:r w:rsidR="004323C4">
        <w:t>ynchronous Interface</w:t>
      </w:r>
      <w:r w:rsidRPr="001A0A74">
        <w:t>: Busy signal and flits from neighboring router (Router B) with O/P registered</w:t>
      </w:r>
      <w:bookmarkEnd w:id="33"/>
    </w:p>
    <w:p w:rsidR="002E74D8" w:rsidRDefault="002E74D8" w:rsidP="00C17A42"/>
    <w:p w:rsidR="002E74D8" w:rsidRDefault="002E74D8" w:rsidP="00C17A42"/>
    <w:p w:rsidR="008978D9" w:rsidRPr="00C17A42" w:rsidRDefault="008978D9" w:rsidP="00C17A42"/>
    <w:p w:rsidR="00814ACB" w:rsidRDefault="006532B9" w:rsidP="006532B9">
      <w:pPr>
        <w:pStyle w:val="Heading3"/>
      </w:pPr>
      <w:bookmarkStart w:id="34" w:name="_Ref379284049"/>
      <w:r>
        <w:lastRenderedPageBreak/>
        <w:t xml:space="preserve"> </w:t>
      </w:r>
      <w:bookmarkStart w:id="35" w:name="_Toc388376268"/>
      <w:r w:rsidR="00D90240">
        <w:t>Interface busy signal from neighboring router with unregistered</w:t>
      </w:r>
      <w:r w:rsidR="00DC155A">
        <w:t xml:space="preserve"> </w:t>
      </w:r>
      <w:r w:rsidR="00D90240">
        <w:t>flits</w:t>
      </w:r>
      <w:r w:rsidR="00DC155A">
        <w:t xml:space="preserve"> outputs</w:t>
      </w:r>
      <w:r w:rsidR="00B15784">
        <w:t xml:space="preserve">, followed by </w:t>
      </w:r>
      <w:r w:rsidR="00814ACB">
        <w:t>pipeline stages</w:t>
      </w:r>
      <w:bookmarkEnd w:id="34"/>
      <w:bookmarkEnd w:id="35"/>
    </w:p>
    <w:p w:rsidR="00814ACB" w:rsidRDefault="00AF629A" w:rsidP="009F6C69">
      <w:pPr>
        <w:pStyle w:val="Body"/>
        <w:jc w:val="both"/>
      </w:pPr>
      <w:r>
        <w:t>Router B</w:t>
      </w:r>
      <w:r w:rsidR="00EB5AB7" w:rsidRPr="00EB5AB7">
        <w:t xml:space="preserve"> is not O/P registered and there are </w:t>
      </w:r>
      <w:r>
        <w:t xml:space="preserve">n </w:t>
      </w:r>
      <w:r w:rsidR="00EB5AB7" w:rsidRPr="00EB5AB7">
        <w:t xml:space="preserve">pipeline stages in between. </w:t>
      </w:r>
      <w:r w:rsidRPr="004B2650">
        <w:rPr>
          <w:i/>
        </w:rPr>
        <w:t>Output Port X Busy</w:t>
      </w:r>
      <w:r>
        <w:rPr>
          <w:i/>
        </w:rPr>
        <w:t xml:space="preserve"> </w:t>
      </w:r>
      <w:r w:rsidR="009F6C69">
        <w:t>signal needs</w:t>
      </w:r>
      <w:r w:rsidR="00EB5AB7" w:rsidRPr="00EB5AB7">
        <w:t xml:space="preserve"> be pipelined for </w:t>
      </w:r>
      <w:r w:rsidR="00EB5AB7" w:rsidRPr="00EB5AB7">
        <w:rPr>
          <w:i/>
        </w:rPr>
        <w:t>n</w:t>
      </w:r>
      <w:r w:rsidR="00EB5AB7" w:rsidRPr="00EB5AB7">
        <w:t xml:space="preserve"> stages</w:t>
      </w:r>
      <w:r w:rsidR="009F6C69">
        <w:t>, before it hits Router A.</w:t>
      </w:r>
      <w:r w:rsidR="00EB5AB7" w:rsidRPr="00EB5AB7">
        <w:t xml:space="preserve"> There is a one cycle penalty for cold start</w:t>
      </w:r>
      <w:r w:rsidR="009F6C69">
        <w:t xml:space="preserve"> as in Section </w:t>
      </w:r>
      <w:r w:rsidR="009F6C69">
        <w:fldChar w:fldCharType="begin"/>
      </w:r>
      <w:r w:rsidR="009F6C69">
        <w:instrText xml:space="preserve"> REF _Ref379283116 \r \h </w:instrText>
      </w:r>
      <w:r w:rsidR="009F6C69">
        <w:fldChar w:fldCharType="separate"/>
      </w:r>
      <w:r w:rsidR="00257CBE">
        <w:t>2.2.1</w:t>
      </w:r>
      <w:r w:rsidR="009F6C69">
        <w:fldChar w:fldCharType="end"/>
      </w:r>
      <w:r w:rsidR="009F6C69">
        <w:t xml:space="preserve">. The </w:t>
      </w:r>
      <w:r w:rsidR="009F6C69" w:rsidRPr="009F6C69">
        <w:rPr>
          <w:i/>
        </w:rPr>
        <w:t>pipeline registers for flits</w:t>
      </w:r>
      <w:r w:rsidR="009F6C69">
        <w:t xml:space="preserve"> would be coarse grained clock gate</w:t>
      </w:r>
      <w:r w:rsidR="00D1275C">
        <w:t xml:space="preserve">d too.  </w:t>
      </w:r>
      <w:r w:rsidR="009F6C69">
        <w:t xml:space="preserve">The </w:t>
      </w:r>
      <w:r w:rsidR="009F6C69" w:rsidRPr="00D1275C">
        <w:rPr>
          <w:i/>
        </w:rPr>
        <w:t>pipeline registers</w:t>
      </w:r>
      <w:r w:rsidR="00D1275C" w:rsidRPr="00D1275C">
        <w:rPr>
          <w:i/>
        </w:rPr>
        <w:t xml:space="preserve"> for flits</w:t>
      </w:r>
      <w:r w:rsidR="009F6C69" w:rsidRPr="00EB5AB7">
        <w:t xml:space="preserve"> would be clock enabled one cycle ahead of the actual flits in a cascaded fashion.</w:t>
      </w:r>
      <w:r w:rsidR="009F6C69">
        <w:t xml:space="preserve"> For each pipeline stage, the local clock enable for the flit registers would be generated from registered “</w:t>
      </w:r>
      <w:r w:rsidR="009F6C69" w:rsidRPr="004C71FF">
        <w:rPr>
          <w:i/>
        </w:rPr>
        <w:t>Output Port X Busy</w:t>
      </w:r>
      <w:r w:rsidR="009F6C69">
        <w:t>” for that stage.</w:t>
      </w:r>
      <w:r w:rsidR="00D1275C">
        <w:t xml:space="preserve"> Each Pipeline stage will have its own local Coarse Clock gating control logic. </w:t>
      </w:r>
    </w:p>
    <w:p w:rsidR="00577697" w:rsidRDefault="00577697" w:rsidP="009F6C69">
      <w:pPr>
        <w:pStyle w:val="Body"/>
        <w:jc w:val="both"/>
      </w:pPr>
    </w:p>
    <w:p w:rsidR="00577697" w:rsidRDefault="0040446C" w:rsidP="0040446C">
      <w:pPr>
        <w:pStyle w:val="Heading3"/>
      </w:pPr>
      <w:r>
        <w:t xml:space="preserve"> </w:t>
      </w:r>
      <w:bookmarkStart w:id="36" w:name="_Toc388376269"/>
      <w:r w:rsidR="00D90240">
        <w:t>Interface busy signal from neighboring router with unregistered outputs for flits</w:t>
      </w:r>
      <w:r w:rsidR="00D1423E">
        <w:t>, followed by</w:t>
      </w:r>
      <w:r w:rsidR="00D90240">
        <w:t xml:space="preserve"> </w:t>
      </w:r>
      <w:r w:rsidR="00D1423E">
        <w:t>pipeline stages</w:t>
      </w:r>
      <w:bookmarkEnd w:id="36"/>
    </w:p>
    <w:p w:rsidR="00814ACB" w:rsidRDefault="00F14B67" w:rsidP="00814ACB">
      <w:pPr>
        <w:pStyle w:val="Body"/>
      </w:pPr>
      <w:r>
        <w:t xml:space="preserve">The scheme is same as Section </w:t>
      </w:r>
      <w:r>
        <w:fldChar w:fldCharType="begin"/>
      </w:r>
      <w:r>
        <w:instrText xml:space="preserve"> REF _Ref379284049 \r \h </w:instrText>
      </w:r>
      <w:r>
        <w:fldChar w:fldCharType="separate"/>
      </w:r>
      <w:r w:rsidR="00257CBE">
        <w:t>2.2.3</w:t>
      </w:r>
      <w:r>
        <w:fldChar w:fldCharType="end"/>
      </w:r>
      <w:r>
        <w:t xml:space="preserve">. The only difference is that Router B has registered outputs. </w:t>
      </w:r>
      <w:r w:rsidR="00A733A4">
        <w:t>There would be no penalty for cold starts.</w:t>
      </w:r>
    </w:p>
    <w:p w:rsidR="00A733A4" w:rsidRDefault="00A733A4" w:rsidP="00814ACB">
      <w:pPr>
        <w:pStyle w:val="Body"/>
      </w:pPr>
    </w:p>
    <w:p w:rsidR="00A733A4" w:rsidRDefault="0040446C" w:rsidP="0040446C">
      <w:pPr>
        <w:pStyle w:val="Heading3"/>
      </w:pPr>
      <w:bookmarkStart w:id="37" w:name="_Ref379363746"/>
      <w:r>
        <w:t xml:space="preserve"> </w:t>
      </w:r>
      <w:bookmarkStart w:id="38" w:name="_Toc388376270"/>
      <w:r w:rsidR="00D95975">
        <w:t>Interface busy signal from attached S</w:t>
      </w:r>
      <w:r w:rsidR="00A733A4">
        <w:t>treami</w:t>
      </w:r>
      <w:r w:rsidR="00B04345">
        <w:t>ng B</w:t>
      </w:r>
      <w:r w:rsidR="009A5CE3">
        <w:t xml:space="preserve">ridge </w:t>
      </w:r>
      <w:r w:rsidR="00A733A4">
        <w:t>with unregistered outputs</w:t>
      </w:r>
      <w:bookmarkEnd w:id="37"/>
      <w:bookmarkEnd w:id="38"/>
    </w:p>
    <w:p w:rsidR="00130831" w:rsidRDefault="00A733A4" w:rsidP="009C0B97">
      <w:pPr>
        <w:pStyle w:val="Body"/>
        <w:jc w:val="both"/>
      </w:pPr>
      <w:r>
        <w:t xml:space="preserve">This scheme is similar to </w:t>
      </w:r>
      <w:r w:rsidR="007E3BE9">
        <w:t xml:space="preserve">the </w:t>
      </w:r>
      <w:r>
        <w:t xml:space="preserve">one described in Section </w:t>
      </w:r>
      <w:r>
        <w:fldChar w:fldCharType="begin"/>
      </w:r>
      <w:r>
        <w:instrText xml:space="preserve"> REF _Ref379283116 \r \h </w:instrText>
      </w:r>
      <w:r w:rsidR="009C0B97">
        <w:instrText xml:space="preserve"> \* MERGEFORMAT </w:instrText>
      </w:r>
      <w:r>
        <w:fldChar w:fldCharType="separate"/>
      </w:r>
      <w:r w:rsidR="00257CBE">
        <w:t>2.2.1</w:t>
      </w:r>
      <w:r>
        <w:fldChar w:fldCharType="end"/>
      </w:r>
      <w:r w:rsidR="009F7EC4">
        <w:t xml:space="preserve">. </w:t>
      </w:r>
      <w:r w:rsidR="00FE6889">
        <w:t>The difference is that</w:t>
      </w:r>
      <w:r w:rsidR="009F0B86">
        <w:t xml:space="preserve"> instead of </w:t>
      </w:r>
      <w:r w:rsidR="00EA10CB">
        <w:t xml:space="preserve">directional </w:t>
      </w:r>
      <w:r w:rsidR="009F0B86">
        <w:t xml:space="preserve">output </w:t>
      </w:r>
      <w:r w:rsidR="002B6FD2">
        <w:t>ports</w:t>
      </w:r>
      <w:r w:rsidR="00EA10CB">
        <w:t xml:space="preserve"> </w:t>
      </w:r>
      <w:r w:rsidR="002B6FD2">
        <w:t>like ro</w:t>
      </w:r>
      <w:r w:rsidR="009F0B86">
        <w:t xml:space="preserve">uters, the Streaming Bridge has output ports per NoC Layer, through which it sends traffic. </w:t>
      </w:r>
      <w:r w:rsidR="00EA10CB">
        <w:t xml:space="preserve"> On each NoC layer through which it sends traffic, the streaming bridge is attached to </w:t>
      </w:r>
      <w:r w:rsidR="007C353E">
        <w:t xml:space="preserve">the host port of </w:t>
      </w:r>
      <w:r w:rsidR="00EA10CB">
        <w:t xml:space="preserve">a router. A dedicated busy/idle signal is required to be sent to each one of these routers for coarse clock gating purpose. Thus the busy signal is going to be one per NoC layer. </w:t>
      </w:r>
      <w:r w:rsidR="00F932A9">
        <w:t>The</w:t>
      </w:r>
      <w:r w:rsidR="002B6FD2">
        <w:t xml:space="preserve"> </w:t>
      </w:r>
      <w:r w:rsidR="00EA10CB">
        <w:t>busy signal can be set</w:t>
      </w:r>
      <w:r w:rsidR="009D71A7">
        <w:t>,</w:t>
      </w:r>
      <w:r w:rsidR="00EA10CB">
        <w:t xml:space="preserve"> once the </w:t>
      </w:r>
      <w:r w:rsidR="007E3BE9">
        <w:t xml:space="preserve">outgoing </w:t>
      </w:r>
      <w:r w:rsidR="004225E3">
        <w:t>layer information</w:t>
      </w:r>
      <w:r w:rsidR="009D71A7">
        <w:t xml:space="preserve"> corresponding to an incoming message beat</w:t>
      </w:r>
      <w:r w:rsidR="00F932A9">
        <w:t xml:space="preserve"> is obtained</w:t>
      </w:r>
      <w:r w:rsidR="009D71A7">
        <w:t>. The outg</w:t>
      </w:r>
      <w:r w:rsidR="009C0B97">
        <w:t>oing layer information is obtain</w:t>
      </w:r>
      <w:r w:rsidR="009D71A7">
        <w:t>ed</w:t>
      </w:r>
      <w:r w:rsidR="004225E3">
        <w:t xml:space="preserve"> </w:t>
      </w:r>
      <w:r w:rsidR="002B6FD2">
        <w:t xml:space="preserve">through look up of </w:t>
      </w:r>
      <w:r w:rsidR="004225E3">
        <w:t xml:space="preserve">a </w:t>
      </w:r>
      <w:r w:rsidR="002B6FD2">
        <w:t>mapping table</w:t>
      </w:r>
      <w:r w:rsidR="009D71A7">
        <w:t xml:space="preserve">. The look up is based on Source Interface and </w:t>
      </w:r>
      <w:r w:rsidR="009D71A7" w:rsidRPr="009D71A7">
        <w:rPr>
          <w:i/>
        </w:rPr>
        <w:t xml:space="preserve">QoS value, </w:t>
      </w:r>
      <w:r w:rsidR="004225E3" w:rsidRPr="009D71A7">
        <w:rPr>
          <w:i/>
        </w:rPr>
        <w:t xml:space="preserve">Destination Interface Id, </w:t>
      </w:r>
      <w:r w:rsidR="009D71A7" w:rsidRPr="009D71A7">
        <w:rPr>
          <w:i/>
        </w:rPr>
        <w:t xml:space="preserve">Destination </w:t>
      </w:r>
      <w:r w:rsidR="004225E3" w:rsidRPr="009D71A7">
        <w:rPr>
          <w:i/>
        </w:rPr>
        <w:t>Host port Id</w:t>
      </w:r>
      <w:r w:rsidR="00DE4DA9" w:rsidRPr="009D71A7">
        <w:rPr>
          <w:i/>
        </w:rPr>
        <w:t xml:space="preserve"> </w:t>
      </w:r>
      <w:r w:rsidR="00713AA0" w:rsidRPr="009D71A7">
        <w:rPr>
          <w:i/>
        </w:rPr>
        <w:t>signals</w:t>
      </w:r>
      <w:r w:rsidR="00713AA0">
        <w:t xml:space="preserve"> </w:t>
      </w:r>
      <w:r w:rsidR="004225E3">
        <w:t>provided by the host</w:t>
      </w:r>
      <w:r w:rsidR="009D71A7">
        <w:t xml:space="preserve"> through that</w:t>
      </w:r>
      <w:r w:rsidR="00713AA0">
        <w:t xml:space="preserve"> particular </w:t>
      </w:r>
      <w:r w:rsidR="009D71A7">
        <w:t>Source I</w:t>
      </w:r>
      <w:r w:rsidR="00713AA0">
        <w:t>nterface</w:t>
      </w:r>
      <w:r w:rsidR="00945B2B">
        <w:t>. I</w:t>
      </w:r>
      <w:r w:rsidR="00EA10CB">
        <w:t>n case of</w:t>
      </w:r>
      <w:r w:rsidR="00945B2B">
        <w:t xml:space="preserve"> router, the</w:t>
      </w:r>
      <w:r w:rsidR="00F932A9">
        <w:t xml:space="preserve"> </w:t>
      </w:r>
      <w:r w:rsidR="00EA10CB">
        <w:t xml:space="preserve">incoming </w:t>
      </w:r>
      <w:r w:rsidR="00F932A9">
        <w:t>“outp” signal is regis</w:t>
      </w:r>
      <w:r w:rsidR="00EA10CB">
        <w:t>tered</w:t>
      </w:r>
      <w:r w:rsidR="00DB60EC">
        <w:t>, decoded</w:t>
      </w:r>
      <w:r w:rsidR="00F932A9">
        <w:t xml:space="preserve"> </w:t>
      </w:r>
      <w:r w:rsidR="00945B2B">
        <w:t xml:space="preserve">and </w:t>
      </w:r>
      <w:r w:rsidR="00EA10CB">
        <w:t>matched to a particular</w:t>
      </w:r>
      <w:r w:rsidR="00945B2B">
        <w:t xml:space="preserve"> Output Port X</w:t>
      </w:r>
      <w:r w:rsidR="00DB60EC">
        <w:t xml:space="preserve">. In case of Streaming Bridge, the incoming </w:t>
      </w:r>
      <w:r w:rsidR="00DB60EC" w:rsidRPr="009D71A7">
        <w:rPr>
          <w:i/>
        </w:rPr>
        <w:t>QoS value, Destination Interface Id, Destination Host port Id signals</w:t>
      </w:r>
      <w:r w:rsidR="00DB60EC">
        <w:rPr>
          <w:i/>
        </w:rPr>
        <w:t xml:space="preserve"> </w:t>
      </w:r>
      <w:r w:rsidR="00DB60EC" w:rsidRPr="00DB60EC">
        <w:t xml:space="preserve">(per </w:t>
      </w:r>
      <w:r w:rsidR="00DB60EC">
        <w:t xml:space="preserve">host </w:t>
      </w:r>
      <w:r w:rsidR="00DB60EC" w:rsidRPr="00DB60EC">
        <w:t>interface)</w:t>
      </w:r>
      <w:r w:rsidR="00DB60EC">
        <w:rPr>
          <w:i/>
        </w:rPr>
        <w:t xml:space="preserve"> </w:t>
      </w:r>
      <w:r w:rsidR="00DB60EC">
        <w:t>are required to be r</w:t>
      </w:r>
      <w:r w:rsidR="009C0B97">
        <w:t xml:space="preserve">egistered and subsequently used as </w:t>
      </w:r>
      <w:r w:rsidR="00130831">
        <w:t xml:space="preserve">key to the mapping table. If the output of the look up matches to a particular layer, busy signal for that particular layer will be set. </w:t>
      </w:r>
    </w:p>
    <w:p w:rsidR="00130831" w:rsidRDefault="00130831" w:rsidP="009C0B97">
      <w:pPr>
        <w:pStyle w:val="Body"/>
        <w:jc w:val="both"/>
      </w:pPr>
    </w:p>
    <w:p w:rsidR="00A733A4" w:rsidRDefault="00D45ACD" w:rsidP="00304204">
      <w:pPr>
        <w:pStyle w:val="Body"/>
        <w:jc w:val="both"/>
      </w:pPr>
      <w:r>
        <w:t xml:space="preserve">Currently, there is one mapping table per Streaming Bridge. Each of the four interface logic does a parallel look up </w:t>
      </w:r>
      <w:r w:rsidR="00235C03">
        <w:t xml:space="preserve">in the mapping table corresponding to </w:t>
      </w:r>
      <w:r>
        <w:t>the entry at the head of its input FIFO</w:t>
      </w:r>
      <w:r w:rsidRPr="003F139F">
        <w:rPr>
          <w:strike/>
        </w:rPr>
        <w:t xml:space="preserve">. This additional look up for generating a busy signal per NoC layer will require a duplicate mapping table. </w:t>
      </w:r>
      <w:r w:rsidR="00713315" w:rsidRPr="003F139F">
        <w:rPr>
          <w:strike/>
        </w:rPr>
        <w:t xml:space="preserve">The duplicate mapping table can be concurrently used </w:t>
      </w:r>
      <w:r w:rsidR="00406B2F" w:rsidRPr="003F139F">
        <w:rPr>
          <w:strike/>
        </w:rPr>
        <w:t xml:space="preserve">by all four interfaces to do </w:t>
      </w:r>
      <w:r w:rsidR="00713315" w:rsidRPr="003F139F">
        <w:rPr>
          <w:strike/>
        </w:rPr>
        <w:t xml:space="preserve">early look up. </w:t>
      </w:r>
      <w:r w:rsidRPr="003F139F">
        <w:rPr>
          <w:strike/>
        </w:rPr>
        <w:t>This wi</w:t>
      </w:r>
      <w:r w:rsidR="00043C7D" w:rsidRPr="003F139F">
        <w:rPr>
          <w:strike/>
        </w:rPr>
        <w:t>ll avoid aggravating the timing path</w:t>
      </w:r>
      <w:r w:rsidRPr="003F139F">
        <w:rPr>
          <w:strike/>
        </w:rPr>
        <w:t xml:space="preserve"> for per NoC layer arbitration logic</w:t>
      </w:r>
      <w:r>
        <w:t>.</w:t>
      </w:r>
      <w:r w:rsidR="00093768">
        <w:t xml:space="preserve"> Unlike router case, there is no plan to implement an early look-up for an incoming flit. An early </w:t>
      </w:r>
      <w:r w:rsidR="002D3D98">
        <w:t xml:space="preserve">look up in case of a Steaming Bridge involves instantiating </w:t>
      </w:r>
      <w:r w:rsidR="00093768">
        <w:t>a duplicate mapp</w:t>
      </w:r>
      <w:r w:rsidR="002D3D98">
        <w:t>ing table. This has area pena</w:t>
      </w:r>
      <w:r w:rsidR="00610A3E">
        <w:t>lty and potential timing implication</w:t>
      </w:r>
      <w:r w:rsidR="002D3D98">
        <w:t>.</w:t>
      </w:r>
      <w:r w:rsidR="00093768">
        <w:t xml:space="preserve"> </w:t>
      </w:r>
    </w:p>
    <w:p w:rsidR="00304204" w:rsidRDefault="00304204" w:rsidP="00304204">
      <w:pPr>
        <w:pStyle w:val="Body"/>
        <w:jc w:val="both"/>
      </w:pPr>
    </w:p>
    <w:p w:rsidR="00304204" w:rsidRDefault="00304204" w:rsidP="00304204">
      <w:pPr>
        <w:pStyle w:val="Body"/>
        <w:jc w:val="both"/>
        <w:rPr>
          <w:i/>
        </w:rPr>
      </w:pPr>
      <w:r>
        <w:lastRenderedPageBreak/>
        <w:t xml:space="preserve">Similar to the case in Section </w:t>
      </w:r>
      <w:r>
        <w:fldChar w:fldCharType="begin"/>
      </w:r>
      <w:r>
        <w:instrText xml:space="preserve"> REF _Ref379283116 \r \h </w:instrText>
      </w:r>
      <w:r>
        <w:fldChar w:fldCharType="separate"/>
      </w:r>
      <w:r w:rsidR="00257CBE">
        <w:t>2.2.1</w:t>
      </w:r>
      <w:r>
        <w:fldChar w:fldCharType="end"/>
      </w:r>
      <w:r>
        <w:t>, a “</w:t>
      </w:r>
      <w:r w:rsidRPr="00304204">
        <w:rPr>
          <w:i/>
        </w:rPr>
        <w:t xml:space="preserve">Outgoing Layer X </w:t>
      </w:r>
      <w:r w:rsidR="00A86D71">
        <w:rPr>
          <w:i/>
        </w:rPr>
        <w:t>Match</w:t>
      </w:r>
      <w:r>
        <w:rPr>
          <w:i/>
        </w:rPr>
        <w:t>”</w:t>
      </w:r>
      <w:r>
        <w:t xml:space="preserve"> </w:t>
      </w:r>
      <w:r w:rsidR="00A86D71">
        <w:t xml:space="preserve">signal will be generated </w:t>
      </w:r>
      <w:r>
        <w:t xml:space="preserve">for each Noc Layer. </w:t>
      </w:r>
      <w:r w:rsidR="005C789E">
        <w:t>Th</w:t>
      </w:r>
      <w:r w:rsidR="00A86D71">
        <w:t>e “</w:t>
      </w:r>
      <w:r w:rsidR="00A86D71" w:rsidRPr="00304204">
        <w:rPr>
          <w:i/>
        </w:rPr>
        <w:t xml:space="preserve">Outgoing </w:t>
      </w:r>
      <w:r w:rsidR="00A86D71">
        <w:rPr>
          <w:i/>
        </w:rPr>
        <w:t xml:space="preserve">Layer X Match” </w:t>
      </w:r>
      <w:r w:rsidR="005C789E">
        <w:t>is set by</w:t>
      </w:r>
      <w:r w:rsidR="002D3D98">
        <w:t xml:space="preserve"> the message en</w:t>
      </w:r>
      <w:r w:rsidR="00C25DCD">
        <w:t xml:space="preserve">try at the head of the input </w:t>
      </w:r>
      <w:r w:rsidR="007A2863">
        <w:t xml:space="preserve">interface </w:t>
      </w:r>
      <w:r w:rsidR="002D3D98">
        <w:t>Fifo</w:t>
      </w:r>
      <w:r w:rsidR="0043100F">
        <w:t>,</w:t>
      </w:r>
      <w:r w:rsidR="002D3D98">
        <w:t xml:space="preserve"> </w:t>
      </w:r>
      <w:r>
        <w:t xml:space="preserve">doing a lookup of the mapping table and the </w:t>
      </w:r>
      <w:r w:rsidR="005C789E">
        <w:t xml:space="preserve">look up </w:t>
      </w:r>
      <w:r>
        <w:t>output matching a particular Noc Layer X.</w:t>
      </w:r>
      <w:r w:rsidR="005C789E">
        <w:t xml:space="preserve"> </w:t>
      </w:r>
      <w:r w:rsidR="00A86D71">
        <w:t>A</w:t>
      </w:r>
      <w:r w:rsidR="00104387">
        <w:t>n</w:t>
      </w:r>
      <w:r w:rsidR="00A86D71">
        <w:t xml:space="preserve"> “</w:t>
      </w:r>
      <w:r w:rsidR="00A86D71" w:rsidRPr="00A86D71">
        <w:rPr>
          <w:i/>
        </w:rPr>
        <w:t xml:space="preserve">Outgoing Layer X </w:t>
      </w:r>
      <w:r w:rsidR="00A86D71">
        <w:rPr>
          <w:i/>
        </w:rPr>
        <w:t xml:space="preserve">Status” </w:t>
      </w:r>
      <w:r w:rsidR="00A86D71">
        <w:t>is maintained for each Noc Layer and is set high a cycle after “</w:t>
      </w:r>
      <w:r w:rsidR="00A86D71" w:rsidRPr="00304204">
        <w:rPr>
          <w:i/>
        </w:rPr>
        <w:t xml:space="preserve">Outgoing Layer X </w:t>
      </w:r>
      <w:r w:rsidR="00A86D71">
        <w:rPr>
          <w:i/>
        </w:rPr>
        <w:t>Match”</w:t>
      </w:r>
      <w:r w:rsidR="00A86D71">
        <w:t xml:space="preserve"> is asserted.  “</w:t>
      </w:r>
      <w:r w:rsidR="00A86D71" w:rsidRPr="00304204">
        <w:rPr>
          <w:i/>
        </w:rPr>
        <w:t>Outgoing Layer X</w:t>
      </w:r>
      <w:r w:rsidR="00A86D71">
        <w:rPr>
          <w:i/>
        </w:rPr>
        <w:t xml:space="preserve"> Busy” </w:t>
      </w:r>
      <w:r w:rsidR="00A86D71">
        <w:t>signal is OR function of “</w:t>
      </w:r>
      <w:r w:rsidR="00A86D71" w:rsidRPr="00304204">
        <w:rPr>
          <w:i/>
        </w:rPr>
        <w:t xml:space="preserve">Outgoing Layer X </w:t>
      </w:r>
      <w:r w:rsidR="00A86D71">
        <w:rPr>
          <w:i/>
        </w:rPr>
        <w:t xml:space="preserve">Match” </w:t>
      </w:r>
      <w:r w:rsidR="00A86D71">
        <w:t>and “</w:t>
      </w:r>
      <w:r w:rsidR="00A86D71" w:rsidRPr="00A86D71">
        <w:rPr>
          <w:i/>
        </w:rPr>
        <w:t xml:space="preserve">Outgoing Layer X </w:t>
      </w:r>
      <w:r w:rsidR="00A86D71">
        <w:rPr>
          <w:i/>
        </w:rPr>
        <w:t xml:space="preserve">Status”. </w:t>
      </w:r>
    </w:p>
    <w:p w:rsidR="00167737" w:rsidRDefault="00167737" w:rsidP="00304204">
      <w:pPr>
        <w:pStyle w:val="Body"/>
        <w:jc w:val="both"/>
        <w:rPr>
          <w:i/>
        </w:rPr>
      </w:pPr>
    </w:p>
    <w:p w:rsidR="00167737" w:rsidRPr="00167737" w:rsidRDefault="00167737" w:rsidP="00E70387">
      <w:pPr>
        <w:pStyle w:val="Body"/>
        <w:jc w:val="both"/>
      </w:pPr>
      <w:r w:rsidRPr="00167737">
        <w:t>The register “</w:t>
      </w:r>
      <w:r w:rsidRPr="00167737">
        <w:rPr>
          <w:i/>
        </w:rPr>
        <w:t xml:space="preserve">Output </w:t>
      </w:r>
      <w:r>
        <w:rPr>
          <w:i/>
        </w:rPr>
        <w:t>Layer</w:t>
      </w:r>
      <w:r w:rsidRPr="00167737">
        <w:rPr>
          <w:i/>
        </w:rPr>
        <w:t xml:space="preserve"> X Status</w:t>
      </w:r>
      <w:r w:rsidRPr="00167737">
        <w:t>”</w:t>
      </w:r>
      <w:r w:rsidR="00713315">
        <w:t xml:space="preserve"> i</w:t>
      </w:r>
      <w:r w:rsidR="00261796">
        <w:t>s required to let a message</w:t>
      </w:r>
      <w:r w:rsidR="005C44DD">
        <w:t xml:space="preserve"> (at the head of the interface FIFO)</w:t>
      </w:r>
      <w:r w:rsidR="007A2863">
        <w:t xml:space="preserve"> know that corresponding host</w:t>
      </w:r>
      <w:r w:rsidR="00713315">
        <w:t xml:space="preserve"> port and logic in Router on Noc Layer X </w:t>
      </w:r>
      <w:r w:rsidRPr="00167737">
        <w:t xml:space="preserve">is already clock enabled. A </w:t>
      </w:r>
      <w:r w:rsidR="00261796">
        <w:t xml:space="preserve">message </w:t>
      </w:r>
      <w:r w:rsidRPr="00167737">
        <w:t xml:space="preserve">can only arbitrate for Output </w:t>
      </w:r>
      <w:r>
        <w:t>Layer</w:t>
      </w:r>
      <w:r w:rsidR="00E62935">
        <w:t xml:space="preserve"> X in Streaming Bridge</w:t>
      </w:r>
      <w:r w:rsidRPr="00167737">
        <w:t>, if “</w:t>
      </w:r>
      <w:r w:rsidRPr="00167737">
        <w:rPr>
          <w:i/>
        </w:rPr>
        <w:t xml:space="preserve">Output </w:t>
      </w:r>
      <w:r>
        <w:rPr>
          <w:i/>
        </w:rPr>
        <w:t>Layer</w:t>
      </w:r>
      <w:r w:rsidRPr="00167737">
        <w:rPr>
          <w:i/>
        </w:rPr>
        <w:t xml:space="preserve"> X Status</w:t>
      </w:r>
      <w:r w:rsidRPr="00167737">
        <w:t xml:space="preserve">” is set to high. After an incoming </w:t>
      </w:r>
      <w:r w:rsidR="00713315">
        <w:t>message beat</w:t>
      </w:r>
      <w:r w:rsidR="00E62935">
        <w:t xml:space="preserve"> to Streaming Bridge </w:t>
      </w:r>
      <w:r w:rsidR="008C78BA">
        <w:t>gets written into FIFO</w:t>
      </w:r>
      <w:r w:rsidRPr="00167737">
        <w:t xml:space="preserve"> and happens to be in bypass condition, it cannot arbitrate in the same cycle for the </w:t>
      </w:r>
      <w:r w:rsidRPr="00167737">
        <w:rPr>
          <w:i/>
        </w:rPr>
        <w:t xml:space="preserve">Output </w:t>
      </w:r>
      <w:r>
        <w:rPr>
          <w:i/>
        </w:rPr>
        <w:t>Layer</w:t>
      </w:r>
      <w:r w:rsidRPr="00167737">
        <w:rPr>
          <w:i/>
        </w:rPr>
        <w:t xml:space="preserve"> X</w:t>
      </w:r>
      <w:r w:rsidRPr="00167737">
        <w:t xml:space="preserve"> if “</w:t>
      </w:r>
      <w:r w:rsidRPr="00167737">
        <w:rPr>
          <w:i/>
        </w:rPr>
        <w:t xml:space="preserve">Output </w:t>
      </w:r>
      <w:r>
        <w:rPr>
          <w:i/>
        </w:rPr>
        <w:t>Layer</w:t>
      </w:r>
      <w:r w:rsidRPr="00167737">
        <w:rPr>
          <w:i/>
        </w:rPr>
        <w:t xml:space="preserve"> X Status</w:t>
      </w:r>
      <w:r w:rsidRPr="00167737">
        <w:t xml:space="preserve">” has </w:t>
      </w:r>
      <w:r w:rsidRPr="00167737">
        <w:rPr>
          <w:b/>
        </w:rPr>
        <w:t>not</w:t>
      </w:r>
      <w:r w:rsidRPr="00167737">
        <w:t xml:space="preserve"> been set to high. That cycle will be utilized in sending “</w:t>
      </w:r>
      <w:r w:rsidRPr="00167737">
        <w:rPr>
          <w:i/>
        </w:rPr>
        <w:t xml:space="preserve">Output </w:t>
      </w:r>
      <w:r>
        <w:rPr>
          <w:i/>
        </w:rPr>
        <w:t>Layer</w:t>
      </w:r>
      <w:r w:rsidRPr="00167737">
        <w:rPr>
          <w:i/>
        </w:rPr>
        <w:t xml:space="preserve"> X Busy</w:t>
      </w:r>
      <w:r w:rsidR="00576A7E">
        <w:t xml:space="preserve">” to its attached Router on NoC Layer X, and </w:t>
      </w:r>
      <w:r w:rsidRPr="00167737">
        <w:t>to wake up and clock enable its corresponding input block</w:t>
      </w:r>
      <w:r w:rsidR="00205C38">
        <w:t xml:space="preserve"> in next cycle</w:t>
      </w:r>
      <w:r w:rsidRPr="00167737">
        <w:t xml:space="preserve">.  This is the </w:t>
      </w:r>
      <w:r w:rsidRPr="00167737">
        <w:rPr>
          <w:b/>
        </w:rPr>
        <w:t>cold start condition</w:t>
      </w:r>
      <w:r w:rsidRPr="00167737">
        <w:t xml:space="preserve"> of sending “</w:t>
      </w:r>
      <w:r w:rsidRPr="00167737">
        <w:rPr>
          <w:i/>
        </w:rPr>
        <w:t xml:space="preserve">Output </w:t>
      </w:r>
      <w:r>
        <w:rPr>
          <w:i/>
        </w:rPr>
        <w:t>Layer</w:t>
      </w:r>
      <w:r w:rsidRPr="00167737">
        <w:rPr>
          <w:i/>
        </w:rPr>
        <w:t xml:space="preserve"> X Busy</w:t>
      </w:r>
      <w:r w:rsidRPr="00167737">
        <w:t>” (clock enable)</w:t>
      </w:r>
      <w:r w:rsidR="004310A3">
        <w:t xml:space="preserve"> signal to </w:t>
      </w:r>
      <w:r w:rsidR="00E44E33">
        <w:t>its attached Router on NoC L</w:t>
      </w:r>
      <w:r w:rsidR="004310A3">
        <w:t>ayer X</w:t>
      </w:r>
      <w:r w:rsidRPr="00167737">
        <w:t xml:space="preserve">, ahead of the </w:t>
      </w:r>
      <w:r w:rsidR="00713315">
        <w:t>message beat</w:t>
      </w:r>
      <w:r w:rsidRPr="00167737">
        <w:t xml:space="preserve"> and it incurs a penalty of 1 cycle.  In rest of the cases, “</w:t>
      </w:r>
      <w:r w:rsidRPr="00167737">
        <w:rPr>
          <w:i/>
        </w:rPr>
        <w:t xml:space="preserve">Output </w:t>
      </w:r>
      <w:r>
        <w:rPr>
          <w:i/>
        </w:rPr>
        <w:t>Layer</w:t>
      </w:r>
      <w:r w:rsidRPr="00167737">
        <w:rPr>
          <w:i/>
        </w:rPr>
        <w:t xml:space="preserve"> X Status</w:t>
      </w:r>
      <w:r w:rsidRPr="00167737">
        <w:t xml:space="preserve">” will have already been set high due to </w:t>
      </w:r>
      <w:r w:rsidR="00713315">
        <w:t>message beat</w:t>
      </w:r>
      <w:r w:rsidR="00F20B34">
        <w:t xml:space="preserve">s from other interface ports </w:t>
      </w:r>
      <w:r w:rsidRPr="00167737">
        <w:t xml:space="preserve">contending for the same </w:t>
      </w:r>
      <w:r w:rsidRPr="00167737">
        <w:rPr>
          <w:i/>
        </w:rPr>
        <w:t xml:space="preserve">Output </w:t>
      </w:r>
      <w:r>
        <w:rPr>
          <w:i/>
        </w:rPr>
        <w:t>Layer</w:t>
      </w:r>
      <w:r w:rsidRPr="00167737">
        <w:rPr>
          <w:i/>
        </w:rPr>
        <w:t xml:space="preserve"> X</w:t>
      </w:r>
      <w:r w:rsidRPr="00167737">
        <w:t xml:space="preserve">. Only the first </w:t>
      </w:r>
      <w:r w:rsidR="00713315">
        <w:t>message beat</w:t>
      </w:r>
      <w:r w:rsidRPr="00167737">
        <w:t xml:space="preserve"> setting up “</w:t>
      </w:r>
      <w:r w:rsidRPr="00167737">
        <w:rPr>
          <w:i/>
        </w:rPr>
        <w:t xml:space="preserve">Output </w:t>
      </w:r>
      <w:r>
        <w:rPr>
          <w:i/>
        </w:rPr>
        <w:t>Layer</w:t>
      </w:r>
      <w:r w:rsidRPr="00167737">
        <w:rPr>
          <w:i/>
        </w:rPr>
        <w:t xml:space="preserve"> X Status</w:t>
      </w:r>
      <w:r w:rsidRPr="00167737">
        <w:t>” high for the first time, will incur 1 cycle penalty.</w:t>
      </w:r>
    </w:p>
    <w:p w:rsidR="00167737" w:rsidRPr="00167737" w:rsidRDefault="00167737" w:rsidP="00E70387">
      <w:pPr>
        <w:pStyle w:val="Body"/>
        <w:jc w:val="both"/>
      </w:pPr>
    </w:p>
    <w:p w:rsidR="00167737" w:rsidRPr="00167737" w:rsidRDefault="00167737" w:rsidP="00E70387">
      <w:pPr>
        <w:pStyle w:val="Body"/>
        <w:jc w:val="both"/>
      </w:pPr>
      <w:r w:rsidRPr="00167737">
        <w:t>The “</w:t>
      </w:r>
      <w:r w:rsidRPr="00167737">
        <w:rPr>
          <w:i/>
        </w:rPr>
        <w:t xml:space="preserve">Output </w:t>
      </w:r>
      <w:r>
        <w:rPr>
          <w:i/>
        </w:rPr>
        <w:t>Layer</w:t>
      </w:r>
      <w:r w:rsidRPr="00167737">
        <w:rPr>
          <w:i/>
        </w:rPr>
        <w:t xml:space="preserve"> X Status</w:t>
      </w:r>
      <w:r w:rsidRPr="00167737">
        <w:t xml:space="preserve">” register will be cleared after a fixed number of cycles after all the transactions </w:t>
      </w:r>
      <w:r w:rsidR="00C83C0B">
        <w:t>for</w:t>
      </w:r>
      <w:r w:rsidRPr="00167737">
        <w:t xml:space="preserve"> “Output </w:t>
      </w:r>
      <w:r>
        <w:t>Layer</w:t>
      </w:r>
      <w:r w:rsidRPr="00167737">
        <w:t xml:space="preserve"> X” have been exhausted and the credits for all transactions through “Output </w:t>
      </w:r>
      <w:r>
        <w:t>Layer</w:t>
      </w:r>
      <w:r w:rsidRPr="00167737">
        <w:t xml:space="preserve"> X” have been returned from </w:t>
      </w:r>
      <w:r w:rsidR="00C82B8F">
        <w:t>its attached Router on NoC layer X</w:t>
      </w:r>
      <w:r w:rsidRPr="00167737">
        <w:t xml:space="preserve">. A counter can be maintained to keep track number of outstanding </w:t>
      </w:r>
      <w:r w:rsidR="00713315">
        <w:t>message beat</w:t>
      </w:r>
      <w:r w:rsidR="00C83C0B">
        <w:t>s to be switched to</w:t>
      </w:r>
      <w:r w:rsidRPr="00167737">
        <w:t xml:space="preserve"> “Output </w:t>
      </w:r>
      <w:r>
        <w:t>Layer</w:t>
      </w:r>
      <w:r w:rsidR="00C83C0B">
        <w:t xml:space="preserve"> X”. There will be four “</w:t>
      </w:r>
      <w:r w:rsidR="00C83C0B" w:rsidRPr="00304204">
        <w:rPr>
          <w:i/>
        </w:rPr>
        <w:t xml:space="preserve">Outgoing Layer X </w:t>
      </w:r>
      <w:r w:rsidR="00C83C0B">
        <w:rPr>
          <w:i/>
        </w:rPr>
        <w:t xml:space="preserve">Match” </w:t>
      </w:r>
      <w:r w:rsidR="00C83C0B">
        <w:t>signals inside the Streaming bridge, corresponding to four host interface a,b,c and d</w:t>
      </w:r>
      <w:r w:rsidRPr="00167737">
        <w:t xml:space="preserve">. Every time, </w:t>
      </w:r>
      <w:r w:rsidR="00823D1F">
        <w:t>e</w:t>
      </w:r>
      <w:r w:rsidR="0003157D">
        <w:t>ach one of these four signals goes</w:t>
      </w:r>
      <w:r w:rsidR="00823D1F">
        <w:t xml:space="preserve"> high, </w:t>
      </w:r>
      <w:r w:rsidRPr="00167737">
        <w:t xml:space="preserve">the counter is incremented. </w:t>
      </w:r>
      <w:r w:rsidR="00823D1F">
        <w:t xml:space="preserve">In case all the four signals go high in a given cycle, </w:t>
      </w:r>
      <w:r w:rsidRPr="00167737">
        <w:t xml:space="preserve">the counter needs to be incremented by 4. The counter is decremented every time a </w:t>
      </w:r>
      <w:r w:rsidR="00713315">
        <w:t>message beat</w:t>
      </w:r>
      <w:r w:rsidR="0003157D">
        <w:t xml:space="preserve"> switches to</w:t>
      </w:r>
      <w:r w:rsidRPr="00167737">
        <w:t xml:space="preserve"> “Output </w:t>
      </w:r>
      <w:r>
        <w:t>Layer</w:t>
      </w:r>
      <w:r w:rsidR="0003157D">
        <w:t xml:space="preserve"> X”</w:t>
      </w:r>
      <w:r w:rsidRPr="00167737">
        <w:t>. A second counter “</w:t>
      </w:r>
      <w:r w:rsidRPr="00167737">
        <w:rPr>
          <w:i/>
        </w:rPr>
        <w:t xml:space="preserve">Output </w:t>
      </w:r>
      <w:r>
        <w:rPr>
          <w:i/>
        </w:rPr>
        <w:t>Layer</w:t>
      </w:r>
      <w:r w:rsidRPr="00167737">
        <w:rPr>
          <w:i/>
        </w:rPr>
        <w:t xml:space="preserve"> X power down counter</w:t>
      </w:r>
      <w:r w:rsidRPr="00167737">
        <w:t xml:space="preserve">” </w:t>
      </w:r>
      <w:r w:rsidR="0003157D">
        <w:t xml:space="preserve">is maintained inside the Streaming Bridge. </w:t>
      </w:r>
      <w:r w:rsidRPr="00167737">
        <w:t>Once the counter reaches zero, a fixed number of cycles can be count</w:t>
      </w:r>
      <w:r w:rsidR="00606A58">
        <w:t>ed</w:t>
      </w:r>
      <w:r w:rsidRPr="00167737">
        <w:t xml:space="preserve"> before de-asserting “</w:t>
      </w:r>
      <w:r w:rsidRPr="00167737">
        <w:rPr>
          <w:i/>
        </w:rPr>
        <w:t xml:space="preserve">Output </w:t>
      </w:r>
      <w:r>
        <w:rPr>
          <w:i/>
        </w:rPr>
        <w:t>Layer</w:t>
      </w:r>
      <w:r w:rsidRPr="00167737">
        <w:rPr>
          <w:i/>
        </w:rPr>
        <w:t xml:space="preserve"> X Status</w:t>
      </w:r>
      <w:r w:rsidRPr="00167737">
        <w:t xml:space="preserve">”. This is under the condition, that in the intervening period, there are no incoming </w:t>
      </w:r>
      <w:r w:rsidR="00713315">
        <w:t>message beat</w:t>
      </w:r>
      <w:r w:rsidRPr="00167737">
        <w:t xml:space="preserve">s destined for “Output </w:t>
      </w:r>
      <w:r>
        <w:t>Layer</w:t>
      </w:r>
      <w:r w:rsidR="00606A58">
        <w:t xml:space="preserve"> X”. If in fact the Streaming Bridge</w:t>
      </w:r>
      <w:r w:rsidRPr="00167737">
        <w:t xml:space="preserve"> sees an incoming </w:t>
      </w:r>
      <w:r w:rsidR="00713315">
        <w:t>message beat</w:t>
      </w:r>
      <w:r w:rsidRPr="00167737">
        <w:t xml:space="preserve"> bound for “Output </w:t>
      </w:r>
      <w:r>
        <w:t>Layer</w:t>
      </w:r>
      <w:r w:rsidRPr="00167737">
        <w:t xml:space="preserve"> X”, the “</w:t>
      </w:r>
      <w:r w:rsidRPr="00167737">
        <w:rPr>
          <w:i/>
        </w:rPr>
        <w:t xml:space="preserve">Output </w:t>
      </w:r>
      <w:r>
        <w:rPr>
          <w:i/>
        </w:rPr>
        <w:t>Layer</w:t>
      </w:r>
      <w:r w:rsidRPr="00167737">
        <w:rPr>
          <w:i/>
        </w:rPr>
        <w:t xml:space="preserve"> X power down counter</w:t>
      </w:r>
      <w:r w:rsidRPr="00167737">
        <w:t>” is reset to zero.</w:t>
      </w:r>
    </w:p>
    <w:p w:rsidR="00167737" w:rsidRPr="00167737" w:rsidRDefault="00167737" w:rsidP="00304204">
      <w:pPr>
        <w:pStyle w:val="Body"/>
        <w:jc w:val="both"/>
      </w:pPr>
    </w:p>
    <w:p w:rsidR="00A45B8A" w:rsidRDefault="00A45B8A" w:rsidP="00814ACB">
      <w:pPr>
        <w:pStyle w:val="Heading2"/>
        <w:numPr>
          <w:ilvl w:val="0"/>
          <w:numId w:val="0"/>
        </w:numPr>
        <w:ind w:left="720"/>
      </w:pPr>
    </w:p>
    <w:p w:rsidR="00844640" w:rsidRDefault="00C76C2D" w:rsidP="00844640">
      <w:pPr>
        <w:pStyle w:val="Body"/>
        <w:keepNext/>
      </w:pPr>
      <w:r>
        <w:rPr>
          <w:noProof/>
        </w:rPr>
        <mc:AlternateContent>
          <mc:Choice Requires="wpc">
            <w:drawing>
              <wp:inline distT="0" distB="0" distL="0" distR="0" wp14:anchorId="3DF68BD6" wp14:editId="365F6E7A">
                <wp:extent cx="5486400" cy="3990974"/>
                <wp:effectExtent l="0" t="0" r="38100" b="0"/>
                <wp:docPr id="386" name="Canvas 3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8" name="Rectangle 378"/>
                        <wps:cNvSpPr/>
                        <wps:spPr>
                          <a:xfrm>
                            <a:off x="161925" y="161925"/>
                            <a:ext cx="5114925" cy="3714750"/>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Left Brace 380"/>
                        <wps:cNvSpPr/>
                        <wps:spPr>
                          <a:xfrm>
                            <a:off x="94076" y="566273"/>
                            <a:ext cx="361950" cy="7811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Text Box 381"/>
                        <wps:cNvSpPr txBox="1"/>
                        <wps:spPr>
                          <a:xfrm>
                            <a:off x="200087" y="539612"/>
                            <a:ext cx="43815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pPr>
                                <w:rPr>
                                  <w:sz w:val="16"/>
                                  <w:szCs w:val="16"/>
                                </w:rPr>
                              </w:pPr>
                            </w:p>
                            <w:p w:rsidR="00D4165B" w:rsidRDefault="00D4165B">
                              <w:pPr>
                                <w:rPr>
                                  <w:sz w:val="16"/>
                                  <w:szCs w:val="16"/>
                                </w:rPr>
                              </w:pPr>
                            </w:p>
                            <w:p w:rsidR="00D4165B" w:rsidRPr="005500BC" w:rsidRDefault="00D4165B">
                              <w:pPr>
                                <w:rPr>
                                  <w:sz w:val="16"/>
                                  <w:szCs w:val="16"/>
                                </w:rPr>
                              </w:pPr>
                              <w:r>
                                <w:rPr>
                                  <w:sz w:val="16"/>
                                  <w:szCs w:val="16"/>
                                </w:rPr>
                                <w:t>Host</w:t>
                              </w:r>
                              <w:r>
                                <w:rPr>
                                  <w:sz w:val="16"/>
                                  <w:szCs w:val="16"/>
                                </w:rPr>
                                <w:br/>
                                <w:t>i/f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76"/>
                        <wps:cNvSpPr txBox="1"/>
                        <wps:spPr>
                          <a:xfrm>
                            <a:off x="570525" y="551384"/>
                            <a:ext cx="438150" cy="2106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500BC">
                              <w:pPr>
                                <w:pStyle w:val="NormalWeb"/>
                                <w:spacing w:before="0" w:beforeAutospacing="0" w:after="0" w:afterAutospacing="0"/>
                                <w:rPr>
                                  <w:rFonts w:asciiTheme="minorHAnsi" w:hAnsiTheme="minorHAnsi"/>
                                  <w:sz w:val="16"/>
                                  <w:szCs w:val="16"/>
                                </w:rPr>
                              </w:pPr>
                              <w:r>
                                <w:rPr>
                                  <w:rFonts w:asciiTheme="minorHAnsi" w:hAnsiTheme="minorHAnsi"/>
                                  <w:sz w:val="16"/>
                                  <w:szCs w:val="16"/>
                                </w:rPr>
                                <w:t>QoS</w:t>
                              </w:r>
                            </w:p>
                            <w:p w:rsidR="00D4165B" w:rsidRDefault="00D4165B" w:rsidP="005500BC">
                              <w:pPr>
                                <w:pStyle w:val="NormalWeb"/>
                                <w:spacing w:before="0" w:beforeAutospacing="0" w:after="0" w:afterAutospacing="0"/>
                                <w:rPr>
                                  <w:rFonts w:asciiTheme="minorHAnsi" w:hAnsiTheme="minorHAnsi"/>
                                  <w:sz w:val="16"/>
                                  <w:szCs w:val="16"/>
                                </w:rPr>
                              </w:pPr>
                            </w:p>
                            <w:p w:rsidR="00D4165B" w:rsidRPr="005500BC" w:rsidRDefault="00D4165B" w:rsidP="005500BC">
                              <w:pPr>
                                <w:pStyle w:val="NormalWeb"/>
                                <w:spacing w:before="0" w:beforeAutospacing="0" w:after="0" w:afterAutospacing="0"/>
                                <w:rPr>
                                  <w:rFonts w:asciiTheme="minorHAnsi" w:hAnsiTheme="minorHAnsi"/>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Text Box 376"/>
                        <wps:cNvSpPr txBox="1"/>
                        <wps:spPr>
                          <a:xfrm>
                            <a:off x="556712" y="802335"/>
                            <a:ext cx="658200" cy="194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C76C2D" w:rsidRDefault="00D4165B" w:rsidP="005500BC">
                              <w:pPr>
                                <w:pStyle w:val="NormalWeb"/>
                                <w:spacing w:before="0" w:beforeAutospacing="0" w:after="0" w:afterAutospacing="0"/>
                                <w:rPr>
                                  <w:rFonts w:asciiTheme="minorHAnsi" w:hAnsiTheme="minorHAnsi"/>
                                </w:rPr>
                              </w:pPr>
                              <w:r w:rsidRPr="00C76C2D">
                                <w:rPr>
                                  <w:rFonts w:asciiTheme="minorHAnsi" w:eastAsia="Times New Roman" w:hAnsiTheme="minorHAnsi"/>
                                  <w:sz w:val="16"/>
                                  <w:szCs w:val="16"/>
                                </w:rPr>
                                <w:t>Dest i/f id</w:t>
                              </w:r>
                              <w:r w:rsidRPr="00C76C2D">
                                <w:rPr>
                                  <w:rFonts w:asciiTheme="minorHAnsi" w:eastAsia="Times New Roman" w:hAnsiTheme="minorHAnsi"/>
                                  <w:sz w:val="16"/>
                                  <w:szCs w:val="16"/>
                                </w:rPr>
                                <w:br/>
                              </w:r>
                            </w:p>
                            <w:p w:rsidR="00D4165B" w:rsidRDefault="00D4165B" w:rsidP="005500BC">
                              <w:pPr>
                                <w:pStyle w:val="NormalWeb"/>
                                <w:spacing w:before="0" w:beforeAutospacing="0" w:after="0" w:afterAutospacing="0"/>
                              </w:pPr>
                              <w:r>
                                <w:rPr>
                                  <w:rFonts w:eastAsia="Times New Roman"/>
                                  <w:sz w:val="16"/>
                                  <w:szCs w:val="16"/>
                                </w:rPr>
                                <w:t> </w:t>
                              </w:r>
                            </w:p>
                            <w:p w:rsidR="00D4165B" w:rsidRDefault="00D4165B" w:rsidP="005500BC">
                              <w:pPr>
                                <w:pStyle w:val="NormalWeb"/>
                                <w:spacing w:before="0" w:beforeAutospacing="0" w:after="0" w:afterAutospacing="0"/>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Text Box 376"/>
                        <wps:cNvSpPr txBox="1"/>
                        <wps:spPr>
                          <a:xfrm>
                            <a:off x="532424" y="1046103"/>
                            <a:ext cx="1029676" cy="239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C76C2D" w:rsidRDefault="00D4165B" w:rsidP="005500BC">
                              <w:pPr>
                                <w:pStyle w:val="NormalWeb"/>
                                <w:spacing w:before="0" w:beforeAutospacing="0" w:after="0" w:afterAutospacing="0"/>
                                <w:rPr>
                                  <w:rFonts w:asciiTheme="minorHAnsi" w:hAnsiTheme="minorHAnsi"/>
                                </w:rPr>
                              </w:pPr>
                              <w:r w:rsidRPr="00C76C2D">
                                <w:rPr>
                                  <w:rFonts w:asciiTheme="minorHAnsi" w:eastAsia="Times New Roman" w:hAnsiTheme="minorHAnsi"/>
                                  <w:sz w:val="16"/>
                                  <w:szCs w:val="16"/>
                                </w:rPr>
                                <w:t>Dest host port  id</w:t>
                              </w:r>
                            </w:p>
                            <w:p w:rsidR="00D4165B" w:rsidRDefault="00D4165B" w:rsidP="005500BC">
                              <w:pPr>
                                <w:pStyle w:val="NormalWeb"/>
                                <w:spacing w:before="0" w:beforeAutospacing="0" w:after="0" w:afterAutospacing="0"/>
                              </w:pPr>
                              <w:r>
                                <w:rPr>
                                  <w:rFonts w:eastAsia="Times New Roman"/>
                                  <w:sz w:val="16"/>
                                  <w:szCs w:val="16"/>
                                </w:rPr>
                                <w:t> </w:t>
                              </w:r>
                            </w:p>
                            <w:p w:rsidR="00D4165B" w:rsidRDefault="00D4165B" w:rsidP="005500BC">
                              <w:pPr>
                                <w:pStyle w:val="NormalWeb"/>
                                <w:spacing w:before="0" w:beforeAutospacing="0" w:after="0" w:afterAutospacing="0"/>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87" name="Group 387"/>
                        <wpg:cNvGrpSpPr/>
                        <wpg:grpSpPr>
                          <a:xfrm>
                            <a:off x="1362075" y="618060"/>
                            <a:ext cx="361949" cy="867839"/>
                            <a:chOff x="1362075" y="618060"/>
                            <a:chExt cx="361949" cy="867839"/>
                          </a:xfrm>
                        </wpg:grpSpPr>
                        <pic:pic xmlns:pic="http://schemas.openxmlformats.org/drawingml/2006/picture">
                          <pic:nvPicPr>
                            <pic:cNvPr id="379" name="Picture 379"/>
                            <pic:cNvPicPr/>
                          </pic:nvPicPr>
                          <pic:blipFill>
                            <a:blip r:embed="rId17">
                              <a:extLst>
                                <a:ext uri="{28A0092B-C50C-407E-A947-70E740481C1C}">
                                  <a14:useLocalDpi xmlns:a14="http://schemas.microsoft.com/office/drawing/2010/main" val="0"/>
                                </a:ext>
                              </a:extLst>
                            </a:blip>
                            <a:stretch>
                              <a:fillRect/>
                            </a:stretch>
                          </pic:blipFill>
                          <pic:spPr>
                            <a:xfrm rot="10800000">
                              <a:off x="1370624" y="618060"/>
                              <a:ext cx="353400" cy="867839"/>
                            </a:xfrm>
                            <a:prstGeom prst="rect">
                              <a:avLst/>
                            </a:prstGeom>
                          </pic:spPr>
                        </pic:pic>
                        <wps:wsp>
                          <wps:cNvPr id="385" name="Rectangle 385"/>
                          <wps:cNvSpPr/>
                          <wps:spPr>
                            <a:xfrm>
                              <a:off x="1362075" y="1295400"/>
                              <a:ext cx="352425" cy="180975"/>
                            </a:xfrm>
                            <a:prstGeom prst="rect">
                              <a:avLst/>
                            </a:prstGeom>
                            <a:solidFill>
                              <a:schemeClr val="lt1"/>
                            </a:solidFill>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390" name="Straight Arrow Connector 390"/>
                        <wps:cNvCnPr/>
                        <wps:spPr>
                          <a:xfrm>
                            <a:off x="325024" y="758388"/>
                            <a:ext cx="1027075"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446" name="Straight Arrow Connector 446"/>
                        <wps:cNvCnPr/>
                        <wps:spPr>
                          <a:xfrm>
                            <a:off x="326806" y="972859"/>
                            <a:ext cx="1026795" cy="0"/>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447" name="Straight Arrow Connector 447"/>
                        <wps:cNvCnPr/>
                        <wps:spPr>
                          <a:xfrm>
                            <a:off x="318138" y="1219877"/>
                            <a:ext cx="1026795" cy="0"/>
                          </a:xfrm>
                          <a:prstGeom prst="straightConnector1">
                            <a:avLst/>
                          </a:prstGeom>
                          <a:ln>
                            <a:headEnd type="none" w="med" len="med"/>
                            <a:tailEnd type="triangle" w="med" len="med"/>
                          </a:ln>
                        </wps:spPr>
                        <wps:style>
                          <a:lnRef idx="1">
                            <a:schemeClr val="accent3"/>
                          </a:lnRef>
                          <a:fillRef idx="0">
                            <a:schemeClr val="accent3"/>
                          </a:fillRef>
                          <a:effectRef idx="0">
                            <a:schemeClr val="accent3"/>
                          </a:effectRef>
                          <a:fontRef idx="minor">
                            <a:schemeClr val="tx1"/>
                          </a:fontRef>
                        </wps:style>
                        <wps:bodyPr/>
                      </wps:wsp>
                      <wps:wsp>
                        <wps:cNvPr id="395" name="Cloud 395"/>
                        <wps:cNvSpPr/>
                        <wps:spPr>
                          <a:xfrm>
                            <a:off x="2925428" y="1136890"/>
                            <a:ext cx="1333948" cy="645459"/>
                          </a:xfrm>
                          <a:prstGeom prst="cloud">
                            <a:avLst/>
                          </a:prstGeom>
                        </wps:spPr>
                        <wps:style>
                          <a:lnRef idx="1">
                            <a:schemeClr val="accent5"/>
                          </a:lnRef>
                          <a:fillRef idx="2">
                            <a:schemeClr val="accent5"/>
                          </a:fillRef>
                          <a:effectRef idx="1">
                            <a:schemeClr val="accent5"/>
                          </a:effectRef>
                          <a:fontRef idx="minor">
                            <a:schemeClr val="dk1"/>
                          </a:fontRef>
                        </wps:style>
                        <wps:txbx>
                          <w:txbxContent>
                            <w:p w:rsidR="00D4165B" w:rsidRPr="006026C2" w:rsidRDefault="00D4165B" w:rsidP="006026C2">
                              <w:pPr>
                                <w:jc w:val="center"/>
                                <w:rPr>
                                  <w:sz w:val="16"/>
                                  <w:szCs w:val="16"/>
                                </w:rPr>
                              </w:pPr>
                              <w:r>
                                <w:rPr>
                                  <w:sz w:val="16"/>
                                  <w:szCs w:val="16"/>
                                </w:rPr>
                                <w:t>Output Layer X Match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wps:spPr>
                          <a:xfrm>
                            <a:off x="2788920" y="1545676"/>
                            <a:ext cx="153785" cy="1"/>
                          </a:xfrm>
                          <a:prstGeom prst="straightConnector1">
                            <a:avLst/>
                          </a:prstGeom>
                          <a:ln>
                            <a:headEnd type="none" w="med" len="med"/>
                            <a:tailEnd type="triangle" w="med" len="med"/>
                          </a:ln>
                        </wps:spPr>
                        <wps:style>
                          <a:lnRef idx="1">
                            <a:schemeClr val="accent3"/>
                          </a:lnRef>
                          <a:fillRef idx="0">
                            <a:schemeClr val="accent3"/>
                          </a:fillRef>
                          <a:effectRef idx="0">
                            <a:schemeClr val="accent3"/>
                          </a:effectRef>
                          <a:fontRef idx="minor">
                            <a:schemeClr val="tx1"/>
                          </a:fontRef>
                        </wps:style>
                        <wps:bodyPr/>
                      </wps:wsp>
                      <wps:wsp>
                        <wps:cNvPr id="537" name="Text Box 2"/>
                        <wps:cNvSpPr txBox="1"/>
                        <wps:spPr>
                          <a:xfrm>
                            <a:off x="4638310" y="2897790"/>
                            <a:ext cx="763565" cy="3525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94B9F">
                              <w:pPr>
                                <w:pStyle w:val="NormalWeb"/>
                                <w:spacing w:before="0" w:beforeAutospacing="0" w:after="200" w:afterAutospacing="0" w:line="276" w:lineRule="auto"/>
                                <w:jc w:val="center"/>
                              </w:pPr>
                              <w:r w:rsidRPr="00E94B9F">
                                <w:rPr>
                                  <w:rFonts w:eastAsia="Calibri"/>
                                  <w:sz w:val="16"/>
                                  <w:szCs w:val="16"/>
                                </w:rPr>
                                <w:t>O/P port</w:t>
                              </w:r>
                              <w:r>
                                <w:rPr>
                                  <w:rFonts w:eastAsia="Calibri"/>
                                  <w:sz w:val="22"/>
                                  <w:szCs w:val="22"/>
                                </w:rPr>
                                <w:t xml:space="preserve"> </w:t>
                              </w:r>
                              <w:r w:rsidRPr="00E94B9F">
                                <w:rPr>
                                  <w:rFonts w:eastAsia="Calibri"/>
                                  <w:sz w:val="16"/>
                                  <w:szCs w:val="16"/>
                                </w:rPr>
                                <w:t>E 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38" name="Picture 538"/>
                          <pic:cNvPicPr>
                            <a:picLocks noChangeAspect="1"/>
                          </pic:cNvPicPr>
                        </pic:nvPicPr>
                        <pic:blipFill>
                          <a:blip r:embed="rId20"/>
                          <a:stretch>
                            <a:fillRect/>
                          </a:stretch>
                        </pic:blipFill>
                        <pic:spPr>
                          <a:xfrm flipV="1">
                            <a:off x="3035416" y="2560335"/>
                            <a:ext cx="217711" cy="357345"/>
                          </a:xfrm>
                          <a:prstGeom prst="rect">
                            <a:avLst/>
                          </a:prstGeom>
                        </pic:spPr>
                      </pic:pic>
                      <wps:wsp>
                        <wps:cNvPr id="539" name="Straight Arrow Connector 539"/>
                        <wps:cNvCnPr/>
                        <wps:spPr>
                          <a:xfrm flipV="1">
                            <a:off x="2844994" y="2639874"/>
                            <a:ext cx="190531" cy="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540" name="Straight Arrow Connector 540"/>
                        <wps:cNvCnPr/>
                        <wps:spPr>
                          <a:xfrm flipV="1">
                            <a:off x="2844904" y="2720292"/>
                            <a:ext cx="19051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V="1">
                            <a:off x="2854478" y="2791828"/>
                            <a:ext cx="19051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2" name="Straight Arrow Connector 542"/>
                        <wps:cNvCnPr/>
                        <wps:spPr>
                          <a:xfrm flipV="1">
                            <a:off x="2854478" y="2872053"/>
                            <a:ext cx="19008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3" name="Rectangle 543"/>
                        <wps:cNvSpPr/>
                        <wps:spPr>
                          <a:xfrm>
                            <a:off x="4012504" y="2485311"/>
                            <a:ext cx="498847" cy="68345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4165B" w:rsidRPr="00E94B9F" w:rsidRDefault="00D4165B" w:rsidP="00E94B9F">
                              <w:pPr>
                                <w:pStyle w:val="NormalWeb"/>
                                <w:spacing w:before="0" w:beforeAutospacing="0" w:after="200" w:afterAutospacing="0" w:line="276" w:lineRule="auto"/>
                                <w:jc w:val="center"/>
                                <w:rPr>
                                  <w:rFonts w:asciiTheme="minorHAnsi" w:hAnsiTheme="minorHAnsi"/>
                                  <w:sz w:val="16"/>
                                  <w:szCs w:val="16"/>
                                </w:rPr>
                              </w:pPr>
                              <w:r w:rsidRPr="00E94B9F">
                                <w:rPr>
                                  <w:rFonts w:asciiTheme="minorHAnsi" w:eastAsia="Calibri" w:hAnsiTheme="minorHAnsi"/>
                                  <w:sz w:val="16"/>
                                  <w:szCs w:val="16"/>
                                </w:rPr>
                                <w:t>O</w:t>
                              </w:r>
                              <w:r>
                                <w:rPr>
                                  <w:rFonts w:asciiTheme="minorHAnsi" w:eastAsia="Calibri" w:hAnsiTheme="minorHAnsi"/>
                                  <w:sz w:val="16"/>
                                  <w:szCs w:val="16"/>
                                </w:rPr>
                                <w:t xml:space="preserve">/P Layer X </w:t>
                              </w:r>
                              <w:r w:rsidRPr="00E94B9F">
                                <w:rPr>
                                  <w:rFonts w:asciiTheme="minorHAnsi" w:eastAsia="Calibri" w:hAnsiTheme="minorHAnsi"/>
                                  <w:sz w:val="16"/>
                                  <w:szCs w:val="16"/>
                                </w:rPr>
                                <w:t xml:space="preserve">status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4" name="Picture 544"/>
                          <pic:cNvPicPr/>
                        </pic:nvPicPr>
                        <pic:blipFill>
                          <a:blip r:embed="rId20"/>
                          <a:stretch>
                            <a:fillRect/>
                          </a:stretch>
                        </pic:blipFill>
                        <pic:spPr>
                          <a:xfrm flipV="1">
                            <a:off x="3644643" y="2641605"/>
                            <a:ext cx="217304" cy="356977"/>
                          </a:xfrm>
                          <a:prstGeom prst="rect">
                            <a:avLst/>
                          </a:prstGeom>
                        </pic:spPr>
                      </pic:pic>
                      <pic:pic xmlns:pic="http://schemas.openxmlformats.org/drawingml/2006/picture">
                        <pic:nvPicPr>
                          <pic:cNvPr id="545" name="Picture 54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flipV="1">
                            <a:off x="3021067" y="3122562"/>
                            <a:ext cx="231814" cy="292190"/>
                          </a:xfrm>
                          <a:prstGeom prst="rect">
                            <a:avLst/>
                          </a:prstGeom>
                        </pic:spPr>
                      </pic:pic>
                      <wps:wsp>
                        <wps:cNvPr id="546" name="Straight Arrow Connector 546"/>
                        <wps:cNvCnPr/>
                        <wps:spPr>
                          <a:xfrm flipV="1">
                            <a:off x="3253004" y="2720351"/>
                            <a:ext cx="39149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flipV="1">
                            <a:off x="3252880" y="3257736"/>
                            <a:ext cx="18649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Straight Connector 548"/>
                        <wps:cNvCnPr/>
                        <wps:spPr>
                          <a:xfrm flipV="1">
                            <a:off x="3439238" y="2952594"/>
                            <a:ext cx="0" cy="304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9" name="Straight Arrow Connector 549"/>
                        <wps:cNvCnPr/>
                        <wps:spPr>
                          <a:xfrm flipV="1">
                            <a:off x="3422887" y="2953058"/>
                            <a:ext cx="204962"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50" name="Picture 550"/>
                          <pic:cNvPicPr/>
                        </pic:nvPicPr>
                        <pic:blipFill>
                          <a:blip r:embed="rId20"/>
                          <a:stretch>
                            <a:fillRect/>
                          </a:stretch>
                        </pic:blipFill>
                        <pic:spPr>
                          <a:xfrm flipV="1">
                            <a:off x="4920113" y="2596086"/>
                            <a:ext cx="217304" cy="356977"/>
                          </a:xfrm>
                          <a:prstGeom prst="rect">
                            <a:avLst/>
                          </a:prstGeom>
                        </pic:spPr>
                      </pic:pic>
                      <wps:wsp>
                        <wps:cNvPr id="551" name="Straight Arrow Connector 551"/>
                        <wps:cNvCnPr/>
                        <wps:spPr>
                          <a:xfrm flipV="1">
                            <a:off x="4729593" y="2675362"/>
                            <a:ext cx="19051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2" name="Straight Arrow Connector 552"/>
                        <wps:cNvCnPr/>
                        <wps:spPr>
                          <a:xfrm flipV="1">
                            <a:off x="4506686" y="2905702"/>
                            <a:ext cx="421841" cy="784"/>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53" name="Straight Arrow Connector 553"/>
                        <wps:cNvCnPr/>
                        <wps:spPr>
                          <a:xfrm flipH="1">
                            <a:off x="2835553" y="3480287"/>
                            <a:ext cx="1819016" cy="4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54" name="Straight Connector 554"/>
                        <wps:cNvCnPr/>
                        <wps:spPr>
                          <a:xfrm flipV="1">
                            <a:off x="4654360" y="2907659"/>
                            <a:ext cx="0" cy="572673"/>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555" name="Straight Arrow Connector 555"/>
                        <wps:cNvCnPr/>
                        <wps:spPr>
                          <a:xfrm flipV="1">
                            <a:off x="2854486" y="3350001"/>
                            <a:ext cx="18965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56" name="Straight Connector 556"/>
                        <wps:cNvCnPr/>
                        <wps:spPr>
                          <a:xfrm>
                            <a:off x="2854288" y="3350094"/>
                            <a:ext cx="99" cy="130238"/>
                          </a:xfrm>
                          <a:prstGeom prst="line">
                            <a:avLst/>
                          </a:prstGeom>
                        </wps:spPr>
                        <wps:style>
                          <a:lnRef idx="2">
                            <a:schemeClr val="accent6"/>
                          </a:lnRef>
                          <a:fillRef idx="0">
                            <a:schemeClr val="accent6"/>
                          </a:fillRef>
                          <a:effectRef idx="1">
                            <a:schemeClr val="accent6"/>
                          </a:effectRef>
                          <a:fontRef idx="minor">
                            <a:schemeClr val="tx1"/>
                          </a:fontRef>
                        </wps:style>
                        <wps:bodyPr/>
                      </wps:wsp>
                      <wps:wsp>
                        <wps:cNvPr id="557" name="Flowchart: Connector 557"/>
                        <wps:cNvSpPr/>
                        <wps:spPr>
                          <a:xfrm flipV="1">
                            <a:off x="2926138" y="3169656"/>
                            <a:ext cx="94820" cy="95432"/>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4165B" w:rsidRDefault="00D4165B" w:rsidP="00E94B9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8" name="Straight Arrow Connector 558"/>
                        <wps:cNvCnPr/>
                        <wps:spPr>
                          <a:xfrm flipV="1">
                            <a:off x="2694431" y="3217349"/>
                            <a:ext cx="231502" cy="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59" name="Cloud 559"/>
                        <wps:cNvSpPr/>
                        <wps:spPr>
                          <a:xfrm>
                            <a:off x="2017222" y="2920538"/>
                            <a:ext cx="743162" cy="343962"/>
                          </a:xfrm>
                          <a:prstGeom prst="cloud">
                            <a:avLst/>
                          </a:prstGeom>
                        </wps:spPr>
                        <wps:style>
                          <a:lnRef idx="1">
                            <a:schemeClr val="dk1"/>
                          </a:lnRef>
                          <a:fillRef idx="2">
                            <a:schemeClr val="dk1"/>
                          </a:fillRef>
                          <a:effectRef idx="1">
                            <a:schemeClr val="dk1"/>
                          </a:effectRef>
                          <a:fontRef idx="minor">
                            <a:schemeClr val="dk1"/>
                          </a:fontRef>
                        </wps:style>
                        <wps:txbx>
                          <w:txbxContent>
                            <w:p w:rsidR="00D4165B" w:rsidRPr="00E94B9F" w:rsidRDefault="00D4165B" w:rsidP="00E94B9F">
                              <w:pPr>
                                <w:pStyle w:val="NormalWeb"/>
                                <w:spacing w:before="0" w:beforeAutospacing="0" w:after="200" w:afterAutospacing="0" w:line="276" w:lineRule="auto"/>
                                <w:jc w:val="center"/>
                                <w:rPr>
                                  <w:rFonts w:asciiTheme="minorHAnsi" w:hAnsiTheme="minorHAnsi"/>
                                  <w:sz w:val="16"/>
                                  <w:szCs w:val="16"/>
                                </w:rPr>
                              </w:pPr>
                              <w:r w:rsidRPr="00E94B9F">
                                <w:rPr>
                                  <w:rFonts w:asciiTheme="minorHAnsi" w:eastAsia="Calibri" w:hAnsiTheme="minorHAnsi"/>
                                  <w:sz w:val="16"/>
                                  <w:szCs w:val="16"/>
                                </w:rPr>
                                <w:t>Clear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flipV="1">
                            <a:off x="2694342" y="3169706"/>
                            <a:ext cx="0" cy="477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1" name="Straight Connector 561"/>
                        <wps:cNvCnPr/>
                        <wps:spPr>
                          <a:xfrm flipV="1">
                            <a:off x="3439103" y="2288035"/>
                            <a:ext cx="0" cy="4323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2" name="Straight Connector 562"/>
                        <wps:cNvCnPr/>
                        <wps:spPr>
                          <a:xfrm>
                            <a:off x="3439238" y="2288035"/>
                            <a:ext cx="1290141" cy="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3" name="Straight Connector 563"/>
                        <wps:cNvCnPr/>
                        <wps:spPr>
                          <a:xfrm flipV="1">
                            <a:off x="4729379" y="2288035"/>
                            <a:ext cx="0" cy="3873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4" name="Straight Arrow Connector 564"/>
                        <wps:cNvCnPr/>
                        <wps:spPr>
                          <a:xfrm>
                            <a:off x="5137176" y="2791886"/>
                            <a:ext cx="349224" cy="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wps:spPr>
                          <a:xfrm>
                            <a:off x="3861786" y="2788904"/>
                            <a:ext cx="154893" cy="440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flipV="1">
                            <a:off x="2841171" y="1903445"/>
                            <a:ext cx="0" cy="741783"/>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8" name="Straight Connector 398"/>
                        <wps:cNvCnPr/>
                        <wps:spPr>
                          <a:xfrm>
                            <a:off x="2841171" y="1912775"/>
                            <a:ext cx="737119" cy="466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399" name="Straight Arrow Connector 399"/>
                        <wps:cNvCnPr>
                          <a:stCxn id="395" idx="1"/>
                        </wps:cNvCnPr>
                        <wps:spPr>
                          <a:xfrm flipH="1">
                            <a:off x="3592286" y="1781662"/>
                            <a:ext cx="116" cy="145109"/>
                          </a:xfrm>
                          <a:prstGeom prst="straightConnector1">
                            <a:avLst/>
                          </a:prstGeom>
                          <a:ln>
                            <a:headEnd type="none" w="med" len="med"/>
                            <a:tailEnd type="triangle" w="med" len="med"/>
                          </a:ln>
                        </wps:spPr>
                        <wps:style>
                          <a:lnRef idx="1">
                            <a:schemeClr val="accent3"/>
                          </a:lnRef>
                          <a:fillRef idx="0">
                            <a:schemeClr val="accent3"/>
                          </a:fillRef>
                          <a:effectRef idx="0">
                            <a:schemeClr val="accent3"/>
                          </a:effectRef>
                          <a:fontRef idx="minor">
                            <a:schemeClr val="tx1"/>
                          </a:fontRef>
                        </wps:style>
                        <wps:bodyPr/>
                      </wps:wsp>
                      <wps:wsp>
                        <wps:cNvPr id="570" name="Cloud 570"/>
                        <wps:cNvSpPr/>
                        <wps:spPr>
                          <a:xfrm>
                            <a:off x="3383312" y="296484"/>
                            <a:ext cx="1478280" cy="733425"/>
                          </a:xfrm>
                          <a:prstGeom prst="cloud">
                            <a:avLst/>
                          </a:prstGeom>
                        </wps:spPr>
                        <wps:style>
                          <a:lnRef idx="1">
                            <a:schemeClr val="accent6"/>
                          </a:lnRef>
                          <a:fillRef idx="2">
                            <a:schemeClr val="accent6"/>
                          </a:fillRef>
                          <a:effectRef idx="1">
                            <a:schemeClr val="accent6"/>
                          </a:effectRef>
                          <a:fontRef idx="minor">
                            <a:schemeClr val="dk1"/>
                          </a:fontRef>
                        </wps:style>
                        <wps:txbx>
                          <w:txbxContent>
                            <w:p w:rsidR="00D4165B" w:rsidRPr="0075043C" w:rsidRDefault="00D4165B" w:rsidP="0075043C">
                              <w:pPr>
                                <w:pStyle w:val="NormalWeb"/>
                                <w:spacing w:before="0" w:beforeAutospacing="0" w:after="200" w:afterAutospacing="0" w:line="276" w:lineRule="auto"/>
                                <w:jc w:val="center"/>
                                <w:rPr>
                                  <w:rFonts w:asciiTheme="minorHAnsi" w:hAnsiTheme="minorHAnsi"/>
                                </w:rPr>
                              </w:pPr>
                              <w:r w:rsidRPr="0075043C">
                                <w:rPr>
                                  <w:rFonts w:asciiTheme="minorHAnsi" w:eastAsia="Calibri" w:hAnsiTheme="minorHAnsi"/>
                                  <w:sz w:val="22"/>
                                  <w:szCs w:val="22"/>
                                </w:rPr>
                                <w:t>O</w:t>
                              </w:r>
                              <w:r>
                                <w:rPr>
                                  <w:rFonts w:asciiTheme="minorHAnsi" w:eastAsia="Calibri" w:hAnsiTheme="minorHAnsi"/>
                                  <w:sz w:val="22"/>
                                  <w:szCs w:val="22"/>
                                </w:rPr>
                                <w:t>/P Layer X</w:t>
                              </w:r>
                              <w:r w:rsidRPr="0075043C">
                                <w:rPr>
                                  <w:rFonts w:asciiTheme="minorHAnsi" w:eastAsia="Calibri" w:hAnsiTheme="minorHAnsi"/>
                                  <w:sz w:val="22"/>
                                  <w:szCs w:val="22"/>
                                </w:rPr>
                                <w:t xml:space="preserve"> Arbitration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Rectangle 572"/>
                        <wps:cNvSpPr/>
                        <wps:spPr>
                          <a:xfrm>
                            <a:off x="1991328" y="395496"/>
                            <a:ext cx="669290" cy="89662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4165B" w:rsidRDefault="00D4165B" w:rsidP="0075043C">
                              <w:pPr>
                                <w:pStyle w:val="NormalWeb"/>
                                <w:spacing w:before="0" w:beforeAutospacing="0" w:after="0" w:afterAutospacing="0"/>
                                <w:jc w:val="center"/>
                              </w:pPr>
                              <w:r>
                                <w:rPr>
                                  <w:rFonts w:ascii="Verdana" w:eastAsia="Times New Roman" w:hAnsi="Verdana" w:cs="Arial"/>
                                  <w:color w:val="000000"/>
                                  <w:kern w:val="32"/>
                                  <w:sz w:val="16"/>
                                  <w:szCs w:val="16"/>
                                </w:rPr>
                                <w:t xml:space="preserve"> Mapping</w:t>
                              </w:r>
                              <w:r>
                                <w:rPr>
                                  <w:rFonts w:ascii="Verdana" w:eastAsia="Times New Roman" w:hAnsi="Verdana" w:cs="Arial"/>
                                  <w:color w:val="000000"/>
                                  <w:kern w:val="32"/>
                                  <w:sz w:val="16"/>
                                  <w:szCs w:val="16"/>
                                </w:rPr>
                                <w:br/>
                                <w:t>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3" name="Straight Arrow Connector 573"/>
                        <wps:cNvCnPr/>
                        <wps:spPr>
                          <a:xfrm flipV="1">
                            <a:off x="1691587" y="681432"/>
                            <a:ext cx="306115" cy="3531"/>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574" name="Straight Arrow Connector 574"/>
                        <wps:cNvCnPr/>
                        <wps:spPr>
                          <a:xfrm flipV="1">
                            <a:off x="1694843" y="919529"/>
                            <a:ext cx="296351" cy="6519"/>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401" name="Straight Arrow Connector 401"/>
                        <wps:cNvCnPr/>
                        <wps:spPr>
                          <a:xfrm flipV="1">
                            <a:off x="4656569" y="845688"/>
                            <a:ext cx="21142" cy="2061364"/>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576" name="Straight Arrow Connector 576"/>
                        <wps:cNvCnPr/>
                        <wps:spPr>
                          <a:xfrm flipV="1">
                            <a:off x="1696953" y="1157535"/>
                            <a:ext cx="300985" cy="2014"/>
                          </a:xfrm>
                          <a:prstGeom prst="straightConnector1">
                            <a:avLst/>
                          </a:prstGeom>
                          <a:noFill/>
                          <a:ln w="9525" cap="flat" cmpd="sng" algn="ctr">
                            <a:solidFill>
                              <a:srgbClr val="9BBB59">
                                <a:shade val="95000"/>
                                <a:satMod val="105000"/>
                              </a:srgbClr>
                            </a:solidFill>
                            <a:prstDash val="solid"/>
                            <a:headEnd type="none" w="med" len="med"/>
                            <a:tailEnd type="triangle" w="med" len="med"/>
                          </a:ln>
                          <a:effectLst/>
                        </wps:spPr>
                        <wps:style>
                          <a:lnRef idx="1">
                            <a:schemeClr val="accent3"/>
                          </a:lnRef>
                          <a:fillRef idx="0">
                            <a:schemeClr val="accent3"/>
                          </a:fillRef>
                          <a:effectRef idx="0">
                            <a:schemeClr val="accent3"/>
                          </a:effectRef>
                          <a:fontRef idx="minor">
                            <a:schemeClr val="tx1"/>
                          </a:fontRef>
                        </wps:style>
                        <wps:bodyPr/>
                      </wps:wsp>
                      <wps:wsp>
                        <wps:cNvPr id="411" name="Straight Arrow Connector 411"/>
                        <wps:cNvCnPr>
                          <a:endCxn id="570" idx="2"/>
                        </wps:cNvCnPr>
                        <wps:spPr>
                          <a:xfrm flipV="1">
                            <a:off x="2669202" y="663197"/>
                            <a:ext cx="718695" cy="80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9" name="Straight Connector 669"/>
                        <wps:cNvCnPr/>
                        <wps:spPr>
                          <a:xfrm flipV="1">
                            <a:off x="2788920" y="671159"/>
                            <a:ext cx="0" cy="874476"/>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5" name="Straight Arrow Connector 15"/>
                        <wps:cNvCnPr/>
                        <wps:spPr>
                          <a:xfrm>
                            <a:off x="3252880" y="2872044"/>
                            <a:ext cx="3913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4" name="Text Box 376"/>
                        <wps:cNvSpPr txBox="1"/>
                        <wps:spPr>
                          <a:xfrm>
                            <a:off x="3086974" y="2732355"/>
                            <a:ext cx="657860" cy="194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1055F">
                              <w:pPr>
                                <w:pStyle w:val="NormalWeb"/>
                                <w:spacing w:before="0" w:beforeAutospacing="0" w:after="0" w:afterAutospacing="0"/>
                              </w:pPr>
                              <w:r>
                                <w:rPr>
                                  <w:rFonts w:eastAsia="Times New Roman"/>
                                  <w:sz w:val="16"/>
                                  <w:szCs w:val="16"/>
                                </w:rPr>
                                <w:t xml:space="preserve"> override</w:t>
                              </w:r>
                            </w:p>
                            <w:p w:rsidR="00D4165B" w:rsidRDefault="00D4165B" w:rsidP="0021055F">
                              <w:pPr>
                                <w:pStyle w:val="NormalWeb"/>
                                <w:spacing w:before="0" w:beforeAutospacing="0" w:after="0" w:afterAutospacing="0"/>
                              </w:pPr>
                              <w:r>
                                <w:rPr>
                                  <w:rFonts w:eastAsia="Times New Roman"/>
                                  <w:sz w:val="16"/>
                                  <w:szCs w:val="16"/>
                                </w:rPr>
                                <w:t> </w:t>
                              </w:r>
                            </w:p>
                            <w:p w:rsidR="00D4165B" w:rsidRDefault="00D4165B" w:rsidP="0021055F">
                              <w:pPr>
                                <w:pStyle w:val="NormalWeb"/>
                                <w:spacing w:before="0" w:beforeAutospacing="0" w:after="0" w:afterAutospacing="0"/>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86" o:spid="_x0000_s1357" editas="canvas" style="width:6in;height:314.25pt;mso-position-horizontal-relative:char;mso-position-vertical-relative:line" coordsize="54864,39903"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W5ncjEAAAWQAwACAAAAFAAAEJ6QBAACAAAAFAAAELKSkQACAAAAAzk2AACSkgACAAAAAzk2&#10;AADqHAAHAAAIDAAACJI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0OjAxOjIwIDEwOjE4OjEwADIwMTQ6MDE6MjAg&#10;MTA6MTg6MTAAAABlAG4AZwByADEAAAD/4QsY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C0wMS0yMFQxMDoxODoxMC45NTU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ZW5ncjE8L3JkZjpsaT48L3JkZjpTZXE+DQoJ&#10;CQk8L2RjOmNyZWF0b3I+PC9yZGY6RGVzY3JpcHRpb24+PC9yZGY6UkRGPjwveDp4bXBtZXRhPg0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8P3hw&#10;YWNrZXQgZW5kPSd3Jz8+/9sAQwAHBQUGBQQHBgUGCAcHCAoRCwoJCQoVDxAMERgVGhkYFRgXGx4n&#10;IRsdJR0XGCIuIiUoKSssKxogLzMvKjInKisq/9sAQwEHCAgKCQoUCwsUKhwYHCoqKioqKioqKioq&#10;KioqKioqKioqKioqKioqKioqKioqKioqKioqKioqKioqKioqKioq/8AAEQgAQAB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VuZ3IxAAAFkAMAAgAAABQAABCe&#10;kAQAAgAAABQAABCykpEAAgAAAAM3NAAAkpIAAgAAAAM3NAAA6hwABwAACAwAAAiS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MjAxNDowMjowMyAxMTozNDo0NgAyMDE0OjAyOjAzIDExOjM0OjQ2AAAAZQBuAGcAcgAxAAAA&#10;/+ELGG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QtMDItMDNUMTE6MzQ6NDYuNzQy&#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mVuZ3IxPC9yZGY6bGk+PC9yZGY6U2VxPg0KCQkJPC9kYzpjcmVhdG9yPjwvcmRmOkRl&#10;c2NyaXB0aW9uPjwvcmRmOlJERj48L3g6eG1wbWV0YT4N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PD94cGFja2V0IGVuZD0ndyc/Pv/bAEMABwUF&#10;BgUEBwYFBggHBwgKEQsKCQkKFQ8QDBEYFRoZGBUYFxseJyEbHSUdFxgiLiIlKCkrLCsaIC8zLyoy&#10;JyorKv/bAEMBBwgICgkKFAsLFCocGBwqKioqKioqKioqKioqKioqKioqKioqKioqKioqKioqKioq&#10;KioqKioqKioqKioqKioqKv/AABEIAFgAJ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">
                <v:shape id="_x0000_s1358" type="#_x0000_t75" style="position:absolute;width:54864;height:39903;visibility:visible;mso-wrap-style:square">
                  <v:fill o:detectmouseclick="t"/>
                  <v:path o:connecttype="none"/>
                </v:shape>
                <v:rect id="Rectangle 378" o:spid="_x0000_s1359" style="position:absolute;left:1619;top:1619;width:51149;height:37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Uu+sAA&#10;AADcAAAADwAAAGRycy9kb3ducmV2LnhtbERPTYvCMBC9L/gfwgh7W1MVVqlGEUXQvYi6ex+aMS02&#10;k5LE2vXXm4Pg8fG+58vO1qIlHyrHCoaDDARx4XTFRsHvefs1BREissbaMSn4pwDLRe9jjrl2dz5S&#10;e4pGpBAOOSooY2xyKUNRksUwcA1x4i7OW4wJeiO1x3sKt7UcZdm3tFhxaiixoXVJxfV0swqmbWE2&#10;V/PD/rA5/lWX/Zn3t4dSn/1uNQMRqYtv8cu90wrGk7Q2nU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Uu+sAAAADcAAAADwAAAAAAAAAAAAAAAACYAgAAZHJzL2Rvd25y&#10;ZXYueG1sUEsFBgAAAAAEAAQA9QAAAIUDAAAAAA==&#10;" fillcolor="white [3201]" strokecolor="#c0504d [3205]" strokeweight="2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80" o:spid="_x0000_s1360" type="#_x0000_t87" style="position:absolute;left:940;top:5662;width:3620;height:7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yg0b8A&#10;AADcAAAADwAAAGRycy9kb3ducmV2LnhtbERPTWuDQBC9B/oflin0lqyNIolxDaWh0GtNcx/cqZq6&#10;s+Juo/33nUMhx8f7Lo+LG9SNptB7NvC8SUARN9723Br4PL+td6BCRLY4eCYDvxTgWD2sSiysn/mD&#10;bnVslYRwKNBAF+NYaB2ajhyGjR+Jhfvyk8MocGq1nXCWcDfobZLk2mHP0tDhSK8dNd/1jzOQ5v6y&#10;z2ZO935M6BQup202XI15elxeDqAiLfEu/ne/W/HtZL6ckSOgq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KDRvwAAANwAAAAPAAAAAAAAAAAAAAAAAJgCAABkcnMvZG93bnJl&#10;di54bWxQSwUGAAAAAAQABAD1AAAAhAMAAAAA&#10;" adj="834" strokecolor="#4579b8 [3044]"/>
                <v:shape id="Text Box 381" o:spid="_x0000_s1361" type="#_x0000_t202" style="position:absolute;left:2000;top:5396;width:4382;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D4165B" w:rsidRDefault="00D4165B">
                        <w:pPr>
                          <w:rPr>
                            <w:sz w:val="16"/>
                            <w:szCs w:val="16"/>
                          </w:rPr>
                        </w:pPr>
                      </w:p>
                      <w:p w:rsidR="00D4165B" w:rsidRDefault="00D4165B">
                        <w:pPr>
                          <w:rPr>
                            <w:sz w:val="16"/>
                            <w:szCs w:val="16"/>
                          </w:rPr>
                        </w:pPr>
                      </w:p>
                      <w:p w:rsidR="00D4165B" w:rsidRPr="005500BC" w:rsidRDefault="00D4165B">
                        <w:pPr>
                          <w:rPr>
                            <w:sz w:val="16"/>
                            <w:szCs w:val="16"/>
                          </w:rPr>
                        </w:pPr>
                        <w:r>
                          <w:rPr>
                            <w:sz w:val="16"/>
                            <w:szCs w:val="16"/>
                          </w:rPr>
                          <w:t>Host</w:t>
                        </w:r>
                        <w:r>
                          <w:rPr>
                            <w:sz w:val="16"/>
                            <w:szCs w:val="16"/>
                          </w:rPr>
                          <w:br/>
                          <w:t>i/f a</w:t>
                        </w:r>
                      </w:p>
                    </w:txbxContent>
                  </v:textbox>
                </v:shape>
                <v:shape id="Text Box 376" o:spid="_x0000_s1362" type="#_x0000_t202" style="position:absolute;left:5705;top:5513;width:4381;height:2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cVMcA&#10;AADcAAAADwAAAGRycy9kb3ducmV2LnhtbESPT2vCQBTE74V+h+UVeqsbU1p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XFTHAAAA3AAAAA8AAAAAAAAAAAAAAAAAmAIAAGRy&#10;cy9kb3ducmV2LnhtbFBLBQYAAAAABAAEAPUAAACMAwAAAAA=&#10;" filled="f" stroked="f" strokeweight=".5pt">
                  <v:textbox>
                    <w:txbxContent>
                      <w:p w:rsidR="00D4165B" w:rsidRDefault="00D4165B" w:rsidP="005500BC">
                        <w:pPr>
                          <w:pStyle w:val="NormalWeb"/>
                          <w:spacing w:before="0" w:beforeAutospacing="0" w:after="0" w:afterAutospacing="0"/>
                          <w:rPr>
                            <w:rFonts w:asciiTheme="minorHAnsi" w:hAnsiTheme="minorHAnsi"/>
                            <w:sz w:val="16"/>
                            <w:szCs w:val="16"/>
                          </w:rPr>
                        </w:pPr>
                        <w:r>
                          <w:rPr>
                            <w:rFonts w:asciiTheme="minorHAnsi" w:hAnsiTheme="minorHAnsi"/>
                            <w:sz w:val="16"/>
                            <w:szCs w:val="16"/>
                          </w:rPr>
                          <w:t>QoS</w:t>
                        </w:r>
                      </w:p>
                      <w:p w:rsidR="00D4165B" w:rsidRDefault="00D4165B" w:rsidP="005500BC">
                        <w:pPr>
                          <w:pStyle w:val="NormalWeb"/>
                          <w:spacing w:before="0" w:beforeAutospacing="0" w:after="0" w:afterAutospacing="0"/>
                          <w:rPr>
                            <w:rFonts w:asciiTheme="minorHAnsi" w:hAnsiTheme="minorHAnsi"/>
                            <w:sz w:val="16"/>
                            <w:szCs w:val="16"/>
                          </w:rPr>
                        </w:pPr>
                      </w:p>
                      <w:p w:rsidR="00D4165B" w:rsidRPr="005500BC" w:rsidRDefault="00D4165B" w:rsidP="005500BC">
                        <w:pPr>
                          <w:pStyle w:val="NormalWeb"/>
                          <w:spacing w:before="0" w:beforeAutospacing="0" w:after="0" w:afterAutospacing="0"/>
                          <w:rPr>
                            <w:rFonts w:asciiTheme="minorHAnsi" w:hAnsiTheme="minorHAnsi"/>
                            <w:sz w:val="16"/>
                            <w:szCs w:val="16"/>
                          </w:rPr>
                        </w:pPr>
                      </w:p>
                    </w:txbxContent>
                  </v:textbox>
                </v:shape>
                <v:shape id="Text Box 376" o:spid="_x0000_s1363" type="#_x0000_t202" style="position:absolute;left:5567;top:8023;width:6582;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5z8UA&#10;AADcAAAADwAAAGRycy9kb3ducmV2LnhtbESPT4vCMBTE7wt+h/AEb2uqsl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fnPxQAAANwAAAAPAAAAAAAAAAAAAAAAAJgCAABkcnMv&#10;ZG93bnJldi54bWxQSwUGAAAAAAQABAD1AAAAigMAAAAA&#10;" filled="f" stroked="f" strokeweight=".5pt">
                  <v:textbox>
                    <w:txbxContent>
                      <w:p w:rsidR="00D4165B" w:rsidRPr="00C76C2D" w:rsidRDefault="00D4165B" w:rsidP="005500BC">
                        <w:pPr>
                          <w:pStyle w:val="NormalWeb"/>
                          <w:spacing w:before="0" w:beforeAutospacing="0" w:after="0" w:afterAutospacing="0"/>
                          <w:rPr>
                            <w:rFonts w:asciiTheme="minorHAnsi" w:hAnsiTheme="minorHAnsi"/>
                          </w:rPr>
                        </w:pPr>
                        <w:r w:rsidRPr="00C76C2D">
                          <w:rPr>
                            <w:rFonts w:asciiTheme="minorHAnsi" w:eastAsia="Times New Roman" w:hAnsiTheme="minorHAnsi"/>
                            <w:sz w:val="16"/>
                            <w:szCs w:val="16"/>
                          </w:rPr>
                          <w:t>Dest i/f id</w:t>
                        </w:r>
                        <w:r w:rsidRPr="00C76C2D">
                          <w:rPr>
                            <w:rFonts w:asciiTheme="minorHAnsi" w:eastAsia="Times New Roman" w:hAnsiTheme="minorHAnsi"/>
                            <w:sz w:val="16"/>
                            <w:szCs w:val="16"/>
                          </w:rPr>
                          <w:br/>
                        </w:r>
                      </w:p>
                      <w:p w:rsidR="00D4165B" w:rsidRDefault="00D4165B" w:rsidP="005500BC">
                        <w:pPr>
                          <w:pStyle w:val="NormalWeb"/>
                          <w:spacing w:before="0" w:beforeAutospacing="0" w:after="0" w:afterAutospacing="0"/>
                        </w:pPr>
                        <w:r>
                          <w:rPr>
                            <w:rFonts w:eastAsia="Times New Roman"/>
                            <w:sz w:val="16"/>
                            <w:szCs w:val="16"/>
                          </w:rPr>
                          <w:t> </w:t>
                        </w:r>
                      </w:p>
                      <w:p w:rsidR="00D4165B" w:rsidRDefault="00D4165B" w:rsidP="005500BC">
                        <w:pPr>
                          <w:pStyle w:val="NormalWeb"/>
                          <w:spacing w:before="0" w:beforeAutospacing="0" w:after="0" w:afterAutospacing="0"/>
                        </w:pPr>
                        <w:r>
                          <w:rPr>
                            <w:rFonts w:eastAsia="Times New Roman"/>
                            <w:sz w:val="16"/>
                            <w:szCs w:val="16"/>
                          </w:rPr>
                          <w:t> </w:t>
                        </w:r>
                      </w:p>
                    </w:txbxContent>
                  </v:textbox>
                </v:shape>
                <v:shape id="Text Box 376" o:spid="_x0000_s1364" type="#_x0000_t202" style="position:absolute;left:5324;top:10461;width:10297;height:2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D4165B" w:rsidRPr="00C76C2D" w:rsidRDefault="00D4165B" w:rsidP="005500BC">
                        <w:pPr>
                          <w:pStyle w:val="NormalWeb"/>
                          <w:spacing w:before="0" w:beforeAutospacing="0" w:after="0" w:afterAutospacing="0"/>
                          <w:rPr>
                            <w:rFonts w:asciiTheme="minorHAnsi" w:hAnsiTheme="minorHAnsi"/>
                          </w:rPr>
                        </w:pPr>
                        <w:r w:rsidRPr="00C76C2D">
                          <w:rPr>
                            <w:rFonts w:asciiTheme="minorHAnsi" w:eastAsia="Times New Roman" w:hAnsiTheme="minorHAnsi"/>
                            <w:sz w:val="16"/>
                            <w:szCs w:val="16"/>
                          </w:rPr>
                          <w:t>Dest host port  id</w:t>
                        </w:r>
                      </w:p>
                      <w:p w:rsidR="00D4165B" w:rsidRDefault="00D4165B" w:rsidP="005500BC">
                        <w:pPr>
                          <w:pStyle w:val="NormalWeb"/>
                          <w:spacing w:before="0" w:beforeAutospacing="0" w:after="0" w:afterAutospacing="0"/>
                        </w:pPr>
                        <w:r>
                          <w:rPr>
                            <w:rFonts w:eastAsia="Times New Roman"/>
                            <w:sz w:val="16"/>
                            <w:szCs w:val="16"/>
                          </w:rPr>
                          <w:t> </w:t>
                        </w:r>
                      </w:p>
                      <w:p w:rsidR="00D4165B" w:rsidRDefault="00D4165B" w:rsidP="005500BC">
                        <w:pPr>
                          <w:pStyle w:val="NormalWeb"/>
                          <w:spacing w:before="0" w:beforeAutospacing="0" w:after="0" w:afterAutospacing="0"/>
                        </w:pPr>
                        <w:r>
                          <w:rPr>
                            <w:rFonts w:eastAsia="Times New Roman"/>
                            <w:sz w:val="16"/>
                            <w:szCs w:val="16"/>
                          </w:rPr>
                          <w:t> </w:t>
                        </w:r>
                      </w:p>
                    </w:txbxContent>
                  </v:textbox>
                </v:shape>
                <v:group id="Group 387" o:spid="_x0000_s1365" style="position:absolute;left:13620;top:6180;width:3620;height:8678" coordorigin="13620,6180" coordsize="3619,8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Dpvk8YAAADcAAAADwAAAGRycy9kb3ducmV2LnhtbESPQWvCQBSE7wX/w/KE&#10;3uomSltJ3YQgtvQgQlWQ3h7ZZxKSfRuy2yT++25B6HGYmW+YTTaZVgzUu9qygngRgSAurK65VHA+&#10;vT+tQTiPrLG1TApu5CBLZw8bTLQd+YuGoy9FgLBLUEHlfZdI6YqKDLqF7YiDd7W9QR9kX0rd4xjg&#10;ppXLKHqRBmsOCxV2tK2oaI4/RsHHiGO+infDvrlub9+n58NlH5NSj/MpfwPhafL/4Xv7UytYrV/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Om+TxgAAANwA&#10;AAAPAAAAAAAAAAAAAAAAAKoCAABkcnMvZG93bnJldi54bWxQSwUGAAAAAAQABAD6AAAAnQMAAAAA&#10;">
                  <v:shape id="Picture 379" o:spid="_x0000_s1366" type="#_x0000_t75" style="position:absolute;left:13706;top:6180;width:3534;height:8678;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6nDFAAAA3AAAAA8AAABkcnMvZG93bnJldi54bWxEj0FrwkAUhO9C/8PyhN50Y1saja5iLYLQ&#10;XJoqeHxkn0kw+zZkV93+e7dQ8DjMzDfMYhVMK67Uu8aygsk4AUFcWt1wpWD/sx1NQTiPrLG1TAp+&#10;ycFq+TRYYKbtjb/pWvhKRAi7DBXU3neZlK6syaAb2444eifbG/RR9pXUPd4i3LTyJUnepcGG40KN&#10;HW1qKs/FxShIi/yQ2u0lhM2b+Tqm6/zDfeZKPQ/Deg7CU/CP8H97pxW8pjP4OxOP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5+pwxQAAANwAAAAPAAAAAAAAAAAAAAAA&#10;AJ8CAABkcnMvZG93bnJldi54bWxQSwUGAAAAAAQABAD3AAAAkQMAAAAA&#10;">
                    <v:imagedata r:id="rId18" o:title=""/>
                  </v:shape>
                  <v:rect id="Rectangle 385" o:spid="_x0000_s1367" style="position:absolute;left:13620;top:12954;width:3525;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LRN8QA&#10;AADcAAAADwAAAGRycy9kb3ducmV2LnhtbESPUWvCQBCE34X+h2MLvtWLFauknlJaBAuCqP0B29w2&#10;Cc3upXdnTP+9Jwg+DjPzDbNY9dyojnyonRgYjzJQJIWztZQGvo7rpzmoEFEsNk7IwD8FWC0fBgvM&#10;rTvLnrpDLFWCSMjRQBVjm2sdiooYw8i1JMn7cZ4xJulLbT2eE5wb/ZxlL5qxlrRQYUvvFRW/hxMb&#10;2Nm/8eyjXfuOvz+77ZaLnedgzPCxf3sFFamP9/CtvbEGJvMpXM+kI6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S0TfEAAAA3AAAAA8AAAAAAAAAAAAAAAAAmAIAAGRycy9k&#10;b3ducmV2LnhtbFBLBQYAAAAABAAEAPUAAACJAwAAAAA=&#10;" fillcolor="white [3201]" stroked="f" strokeweight="2pt"/>
                </v:group>
                <v:shape id="Straight Arrow Connector 390" o:spid="_x0000_s1368" type="#_x0000_t32" style="position:absolute;left:3250;top:7583;width:10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ZDYMMAAADcAAAADwAAAGRycy9kb3ducmV2LnhtbERPy2oCMRTdC/2HcAvdFCfTFmsdjSJK&#10;i5suRkXo7jK586CTmyGJ4+jXN4uCy8N5L1aDaUVPzjeWFbwkKQjiwuqGKwXHw+f4A4QPyBpby6Tg&#10;Sh5Wy4fRAjNtL5xTvw+ViCHsM1RQh9BlUvqiJoM+sR1x5ErrDIYIXSW1w0sMN618TdN3abDh2FBj&#10;R5uait/92SiQp1A6d5zk1n5P++ftzxfftFHq6XFYz0EEGsJd/O/eaQVvszg/no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mQ2DDAAAA3AAAAA8AAAAAAAAAAAAA&#10;AAAAoQIAAGRycy9kb3ducmV2LnhtbFBLBQYAAAAABAAEAPkAAACRAwAAAAA=&#10;" strokecolor="#795d9b [3047]">
                  <v:stroke endarrow="block"/>
                </v:shape>
                <v:shape id="Straight Arrow Connector 446" o:spid="_x0000_s1369" type="#_x0000_t32" style="position:absolute;left:3268;top:9728;width:102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Xt8YAAADcAAAADwAAAGRycy9kb3ducmV2LnhtbESPQWvCQBSE7wX/w/IEL6VulJiW1FVE&#10;EAQptFZCjo/saxKSfRuya5L++26h0OMwM98w2/1kWjFQ72rLClbLCARxYXXNpYLb5+npBYTzyBpb&#10;y6Tgmxzsd7OHLabajvxBw9WXIkDYpaig8r5LpXRFRQbd0nbEwfuyvUEfZF9K3eMY4KaV6yhKpMGa&#10;w0KFHR0rKprr3ShoNvnNx5w1j+/Pb6dNtroknF+UWsynwysIT5P/D/+1z1pBHCfweyYcAb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xF7fGAAAA3AAAAA8AAAAAAAAA&#10;AAAAAAAAoQIAAGRycy9kb3ducmV2LnhtbFBLBQYAAAAABAAEAPkAAACUAwAAAAA=&#10;" strokecolor="#bc4542 [3045]">
                  <v:stroke endarrow="block"/>
                </v:shape>
                <v:shape id="Straight Arrow Connector 447" o:spid="_x0000_s1370" type="#_x0000_t32" style="position:absolute;left:3181;top:12198;width:102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kdsUAAADcAAAADwAAAGRycy9kb3ducmV2LnhtbESPQWvCQBSE7wX/w/IK3uqmIirRVUQQ&#10;RFDaKJTentnXJDX7NuyuMf57t1DwOMzMN8x82ZlatOR8ZVnB+yABQZxbXXGh4HTcvE1B+ICssbZM&#10;Cu7kYbnovcwx1fbGn9RmoRARwj5FBWUITSqlz0sy6Ae2IY7ej3UGQ5SukNrhLcJNLYdJMpYGK44L&#10;JTa0Lim/ZFejYJWtP34P5327235P90mduS95mSjVf+1WMxCBuvAM/7e3WsFoNIG/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NkdsUAAADcAAAADwAAAAAAAAAA&#10;AAAAAAChAgAAZHJzL2Rvd25yZXYueG1sUEsFBgAAAAAEAAQA+QAAAJMDAAAAAA==&#10;" strokecolor="#94b64e [3046]">
                  <v:stroke endarrow="block"/>
                </v:shape>
                <v:shape id="Cloud 395" o:spid="_x0000_s1371" style="position:absolute;left:29254;top:11368;width:13339;height:645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0MQA&#10;AADcAAAADwAAAGRycy9kb3ducmV2LnhtbESPQWvCQBSE7wX/w/IEb7qxVdHoKiIVpBdRc/D4yD6T&#10;YPZt3N3G+O+7hUKPw8x8w6w2nalFS85XlhWMRwkI4tzqigsF2WU/nIPwAVljbZkUvMjDZt17W2Gq&#10;7ZNP1J5DISKEfYoKyhCaVEqfl2TQj2xDHL2bdQZDlK6Q2uEzwk0t35NkJg1WHBdKbGhXUn4/fxsF&#10;xSTZf/njYmzNY/eJ1TVz7TFTatDvtksQgbrwH/5rH7SCj8UU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t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d5e2 [1624]" strokecolor="#40a7c2 [3048]">
                  <v:fill color2="#e4f2f6 [504]" rotate="t" angle="180" colors="0 #9eeaff;22938f #bbefff;1 #e4f9ff" focus="100%" type="gradient"/>
                  <v:stroke joinstyle="miter"/>
                  <v:shadow on="t" color="black" opacity="24903f" origin=",.5" offset="0,.55556mm"/>
                  <v:formulas/>
                  <v:path arrowok="t" o:connecttype="custom" o:connectlocs="144912,391115;66697,379207;213926,521432;179712,527125;508815,584051;488188,558053;890132,519221;881888,547744;1053850,342960;1154236,449580;1290656,229407;1245944,269389;1183385,81071;1185732,99956;897883,59048;920795,34962;683679,70522;694765,49754;432298,77575;472440,97715;127435,235906;120426,214705" o:connectangles="0,0,0,0,0,0,0,0,0,0,0,0,0,0,0,0,0,0,0,0,0,0" textboxrect="0,0,43200,43200"/>
                  <v:textbox>
                    <w:txbxContent>
                      <w:p w:rsidR="00D4165B" w:rsidRPr="006026C2" w:rsidRDefault="00D4165B" w:rsidP="006026C2">
                        <w:pPr>
                          <w:jc w:val="center"/>
                          <w:rPr>
                            <w:sz w:val="16"/>
                            <w:szCs w:val="16"/>
                          </w:rPr>
                        </w:pPr>
                        <w:r>
                          <w:rPr>
                            <w:sz w:val="16"/>
                            <w:szCs w:val="16"/>
                          </w:rPr>
                          <w:t>Output Layer X Match</w:t>
                        </w:r>
                      </w:p>
                    </w:txbxContent>
                  </v:textbox>
                </v:shape>
                <v:shape id="Straight Arrow Connector 396" o:spid="_x0000_s1372" type="#_x0000_t32" style="position:absolute;left:27889;top:15456;width:15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Ugz8YAAADcAAAADwAAAGRycy9kb3ducmV2LnhtbESPQWvCQBSE70L/w/KE3nRjBavRVUQQ&#10;pGCpqSDentlnEs2+DbvbmP77bqHQ4zAz3zCLVWdq0ZLzlWUFo2ECgji3uuJCwfFzO5iC8AFZY22Z&#10;FHyTh9XyqbfAVNsHH6jNQiEihH2KCsoQmlRKn5dk0A9tQxy9q3UGQ5SukNrhI8JNLV+SZCINVhwX&#10;SmxoU1J+z76MgnW2+bi9X/bt2+483Sd15k7y/qrUc79bz0EE6sJ/+K+90wrGsw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FIM/GAAAA3AAAAA8AAAAAAAAA&#10;AAAAAAAAoQIAAGRycy9kb3ducmV2LnhtbFBLBQYAAAAABAAEAPkAAACUAwAAAAA=&#10;" strokecolor="#94b64e [3046]">
                  <v:stroke endarrow="block"/>
                </v:shape>
                <v:shape id="Text Box 2" o:spid="_x0000_s1373" type="#_x0000_t202" style="position:absolute;left:46383;top:28977;width:7635;height:3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008cA&#10;AADcAAAADwAAAGRycy9kb3ducmV2LnhtbESPQWvCQBSE7wX/w/KE3upGizVEV5GAWEp70ObS2zP7&#10;TILZtzG7TdL++m5B8DjMzDfMajOYWnTUusqygukkAkGcW11xoSD73D3FIJxH1lhbJgU/5GCzHj2s&#10;MNG25wN1R1+IAGGXoILS+yaR0uUlGXQT2xAH72xbgz7ItpC6xT7ATS1nUfQiDVYcFkpsKC0pvxy/&#10;jYK3dPeBh9PMxL91un8/b5tr9jVX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e9NPHAAAA3AAAAA8AAAAAAAAAAAAAAAAAmAIAAGRy&#10;cy9kb3ducmV2LnhtbFBLBQYAAAAABAAEAPUAAACMAwAAAAA=&#10;" filled="f" stroked="f" strokeweight=".5pt">
                  <v:textbox>
                    <w:txbxContent>
                      <w:p w:rsidR="00D4165B" w:rsidRDefault="00D4165B" w:rsidP="00E94B9F">
                        <w:pPr>
                          <w:pStyle w:val="NormalWeb"/>
                          <w:spacing w:before="0" w:beforeAutospacing="0" w:after="200" w:afterAutospacing="0" w:line="276" w:lineRule="auto"/>
                          <w:jc w:val="center"/>
                        </w:pPr>
                        <w:r w:rsidRPr="00E94B9F">
                          <w:rPr>
                            <w:rFonts w:eastAsia="Calibri"/>
                            <w:sz w:val="16"/>
                            <w:szCs w:val="16"/>
                          </w:rPr>
                          <w:t>O/P port</w:t>
                        </w:r>
                        <w:r>
                          <w:rPr>
                            <w:rFonts w:eastAsia="Calibri"/>
                            <w:sz w:val="22"/>
                            <w:szCs w:val="22"/>
                          </w:rPr>
                          <w:t xml:space="preserve"> </w:t>
                        </w:r>
                        <w:r w:rsidRPr="00E94B9F">
                          <w:rPr>
                            <w:rFonts w:eastAsia="Calibri"/>
                            <w:sz w:val="16"/>
                            <w:szCs w:val="16"/>
                          </w:rPr>
                          <w:t>E Busy</w:t>
                        </w:r>
                      </w:p>
                    </w:txbxContent>
                  </v:textbox>
                </v:shape>
                <v:shape id="Picture 538" o:spid="_x0000_s1374" type="#_x0000_t75" style="position:absolute;left:30354;top:25603;width:2177;height:3573;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D5uLFAAAA3AAAAA8AAABkcnMvZG93bnJldi54bWxEj8FOwkAQhu8mvsNmTLjJVolICgsxUhIT&#10;DiIQzkN37DZ2Z5vuUqpP7xxMPE7++b+Zb7EafKN66mId2MDDOANFXAZbc2XgeNjcz0DFhGyxCUwG&#10;vinCanl7s8Dchit/UL9PlRIIxxwNuJTaXOtYOvIYx6ElluwzdB6TjF2lbYdXgftGP2bZVHusWS44&#10;bOnVUfm1v3gDRbyst3R+32Y79zwthFX89CdjRnfDyxxUoiH9L/+136yBp4l8KzIi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Q+bixQAAANwAAAAPAAAAAAAAAAAAAAAA&#10;AJ8CAABkcnMvZG93bnJldi54bWxQSwUGAAAAAAQABAD3AAAAkQMAAAAA&#10;">
                  <v:imagedata r:id="rId24" o:title=""/>
                  <v:path arrowok="t"/>
                </v:shape>
                <v:shape id="Straight Arrow Connector 539" o:spid="_x0000_s1375" type="#_x0000_t32" style="position:absolute;left:28449;top:26398;width:190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Bl98cAAADcAAAADwAAAGRycy9kb3ducmV2LnhtbESPQUvDQBSE74L/YXmCF2k2prXE2G0R&#10;UbDqpa2HHh/ZZzYm+zZm1zT667sFweMwM98wi9VoWzFQ72vHCq6TFARx6XTNlYL33dMkB+EDssbW&#10;MSn4IQ+r5fnZAgvtDryhYRsqESHsC1RgQugKKX1pyKJPXEccvQ/XWwxR9pXUPR4i3LYyS9O5tFhz&#10;XDDY0YOhstl+WwX4atA0b/uvZp9drR/X+W/3MvtU6vJivL8DEWgM/+G/9rNWcDO9hdOZeATk8gg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GX3xwAAANwAAAAPAAAAAAAA&#10;AAAAAAAAAKECAABkcnMvZG93bnJldi54bWxQSwUGAAAAAAQABAD5AAAAlQMAAAAA&#10;" strokecolor="#94b64e [3046]">
                  <v:stroke endarrow="open"/>
                </v:shape>
                <v:shape id="Straight Arrow Connector 540" o:spid="_x0000_s1376" type="#_x0000_t32" style="position:absolute;left:28449;top:27202;width:190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bxJsMAAADcAAAADwAAAGRycy9kb3ducmV2LnhtbERPTUvDQBC9C/0PyxS82Y2SiqTdltIi&#10;KAUlVZDeptlpEszOht21if/eOQg9Pt73cj26Tl0oxNazgftZBoq48rbl2sDnx/PdE6iYkC12nsnA&#10;L0VYryY3SyysH7ikyyHVSkI4FmigSakvtI5VQw7jzPfEwp19cJgEhlrbgIOEu04/ZNmjdtiyNDTY&#10;07ah6vvw46Rkl5fz/df+lFO5eR9Or8e3FI7G3E7HzQJUojFdxf/uF2tgnst8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8SbDAAAA3AAAAA8AAAAAAAAAAAAA&#10;AAAAoQIAAGRycy9kb3ducmV2LnhtbFBLBQYAAAAABAAEAPkAAACRAwAAAAA=&#10;" strokecolor="#4579b8 [3044]">
                  <v:stroke endarrow="open"/>
                </v:shape>
                <v:shape id="Straight Arrow Connector 541" o:spid="_x0000_s1377" type="#_x0000_t32" style="position:absolute;left:28544;top:27918;width:190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UvcUAAADcAAAADwAAAGRycy9kb3ducmV2LnhtbESPX2vCMBTF3wd+h3AF32aqVJHOKKIM&#10;NoSN6mD4dm3u2mJzU5Jou2+/DAQfD+fPj7Nc96YRN3K+tqxgMk5AEBdW11wq+Dq+Pi9A+ICssbFM&#10;Cn7Jw3o1eFpipm3HOd0OoRRxhH2GCqoQ2kxKX1Rk0I9tSxy9H+sMhihdKbXDLo6bRk6TZC4N1hwJ&#10;Fba0rai4HK4mQnZpPtt/788p5ZvP7vx++gjupNRo2G9eQATqwyN8b79pBbN0Av9n4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pUvcUAAADcAAAADwAAAAAAAAAA&#10;AAAAAAChAgAAZHJzL2Rvd25yZXYueG1sUEsFBgAAAAAEAAQA+QAAAJMDAAAAAA==&#10;" strokecolor="#4579b8 [3044]">
                  <v:stroke endarrow="open"/>
                </v:shape>
                <v:shape id="Straight Arrow Connector 542" o:spid="_x0000_s1378" type="#_x0000_t32" style="position:absolute;left:28544;top:28720;width:190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KysUAAADcAAAADwAAAGRycy9kb3ducmV2LnhtbESPX2vCMBTF3wd+h3AF32aq1CGdUUQR&#10;HMJGdTB8uzZ3bbG5KUm03bdfBgMfD+fPj7NY9aYRd3K+tqxgMk5AEBdW11wq+DztnucgfEDW2Fgm&#10;BT/kYbUcPC0w07bjnO7HUIo4wj5DBVUIbSalLyoy6Me2JY7et3UGQ5SulNphF8dNI6dJ8iIN1hwJ&#10;Fba0qai4Hm8mQrZpPjt8HS4p5euP7vJ2fg/urNRo2K9fQQTqwyP8395rBbN0C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gjKysUAAADcAAAADwAAAAAAAAAA&#10;AAAAAAChAgAAZHJzL2Rvd25yZXYueG1sUEsFBgAAAAAEAAQA+QAAAJMDAAAAAA==&#10;" strokecolor="#4579b8 [3044]">
                  <v:stroke endarrow="open"/>
                </v:shape>
                <v:rect id="Rectangle 543" o:spid="_x0000_s1379" style="position:absolute;left:40125;top:24853;width:4988;height:6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zWcgA&#10;AADcAAAADwAAAGRycy9kb3ducmV2LnhtbESPS2vDMBCE74X8B7GFXEos50lxrYSQ1JCQQ/Mq9LhY&#10;W9vEWhlLTdz++ipQ6HGYmW+YdNGZWlypdZVlBcMoBkGcW11xoeB8ygbPIJxH1lhbJgXf5GAx7z2k&#10;mGh74wNdj74QAcIuQQWl900ipctLMugi2xAH79O2Bn2QbSF1i7cAN7UcxfFMGqw4LJTY0Kqk/HL8&#10;MgoanMSjt/Vl+37+eM1266fh7mdfK9V/7JYvIDx1/j/8195oBdPJGO5nw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wzNZyAAAANwAAAAPAAAAAAAAAAAAAAAAAJgCAABk&#10;cnMvZG93bnJldi54bWxQSwUGAAAAAAQABAD1AAAAjQMAAAAA&#10;" fillcolor="#a7bfde [1620]" strokecolor="#4579b8 [3044]">
                  <v:fill color2="#e4ecf5 [500]" rotate="t" angle="180" colors="0 #a3c4ff;22938f #bfd5ff;1 #e5eeff" focus="100%" type="gradient"/>
                  <v:shadow on="t" color="black" opacity="24903f" origin=",.5" offset="0,.55556mm"/>
                  <v:textbox>
                    <w:txbxContent>
                      <w:p w:rsidR="00D4165B" w:rsidRPr="00E94B9F" w:rsidRDefault="00D4165B" w:rsidP="00E94B9F">
                        <w:pPr>
                          <w:pStyle w:val="NormalWeb"/>
                          <w:spacing w:before="0" w:beforeAutospacing="0" w:after="200" w:afterAutospacing="0" w:line="276" w:lineRule="auto"/>
                          <w:jc w:val="center"/>
                          <w:rPr>
                            <w:rFonts w:asciiTheme="minorHAnsi" w:hAnsiTheme="minorHAnsi"/>
                            <w:sz w:val="16"/>
                            <w:szCs w:val="16"/>
                          </w:rPr>
                        </w:pPr>
                        <w:r w:rsidRPr="00E94B9F">
                          <w:rPr>
                            <w:rFonts w:asciiTheme="minorHAnsi" w:eastAsia="Calibri" w:hAnsiTheme="minorHAnsi"/>
                            <w:sz w:val="16"/>
                            <w:szCs w:val="16"/>
                          </w:rPr>
                          <w:t>O</w:t>
                        </w:r>
                        <w:r>
                          <w:rPr>
                            <w:rFonts w:asciiTheme="minorHAnsi" w:eastAsia="Calibri" w:hAnsiTheme="minorHAnsi"/>
                            <w:sz w:val="16"/>
                            <w:szCs w:val="16"/>
                          </w:rPr>
                          <w:t xml:space="preserve">/P Layer X </w:t>
                        </w:r>
                        <w:r w:rsidRPr="00E94B9F">
                          <w:rPr>
                            <w:rFonts w:asciiTheme="minorHAnsi" w:eastAsia="Calibri" w:hAnsiTheme="minorHAnsi"/>
                            <w:sz w:val="16"/>
                            <w:szCs w:val="16"/>
                          </w:rPr>
                          <w:t xml:space="preserve">status </w:t>
                        </w:r>
                      </w:p>
                    </w:txbxContent>
                  </v:textbox>
                </v:rect>
                <v:shape id="Picture 544" o:spid="_x0000_s1380" type="#_x0000_t75" style="position:absolute;left:36446;top:26416;width:2173;height:3569;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hofEAAAA3AAAAA8AAABkcnMvZG93bnJldi54bWxEj0tvwjAQhO9I/AdrkXoDpwiqKMWgikfL&#10;hQMvcV3irRMRr6PYhfDvcSUkjqOZ+UYzmbW2EldqfOlYwfsgAUGcO12yUXDYr/opCB+QNVaOScGd&#10;PMym3c4EM+1uvKXrLhgRIewzVFCEUGdS+rwgi37gauLo/brGYoiyMVI3eItwW8lhknxIiyXHhQJr&#10;mheUX3Z/VsHGVGhO580lPS8XR/we6p9tGpR667VfnyACteEVfrbXWsF4NIL/M/EI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BhofEAAAA3AAAAA8AAAAAAAAAAAAAAAAA&#10;nwIAAGRycy9kb3ducmV2LnhtbFBLBQYAAAAABAAEAPcAAACQAwAAAAA=&#10;">
                  <v:imagedata r:id="rId24" o:title=""/>
                </v:shape>
                <v:shape id="Picture 545" o:spid="_x0000_s1381" type="#_x0000_t75" style="position:absolute;left:30210;top:31225;width:2318;height:2922;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fUofFAAAA3AAAAA8AAABkcnMvZG93bnJldi54bWxEj91qwkAUhO8LvsNyhN7VjaUWjdmITal4&#10;VfDnAY7ZY7KYPRuzq0afvlso9HKYmW+YbNHbRlyp88axgvEoAUFcOm24UrDffb1MQfiArLFxTAru&#10;5GGRD54yTLW78Yau21CJCGGfooI6hDaV0pc1WfQj1xJH7+g6iyHKrpK6w1uE20a+Jsm7tGg4LtTY&#10;UlFTedperILD7GhsER7ne3n4/DDrXXFZfRulnof9cg4iUB/+w3/ttVYweZvA75l4BGT+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n1KHxQAAANwAAAAPAAAAAAAAAAAAAAAA&#10;AJ8CAABkcnMvZG93bnJldi54bWxQSwUGAAAAAAQABAD3AAAAkQMAAAAA&#10;">
                  <v:imagedata r:id="rId25" o:title=""/>
                  <v:path arrowok="t"/>
                </v:shape>
                <v:shape id="Straight Arrow Connector 546" o:spid="_x0000_s1382" type="#_x0000_t32" style="position:absolute;left:32530;top:27203;width:391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PMycUAAADcAAAADwAAAGRycy9kb3ducmV2LnhtbESPX2vCMBTF3wd+h3CFvc1UqTI6o8iG&#10;sCFM2g2Gb9fmri02NyXJbP32ZiD4eDh/fpzlejCtOJPzjWUF00kCgri0uuFKwffX9ukZhA/IGlvL&#10;pOBCHtar0cMSM217zulchErEEfYZKqhD6DIpfVmTQT+xHXH0fq0zGKJ0ldQO+zhuWjlLkoU02HAk&#10;1NjRa03lqfgzEfKW5vPdz+6YUr7Z98ePw2dwB6Uex8PmBUSgIdzDt/a7VjBPF/B/Jh4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PMycUAAADcAAAADwAAAAAAAAAA&#10;AAAAAAChAgAAZHJzL2Rvd25yZXYueG1sUEsFBgAAAAAEAAQA+QAAAJMDAAAAAA==&#10;" strokecolor="#4579b8 [3044]">
                  <v:stroke endarrow="open"/>
                </v:shape>
                <v:line id="Straight Connector 547" o:spid="_x0000_s1383" style="position:absolute;flip:y;visibility:visible;mso-wrap-style:square" from="32528,32577" to="34393,32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p68cAAADcAAAADwAAAGRycy9kb3ducmV2LnhtbESPT2vCQBTE74LfYXmCN93YqpHoKqUg&#10;Bgv9oz30+Mg+k9Ds2zS7mrSf3i0IHoeZ+Q2z2nSmEhdqXGlZwWQcgSDOrC45V/B53I4WIJxH1lhZ&#10;JgW/5GCz7vdWmGjb8gddDj4XAcIuQQWF93UipcsKMujGtiYO3sk2Bn2QTS51g22Am0o+RNFcGiw5&#10;LBRY03NB2ffhbBSkKe/3f7x9+5q8/+z8Y/nyOm1jpYaD7mkJwlPn7+FbO9UKZtMY/s+EIy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ESnrxwAAANwAAAAPAAAAAAAA&#10;AAAAAAAAAKECAABkcnMvZG93bnJldi54bWxQSwUGAAAAAAQABAD5AAAAlQMAAAAA&#10;" strokecolor="#4579b8 [3044]"/>
                <v:line id="Straight Connector 548" o:spid="_x0000_s1384" style="position:absolute;flip:y;visibility:visible;mso-wrap-style:square" from="34392,29525" to="34392,3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69mcQAAADcAAAADwAAAGRycy9kb3ducmV2LnhtbERPTWvCQBC9C/0PyxR6002s2hKzShGk&#10;QUGt7aHHITsmodnZNLs1qb/ePQgeH+87XfamFmdqXWVZQTyKQBDnVldcKPj6XA9fQTiPrLG2TAr+&#10;ycFy8TBIMdG24w86H30hQgi7BBWU3jeJlC4vyaAb2YY4cCfbGvQBtoXULXYh3NRyHEUzabDi0FBi&#10;Q6uS8p/jn1GQZbzZXHi9/44Pv+/+udruJt2LUk+P/dschKfe38U3d6YVTCdhbTgTj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r2ZxAAAANwAAAAPAAAAAAAAAAAA&#10;AAAAAKECAABkcnMvZG93bnJldi54bWxQSwUGAAAAAAQABAD5AAAAkgMAAAAA&#10;" strokecolor="#4579b8 [3044]"/>
                <v:shape id="Straight Arrow Connector 549" o:spid="_x0000_s1385" type="#_x0000_t32" style="position:absolute;left:34228;top:29530;width:205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xYu8UAAADcAAAADwAAAGRycy9kb3ducmV2LnhtbESPX2vCMBTF3wd+h3AHe5vppI7ZGUUc&#10;gw1BqQri27W5a4vNTUkyW7+9EQZ7PJw/P8503ptGXMj52rKCl2ECgriwuuZSwX73+fwGwgdkjY1l&#10;UnAlD/PZ4GGKmbYd53TZhlLEEfYZKqhCaDMpfVGRQT+0LXH0fqwzGKJ0pdQOuzhuGjlKkldpsOZI&#10;qLClZUXFeftrIuQjzcerw+qUUr7YdKfv4zq4o1JPj/3iHUSgPvyH/9pfWsE4nc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xYu8UAAADcAAAADwAAAAAAAAAA&#10;AAAAAAChAgAAZHJzL2Rvd25yZXYueG1sUEsFBgAAAAAEAAQA+QAAAJMDAAAAAA==&#10;" strokecolor="#4579b8 [3044]">
                  <v:stroke endarrow="open"/>
                </v:shape>
                <v:shape id="Picture 550" o:spid="_x0000_s1386" type="#_x0000_t75" style="position:absolute;left:49201;top:25960;width:2173;height:3570;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jFlnBAAAA3AAAAA8AAABkcnMvZG93bnJldi54bWxET8uKwjAU3Qv+Q7gD7jQdQSkdo4iPcTYu&#10;rA5ur801LTY3pclo5+/NQnB5OO/ZorO1uFPrK8cKPkcJCOLC6YqNgtNxO0xB+ICssXZMCv7Jw2Le&#10;780w0+7BB7rnwYgYwj5DBWUITSalL0qy6EeuIY7c1bUWQ4StkbrFRwy3tRwnyVRarDg2lNjQqqTi&#10;lv9ZBXtTozlf9rf0sln/4vdY7w5pUGrw0S2/QATqwlv8cv9oBZNJnB/PxCM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AjFlnBAAAA3AAAAA8AAAAAAAAAAAAAAAAAnwIA&#10;AGRycy9kb3ducmV2LnhtbFBLBQYAAAAABAAEAPcAAACNAwAAAAA=&#10;">
                  <v:imagedata r:id="rId24" o:title=""/>
                </v:shape>
                <v:shape id="Straight Arrow Connector 551" o:spid="_x0000_s1387" type="#_x0000_t32" style="position:absolute;left:47295;top:26753;width:190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PCYMUAAADcAAAADwAAAGRycy9kb3ducmV2LnhtbESPX2vCMBTF3wd+h3AF32bqsCKdUcQx&#10;2BAc1cHw7drctcXmpiTRdt/eDAQfD+fPj7NY9aYRV3K+tqxgMk5AEBdW11wq+D68P89B+ICssbFM&#10;Cv7Iw2o5eFpgpm3HOV33oRRxhH2GCqoQ2kxKX1Rk0I9tSxy9X+sMhihdKbXDLo6bRr4kyUwarDkS&#10;KmxpU1Fx3l9MhLxN83T7sz1NKV9/dafP4y64o1KjYb9+BRGoD4/wvf2hFaTpBP7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PCYMUAAADcAAAADwAAAAAAAAAA&#10;AAAAAAChAgAAZHJzL2Rvd25yZXYueG1sUEsFBgAAAAAEAAQA+QAAAJMDAAAAAA==&#10;" strokecolor="#4579b8 [3044]">
                  <v:stroke endarrow="open"/>
                </v:shape>
                <v:shape id="Straight Arrow Connector 552" o:spid="_x0000_s1388" type="#_x0000_t32" style="position:absolute;left:45066;top:29057;width:421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GXcYAAADcAAAADwAAAGRycy9kb3ducmV2LnhtbESPQWvCQBSE7wX/w/IEb3VTS7SkrqKh&#10;gj0IapW2t0f2NQlm34bdVdN/7wqFHoeZ+YaZzjvTiAs5X1tW8DRMQBAXVtdcKjh8rB5fQPiArLGx&#10;TAp+ycN81nuYYqbtlXd02YdSRAj7DBVUIbSZlL6oyKAf2pY4ej/WGQxRulJqh9cIN40cJclYGqw5&#10;LlTYUl5RcdqfjYKvY67TTzcxy/y8Nd+r91O9eX5TatDvFq8gAnXhP/zXXmsFaTq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Dxl3GAAAA3AAAAA8AAAAAAAAA&#10;AAAAAAAAoQIAAGRycy9kb3ducmV2LnhtbFBLBQYAAAAABAAEAPkAAACUAwAAAAA=&#10;" strokecolor="#f79646 [3209]" strokeweight="2pt">
                  <v:stroke endarrow="open"/>
                  <v:shadow on="t" color="black" opacity="24903f" origin=",.5" offset="0,.55556mm"/>
                </v:shape>
                <v:shape id="Straight Arrow Connector 553" o:spid="_x0000_s1389" type="#_x0000_t32" style="position:absolute;left:28355;top:34802;width:1819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9jxsYAAADcAAAADwAAAGRycy9kb3ducmV2LnhtbESPQWvCQBSE74X+h+UVvNWNSmqJrtIG&#10;BT0U1Cqtt0f2mQSzb8PuqvHfdwuFHoeZ+YaZzjvTiCs5X1tWMOgnIIgLq2suFew/l8+vIHxA1thY&#10;JgV38jCfPT5MMdP2xlu67kIpIoR9hgqqENpMSl9UZND3bUscvZN1BkOUrpTa4S3CTSOHSfIiDdYc&#10;FypsKa+oOO8uRsH3Idfplxub9/yyMcfl+lx/jBZK9Z66twmIQF34D/+1V1pBmo7g90w8An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PY8bGAAAA3AAAAA8AAAAAAAAA&#10;AAAAAAAAoQIAAGRycy9kb3ducmV2LnhtbFBLBQYAAAAABAAEAPkAAACUAwAAAAA=&#10;" strokecolor="#f79646 [3209]" strokeweight="2pt">
                  <v:stroke endarrow="open"/>
                  <v:shadow on="t" color="black" opacity="24903f" origin=",.5" offset="0,.55556mm"/>
                </v:shape>
                <v:line id="Straight Connector 554" o:spid="_x0000_s1390" style="position:absolute;flip:y;visibility:visible;mso-wrap-style:square" from="46543,29076" to="46543,34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09HsIAAADcAAAADwAAAGRycy9kb3ducmV2LnhtbESPT4vCMBTE74LfITzBm6Yuuko1iiwo&#10;e/QfeH02z7bYvLRN1Ox++o2w4HGYmd8wi1UwlXhQ60rLCkbDBARxZnXJuYLTcTOYgXAeWWNlmRT8&#10;kIPVsttZYKrtk/f0OPhcRAi7FBUU3teplC4ryKAb2po4elfbGvRRtrnULT4j3FTyI0k+pcGS40KB&#10;NX0VlN0Od6MAdbhNz6HhsN0df83m0ox2vlGq3wvrOQhPwb/D/+1vrWAyGcPrTDwC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09HsIAAADcAAAADwAAAAAAAAAAAAAA&#10;AAChAgAAZHJzL2Rvd25yZXYueG1sUEsFBgAAAAAEAAQA+QAAAJADAAAAAA==&#10;" strokecolor="#f79646 [3209]" strokeweight="2pt">
                  <v:shadow on="t" color="black" opacity="24903f" origin=",.5" offset="0,.55556mm"/>
                </v:line>
                <v:shape id="Straight Arrow Connector 555" o:spid="_x0000_s1391" type="#_x0000_t32" style="position:absolute;left:28544;top:33500;width:189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peKcYAAADcAAAADwAAAGRycy9kb3ducmV2LnhtbESPQWvCQBSE7wX/w/IEb3VjJbVEV7FB&#10;wR6EVluqt0f2mQSzb8Puqum/dwuFHoeZ+YaZLTrTiCs5X1tWMBomIIgLq2suFXzu148vIHxA1thY&#10;JgU/5GEx7z3MMNP2xh903YVSRAj7DBVUIbSZlL6oyKAf2pY4eifrDIYoXSm1w1uEm0Y+JcmzNFhz&#10;XKiwpbyi4ry7GAWHr1yn325iXvPLuzmu3871drxSatDvllMQgbrwH/5rb7SCNE3h90w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XinGAAAA3AAAAA8AAAAAAAAA&#10;AAAAAAAAoQIAAGRycy9kb3ducmV2LnhtbFBLBQYAAAAABAAEAPkAAACUAwAAAAA=&#10;" strokecolor="#f79646 [3209]" strokeweight="2pt">
                  <v:stroke endarrow="open"/>
                  <v:shadow on="t" color="black" opacity="24903f" origin=",.5" offset="0,.55556mm"/>
                </v:shape>
                <v:line id="Straight Connector 556" o:spid="_x0000_s1392" style="position:absolute;visibility:visible;mso-wrap-style:square" from="28542,33500" to="28543,34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5bf8cAAADcAAAADwAAAGRycy9kb3ducmV2LnhtbESPQWvCQBSE74X+h+UVvJS6UVBKdBNa&#10;QVAUtVZoj6/Z1ySYfbtkV43/3hUKPQ4z8w0zzTvTiDO1vrasYNBPQBAXVtdcKjh8zl9eQfiArLGx&#10;TAqu5CHPHh+mmGp74Q8670MpIoR9igqqEFwqpS8qMuj71hFH79e2BkOUbSl1i5cIN40cJslYGqw5&#10;LlToaFZRcdyfjIL5tvg5ve/8l1vZzfH72bvB+rpUqvfUvU1ABOrCf/ivvdAKRqMx3M/EIy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lt/xwAAANwAAAAPAAAAAAAA&#10;AAAAAAAAAKECAABkcnMvZG93bnJldi54bWxQSwUGAAAAAAQABAD5AAAAlQMAAAAA&#10;" strokecolor="#f79646 [3209]" strokeweight="2pt">
                  <v:shadow on="t" color="black" opacity="24903f" origin=",.5" offset="0,.55556mm"/>
                </v:line>
                <v:shape id="Flowchart: Connector 557" o:spid="_x0000_s1393" type="#_x0000_t120" style="position:absolute;left:29261;top:31696;width:948;height:9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8YA&#10;AADcAAAADwAAAGRycy9kb3ducmV2LnhtbESPT4vCMBTE78J+h/AW9iKaKugu1SjLgmwRFfxz8Pho&#10;nm2xeSlNtNVPbwTB4zAzv2Gm89aU4kq1KywrGPQjEMSp1QVnCg77Re8HhPPIGkvLpOBGDuazj84U&#10;Y20b3tJ15zMRIOxiVJB7X8VSujQng65vK+LgnWxt0AdZZ1LX2AS4KeUwisbSYMFhIceK/nJKz7uL&#10;UdAsxsVqvx4mSXd5P6w2beL+T0elvj7b3wkIT61/h1/tRCsYjb7heSY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By/8YAAADcAAAADwAAAAAAAAAAAAAAAACYAgAAZHJz&#10;L2Rvd25yZXYueG1sUEsFBgAAAAAEAAQA9QAAAIsDAAAAAA==&#10;" filled="f" strokecolor="#243f60 [1604]" strokeweight="2pt">
                  <v:textbox>
                    <w:txbxContent>
                      <w:p w:rsidR="00D4165B" w:rsidRDefault="00D4165B" w:rsidP="00E94B9F"/>
                    </w:txbxContent>
                  </v:textbox>
                </v:shape>
                <v:shape id="Straight Arrow Connector 558" o:spid="_x0000_s1394" type="#_x0000_t32" style="position:absolute;left:26944;top:32173;width:2315;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r/cMAAADcAAAADwAAAGRycy9kb3ducmV2LnhtbERPTUvDQBC9C/0PyxS82Y3SiKTdltIi&#10;KAUlVZDeptlpEszOht21if/eOQg9Pt73cj26Tl0oxNazgftZBoq48rbl2sDnx/PdE6iYkC12nsnA&#10;L0VYryY3SyysH7ikyyHVSkI4FmigSakvtI5VQw7jzPfEwp19cJgEhlrbgIOEu04/ZNmjdtiyNDTY&#10;07ah6vvw46RkNy/z/df+NKdy8z6cXo9vKRyNuZ2OmwWoRGO6iv/dL9ZAnstaOSN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a/3DAAAA3AAAAA8AAAAAAAAAAAAA&#10;AAAAoQIAAGRycy9kb3ducmV2LnhtbFBLBQYAAAAABAAEAPkAAACRAwAAAAA=&#10;" strokecolor="#4579b8 [3044]">
                  <v:stroke endarrow="open"/>
                </v:shape>
                <v:shape id="Cloud 559" o:spid="_x0000_s1395" style="position:absolute;left:20172;top:29205;width:7431;height:3440;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ECMYA&#10;AADcAAAADwAAAGRycy9kb3ducmV2LnhtbESPQWvCQBSE7wX/w/IK3uomSopNXUWkgvRQSCrY4yP7&#10;TEKzb8PuNon/3i0Uehxm5htms5tMJwZyvrWsIF0kIIgrq1uuFZw/j09rED4ga+wsk4IbedhtZw8b&#10;zLUduaChDLWIEPY5KmhC6HMpfdWQQb+wPXH0rtYZDFG6WmqHY4SbTi6T5FkabDkuNNjToaHqu/wx&#10;Ci5cLs9X9/V2aC9pskq79cd7USk1f5z2ryACTeE//Nc+aQVZ9gK/Z+IR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YECMYAAADc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80733,208423;37158,202078;119181,277869;100120,280902;283468,311238;271977,297384;495906,276690;491313,291890;587115,182762;643042,239579;719044,122250;694134,143556;659281,43202;660588,53266;500224,31466;512988,18631;380888,37581;387064,26514;240840,41339;263203,52072;70996,125713;67091,114415" o:connectangles="0,0,0,0,0,0,0,0,0,0,0,0,0,0,0,0,0,0,0,0,0,0" textboxrect="0,0,43200,43200"/>
                  <v:textbox>
                    <w:txbxContent>
                      <w:p w:rsidR="00D4165B" w:rsidRPr="00E94B9F" w:rsidRDefault="00D4165B" w:rsidP="00E94B9F">
                        <w:pPr>
                          <w:pStyle w:val="NormalWeb"/>
                          <w:spacing w:before="0" w:beforeAutospacing="0" w:after="200" w:afterAutospacing="0" w:line="276" w:lineRule="auto"/>
                          <w:jc w:val="center"/>
                          <w:rPr>
                            <w:rFonts w:asciiTheme="minorHAnsi" w:hAnsiTheme="minorHAnsi"/>
                            <w:sz w:val="16"/>
                            <w:szCs w:val="16"/>
                          </w:rPr>
                        </w:pPr>
                        <w:r w:rsidRPr="00E94B9F">
                          <w:rPr>
                            <w:rFonts w:asciiTheme="minorHAnsi" w:eastAsia="Calibri" w:hAnsiTheme="minorHAnsi"/>
                            <w:sz w:val="16"/>
                            <w:szCs w:val="16"/>
                          </w:rPr>
                          <w:t>Clear</w:t>
                        </w:r>
                      </w:p>
                    </w:txbxContent>
                  </v:textbox>
                </v:shape>
                <v:line id="Straight Connector 560" o:spid="_x0000_s1396" style="position:absolute;flip:y;visibility:visible;mso-wrap-style:square" from="26943,31697" to="26943,32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3t/8QAAADcAAAADwAAAGRycy9kb3ducmV2LnhtbERPTWvCQBC9F/oflin0Vjdp1UrMKqUg&#10;DQpqtYceh+yYhGZn0+xqor/ePQgeH+87nfemFidqXWVZQTyIQBDnVldcKPjZL14mIJxH1lhbJgVn&#10;cjCfPT6kmGjb8Teddr4QIYRdggpK75tESpeXZNANbEMcuINtDfoA20LqFrsQbmr5GkVjabDi0FBi&#10;Q58l5X+7o1GQZbxcXnix+Y23/1/+rVqth927Us9P/ccUhKfe38U3d6YVjMZhfjgTjo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Te3/xAAAANwAAAAPAAAAAAAAAAAA&#10;AAAAAKECAABkcnMvZG93bnJldi54bWxQSwUGAAAAAAQABAD5AAAAkgMAAAAA&#10;" strokecolor="#4579b8 [3044]"/>
                <v:line id="Straight Connector 561" o:spid="_x0000_s1397" style="position:absolute;flip:y;visibility:visible;mso-wrap-style:square" from="34391,22880" to="34391,2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IZMcAAADcAAAADwAAAGRycy9kb3ducmV2LnhtbESPT2vCQBTE7wW/w/IEb3WT2toSXaUI&#10;0qDgv/bg8ZF9JsHs25jdmrSfvisIPQ4z8xtmOu9MJa7UuNKygngYgSDOrC45V/D1uXx8A+E8ssbK&#10;Min4IQfzWe9hiom2Le/pevC5CBB2CSoovK8TKV1WkEE3tDVx8E62MeiDbHKpG2wD3FTyKYrG0mDJ&#10;YaHAmhYFZefDt1GQprxa/fJye4x3lw8/Kteb5/ZVqUG/e5+A8NT5//C9nWoFL+MY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AUhkxwAAANwAAAAPAAAAAAAA&#10;AAAAAAAAAKECAABkcnMvZG93bnJldi54bWxQSwUGAAAAAAQABAD5AAAAlQMAAAAA&#10;" strokecolor="#4579b8 [3044]"/>
                <v:line id="Straight Connector 562" o:spid="_x0000_s1398" style="position:absolute;visibility:visible;mso-wrap-style:square" from="34392,22880" to="47293,2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jeJ8UAAADcAAAADwAAAGRycy9kb3ducmV2LnhtbESPUWvCQBCE34X+h2MLfdNLUww29RQp&#10;CNL2Re0P2Oa2STC3l96tGvvrewXBx2FmvmHmy8F16kQhtp4NPE4yUMSVty3XBj736/EMVBRki51n&#10;MnChCMvF3WiOpfVn3tJpJ7VKEI4lGmhE+lLrWDXkME58T5y8bx8cSpKh1jbgOcFdp/MsK7TDltNC&#10;gz29NlQddkdn4Of9YxMvX10uxfT37RBWs2d5isY83A+rF1BCg9zC1/bGGpgWOfyf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jeJ8UAAADcAAAADwAAAAAAAAAA&#10;AAAAAAChAgAAZHJzL2Rvd25yZXYueG1sUEsFBgAAAAAEAAQA+QAAAJMDAAAAAA==&#10;" strokecolor="#4579b8 [3044]"/>
                <v:line id="Straight Connector 563" o:spid="_x0000_s1399" style="position:absolute;flip:y;visibility:visible;mso-wrap-style:square" from="47293,22880" to="47293,26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9ziMcAAADcAAAADwAAAGRycy9kb3ducmV2LnhtbESPQWvCQBSE70L/w/IK3szGWq1EVykF&#10;MShUqz30+Mg+k9Ds25hdTdpf3xUKHoeZ+YaZLztTiSs1rrSsYBjFIIgzq0vOFXweV4MpCOeRNVaW&#10;ScEPOVguHnpzTLRt+YOuB5+LAGGXoILC+zqR0mUFGXSRrYmDd7KNQR9kk0vdYBvgppJPcTyRBksO&#10;CwXW9FZQ9n24GAVpypvNL692X8P9ee1H5fb9uX1Rqv/Yvc5AeOr8PfzfTrWC8WQEtzPh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n3OIxwAAANwAAAAPAAAAAAAA&#10;AAAAAAAAAKECAABkcnMvZG93bnJldi54bWxQSwUGAAAAAAQABAD5AAAAlQMAAAAA&#10;" strokecolor="#4579b8 [3044]"/>
                <v:shape id="Straight Arrow Connector 564" o:spid="_x0000_s1400" type="#_x0000_t32" style="position:absolute;left:51371;top:27918;width:349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FwoMQAAADcAAAADwAAAGRycy9kb3ducmV2LnhtbESPQWvCQBSE7wX/w/IEb81G24SQuooI&#10;oV5rFeztNftMQrNvQ3aj23/fLRR6HGbmG2a9DaYXNxpdZ1nBMklBENdWd9woOL1XjwUI55E19pZJ&#10;wTc52G5mD2sstb3zG92OvhERwq5EBa33Qymlq1sy6BI7EEfvakeDPsqxkXrEe4SbXq7SNJcGO44L&#10;LQ60b6n+Ok5GwdP1M7wWfieL6mL305Rl2bn6UGoxD7sXEJ6C/w//tQ9aQZY/w++ZeAT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kXCgxAAAANwAAAAPAAAAAAAAAAAA&#10;AAAAAKECAABkcnMvZG93bnJldi54bWxQSwUGAAAAAAQABAD5AAAAkgMAAAAA&#10;" strokecolor="#4579b8 [3044]">
                  <v:stroke endarrow="open"/>
                </v:shape>
                <v:shape id="Straight Arrow Connector 566" o:spid="_x0000_s1401" type="#_x0000_t32" style="position:absolute;left:38617;top:27889;width:1549;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LTMMAAADcAAAADwAAAGRycy9kb3ducmV2LnhtbESPQYvCMBSE7wv+h/AEb2uq0lKqUUQo&#10;u1d1Bb09m2dbbF5Kk2r995sFYY/DzHzDrDaDacSDOldbVjCbRiCIC6trLhX8HPPPFITzyBoby6Tg&#10;RQ4269HHCjNtn7ynx8GXIkDYZaig8r7NpHRFRQbd1LbEwbvZzqAPsiul7vAZ4KaR8yhKpMGaw0KF&#10;Le0qKu6H3ihY3K7DV+q3Ms3Pdtf3cRyf8otSk/GwXYLwNPj/8Lv9rRXESQJ/Z8IR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PS0zDAAAA3AAAAA8AAAAAAAAAAAAA&#10;AAAAoQIAAGRycy9kb3ducmV2LnhtbFBLBQYAAAAABAAEAPkAAACRAwAAAAA=&#10;" strokecolor="#4579b8 [3044]">
                  <v:stroke endarrow="open"/>
                </v:shape>
                <v:line id="Straight Connector 397" o:spid="_x0000_s1402" style="position:absolute;flip:y;visibility:visible;mso-wrap-style:square" from="28411,19034" to="28411,26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fL8UAAADcAAAADwAAAGRycy9kb3ducmV2LnhtbESPQWvCQBSE74L/YXlCb7qJQq3RjYi0&#10;UHopVUGPj+wzicm+TXe3Jv333UKhx2FmvmE228G04k7O15YVpLMEBHFhdc2lgtPxZfoEwgdkja1l&#10;UvBNHrb5eLTBTNueP+h+CKWIEPYZKqhC6DIpfVGRQT+zHXH0rtYZDFG6UmqHfYSbVs6T5FEarDku&#10;VNjRvqKiOXwZBXxbuub4drFJ06/Kz/n7onhOz0o9TIbdGkSgIfyH/9qvWsFitYTfM/EIy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DfL8UAAADcAAAADwAAAAAAAAAA&#10;AAAAAAChAgAAZHJzL2Rvd25yZXYueG1sUEsFBgAAAAAEAAQA+QAAAJMDAAAAAA==&#10;" strokecolor="#94b64e [3046]"/>
                <v:line id="Straight Connector 398" o:spid="_x0000_s1403" style="position:absolute;visibility:visible;mso-wrap-style:square" from="28411,19127" to="35782,19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gusIAAADcAAAADwAAAGRycy9kb3ducmV2LnhtbERPy4rCMBTdD8w/hDvgbkxUEKdjLKII&#10;rgQfC5fX5k7baXNTmmirX28WgsvDec/T3tbiRq0vHWsYDRUI4syZknMNp+PmewbCB2SDtWPScCcP&#10;6eLzY46JcR3v6XYIuYgh7BPUUITQJFL6rCCLfuga4sj9udZiiLDNpWmxi+G2lmOlptJiybGhwIZW&#10;BWXV4Wo1qMtldA7Lvar+r/Vq7brHbHdcaz346pe/IAL14S1+ubdGw+Qnro1n4h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SgusIAAADcAAAADwAAAAAAAAAAAAAA&#10;AAChAgAAZHJzL2Rvd25yZXYueG1sUEsFBgAAAAAEAAQA+QAAAJADAAAAAA==&#10;" strokecolor="#94b64e [3046]"/>
                <v:shape id="Straight Arrow Connector 399" o:spid="_x0000_s1404" type="#_x0000_t32" style="position:absolute;left:35922;top:17816;width:2;height:1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y79sUAAADcAAAADwAAAGRycy9kb3ducmV2LnhtbESPQWvCQBSE7wX/w/IEL6VubKDU6Coi&#10;WAUFqameH9nXJDT7NmRXk/x7Vyh4HGbmG2a+7EwlbtS40rKCyTgCQZxZXXKu4CfdvH2CcB5ZY2WZ&#10;FPTkYLkYvMwx0bblb7qdfC4ChF2CCgrv60RKlxVk0I1tTRy8X9sY9EE2udQNtgFuKvkeRR/SYMlh&#10;ocCa1gVlf6erUbC99Md21erD176PL3F5nLym6Vmp0bBbzUB46vwz/N/eaQXxdAq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y79sUAAADcAAAADwAAAAAAAAAA&#10;AAAAAAChAgAAZHJzL2Rvd25yZXYueG1sUEsFBgAAAAAEAAQA+QAAAJMDAAAAAA==&#10;" strokecolor="#94b64e [3046]">
                  <v:stroke endarrow="block"/>
                </v:shape>
                <v:shape id="Cloud 570" o:spid="_x0000_s1405" style="position:absolute;left:33833;top:2964;width:14782;height:7335;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BE8MA&#10;AADcAAAADwAAAGRycy9kb3ducmV2LnhtbERPW2vCMBR+H+w/hDPwbaYT1FGNMgQvKBO0Q3w8a87a&#10;YnNSmqjRX788CD5+fPfxNJhaXKh1lWUFH90EBHFudcWFgp9s/v4JwnlkjbVlUnAjB9PJ68sYU22v&#10;vKPL3hcihrBLUUHpfZNK6fKSDLqubYgj92dbgz7CtpC6xWsMN7XsJclAGqw4NpTY0Kyk/LQ/GwXN&#10;wq2P2b23WS2/Mzr/HsJBboNSnbfwNQLhKfin+OFeaQX9YZwfz8Qj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vBE8MAAADc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160592,444418;73914,430887;237072,592495;199157,598964;563868,663648;541009,634107;986444,589983;977307,622393;1167875,389700;1279123,510851;1430304,260671;1380755,306103;1311426,92120;1314027,113579;995033,67095;1020424,39727;757653,80133;769937,56535;479072,88147;523557,111032;141224,268057;133456,243966" o:connectangles="0,0,0,0,0,0,0,0,0,0,0,0,0,0,0,0,0,0,0,0,0,0" textboxrect="0,0,43200,43200"/>
                  <v:textbox>
                    <w:txbxContent>
                      <w:p w:rsidR="00D4165B" w:rsidRPr="0075043C" w:rsidRDefault="00D4165B" w:rsidP="0075043C">
                        <w:pPr>
                          <w:pStyle w:val="NormalWeb"/>
                          <w:spacing w:before="0" w:beforeAutospacing="0" w:after="200" w:afterAutospacing="0" w:line="276" w:lineRule="auto"/>
                          <w:jc w:val="center"/>
                          <w:rPr>
                            <w:rFonts w:asciiTheme="minorHAnsi" w:hAnsiTheme="minorHAnsi"/>
                          </w:rPr>
                        </w:pPr>
                        <w:r w:rsidRPr="0075043C">
                          <w:rPr>
                            <w:rFonts w:asciiTheme="minorHAnsi" w:eastAsia="Calibri" w:hAnsiTheme="minorHAnsi"/>
                            <w:sz w:val="22"/>
                            <w:szCs w:val="22"/>
                          </w:rPr>
                          <w:t>O</w:t>
                        </w:r>
                        <w:r>
                          <w:rPr>
                            <w:rFonts w:asciiTheme="minorHAnsi" w:eastAsia="Calibri" w:hAnsiTheme="minorHAnsi"/>
                            <w:sz w:val="22"/>
                            <w:szCs w:val="22"/>
                          </w:rPr>
                          <w:t>/P Layer X</w:t>
                        </w:r>
                        <w:r w:rsidRPr="0075043C">
                          <w:rPr>
                            <w:rFonts w:asciiTheme="minorHAnsi" w:eastAsia="Calibri" w:hAnsiTheme="minorHAnsi"/>
                            <w:sz w:val="22"/>
                            <w:szCs w:val="22"/>
                          </w:rPr>
                          <w:t xml:space="preserve"> Arbitration</w:t>
                        </w:r>
                      </w:p>
                    </w:txbxContent>
                  </v:textbox>
                </v:shape>
                <v:rect id="Rectangle 572" o:spid="_x0000_s1406" style="position:absolute;left:19913;top:3954;width:6693;height:8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908MA&#10;AADcAAAADwAAAGRycy9kb3ducmV2LnhtbESPQYvCMBCF78L+hzAL3jRdpV2pRlkFRY/qQq9DM7Z1&#10;m0m3iVr/vREEj48373vzZovO1OJKrassK/gaRiCIc6srLhT8HteDCQjnkTXWlknBnRws5h+9Gaba&#10;3nhP14MvRICwS1FB6X2TSunykgy6oW2Ig3eyrUEfZFtI3eItwE0tR1GUSIMVh4YSG1qVlP8dLia8&#10;sbuP/+txEsW8Tc7ZPs7MZpkp1f/sfqYgPHX+ffxKb7WC+HsEzzGBAH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90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D4165B" w:rsidRDefault="00D4165B" w:rsidP="0075043C">
                        <w:pPr>
                          <w:pStyle w:val="NormalWeb"/>
                          <w:spacing w:before="0" w:beforeAutospacing="0" w:after="0" w:afterAutospacing="0"/>
                          <w:jc w:val="center"/>
                        </w:pPr>
                        <w:r>
                          <w:rPr>
                            <w:rFonts w:ascii="Verdana" w:eastAsia="Times New Roman" w:hAnsi="Verdana" w:cs="Arial"/>
                            <w:color w:val="000000"/>
                            <w:kern w:val="32"/>
                            <w:sz w:val="16"/>
                            <w:szCs w:val="16"/>
                          </w:rPr>
                          <w:t xml:space="preserve"> Mapping</w:t>
                        </w:r>
                        <w:r>
                          <w:rPr>
                            <w:rFonts w:ascii="Verdana" w:eastAsia="Times New Roman" w:hAnsi="Verdana" w:cs="Arial"/>
                            <w:color w:val="000000"/>
                            <w:kern w:val="32"/>
                            <w:sz w:val="16"/>
                            <w:szCs w:val="16"/>
                          </w:rPr>
                          <w:br/>
                          <w:t>Table</w:t>
                        </w:r>
                      </w:p>
                    </w:txbxContent>
                  </v:textbox>
                </v:rect>
                <v:shape id="Straight Arrow Connector 573" o:spid="_x0000_s1407" type="#_x0000_t32" style="position:absolute;left:16915;top:6814;width:3062;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9H5MYAAADcAAAADwAAAGRycy9kb3ducmV2LnhtbESPQWvCQBCF74L/YZlCb7pJa1uJriKB&#10;gpRejKVex+yYhGZnw+5GU399Vyh4fLx535u3XA+mFWdyvrGsIJ0mIIhLqxuuFHzt3ydzED4ga2wt&#10;k4Jf8rBejUdLzLS98I7ORahEhLDPUEEdQpdJ6cuaDPqp7Yijd7LOYIjSVVI7vES4aeVTkrxKgw3H&#10;hho7ymsqf4rexDfM4Ti75nuZ+r7ptse0+P74LJR6fBg2CxCBhnA//k9vtYKXt2e4jYkE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PR+TGAAAA3AAAAA8AAAAAAAAA&#10;AAAAAAAAoQIAAGRycy9kb3ducmV2LnhtbFBLBQYAAAAABAAEAPkAAACUAwAAAAA=&#10;" strokecolor="#795d9b [3047]">
                  <v:stroke endarrow="block"/>
                </v:shape>
                <v:shape id="Straight Arrow Connector 574" o:spid="_x0000_s1408" type="#_x0000_t32" style="position:absolute;left:16948;top:9195;width:2963;height: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N95cMAAADcAAAADwAAAGRycy9kb3ducmV2LnhtbESPQWsCMRSE7wX/Q3iCt5rdolVWo0ih&#10;4MVDbYvX5+a5Wdy8LEm6u/77RhA8DjPzDbPeDrYRHflQO1aQTzMQxKXTNVcKfr4/X5cgQkTW2Dgm&#10;BTcKsN2MXtZYaNfzF3XHWIkE4VCgAhNjW0gZSkMWw9S1xMm7OG8xJukrqT32CW4b+ZZl79JizWnB&#10;YEsfhsrr8c8q+K1PfDbLwZ76bq8Ps1suPeVKTcbDbgUi0hCf4Ud7rxXMFzO4n0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TfeXDAAAA3AAAAA8AAAAAAAAAAAAA&#10;AAAAoQIAAGRycy9kb3ducmV2LnhtbFBLBQYAAAAABAAEAPkAAACRAwAAAAA=&#10;" strokecolor="#bc4542 [3045]">
                  <v:stroke endarrow="block"/>
                </v:shape>
                <v:shape id="Straight Arrow Connector 401" o:spid="_x0000_s1409" type="#_x0000_t32" style="position:absolute;left:46565;top:8456;width:212;height:20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N4qsYAAADcAAAADwAAAGRycy9kb3ducmV2LnhtbESPQWsCMRSE70L/Q3gFb5q11rZsjVIX&#10;BXsQqq2ot8fmdXdx87IkUdd/3xQEj8PMfMOMp62pxZmcrywrGPQTEMS51RUXCn6+F703ED4ga6wt&#10;k4IreZhOHjpjTLW98JrOm1CICGGfooIyhCaV0uclGfR92xBH79c6gyFKV0jt8BLhppZPSfIiDVYc&#10;F0psKCspP25ORsF+m+nRzr2aWXb6MofF57FaDedKdR/bj3cQgdpwD9/aS63gORnA/5l4BOTk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DeKrGAAAA3AAAAA8AAAAAAAAA&#10;AAAAAAAAoQIAAGRycy9kb3ducmV2LnhtbFBLBQYAAAAABAAEAPkAAACUAwAAAAA=&#10;" strokecolor="#f79646 [3209]" strokeweight="2pt">
                  <v:stroke endarrow="open"/>
                  <v:shadow on="t" color="black" opacity="24903f" origin=",.5" offset="0,.55556mm"/>
                </v:shape>
                <v:shape id="Straight Arrow Connector 576" o:spid="_x0000_s1410" type="#_x0000_t32" style="position:absolute;left:16969;top:11575;width:3010;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e98MAAADcAAAADwAAAGRycy9kb3ducmV2LnhtbESPT2sCMRTE7wW/Q3hCbzVbxT9sjSJq&#10;QXqrCl4fm9fN0uRlTaK7/faNUOhxmJnfMMt176y4U4iNZwWvowIEceV1w7WC8+n9ZQEiJmSN1jMp&#10;+KEI69XgaYml9h1/0v2YapEhHEtUYFJqSyljZchhHPmWOHtfPjhMWYZa6oBdhjsrx0Uxkw4bzgsG&#10;W9oaqr6PN6fgMrHG8ilcsZ5Pcbd3101nP5R6HvabNxCJ+vQf/msftILpfAaP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S3vfDAAAA3AAAAA8AAAAAAAAAAAAA&#10;AAAAoQIAAGRycy9kb3ducmV2LnhtbFBLBQYAAAAABAAEAPkAAACRAwAAAAA=&#10;" strokecolor="#98b954">
                  <v:stroke endarrow="block"/>
                </v:shape>
                <v:shape id="Straight Arrow Connector 411" o:spid="_x0000_s1411" type="#_x0000_t32" style="position:absolute;left:26692;top:6631;width:7186;height: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h0PcUAAADcAAAADwAAAGRycy9kb3ducmV2LnhtbESPX2vCMBTF3wf7DuEOfJtpRzekGkWU&#10;gUOY1A3Et2tzbYvNTUky2337RRj4eDh/fpzZYjCtuJLzjWUF6TgBQVxa3XCl4Pvr/XkCwgdkja1l&#10;UvBLHhbzx4cZ5tr2XNB1HyoRR9jnqKAOocul9GVNBv3YdsTRO1tnMETpKqkd9nHctPIlSd6kwYYj&#10;ocaOVjWVl/2PiZB1VrxuD9tTRsVy158+jp/BHZUaPQ3LKYhAQ7iH/9sbrSBLU7id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h0PcUAAADcAAAADwAAAAAAAAAA&#10;AAAAAAChAgAAZHJzL2Rvd25yZXYueG1sUEsFBgAAAAAEAAQA+QAAAJMDAAAAAA==&#10;" strokecolor="#4579b8 [3044]">
                  <v:stroke endarrow="open"/>
                </v:shape>
                <v:line id="Straight Connector 669" o:spid="_x0000_s1412" style="position:absolute;flip:y;visibility:visible;mso-wrap-style:square" from="27889,6711" to="27889,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9ZcUAAADcAAAADwAAAGRycy9kb3ducmV2LnhtbESPQWvCQBSE7wX/w/KE3upGC6lGV5Gi&#10;IL2UqqDHR/aZxGTfprurSf99t1DwOMzMN8xi1ZtG3Mn5yrKC8SgBQZxbXXGh4HjYvkxB+ICssbFM&#10;Cn7Iw2o5eFpgpm3HX3Tfh0JECPsMFZQhtJmUPi/JoB/Zljh6F+sMhihdIbXDLsJNIydJkkqDFceF&#10;Elt6Lymv9zejgK9vrj58nG1Sd7Pie/L5mm/GJ6Weh/16DiJQHx7h//ZOK0jTGfydi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9ZcUAAADcAAAADwAAAAAAAAAA&#10;AAAAAAChAgAAZHJzL2Rvd25yZXYueG1sUEsFBgAAAAAEAAQA+QAAAJMDAAAAAA==&#10;" strokecolor="#94b64e [3046]"/>
                <v:shape id="Straight Arrow Connector 15" o:spid="_x0000_s1413" type="#_x0000_t32" style="position:absolute;left:32528;top:28720;width:39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Text Box 376" o:spid="_x0000_s1414" type="#_x0000_t202" style="position:absolute;left:30869;top:27323;width:657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GaMQA&#10;AADdAAAADwAAAGRycy9kb3ducmV2LnhtbERPS4vCMBC+L/gfwgje1lRxpXSNIgVRZPfg4+JtbMa2&#10;bDOpTdTqrzcLgrf5+J4zmbWmEldqXGlZwaAfgSDOrC45V7DfLT5jEM4ja6wsk4I7OZhNOx8TTLS9&#10;8YauW5+LEMIuQQWF93UipcsKMuj6tiYO3Mk2Bn2ATS51g7cQbio5jKKxNFhyaCiwprSg7G97MQrW&#10;6eIXN8ehiR9Vuvw5zevz/vClVK/bzr9BeGr9W/xyr3SYHw1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pxmjEAAAA3QAAAA8AAAAAAAAAAAAAAAAAmAIAAGRycy9k&#10;b3ducmV2LnhtbFBLBQYAAAAABAAEAPUAAACJAwAAAAA=&#10;" filled="f" stroked="f" strokeweight=".5pt">
                  <v:textbox>
                    <w:txbxContent>
                      <w:p w:rsidR="00D4165B" w:rsidRDefault="00D4165B" w:rsidP="0021055F">
                        <w:pPr>
                          <w:pStyle w:val="NormalWeb"/>
                          <w:spacing w:before="0" w:beforeAutospacing="0" w:after="0" w:afterAutospacing="0"/>
                        </w:pPr>
                        <w:r>
                          <w:rPr>
                            <w:rFonts w:eastAsia="Times New Roman"/>
                            <w:sz w:val="16"/>
                            <w:szCs w:val="16"/>
                          </w:rPr>
                          <w:t xml:space="preserve"> override</w:t>
                        </w:r>
                      </w:p>
                      <w:p w:rsidR="00D4165B" w:rsidRDefault="00D4165B" w:rsidP="0021055F">
                        <w:pPr>
                          <w:pStyle w:val="NormalWeb"/>
                          <w:spacing w:before="0" w:beforeAutospacing="0" w:after="0" w:afterAutospacing="0"/>
                        </w:pPr>
                        <w:r>
                          <w:rPr>
                            <w:rFonts w:eastAsia="Times New Roman"/>
                            <w:sz w:val="16"/>
                            <w:szCs w:val="16"/>
                          </w:rPr>
                          <w:t> </w:t>
                        </w:r>
                      </w:p>
                      <w:p w:rsidR="00D4165B" w:rsidRDefault="00D4165B" w:rsidP="0021055F">
                        <w:pPr>
                          <w:pStyle w:val="NormalWeb"/>
                          <w:spacing w:before="0" w:beforeAutospacing="0" w:after="0" w:afterAutospacing="0"/>
                        </w:pPr>
                        <w:r>
                          <w:rPr>
                            <w:rFonts w:eastAsia="Times New Roman"/>
                            <w:sz w:val="16"/>
                            <w:szCs w:val="16"/>
                          </w:rPr>
                          <w:t> </w:t>
                        </w:r>
                      </w:p>
                    </w:txbxContent>
                  </v:textbox>
                </v:shape>
                <w10:anchorlock/>
              </v:group>
            </w:pict>
          </mc:Fallback>
        </mc:AlternateContent>
      </w:r>
    </w:p>
    <w:p w:rsidR="00A45B8A" w:rsidRDefault="00844640" w:rsidP="00844640">
      <w:pPr>
        <w:pStyle w:val="Caption"/>
      </w:pPr>
      <w:bookmarkStart w:id="39" w:name="_Toc380556073"/>
      <w:r>
        <w:t xml:space="preserve">Figure </w:t>
      </w:r>
      <w:r w:rsidR="00B926E2">
        <w:fldChar w:fldCharType="begin"/>
      </w:r>
      <w:r w:rsidR="00B926E2">
        <w:instrText xml:space="preserve"> SEQ Figure \* ARABIC </w:instrText>
      </w:r>
      <w:r w:rsidR="00B926E2">
        <w:fldChar w:fldCharType="separate"/>
      </w:r>
      <w:r w:rsidR="00257CBE">
        <w:rPr>
          <w:noProof/>
        </w:rPr>
        <w:t>6</w:t>
      </w:r>
      <w:r w:rsidR="00B926E2">
        <w:rPr>
          <w:noProof/>
        </w:rPr>
        <w:fldChar w:fldCharType="end"/>
      </w:r>
      <w:r>
        <w:t xml:space="preserve"> Busy signal</w:t>
      </w:r>
      <w:r w:rsidR="008E000D">
        <w:t xml:space="preserve"> generation from Streaming Bri</w:t>
      </w:r>
      <w:r>
        <w:t>dge</w:t>
      </w:r>
      <w:r w:rsidR="008E000D">
        <w:t xml:space="preserve"> to its attached router</w:t>
      </w:r>
      <w:bookmarkEnd w:id="39"/>
    </w:p>
    <w:p w:rsidR="008673F7" w:rsidRDefault="008673F7" w:rsidP="008673F7"/>
    <w:p w:rsidR="008673F7" w:rsidRDefault="008673F7" w:rsidP="008673F7"/>
    <w:p w:rsidR="008673F7" w:rsidRDefault="008673F7" w:rsidP="008673F7"/>
    <w:p w:rsidR="003C13F2" w:rsidRDefault="007E3604" w:rsidP="007E3604">
      <w:pPr>
        <w:pStyle w:val="Heading3"/>
      </w:pPr>
      <w:bookmarkStart w:id="40" w:name="_Ref379363133"/>
      <w:r>
        <w:t xml:space="preserve"> </w:t>
      </w:r>
      <w:bookmarkStart w:id="41" w:name="_Toc388376271"/>
      <w:r w:rsidR="003C13F2">
        <w:t xml:space="preserve">Interface busy signal from attached Streaming Bridge with registered </w:t>
      </w:r>
      <w:r w:rsidR="00942033">
        <w:t xml:space="preserve">flits </w:t>
      </w:r>
      <w:r w:rsidR="003C13F2">
        <w:t>outputs</w:t>
      </w:r>
      <w:bookmarkEnd w:id="40"/>
      <w:bookmarkEnd w:id="41"/>
    </w:p>
    <w:p w:rsidR="003C13F2" w:rsidRPr="004B2650" w:rsidRDefault="003C13F2" w:rsidP="003C13F2">
      <w:pPr>
        <w:pStyle w:val="Body"/>
        <w:jc w:val="both"/>
      </w:pPr>
      <w:r>
        <w:t xml:space="preserve">The scheme is same as described in Section </w:t>
      </w:r>
      <w:r>
        <w:fldChar w:fldCharType="begin"/>
      </w:r>
      <w:r>
        <w:instrText xml:space="preserve"> REF _Ref379363133 \r \h </w:instrText>
      </w:r>
      <w:r>
        <w:fldChar w:fldCharType="separate"/>
      </w:r>
      <w:r w:rsidR="00257CBE">
        <w:t>2.2.6</w:t>
      </w:r>
      <w:r>
        <w:fldChar w:fldCharType="end"/>
      </w:r>
      <w:r>
        <w:t xml:space="preserve">. The only difference is that the outgoing flits are registered whereas </w:t>
      </w:r>
      <w:r>
        <w:rPr>
          <w:i/>
        </w:rPr>
        <w:t>Output Layer</w:t>
      </w:r>
      <w:r w:rsidRPr="004B2650">
        <w:rPr>
          <w:i/>
        </w:rPr>
        <w:t xml:space="preserve"> X Busy</w:t>
      </w:r>
      <w:r>
        <w:rPr>
          <w:i/>
        </w:rPr>
        <w:t xml:space="preserve"> </w:t>
      </w:r>
      <w:r>
        <w:t xml:space="preserve">is not registered. So there is no penalty for cold start condition. The one cycle penalty of sending the </w:t>
      </w:r>
      <w:r>
        <w:rPr>
          <w:i/>
        </w:rPr>
        <w:t>Output Layer</w:t>
      </w:r>
      <w:r w:rsidRPr="004B2650">
        <w:rPr>
          <w:i/>
        </w:rPr>
        <w:t xml:space="preserve"> X Busy</w:t>
      </w:r>
      <w:r>
        <w:rPr>
          <w:i/>
        </w:rPr>
        <w:t xml:space="preserve"> </w:t>
      </w:r>
      <w:r>
        <w:t>ahead of the flits is hidden by registering the flits at the output and effectively delaying the flits by a cycle.</w:t>
      </w:r>
    </w:p>
    <w:p w:rsidR="003C13F2" w:rsidRPr="003C13F2" w:rsidRDefault="003C13F2" w:rsidP="003C13F2">
      <w:pPr>
        <w:pStyle w:val="Body"/>
      </w:pPr>
    </w:p>
    <w:p w:rsidR="008673F7" w:rsidRDefault="007E3604" w:rsidP="009A5CE3">
      <w:pPr>
        <w:pStyle w:val="Heading3"/>
      </w:pPr>
      <w:bookmarkStart w:id="42" w:name="_Ref379363924"/>
      <w:r>
        <w:t xml:space="preserve"> </w:t>
      </w:r>
      <w:bookmarkStart w:id="43" w:name="_Toc388376272"/>
      <w:r w:rsidR="00DC155A">
        <w:t>Interface busy</w:t>
      </w:r>
      <w:r w:rsidR="009A5CE3">
        <w:t xml:space="preserve"> signal from attached Streaming </w:t>
      </w:r>
      <w:r w:rsidR="00DC155A">
        <w:t>Bridge with unregistered flits outputs</w:t>
      </w:r>
      <w:r w:rsidR="00282BAA">
        <w:t>,</w:t>
      </w:r>
      <w:r w:rsidR="00DC155A">
        <w:t xml:space="preserve"> followed by pipeline</w:t>
      </w:r>
      <w:r w:rsidR="00282BAA">
        <w:t xml:space="preserve"> stages</w:t>
      </w:r>
      <w:bookmarkEnd w:id="42"/>
      <w:bookmarkEnd w:id="43"/>
    </w:p>
    <w:p w:rsidR="005D1DE1" w:rsidRDefault="005D1DE1" w:rsidP="005D1DE1">
      <w:pPr>
        <w:pStyle w:val="Body"/>
        <w:jc w:val="both"/>
      </w:pPr>
      <w:r>
        <w:t xml:space="preserve">Streaming Bridge is </w:t>
      </w:r>
      <w:r w:rsidRPr="00EB5AB7">
        <w:t xml:space="preserve">not O/P registered and there are </w:t>
      </w:r>
      <w:r>
        <w:t xml:space="preserve">n </w:t>
      </w:r>
      <w:r w:rsidRPr="00EB5AB7">
        <w:t xml:space="preserve">pipeline stages in between. </w:t>
      </w:r>
      <w:r>
        <w:rPr>
          <w:i/>
        </w:rPr>
        <w:t>Output Layer</w:t>
      </w:r>
      <w:r w:rsidRPr="004B2650">
        <w:rPr>
          <w:i/>
        </w:rPr>
        <w:t xml:space="preserve"> X Busy</w:t>
      </w:r>
      <w:r>
        <w:rPr>
          <w:i/>
        </w:rPr>
        <w:t xml:space="preserve"> </w:t>
      </w:r>
      <w:r>
        <w:t>signal needs</w:t>
      </w:r>
      <w:r w:rsidRPr="00EB5AB7">
        <w:t xml:space="preserve"> be pipelined for </w:t>
      </w:r>
      <w:r w:rsidRPr="00EB5AB7">
        <w:rPr>
          <w:i/>
        </w:rPr>
        <w:t>n</w:t>
      </w:r>
      <w:r w:rsidRPr="00EB5AB7">
        <w:t xml:space="preserve"> stages</w:t>
      </w:r>
      <w:r>
        <w:t>, before it hits Router A on NoC Layer X.</w:t>
      </w:r>
      <w:r w:rsidRPr="00EB5AB7">
        <w:t xml:space="preserve"> There is a one cycle penalty for cold start</w:t>
      </w:r>
      <w:r>
        <w:t xml:space="preserve"> as in Section </w:t>
      </w:r>
      <w:r>
        <w:fldChar w:fldCharType="begin"/>
      </w:r>
      <w:r>
        <w:instrText xml:space="preserve"> REF _Ref379363746 \r \h </w:instrText>
      </w:r>
      <w:r>
        <w:fldChar w:fldCharType="separate"/>
      </w:r>
      <w:r w:rsidR="00257CBE">
        <w:t>2.2.5</w:t>
      </w:r>
      <w:r>
        <w:fldChar w:fldCharType="end"/>
      </w:r>
      <w:r>
        <w:t xml:space="preserve">. The </w:t>
      </w:r>
      <w:r w:rsidRPr="009F6C69">
        <w:rPr>
          <w:i/>
        </w:rPr>
        <w:t>pipeline registers for flits</w:t>
      </w:r>
      <w:r>
        <w:t xml:space="preserve"> </w:t>
      </w:r>
      <w:r>
        <w:lastRenderedPageBreak/>
        <w:t xml:space="preserve">would be coarse grained clock gated too.  The </w:t>
      </w:r>
      <w:r w:rsidRPr="00D1275C">
        <w:rPr>
          <w:i/>
        </w:rPr>
        <w:t>pipeline registers for flits</w:t>
      </w:r>
      <w:r w:rsidRPr="00EB5AB7">
        <w:t xml:space="preserve"> would be clock enabled one cycle ahead of the actual flits in a cascaded fashion.</w:t>
      </w:r>
      <w:r>
        <w:t xml:space="preserve"> For each pipeline stage, the local clock enable for the flit registers would be generated from registered “</w:t>
      </w:r>
      <w:r>
        <w:rPr>
          <w:i/>
        </w:rPr>
        <w:t>Output Layer</w:t>
      </w:r>
      <w:r w:rsidRPr="004C71FF">
        <w:rPr>
          <w:i/>
        </w:rPr>
        <w:t xml:space="preserve"> X Busy</w:t>
      </w:r>
      <w:r>
        <w:t xml:space="preserve">” for that stage. Each Pipeline stage will have its own local Coarse Clock gating control logic. </w:t>
      </w:r>
    </w:p>
    <w:p w:rsidR="005D1DE1" w:rsidRDefault="005D1DE1" w:rsidP="005D1DE1">
      <w:pPr>
        <w:pStyle w:val="Body"/>
        <w:jc w:val="both"/>
      </w:pPr>
    </w:p>
    <w:p w:rsidR="005D1DE1" w:rsidRDefault="007E3604" w:rsidP="00963332">
      <w:pPr>
        <w:pStyle w:val="Heading3"/>
      </w:pPr>
      <w:bookmarkStart w:id="44" w:name="_Ref379381434"/>
      <w:r>
        <w:t xml:space="preserve"> </w:t>
      </w:r>
      <w:bookmarkStart w:id="45" w:name="_Toc388376273"/>
      <w:r w:rsidR="005D1DE1">
        <w:t>Interface busy</w:t>
      </w:r>
      <w:r w:rsidR="00963332">
        <w:t xml:space="preserve"> signal from attached Streaming </w:t>
      </w:r>
      <w:r w:rsidR="005D1DE1">
        <w:t>Bridge with registered flits outputs, followed by pipeline stages</w:t>
      </w:r>
      <w:bookmarkEnd w:id="44"/>
      <w:bookmarkEnd w:id="45"/>
    </w:p>
    <w:p w:rsidR="005D1DE1" w:rsidRPr="005D1DE1" w:rsidRDefault="005D1DE1" w:rsidP="005D1DE1">
      <w:pPr>
        <w:pStyle w:val="Body"/>
      </w:pPr>
    </w:p>
    <w:p w:rsidR="00CB47D0" w:rsidRDefault="00CB47D0" w:rsidP="00CB47D0">
      <w:pPr>
        <w:pStyle w:val="Body"/>
      </w:pPr>
      <w:r>
        <w:t xml:space="preserve">The scheme is same as Section </w:t>
      </w:r>
      <w:r>
        <w:fldChar w:fldCharType="begin"/>
      </w:r>
      <w:r>
        <w:instrText xml:space="preserve"> REF _Ref379363924 \r \h </w:instrText>
      </w:r>
      <w:r>
        <w:fldChar w:fldCharType="separate"/>
      </w:r>
      <w:r w:rsidR="00257CBE">
        <w:t>2.2.7</w:t>
      </w:r>
      <w:r>
        <w:fldChar w:fldCharType="end"/>
      </w:r>
      <w:r>
        <w:t>. The only difference is that Streaming Bridge has registered outputs. There would be no penalty for cold starts.</w:t>
      </w:r>
    </w:p>
    <w:p w:rsidR="00390B13" w:rsidRDefault="00390B13" w:rsidP="00CB47D0">
      <w:pPr>
        <w:pStyle w:val="Body"/>
      </w:pPr>
    </w:p>
    <w:p w:rsidR="00390B13" w:rsidRDefault="007E3604" w:rsidP="007E3604">
      <w:pPr>
        <w:pStyle w:val="Heading3"/>
      </w:pPr>
      <w:bookmarkStart w:id="46" w:name="_Ref379380339"/>
      <w:r>
        <w:t xml:space="preserve"> </w:t>
      </w:r>
      <w:bookmarkStart w:id="47" w:name="_Toc388376274"/>
      <w:r w:rsidR="00390B13" w:rsidRPr="00390B13">
        <w:t>Interfa</w:t>
      </w:r>
      <w:r w:rsidR="00390B13">
        <w:t>ce busy signal from attached AXI Master</w:t>
      </w:r>
      <w:r w:rsidR="00390B13" w:rsidRPr="00390B13">
        <w:t xml:space="preserve"> Bridge with unregistered </w:t>
      </w:r>
      <w:r w:rsidR="002403B0">
        <w:t xml:space="preserve">flits </w:t>
      </w:r>
      <w:r w:rsidR="00390B13" w:rsidRPr="00390B13">
        <w:t>outputs</w:t>
      </w:r>
      <w:bookmarkEnd w:id="46"/>
      <w:bookmarkEnd w:id="47"/>
    </w:p>
    <w:p w:rsidR="00390B13" w:rsidRDefault="001B64A8" w:rsidP="00C83FE3">
      <w:pPr>
        <w:pStyle w:val="Body"/>
        <w:jc w:val="both"/>
      </w:pPr>
      <w:r>
        <w:t xml:space="preserve">Similar to Streaming Bridge, an </w:t>
      </w:r>
      <w:r w:rsidRPr="00A73526">
        <w:rPr>
          <w:i/>
        </w:rPr>
        <w:t>Output Layer X Busy</w:t>
      </w:r>
      <w:r>
        <w:rPr>
          <w:i/>
        </w:rPr>
        <w:t xml:space="preserve"> </w:t>
      </w:r>
      <w:r w:rsidRPr="001B64A8">
        <w:t>signal</w:t>
      </w:r>
      <w:r>
        <w:rPr>
          <w:i/>
        </w:rPr>
        <w:t xml:space="preserve"> </w:t>
      </w:r>
      <w:r>
        <w:t xml:space="preserve">will be maintained for each layer and will be sent out to the attached routers on each Layer. </w:t>
      </w:r>
      <w:r w:rsidR="008D4342">
        <w:t>On the input</w:t>
      </w:r>
      <w:r w:rsidR="00EB5BE4">
        <w:t xml:space="preserve"> side</w:t>
      </w:r>
      <w:r w:rsidR="00315EA4">
        <w:t xml:space="preserve"> on Master Interface</w:t>
      </w:r>
      <w:r w:rsidR="00EB5BE4">
        <w:t>, AXI Master Bridge has two channels e</w:t>
      </w:r>
      <w:r w:rsidR="00E80FC0">
        <w:t>.</w:t>
      </w:r>
      <w:r w:rsidR="00EB5BE4">
        <w:t>g</w:t>
      </w:r>
      <w:r w:rsidR="00E80FC0">
        <w:t>.</w:t>
      </w:r>
      <w:r w:rsidR="00EB5BE4">
        <w:t xml:space="preserve"> Read Address</w:t>
      </w:r>
      <w:r w:rsidR="00C034B4">
        <w:t xml:space="preserve"> Channel</w:t>
      </w:r>
      <w:r w:rsidR="00EB5BE4">
        <w:t>, Write Address/</w:t>
      </w:r>
      <w:r w:rsidR="00A73526">
        <w:t>Write Data Channel. A general principle</w:t>
      </w:r>
      <w:r w:rsidR="008B4491">
        <w:t xml:space="preserve"> can be adopted that if both</w:t>
      </w:r>
      <w:r w:rsidR="002C713C">
        <w:t xml:space="preserve"> </w:t>
      </w:r>
      <w:r w:rsidR="0045441C">
        <w:t>A</w:t>
      </w:r>
      <w:r w:rsidR="002C713C">
        <w:t>RVALID</w:t>
      </w:r>
      <w:r w:rsidR="00742294">
        <w:t xml:space="preserve"> and WVALID</w:t>
      </w:r>
      <w:r w:rsidR="00A73526">
        <w:t xml:space="preserve"> are low for specific number of cycles and there are no internal transactions pending inside AXI Master Bridge for an attached Router (on a specific NOC Layer X), </w:t>
      </w:r>
      <w:r w:rsidRPr="00A73526">
        <w:rPr>
          <w:i/>
        </w:rPr>
        <w:t>Output Layer X Busy</w:t>
      </w:r>
      <w:r>
        <w:rPr>
          <w:i/>
        </w:rPr>
        <w:t xml:space="preserve"> </w:t>
      </w:r>
      <w:r w:rsidRPr="001B64A8">
        <w:t>signal</w:t>
      </w:r>
      <w:r>
        <w:rPr>
          <w:i/>
        </w:rPr>
        <w:t xml:space="preserve"> </w:t>
      </w:r>
      <w:r w:rsidRPr="001B64A8">
        <w:t>will be de-ass</w:t>
      </w:r>
      <w:r w:rsidR="00795B54">
        <w:t>e</w:t>
      </w:r>
      <w:r w:rsidRPr="001B64A8">
        <w:t>rted</w:t>
      </w:r>
      <w:r>
        <w:rPr>
          <w:i/>
        </w:rPr>
        <w:t xml:space="preserve"> and </w:t>
      </w:r>
      <w:r w:rsidR="00A73526">
        <w:t>that particular Router can be shut off</w:t>
      </w:r>
      <w:r>
        <w:t>.</w:t>
      </w:r>
      <w:r w:rsidR="00174E82">
        <w:t xml:space="preserve"> </w:t>
      </w:r>
    </w:p>
    <w:p w:rsidR="009A3BCD" w:rsidRDefault="009A3BCD" w:rsidP="00C83FE3">
      <w:pPr>
        <w:pStyle w:val="Body"/>
        <w:jc w:val="both"/>
      </w:pPr>
    </w:p>
    <w:p w:rsidR="00542E9A" w:rsidRPr="00542E9A" w:rsidRDefault="00542E9A" w:rsidP="00542E9A">
      <w:pPr>
        <w:pStyle w:val="Heading4"/>
      </w:pPr>
      <w:r>
        <w:t xml:space="preserve"> </w:t>
      </w:r>
      <w:bookmarkStart w:id="48" w:name="_Ref379905876"/>
      <w:r>
        <w:t xml:space="preserve">Synchronous </w:t>
      </w:r>
      <w:r w:rsidR="00537CB7">
        <w:t>interface with AXI Master</w:t>
      </w:r>
      <w:bookmarkEnd w:id="48"/>
    </w:p>
    <w:p w:rsidR="00174E82" w:rsidRDefault="009A3BCD" w:rsidP="00C83FE3">
      <w:pPr>
        <w:pStyle w:val="Body"/>
        <w:jc w:val="both"/>
      </w:pPr>
      <w:r>
        <w:t xml:space="preserve">The </w:t>
      </w:r>
      <w:r w:rsidR="00217A29">
        <w:t>input (AXI master input commands) to output (</w:t>
      </w:r>
      <w:r w:rsidR="00505F91">
        <w:t xml:space="preserve">NoC </w:t>
      </w:r>
      <w:r w:rsidR="00217A29">
        <w:t xml:space="preserve">flits) </w:t>
      </w:r>
      <w:r w:rsidR="0074412C">
        <w:t>latencies</w:t>
      </w:r>
      <w:r>
        <w:t xml:space="preserve">, are different for AXI Read and Write commands within AXI Master Bridge.  Hence the timing behavior, in terms of </w:t>
      </w:r>
      <w:r w:rsidR="00C10894">
        <w:t xml:space="preserve">asserting </w:t>
      </w:r>
      <w:r w:rsidR="00174E82" w:rsidRPr="00A73526">
        <w:rPr>
          <w:i/>
        </w:rPr>
        <w:t>Output Layer X Busy</w:t>
      </w:r>
      <w:r w:rsidR="00174E82">
        <w:t xml:space="preserve"> s</w:t>
      </w:r>
      <w:r>
        <w:t xml:space="preserve">ignal high </w:t>
      </w:r>
      <w:r w:rsidR="00C10894">
        <w:t xml:space="preserve">and subsequently transmitting the </w:t>
      </w:r>
      <w:r>
        <w:t xml:space="preserve">flits are different. So </w:t>
      </w:r>
      <w:r w:rsidR="00C10894">
        <w:t>AXI Read and Write cases are being discussed separately as below.</w:t>
      </w:r>
    </w:p>
    <w:p w:rsidR="007358A5" w:rsidRDefault="007358A5" w:rsidP="00C83FE3">
      <w:pPr>
        <w:pStyle w:val="Body"/>
        <w:jc w:val="both"/>
      </w:pPr>
    </w:p>
    <w:p w:rsidR="00390B13" w:rsidRDefault="007358A5" w:rsidP="00B165CF">
      <w:pPr>
        <w:pStyle w:val="Body"/>
        <w:numPr>
          <w:ilvl w:val="0"/>
          <w:numId w:val="21"/>
        </w:numPr>
        <w:jc w:val="both"/>
      </w:pPr>
      <w:r w:rsidRPr="001902F9">
        <w:rPr>
          <w:b/>
        </w:rPr>
        <w:t>Interface busy signal for AXI Read</w:t>
      </w:r>
      <w:r>
        <w:t>: The AXI Read command signals from AXI Master are not input registered. For AXI Bridges having un-registered outputs, the SOP to NoC is sent out in the same cycle as the AXI Read Input commands</w:t>
      </w:r>
      <w:r w:rsidR="00570755">
        <w:t xml:space="preserve"> if the arbitration for that specific </w:t>
      </w:r>
      <w:r w:rsidR="00BF6570">
        <w:t xml:space="preserve">NoC </w:t>
      </w:r>
      <w:r w:rsidR="00570755">
        <w:t xml:space="preserve">layer is won by the Read Command. </w:t>
      </w:r>
      <w:r w:rsidR="00BF6570">
        <w:t xml:space="preserve">The request for arbitration for access to Noc Layer X is set up after the AXI Read Address is decoded and look up of mapping table is done. </w:t>
      </w:r>
      <w:r w:rsidR="0076615B">
        <w:t xml:space="preserve">For </w:t>
      </w:r>
      <w:r w:rsidR="0076615B" w:rsidRPr="00270F15">
        <w:rPr>
          <w:b/>
        </w:rPr>
        <w:t>cold start case</w:t>
      </w:r>
      <w:r w:rsidR="0076615B">
        <w:t>,</w:t>
      </w:r>
      <w:r>
        <w:t xml:space="preserve"> </w:t>
      </w:r>
      <w:r w:rsidR="00570755">
        <w:t xml:space="preserve">where </w:t>
      </w:r>
      <w:r w:rsidR="00570755" w:rsidRPr="00343F2D">
        <w:rPr>
          <w:i/>
        </w:rPr>
        <w:t xml:space="preserve">Output Layer X </w:t>
      </w:r>
      <w:r w:rsidR="00270F15">
        <w:rPr>
          <w:i/>
        </w:rPr>
        <w:t>Status</w:t>
      </w:r>
      <w:r w:rsidR="00570755">
        <w:t xml:space="preserve"> has not been set for the requested Noc X layer</w:t>
      </w:r>
      <w:r w:rsidR="00343F2D">
        <w:t>, arbitration and hence access to that NoC layer is stall</w:t>
      </w:r>
      <w:r w:rsidR="00270F15">
        <w:t>ed</w:t>
      </w:r>
      <w:r w:rsidR="00343F2D">
        <w:t xml:space="preserve"> in the cycle the Read Request is received.</w:t>
      </w:r>
      <w:r w:rsidR="00270F15">
        <w:t xml:space="preserve"> The AXI Read commands can be stored in the already existing holding flop stations. Meanwhile that cycle can be utilized to assert </w:t>
      </w:r>
      <w:r w:rsidR="00270F15" w:rsidRPr="00270F15">
        <w:rPr>
          <w:i/>
        </w:rPr>
        <w:t>Output Layer X Busy</w:t>
      </w:r>
      <w:r w:rsidR="00270F15">
        <w:rPr>
          <w:i/>
        </w:rPr>
        <w:t xml:space="preserve"> </w:t>
      </w:r>
      <w:r w:rsidR="00270F15">
        <w:t xml:space="preserve">high and wake up the target router on NoC Layer X. Similar to Streaming Bridge case, the </w:t>
      </w:r>
      <w:r w:rsidR="00270F15" w:rsidRPr="00343F2D">
        <w:rPr>
          <w:i/>
        </w:rPr>
        <w:t xml:space="preserve">Output Layer X </w:t>
      </w:r>
      <w:r w:rsidR="00270F15">
        <w:rPr>
          <w:i/>
        </w:rPr>
        <w:t xml:space="preserve">Status </w:t>
      </w:r>
      <w:r w:rsidR="00270F15">
        <w:t xml:space="preserve">would be set high in the next cycle and the Read Command from previous cycle can arbitrate and access the target router on Layer X. For </w:t>
      </w:r>
      <w:r w:rsidR="00270F15" w:rsidRPr="00270F15">
        <w:rPr>
          <w:b/>
        </w:rPr>
        <w:t>cold start</w:t>
      </w:r>
      <w:r w:rsidR="00270F15">
        <w:t>, there will be a penalty of 1 cycle.</w:t>
      </w:r>
    </w:p>
    <w:p w:rsidR="00270F15" w:rsidRDefault="00270F15" w:rsidP="00270F15">
      <w:pPr>
        <w:pStyle w:val="Body"/>
        <w:ind w:left="720"/>
        <w:jc w:val="both"/>
      </w:pPr>
    </w:p>
    <w:p w:rsidR="00270F15" w:rsidRDefault="00270F15" w:rsidP="00B165CF">
      <w:pPr>
        <w:pStyle w:val="Body"/>
        <w:numPr>
          <w:ilvl w:val="0"/>
          <w:numId w:val="21"/>
        </w:numPr>
        <w:jc w:val="both"/>
      </w:pPr>
      <w:r w:rsidRPr="001902F9">
        <w:rPr>
          <w:b/>
        </w:rPr>
        <w:lastRenderedPageBreak/>
        <w:t>Interface busy signal for AXI Write:</w:t>
      </w:r>
      <w:r>
        <w:t xml:space="preserve"> </w:t>
      </w:r>
      <w:r w:rsidR="00937432">
        <w:t>The AXI Write</w:t>
      </w:r>
      <w:r w:rsidR="00BF6570">
        <w:t xml:space="preserve"> command signals from AXI </w:t>
      </w:r>
      <w:r w:rsidR="007D7113">
        <w:t>Master are not input registered as well. The address look up mechanism to find out outgoing Noc Layer and routing information is same as AXI Read command.</w:t>
      </w:r>
      <w:r w:rsidR="00937432">
        <w:t xml:space="preserve"> But corresponding SOP is not sent out to the target Noc Layer till the third cycle. So there is no penalty incurred even for </w:t>
      </w:r>
      <w:r w:rsidR="00937432" w:rsidRPr="00937432">
        <w:rPr>
          <w:b/>
        </w:rPr>
        <w:t>cold start case</w:t>
      </w:r>
      <w:r w:rsidR="00937432">
        <w:t xml:space="preserve">. </w:t>
      </w:r>
    </w:p>
    <w:p w:rsidR="00937432" w:rsidRDefault="00937432" w:rsidP="00937432">
      <w:pPr>
        <w:pStyle w:val="ListParagraph"/>
      </w:pPr>
    </w:p>
    <w:p w:rsidR="00937432" w:rsidRDefault="00937432" w:rsidP="00937432">
      <w:pPr>
        <w:pStyle w:val="Body"/>
        <w:jc w:val="both"/>
      </w:pPr>
      <w:r>
        <w:t xml:space="preserve">The condition to </w:t>
      </w:r>
      <w:r w:rsidR="004C663F">
        <w:t xml:space="preserve">de-assert </w:t>
      </w:r>
      <w:r w:rsidR="004C663F" w:rsidRPr="004C663F">
        <w:rPr>
          <w:i/>
        </w:rPr>
        <w:t xml:space="preserve">Output Layer X </w:t>
      </w:r>
      <w:r w:rsidR="004C663F">
        <w:rPr>
          <w:i/>
        </w:rPr>
        <w:t xml:space="preserve">Status </w:t>
      </w:r>
      <w:r w:rsidR="004C663F">
        <w:t xml:space="preserve">is same as Streaming Bridge case as explained in Section </w:t>
      </w:r>
      <w:r w:rsidR="004C663F">
        <w:fldChar w:fldCharType="begin"/>
      </w:r>
      <w:r w:rsidR="004C663F">
        <w:instrText xml:space="preserve"> REF _Ref379363746 \r \h </w:instrText>
      </w:r>
      <w:r w:rsidR="004C663F">
        <w:fldChar w:fldCharType="separate"/>
      </w:r>
      <w:r w:rsidR="00257CBE">
        <w:t>2.2.5</w:t>
      </w:r>
      <w:r w:rsidR="004C663F">
        <w:fldChar w:fldCharType="end"/>
      </w:r>
      <w:r w:rsidR="004C663F">
        <w:t>.</w:t>
      </w:r>
    </w:p>
    <w:p w:rsidR="001902F9" w:rsidRDefault="001902F9" w:rsidP="00937432">
      <w:pPr>
        <w:pStyle w:val="Body"/>
        <w:jc w:val="both"/>
      </w:pPr>
    </w:p>
    <w:p w:rsidR="0027792A" w:rsidRDefault="0027792A" w:rsidP="0027792A">
      <w:pPr>
        <w:pStyle w:val="Heading4"/>
      </w:pPr>
      <w:r>
        <w:t xml:space="preserve"> Asynchronous interface with AXI Master</w:t>
      </w:r>
    </w:p>
    <w:p w:rsidR="0027792A" w:rsidRPr="0027792A" w:rsidRDefault="0027792A" w:rsidP="00344B1D">
      <w:pPr>
        <w:pStyle w:val="Body"/>
        <w:jc w:val="both"/>
      </w:pPr>
      <w:r>
        <w:t>The coarse clock gating scheme would be sim</w:t>
      </w:r>
      <w:r w:rsidR="001E6407">
        <w:t xml:space="preserve">ilar to the Synchronous case as described in </w:t>
      </w:r>
      <w:r w:rsidR="001E6407">
        <w:fldChar w:fldCharType="begin"/>
      </w:r>
      <w:r w:rsidR="001E6407">
        <w:instrText xml:space="preserve"> REF _Ref379905876 \r \h </w:instrText>
      </w:r>
      <w:r w:rsidR="00344B1D">
        <w:instrText xml:space="preserve"> \* MERGEFORMAT </w:instrText>
      </w:r>
      <w:r w:rsidR="001E6407">
        <w:fldChar w:fldCharType="separate"/>
      </w:r>
      <w:r w:rsidR="00257CBE">
        <w:t>2.2.9.1</w:t>
      </w:r>
      <w:r w:rsidR="001E6407">
        <w:fldChar w:fldCharType="end"/>
      </w:r>
      <w:r w:rsidR="001E6407">
        <w:t xml:space="preserve"> The difference is the AXI Read command signals would be read from the head of the Input Async Fifo instead of un-registered inputs from AXI Master.</w:t>
      </w:r>
      <w:r w:rsidR="00B95F98">
        <w:t xml:space="preserve"> </w:t>
      </w:r>
      <w:r w:rsidR="00592ABC">
        <w:t>Just as in synchronous case, t</w:t>
      </w:r>
      <w:r w:rsidR="00B95F98">
        <w:t xml:space="preserve">here would be one cycle penalty </w:t>
      </w:r>
      <w:r w:rsidR="00592ABC">
        <w:t>in Reads and</w:t>
      </w:r>
      <w:r w:rsidR="00B95F98">
        <w:t xml:space="preserve"> no penalty</w:t>
      </w:r>
      <w:r w:rsidR="00592ABC">
        <w:t xml:space="preserve"> in AXI Writes, for cold start case.</w:t>
      </w:r>
    </w:p>
    <w:p w:rsidR="001902F9" w:rsidRDefault="001902F9" w:rsidP="007E3604">
      <w:pPr>
        <w:pStyle w:val="Heading3"/>
      </w:pPr>
      <w:bookmarkStart w:id="49" w:name="_Toc388376275"/>
      <w:r w:rsidRPr="001902F9">
        <w:t>Interface busy signal from at</w:t>
      </w:r>
      <w:r>
        <w:t xml:space="preserve">tached AXI Master Bridge with </w:t>
      </w:r>
      <w:r w:rsidRPr="001902F9">
        <w:t xml:space="preserve">registered </w:t>
      </w:r>
      <w:r w:rsidR="002403B0">
        <w:t xml:space="preserve">flits </w:t>
      </w:r>
      <w:r w:rsidRPr="001902F9">
        <w:t>outputs</w:t>
      </w:r>
      <w:bookmarkEnd w:id="49"/>
    </w:p>
    <w:p w:rsidR="000F4490" w:rsidRDefault="00AB486A" w:rsidP="00B165CF">
      <w:pPr>
        <w:pStyle w:val="Body"/>
        <w:numPr>
          <w:ilvl w:val="0"/>
          <w:numId w:val="22"/>
        </w:numPr>
      </w:pPr>
      <w:r w:rsidRPr="000F4490">
        <w:rPr>
          <w:b/>
        </w:rPr>
        <w:t>Interface busy signal for AXI Read</w:t>
      </w:r>
      <w:r>
        <w:t xml:space="preserve">: </w:t>
      </w:r>
      <w:r w:rsidR="000F4490">
        <w:t xml:space="preserve">The scheme is same as AXI Read case in Section </w:t>
      </w:r>
      <w:r w:rsidR="000F4490">
        <w:fldChar w:fldCharType="begin"/>
      </w:r>
      <w:r w:rsidR="000F4490">
        <w:instrText xml:space="preserve"> REF _Ref379380339 \r \h </w:instrText>
      </w:r>
      <w:r w:rsidR="000F4490">
        <w:fldChar w:fldCharType="separate"/>
      </w:r>
      <w:r w:rsidR="00257CBE">
        <w:t>2.2.9</w:t>
      </w:r>
      <w:r w:rsidR="000F4490">
        <w:fldChar w:fldCharType="end"/>
      </w:r>
      <w:r w:rsidR="000F4490">
        <w:t xml:space="preserve">. But since the output of the AXI Master Bridge is registered, arbitration does not need to be stalled for 1 cycle in cold start case. The flits are automatically delayed by 1 cycle due to output registering of the flits. As in case of Streaming Bridge, the </w:t>
      </w:r>
      <w:r w:rsidR="000F4490" w:rsidRPr="00270F15">
        <w:rPr>
          <w:i/>
        </w:rPr>
        <w:t>Output Layer X Busy</w:t>
      </w:r>
      <w:r w:rsidR="000F4490">
        <w:t xml:space="preserve"> is not registered at AXI Master Bridge output.</w:t>
      </w:r>
    </w:p>
    <w:p w:rsidR="000F4490" w:rsidRPr="001902F9" w:rsidRDefault="000F4490" w:rsidP="00B165CF">
      <w:pPr>
        <w:pStyle w:val="Body"/>
        <w:numPr>
          <w:ilvl w:val="0"/>
          <w:numId w:val="22"/>
        </w:numPr>
      </w:pPr>
      <w:r w:rsidRPr="000F4490">
        <w:rPr>
          <w:b/>
        </w:rPr>
        <w:t>Interface busy signal for AXI Write:</w:t>
      </w:r>
      <w:r>
        <w:rPr>
          <w:b/>
        </w:rPr>
        <w:t xml:space="preserve"> </w:t>
      </w:r>
      <w:r>
        <w:t xml:space="preserve">The scheme is same as AXI Write case in Section </w:t>
      </w:r>
      <w:r>
        <w:fldChar w:fldCharType="begin"/>
      </w:r>
      <w:r>
        <w:instrText xml:space="preserve"> REF _Ref379380339 \r \h </w:instrText>
      </w:r>
      <w:r>
        <w:fldChar w:fldCharType="separate"/>
      </w:r>
      <w:r w:rsidR="00257CBE">
        <w:t>2.2.9</w:t>
      </w:r>
      <w:r>
        <w:fldChar w:fldCharType="end"/>
      </w:r>
      <w:r>
        <w:t>. No penalty is incurred for cold start case.</w:t>
      </w:r>
    </w:p>
    <w:p w:rsidR="001902F9" w:rsidRPr="001902F9" w:rsidRDefault="001902F9" w:rsidP="001902F9">
      <w:pPr>
        <w:pStyle w:val="Body"/>
      </w:pPr>
    </w:p>
    <w:p w:rsidR="001902F9" w:rsidRPr="001902F9" w:rsidRDefault="001902F9" w:rsidP="001902F9">
      <w:pPr>
        <w:pStyle w:val="Body"/>
      </w:pPr>
    </w:p>
    <w:p w:rsidR="002403B0" w:rsidRDefault="002403B0" w:rsidP="007E3604">
      <w:pPr>
        <w:pStyle w:val="Heading3"/>
      </w:pPr>
      <w:bookmarkStart w:id="50" w:name="_Toc388376276"/>
      <w:r>
        <w:t>Interface busy signal from attached AXI Master</w:t>
      </w:r>
      <w:r w:rsidR="0023176B">
        <w:t xml:space="preserve"> </w:t>
      </w:r>
      <w:r>
        <w:t>Bridge with unregistered flits outputs, followed by pipeline stages</w:t>
      </w:r>
      <w:bookmarkEnd w:id="50"/>
    </w:p>
    <w:p w:rsidR="002403B0" w:rsidRPr="002403B0" w:rsidRDefault="002403B0" w:rsidP="002403B0">
      <w:pPr>
        <w:pStyle w:val="Body"/>
      </w:pPr>
    </w:p>
    <w:p w:rsidR="002403B0" w:rsidRPr="002403B0" w:rsidRDefault="00216152" w:rsidP="004E3E7D">
      <w:pPr>
        <w:pStyle w:val="Body"/>
        <w:jc w:val="both"/>
      </w:pPr>
      <w:r>
        <w:t xml:space="preserve">AXI Master Bridge is </w:t>
      </w:r>
      <w:r w:rsidRPr="00EB5AB7">
        <w:t xml:space="preserve">not O/P registered and there are </w:t>
      </w:r>
      <w:r>
        <w:t xml:space="preserve">n </w:t>
      </w:r>
      <w:r w:rsidRPr="00EB5AB7">
        <w:t xml:space="preserve">pipeline stages in between. </w:t>
      </w:r>
      <w:r>
        <w:rPr>
          <w:i/>
        </w:rPr>
        <w:t>Output Layer</w:t>
      </w:r>
      <w:r w:rsidRPr="004B2650">
        <w:rPr>
          <w:i/>
        </w:rPr>
        <w:t xml:space="preserve"> X Busy</w:t>
      </w:r>
      <w:r>
        <w:rPr>
          <w:i/>
        </w:rPr>
        <w:t xml:space="preserve"> </w:t>
      </w:r>
      <w:r>
        <w:t>signal needs</w:t>
      </w:r>
      <w:r w:rsidRPr="00EB5AB7">
        <w:t xml:space="preserve"> be pipelined for </w:t>
      </w:r>
      <w:r w:rsidRPr="00EB5AB7">
        <w:rPr>
          <w:i/>
        </w:rPr>
        <w:t>n</w:t>
      </w:r>
      <w:r w:rsidRPr="00EB5AB7">
        <w:t xml:space="preserve"> stages</w:t>
      </w:r>
      <w:r>
        <w:t>, before it hits Router A on NoC Layer X.</w:t>
      </w:r>
      <w:r w:rsidRPr="00EB5AB7">
        <w:t xml:space="preserve"> There is a one cycle penalty for cold start</w:t>
      </w:r>
      <w:r>
        <w:t xml:space="preserve"> as in Section </w:t>
      </w:r>
      <w:r>
        <w:fldChar w:fldCharType="begin"/>
      </w:r>
      <w:r>
        <w:instrText xml:space="preserve"> REF _Ref379363924 \r \h </w:instrText>
      </w:r>
      <w:r w:rsidR="004E3E7D">
        <w:instrText xml:space="preserve"> \* MERGEFORMAT </w:instrText>
      </w:r>
      <w:r>
        <w:fldChar w:fldCharType="separate"/>
      </w:r>
      <w:r w:rsidR="00257CBE">
        <w:t>2.2.7</w:t>
      </w:r>
      <w:r>
        <w:fldChar w:fldCharType="end"/>
      </w:r>
      <w:r>
        <w:t xml:space="preserve">. The </w:t>
      </w:r>
      <w:r w:rsidRPr="009F6C69">
        <w:rPr>
          <w:i/>
        </w:rPr>
        <w:t>pipeline registers for flits</w:t>
      </w:r>
      <w:r>
        <w:t xml:space="preserve"> would be coarse grained clock gated too.  The </w:t>
      </w:r>
      <w:r w:rsidRPr="00D1275C">
        <w:rPr>
          <w:i/>
        </w:rPr>
        <w:t>pipeline registers for flits</w:t>
      </w:r>
      <w:r w:rsidRPr="00EB5AB7">
        <w:t xml:space="preserve"> would be clock enabled one cycle ahead of the actual flits in a cascaded fashion.</w:t>
      </w:r>
      <w:r>
        <w:t xml:space="preserve"> For each pipeline stage, the local clock enable for the flit registers would be generated from registered “</w:t>
      </w:r>
      <w:r>
        <w:rPr>
          <w:i/>
        </w:rPr>
        <w:t>Output Layer</w:t>
      </w:r>
      <w:r w:rsidRPr="004C71FF">
        <w:rPr>
          <w:i/>
        </w:rPr>
        <w:t xml:space="preserve"> X Busy</w:t>
      </w:r>
      <w:r>
        <w:t>” for that stage. Each Pipeline stage will have its own local Coarse Clock gating control logic</w:t>
      </w:r>
    </w:p>
    <w:p w:rsidR="00F326B2" w:rsidRDefault="00F326B2" w:rsidP="007E3604">
      <w:pPr>
        <w:pStyle w:val="Heading3"/>
      </w:pPr>
      <w:bookmarkStart w:id="51" w:name="_Toc388376277"/>
      <w:r w:rsidRPr="00F326B2">
        <w:lastRenderedPageBreak/>
        <w:t>Interface busy signal from at</w:t>
      </w:r>
      <w:r>
        <w:t xml:space="preserve">tached AXI Master Bridge with </w:t>
      </w:r>
      <w:r w:rsidRPr="00F326B2">
        <w:t>registered flits outputs, followed by pipeline stages</w:t>
      </w:r>
      <w:bookmarkEnd w:id="51"/>
    </w:p>
    <w:p w:rsidR="00AA462B" w:rsidRDefault="00AA462B" w:rsidP="00AA462B">
      <w:pPr>
        <w:pStyle w:val="Body"/>
      </w:pPr>
      <w:r>
        <w:t xml:space="preserve">The scheme is same as Section </w:t>
      </w:r>
      <w:r>
        <w:fldChar w:fldCharType="begin"/>
      </w:r>
      <w:r>
        <w:instrText xml:space="preserve"> REF _Ref379381434 \r \h </w:instrText>
      </w:r>
      <w:r>
        <w:fldChar w:fldCharType="separate"/>
      </w:r>
      <w:r w:rsidR="00257CBE">
        <w:t>2.2.8</w:t>
      </w:r>
      <w:r>
        <w:fldChar w:fldCharType="end"/>
      </w:r>
      <w:r>
        <w:t>. The only difference is that Streaming Bridge has registered outputs. There would be no penalty for cold starts.</w:t>
      </w:r>
    </w:p>
    <w:p w:rsidR="00F34AC7" w:rsidRDefault="00F34AC7" w:rsidP="00AA462B">
      <w:pPr>
        <w:pStyle w:val="Body"/>
      </w:pPr>
    </w:p>
    <w:p w:rsidR="00F34AC7" w:rsidRPr="00AA462B" w:rsidRDefault="00F34AC7" w:rsidP="00F34AC7">
      <w:pPr>
        <w:pStyle w:val="Heading3"/>
      </w:pPr>
      <w:bookmarkStart w:id="52" w:name="_Toc388376278"/>
      <w:r w:rsidRPr="00F34AC7">
        <w:t>Interface busy</w:t>
      </w:r>
      <w:r>
        <w:t xml:space="preserve"> signal from attached AXI Slave</w:t>
      </w:r>
      <w:r w:rsidRPr="00F34AC7">
        <w:t xml:space="preserve"> Bridge with </w:t>
      </w:r>
      <w:r w:rsidR="00FF7BD5">
        <w:t>un-</w:t>
      </w:r>
      <w:r w:rsidRPr="00F34AC7">
        <w:t>registered flits outputs</w:t>
      </w:r>
      <w:bookmarkEnd w:id="52"/>
    </w:p>
    <w:p w:rsidR="00F34AC7" w:rsidRDefault="006D38EA" w:rsidP="00615820">
      <w:pPr>
        <w:pStyle w:val="Body"/>
        <w:jc w:val="both"/>
      </w:pPr>
      <w:r>
        <w:t>Similar to AXI Master Bridge</w:t>
      </w:r>
      <w:r w:rsidR="00F34AC7">
        <w:t xml:space="preserve">, an </w:t>
      </w:r>
      <w:r w:rsidR="00F34AC7" w:rsidRPr="006D38EA">
        <w:rPr>
          <w:i/>
        </w:rPr>
        <w:t>Output Layer X Busy</w:t>
      </w:r>
      <w:r w:rsidR="00F34AC7">
        <w:t xml:space="preserve"> signal will be maintained for each layer and will be sent out to the attached routers on each Layer</w:t>
      </w:r>
      <w:r w:rsidR="000A7401">
        <w:t>. On the input side from Slave Interface</w:t>
      </w:r>
      <w:r>
        <w:t>, AXI Slave</w:t>
      </w:r>
      <w:r w:rsidR="00F34AC7">
        <w:t xml:space="preserve"> Bridge </w:t>
      </w:r>
      <w:r>
        <w:t>has two channels e</w:t>
      </w:r>
      <w:r w:rsidR="00C4049B">
        <w:t>.</w:t>
      </w:r>
      <w:r>
        <w:t>g</w:t>
      </w:r>
      <w:r w:rsidR="00C4049B">
        <w:t>.</w:t>
      </w:r>
      <w:r>
        <w:t xml:space="preserve"> R</w:t>
      </w:r>
      <w:r w:rsidR="00CA5202">
        <w:t>ead Response Channel and B</w:t>
      </w:r>
      <w:r>
        <w:t xml:space="preserve"> Response</w:t>
      </w:r>
      <w:r w:rsidR="00F34AC7">
        <w:t xml:space="preserve"> Channel. A general principle can be adopte</w:t>
      </w:r>
      <w:r w:rsidR="0024211D">
        <w:t>d that if both RVALID and BVALID</w:t>
      </w:r>
      <w:r w:rsidR="00F34AC7">
        <w:t xml:space="preserve"> are low for specific number of cycles and there are no internal transa</w:t>
      </w:r>
      <w:r w:rsidR="0010074F">
        <w:t>ctions pending inside AXI Slave</w:t>
      </w:r>
      <w:r w:rsidR="00F34AC7">
        <w:t xml:space="preserve"> Bridge for an attached Router (on a specific NOC Layer X), </w:t>
      </w:r>
      <w:r w:rsidR="00F34AC7" w:rsidRPr="004D57C7">
        <w:rPr>
          <w:i/>
        </w:rPr>
        <w:t>Output Layer X Busy</w:t>
      </w:r>
      <w:r w:rsidR="00F34AC7">
        <w:t xml:space="preserve"> signal will be de-asserted and that particular Router can be shut off. </w:t>
      </w:r>
    </w:p>
    <w:p w:rsidR="00F34AC7" w:rsidRDefault="00F34AC7" w:rsidP="00615820">
      <w:pPr>
        <w:pStyle w:val="Body"/>
        <w:jc w:val="both"/>
      </w:pPr>
    </w:p>
    <w:p w:rsidR="005F2F0B" w:rsidRPr="005F2F0B" w:rsidRDefault="005F2F0B" w:rsidP="005F2F0B">
      <w:pPr>
        <w:pStyle w:val="Heading4"/>
      </w:pPr>
      <w:bookmarkStart w:id="53" w:name="_Ref379906951"/>
      <w:r>
        <w:t>Synchronous Interface with AXI Slave</w:t>
      </w:r>
      <w:bookmarkEnd w:id="53"/>
    </w:p>
    <w:p w:rsidR="00781318" w:rsidRPr="00781318" w:rsidRDefault="00B40CDF" w:rsidP="00AF4A27">
      <w:pPr>
        <w:pStyle w:val="Body"/>
        <w:jc w:val="both"/>
      </w:pPr>
      <w:r>
        <w:t xml:space="preserve">In synchronous case, the inputs from AXI Slave are not registered for both Read Response and B Response. </w:t>
      </w:r>
      <w:r w:rsidR="004D57C7">
        <w:t xml:space="preserve">The </w:t>
      </w:r>
      <w:r>
        <w:t>input (</w:t>
      </w:r>
      <w:r w:rsidR="004D57C7">
        <w:t>AXI Slave input Responses</w:t>
      </w:r>
      <w:r>
        <w:t xml:space="preserve">) to </w:t>
      </w:r>
      <w:r w:rsidR="00F34AC7">
        <w:t xml:space="preserve">output </w:t>
      </w:r>
      <w:r>
        <w:t xml:space="preserve">(NoC </w:t>
      </w:r>
      <w:r w:rsidR="00F34AC7">
        <w:t>flits</w:t>
      </w:r>
      <w:r>
        <w:t>)</w:t>
      </w:r>
      <w:r w:rsidR="00227229">
        <w:t xml:space="preserve"> latencies</w:t>
      </w:r>
      <w:r w:rsidR="00F34AC7">
        <w:t xml:space="preserve">, are different for AXI Read </w:t>
      </w:r>
      <w:r w:rsidR="004D57C7">
        <w:t>Responses and B Responses</w:t>
      </w:r>
      <w:r w:rsidR="006A71D4">
        <w:t xml:space="preserve"> within AXI Slave</w:t>
      </w:r>
      <w:r w:rsidR="00F34AC7">
        <w:t xml:space="preserve"> Bridge.  Hence the timing behavior, in terms of asserting Output Layer X Busy signal high and subsequently transmitting the flits are different. So AXI </w:t>
      </w:r>
      <w:r w:rsidR="00615820">
        <w:t xml:space="preserve">Slave </w:t>
      </w:r>
      <w:r w:rsidR="00F34AC7">
        <w:t xml:space="preserve">Read </w:t>
      </w:r>
      <w:r w:rsidR="00615820">
        <w:t>Response</w:t>
      </w:r>
      <w:r w:rsidR="004D57C7">
        <w:t xml:space="preserve"> and </w:t>
      </w:r>
      <w:r w:rsidR="00615820">
        <w:t xml:space="preserve">B </w:t>
      </w:r>
      <w:r w:rsidR="004D57C7">
        <w:t xml:space="preserve">Response </w:t>
      </w:r>
      <w:r w:rsidR="00F34AC7">
        <w:t>cases are being discussed separately as below.</w:t>
      </w:r>
      <w:r>
        <w:t xml:space="preserve"> </w:t>
      </w:r>
    </w:p>
    <w:p w:rsidR="00615820" w:rsidRPr="006A71D4" w:rsidRDefault="00615820" w:rsidP="00B165CF">
      <w:pPr>
        <w:pStyle w:val="Body"/>
        <w:numPr>
          <w:ilvl w:val="0"/>
          <w:numId w:val="23"/>
        </w:numPr>
      </w:pPr>
      <w:r>
        <w:rPr>
          <w:b/>
        </w:rPr>
        <w:t>Interface busy signal from</w:t>
      </w:r>
      <w:r w:rsidRPr="001902F9">
        <w:rPr>
          <w:b/>
        </w:rPr>
        <w:t xml:space="preserve"> AXI </w:t>
      </w:r>
      <w:r>
        <w:rPr>
          <w:b/>
        </w:rPr>
        <w:t xml:space="preserve">Slave </w:t>
      </w:r>
      <w:r w:rsidRPr="001902F9">
        <w:rPr>
          <w:b/>
        </w:rPr>
        <w:t>Read</w:t>
      </w:r>
      <w:r>
        <w:rPr>
          <w:b/>
        </w:rPr>
        <w:t xml:space="preserve"> Response</w:t>
      </w:r>
      <w:r w:rsidR="006A71D4">
        <w:rPr>
          <w:b/>
        </w:rPr>
        <w:t xml:space="preserve"> : </w:t>
      </w:r>
    </w:p>
    <w:p w:rsidR="006A71D4" w:rsidRPr="00C4049B" w:rsidRDefault="006A71D4" w:rsidP="00C4049B">
      <w:pPr>
        <w:pStyle w:val="Body"/>
        <w:ind w:left="720"/>
        <w:jc w:val="both"/>
      </w:pPr>
      <w:r>
        <w:t>AXI Slave Read Response is 1 cycle without De-interleaver and 2 cycles with De-interleaver. The first cycle is always address look up. The</w:t>
      </w:r>
      <w:r w:rsidR="00C4049B">
        <w:t xml:space="preserve">re will be one cycle penalty for Read Response in De-interleaver case, if corresponding </w:t>
      </w:r>
      <w:r w:rsidR="00C4049B" w:rsidRPr="006D38EA">
        <w:rPr>
          <w:i/>
        </w:rPr>
        <w:t xml:space="preserve">Output Layer X </w:t>
      </w:r>
      <w:r w:rsidR="00C4049B">
        <w:rPr>
          <w:i/>
        </w:rPr>
        <w:t xml:space="preserve">Status </w:t>
      </w:r>
      <w:r w:rsidR="00C4049B">
        <w:t>has already not been set.</w:t>
      </w:r>
      <w:r w:rsidR="00B40CDF">
        <w:t xml:space="preserve"> For Read Response with De-interleaver, the 1 cycle penalty can be hidden behind the 2 cycle latency.</w:t>
      </w:r>
    </w:p>
    <w:p w:rsidR="006A71D4" w:rsidRPr="00615820" w:rsidRDefault="006A71D4" w:rsidP="006A71D4">
      <w:pPr>
        <w:pStyle w:val="Body"/>
        <w:ind w:left="720"/>
      </w:pPr>
    </w:p>
    <w:p w:rsidR="00615820" w:rsidRPr="00C101E3" w:rsidRDefault="00615820" w:rsidP="00B165CF">
      <w:pPr>
        <w:pStyle w:val="Body"/>
        <w:numPr>
          <w:ilvl w:val="0"/>
          <w:numId w:val="23"/>
        </w:numPr>
      </w:pPr>
      <w:r>
        <w:rPr>
          <w:b/>
        </w:rPr>
        <w:t>Interface busy signal from</w:t>
      </w:r>
      <w:r w:rsidRPr="001902F9">
        <w:rPr>
          <w:b/>
        </w:rPr>
        <w:t xml:space="preserve"> AXI </w:t>
      </w:r>
      <w:r>
        <w:rPr>
          <w:b/>
        </w:rPr>
        <w:t>Slave B Response</w:t>
      </w:r>
      <w:r w:rsidR="00C101E3">
        <w:rPr>
          <w:b/>
        </w:rPr>
        <w:t>:</w:t>
      </w:r>
    </w:p>
    <w:p w:rsidR="00C101E3" w:rsidRDefault="00C101E3" w:rsidP="00C101E3">
      <w:pPr>
        <w:pStyle w:val="Body"/>
        <w:ind w:left="720"/>
        <w:jc w:val="both"/>
      </w:pPr>
      <w:r>
        <w:t xml:space="preserve">AXI Slave B Response is 1 cycle. There will be one cycle penalty for B Response if corresponding </w:t>
      </w:r>
      <w:r w:rsidRPr="006D38EA">
        <w:rPr>
          <w:i/>
        </w:rPr>
        <w:t xml:space="preserve">Output Layer X </w:t>
      </w:r>
      <w:r>
        <w:rPr>
          <w:i/>
        </w:rPr>
        <w:t xml:space="preserve">Status </w:t>
      </w:r>
      <w:r>
        <w:t>has already not been set.</w:t>
      </w:r>
    </w:p>
    <w:p w:rsidR="00E93BA1" w:rsidRDefault="00E93BA1" w:rsidP="00E93BA1">
      <w:pPr>
        <w:pStyle w:val="Heading4"/>
      </w:pPr>
      <w:r>
        <w:t>Asynchronous Interface with AXI Slave</w:t>
      </w:r>
    </w:p>
    <w:p w:rsidR="00E93BA1" w:rsidRPr="00E93BA1" w:rsidRDefault="00E93BA1" w:rsidP="00B111FE">
      <w:pPr>
        <w:pStyle w:val="Body"/>
        <w:jc w:val="both"/>
      </w:pPr>
      <w:r w:rsidRPr="00E93BA1">
        <w:t>The coarse clock gating scheme would be similar to the Synchron</w:t>
      </w:r>
      <w:r>
        <w:t xml:space="preserve">ous case as described in </w:t>
      </w:r>
      <w:r>
        <w:fldChar w:fldCharType="begin"/>
      </w:r>
      <w:r>
        <w:instrText xml:space="preserve"> REF _Ref379906951 \r \h </w:instrText>
      </w:r>
      <w:r w:rsidR="00B111FE">
        <w:instrText xml:space="preserve"> \* MERGEFORMAT </w:instrText>
      </w:r>
      <w:r>
        <w:fldChar w:fldCharType="separate"/>
      </w:r>
      <w:r w:rsidR="00257CBE">
        <w:t>2.2.13.1</w:t>
      </w:r>
      <w:r>
        <w:fldChar w:fldCharType="end"/>
      </w:r>
      <w:r w:rsidRPr="00E93BA1">
        <w:t xml:space="preserve"> The dif</w:t>
      </w:r>
      <w:r>
        <w:t xml:space="preserve">ference is the AXI Read Response </w:t>
      </w:r>
      <w:r w:rsidRPr="00E93BA1">
        <w:t>signals would be read from the head of the Input Async Fifo instead of un-r</w:t>
      </w:r>
      <w:r w:rsidR="00405B40">
        <w:t>egistered inputs from AXI Slave</w:t>
      </w:r>
      <w:r w:rsidRPr="00E93BA1">
        <w:t xml:space="preserve">. </w:t>
      </w:r>
    </w:p>
    <w:p w:rsidR="00B845A1" w:rsidRPr="00B845A1" w:rsidRDefault="00B845A1" w:rsidP="00B845A1">
      <w:pPr>
        <w:pStyle w:val="Heading3"/>
      </w:pPr>
      <w:bookmarkStart w:id="54" w:name="_Toc388376279"/>
      <w:r>
        <w:t>Interface busy signal from RegBus Slave</w:t>
      </w:r>
      <w:bookmarkEnd w:id="54"/>
    </w:p>
    <w:p w:rsidR="00270F15" w:rsidRDefault="00B845A1" w:rsidP="00270F15">
      <w:pPr>
        <w:pStyle w:val="Body"/>
        <w:jc w:val="both"/>
      </w:pPr>
      <w:r w:rsidRPr="00B845A1">
        <w:t>The Regbus Slave chain protocol requir</w:t>
      </w:r>
      <w:r>
        <w:t>es that Cmd and Data packets be</w:t>
      </w:r>
      <w:r w:rsidRPr="00B845A1">
        <w:t xml:space="preserve"> sent in back to back cycles. For this reason, the RegBus Slave </w:t>
      </w:r>
      <w:r w:rsidR="006E1ADC">
        <w:t xml:space="preserve">Bridge </w:t>
      </w:r>
      <w:r w:rsidRPr="00B845A1">
        <w:t xml:space="preserve">does not initiate transaction to the </w:t>
      </w:r>
      <w:r w:rsidRPr="00B845A1">
        <w:lastRenderedPageBreak/>
        <w:t>Slave Ring until both SOP and EOP have been received. But the “</w:t>
      </w:r>
      <w:r w:rsidRPr="00B845A1">
        <w:rPr>
          <w:i/>
        </w:rPr>
        <w:t>Clock Enable</w:t>
      </w:r>
      <w:r w:rsidRPr="00B845A1">
        <w:t>” signal could be sent out on Slave Chain as soon as SOP is received at RegBus Slave</w:t>
      </w:r>
      <w:r w:rsidR="00F33803">
        <w:t xml:space="preserve"> Bridge</w:t>
      </w:r>
      <w:r w:rsidRPr="00B845A1">
        <w:t xml:space="preserve"> (from the source router) on RegBus Layer</w:t>
      </w:r>
      <w:r>
        <w:t>. The Routers on the Slave chain would get time at least a clock cycle ahead to enable it’s control and status register logic. An additional signal “Slave Chain Busy” could be sent out on the Slave Chain to coarse clock gate enable or disable CSR logic in each Router. The mechanism to clear “</w:t>
      </w:r>
      <w:r w:rsidRPr="00B845A1">
        <w:t>Slave Chain Busy”</w:t>
      </w:r>
      <w:r>
        <w:t xml:space="preserve"> would be same as in case of Routers and Bridges. The control logic to set </w:t>
      </w:r>
      <w:r w:rsidRPr="00B845A1">
        <w:t>“Slave Chain Busy”</w:t>
      </w:r>
      <w:r>
        <w:t xml:space="preserve"> would reside in Regbus Slave Bridge.</w:t>
      </w:r>
    </w:p>
    <w:p w:rsidR="00270F15" w:rsidRDefault="00270F15" w:rsidP="00270F15">
      <w:pPr>
        <w:pStyle w:val="Body"/>
        <w:jc w:val="both"/>
      </w:pPr>
      <w:r>
        <w:t xml:space="preserve">  </w:t>
      </w:r>
    </w:p>
    <w:p w:rsidR="003C6992" w:rsidRDefault="003C6992" w:rsidP="00270F15">
      <w:pPr>
        <w:pStyle w:val="Body"/>
        <w:jc w:val="both"/>
      </w:pPr>
    </w:p>
    <w:p w:rsidR="003C6992" w:rsidRDefault="003C6992" w:rsidP="003C6992">
      <w:pPr>
        <w:pStyle w:val="Heading1"/>
      </w:pPr>
      <w:bookmarkStart w:id="55" w:name="_Toc388376280"/>
      <w:r>
        <w:lastRenderedPageBreak/>
        <w:t>Coarse clock gating of Streaming Bridge</w:t>
      </w:r>
      <w:bookmarkEnd w:id="55"/>
    </w:p>
    <w:p w:rsidR="0048473D" w:rsidRDefault="0048473D" w:rsidP="0048473D">
      <w:pPr>
        <w:pStyle w:val="Heading2"/>
      </w:pPr>
      <w:bookmarkStart w:id="56" w:name="_Toc388376281"/>
      <w:r>
        <w:t>Transmit Block clock gating</w:t>
      </w:r>
      <w:bookmarkEnd w:id="56"/>
    </w:p>
    <w:p w:rsidR="00D81BDE" w:rsidRDefault="00E10CF2" w:rsidP="00BC27C7">
      <w:pPr>
        <w:pStyle w:val="Body"/>
        <w:jc w:val="both"/>
      </w:pPr>
      <w:r>
        <w:t xml:space="preserve">The coarse clock gating </w:t>
      </w:r>
      <w:r w:rsidR="00A9721E">
        <w:t xml:space="preserve">in Streaming Bridge </w:t>
      </w:r>
      <w:r>
        <w:t xml:space="preserve">could be done </w:t>
      </w:r>
      <w:r w:rsidR="00137C70">
        <w:t xml:space="preserve">on </w:t>
      </w:r>
      <w:r>
        <w:t xml:space="preserve">per input interface (a,b,c,d) basis. </w:t>
      </w:r>
      <w:r w:rsidR="00792C1B">
        <w:t>Once the</w:t>
      </w:r>
      <w:r w:rsidR="00FC6657">
        <w:t xml:space="preserve"> input FIFO</w:t>
      </w:r>
      <w:r w:rsidR="00A544BB">
        <w:t>s</w:t>
      </w:r>
      <w:r w:rsidR="00674C67">
        <w:t xml:space="preserve"> for a particular</w:t>
      </w:r>
      <w:r w:rsidR="00066306">
        <w:t xml:space="preserve"> interface are</w:t>
      </w:r>
      <w:r w:rsidR="00792C1B">
        <w:t xml:space="preserve"> empty, </w:t>
      </w:r>
      <w:r w:rsidR="006479F9">
        <w:t>they can</w:t>
      </w:r>
      <w:r w:rsidR="00051BBE">
        <w:t xml:space="preserve"> be clock gated off</w:t>
      </w:r>
      <w:r w:rsidR="009A1316">
        <w:t>,</w:t>
      </w:r>
      <w:r w:rsidR="00051BBE">
        <w:t xml:space="preserve"> if there is no activity on th</w:t>
      </w:r>
      <w:r w:rsidR="009A1316">
        <w:t>at input interface from</w:t>
      </w:r>
      <w:r w:rsidR="00051BBE">
        <w:t xml:space="preserve"> the host side for programmable number of cycles. </w:t>
      </w:r>
      <w:r w:rsidR="00BC27C7">
        <w:t xml:space="preserve">The </w:t>
      </w:r>
      <w:r w:rsidR="007B7DC4">
        <w:t>c</w:t>
      </w:r>
      <w:r w:rsidR="00BC27C7">
        <w:t xml:space="preserve">ounter </w:t>
      </w:r>
      <w:r w:rsidR="007B7DC4">
        <w:t xml:space="preserve">(per interface) </w:t>
      </w:r>
      <w:r w:rsidR="00BC27C7">
        <w:t>should o</w:t>
      </w:r>
      <w:r w:rsidR="009A30F4">
        <w:t>nly start running aft</w:t>
      </w:r>
      <w:r w:rsidR="003925C3">
        <w:t>er its input</w:t>
      </w:r>
      <w:r w:rsidR="00BC27C7">
        <w:t xml:space="preserve"> FIFOs have drained out and a</w:t>
      </w:r>
      <w:r w:rsidR="00137C70">
        <w:t>ll associated credits returned to the host from that interface</w:t>
      </w:r>
      <w:r w:rsidR="00BC27C7">
        <w:t>. The Streamin</w:t>
      </w:r>
      <w:r w:rsidR="00792C1B">
        <w:t>g Bridge will wake up and clock-</w:t>
      </w:r>
      <w:r w:rsidR="00DA59DA">
        <w:t xml:space="preserve">enable </w:t>
      </w:r>
      <w:r w:rsidR="003167DE">
        <w:t xml:space="preserve">that </w:t>
      </w:r>
      <w:r w:rsidR="00DA59DA">
        <w:t xml:space="preserve">input </w:t>
      </w:r>
      <w:r w:rsidR="003167DE">
        <w:t>interface</w:t>
      </w:r>
      <w:r w:rsidR="00BC27C7">
        <w:t xml:space="preserve"> block after it receives </w:t>
      </w:r>
      <w:r w:rsidR="00D81BDE">
        <w:t xml:space="preserve">the first </w:t>
      </w:r>
      <w:r w:rsidR="00BC27C7" w:rsidRPr="00BC27C7">
        <w:rPr>
          <w:i/>
        </w:rPr>
        <w:t>hst_strtxbrdg_dbeat_vld</w:t>
      </w:r>
      <w:r w:rsidR="00BC27C7">
        <w:t xml:space="preserve"> signal from the host. </w:t>
      </w:r>
      <w:r w:rsidR="002A7114">
        <w:t>The wake up signal for the FIFOs are required one cycle ahead, before the actual message beats are written into the FIFOs. For this purpose, a conditional register</w:t>
      </w:r>
      <w:r w:rsidR="00B017F7">
        <w:t xml:space="preserve"> with free running clock,</w:t>
      </w:r>
      <w:r w:rsidR="002A7114">
        <w:t xml:space="preserve"> is used </w:t>
      </w:r>
      <w:r w:rsidR="007B7DC4">
        <w:t>to capture the first message beats</w:t>
      </w:r>
      <w:r w:rsidR="00B017F7">
        <w:t>.</w:t>
      </w:r>
      <w:r w:rsidR="00910E49">
        <w:t xml:space="preserve"> In the same cycle, the input FIFO is clock enabled.</w:t>
      </w:r>
      <w:r w:rsidR="00B017F7">
        <w:t xml:space="preserve"> This is illustrated</w:t>
      </w:r>
      <w:r w:rsidR="007B7DC4">
        <w:t xml:space="preserve"> in </w:t>
      </w:r>
      <w:r w:rsidR="007B7DC4">
        <w:fldChar w:fldCharType="begin"/>
      </w:r>
      <w:r w:rsidR="007B7DC4">
        <w:instrText xml:space="preserve"> REF _Ref380134927 \h </w:instrText>
      </w:r>
      <w:r w:rsidR="007B7DC4">
        <w:fldChar w:fldCharType="separate"/>
      </w:r>
      <w:r w:rsidR="00257CBE">
        <w:t xml:space="preserve">Figure </w:t>
      </w:r>
      <w:r w:rsidR="00257CBE">
        <w:rPr>
          <w:noProof/>
        </w:rPr>
        <w:t>7</w:t>
      </w:r>
      <w:r w:rsidR="007B7DC4">
        <w:fldChar w:fldCharType="end"/>
      </w:r>
    </w:p>
    <w:p w:rsidR="00D81BDE" w:rsidRDefault="00D81BDE" w:rsidP="00BC27C7">
      <w:pPr>
        <w:pStyle w:val="Body"/>
        <w:jc w:val="both"/>
      </w:pPr>
    </w:p>
    <w:p w:rsidR="00423EF9" w:rsidRDefault="00B017F7" w:rsidP="00423EF9">
      <w:pPr>
        <w:pStyle w:val="Body"/>
        <w:keepNext/>
        <w:jc w:val="both"/>
      </w:pPr>
      <w:r>
        <w:rPr>
          <w:noProof/>
        </w:rPr>
        <mc:AlternateContent>
          <mc:Choice Requires="wpc">
            <w:drawing>
              <wp:inline distT="0" distB="0" distL="0" distR="0" wp14:anchorId="061E2114" wp14:editId="4CE7BF2D">
                <wp:extent cx="5486400" cy="3438524"/>
                <wp:effectExtent l="0" t="0" r="0" b="0"/>
                <wp:docPr id="1063" name="Canvas 10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72" name="Rectangle 1072"/>
                        <wps:cNvSpPr/>
                        <wps:spPr>
                          <a:xfrm>
                            <a:off x="281700" y="16469"/>
                            <a:ext cx="5179986" cy="338575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071" name="Group 1071"/>
                        <wpg:cNvGrpSpPr/>
                        <wpg:grpSpPr>
                          <a:xfrm>
                            <a:off x="2800233" y="1131010"/>
                            <a:ext cx="685800" cy="543043"/>
                            <a:chOff x="828675" y="819032"/>
                            <a:chExt cx="685800" cy="543043"/>
                          </a:xfrm>
                        </wpg:grpSpPr>
                        <wpg:grpSp>
                          <wpg:cNvPr id="1067" name="Group 1067"/>
                          <wpg:cNvGrpSpPr/>
                          <wpg:grpSpPr>
                            <a:xfrm>
                              <a:off x="828675" y="819150"/>
                              <a:ext cx="342900" cy="542925"/>
                              <a:chOff x="828675" y="819150"/>
                              <a:chExt cx="342900" cy="542925"/>
                            </a:xfrm>
                          </wpg:grpSpPr>
                          <wps:wsp>
                            <wps:cNvPr id="1065" name="Flowchart: Process 1065"/>
                            <wps:cNvSpPr/>
                            <wps:spPr>
                              <a:xfrm>
                                <a:off x="828675" y="819150"/>
                                <a:ext cx="171450" cy="542925"/>
                              </a:xfrm>
                              <a:prstGeom prst="flowChartProcess">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Flowchart: Process 1066"/>
                            <wps:cNvSpPr/>
                            <wps:spPr>
                              <a:xfrm>
                                <a:off x="1000125" y="819667"/>
                                <a:ext cx="171450" cy="542290"/>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rsidR="00D4165B" w:rsidRDefault="00D4165B" w:rsidP="00B017F7"/>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68" name="Group 1068"/>
                          <wpg:cNvGrpSpPr/>
                          <wpg:grpSpPr>
                            <a:xfrm>
                              <a:off x="1171575" y="819032"/>
                              <a:ext cx="342900" cy="542290"/>
                              <a:chOff x="0" y="0"/>
                              <a:chExt cx="342900" cy="542925"/>
                            </a:xfrm>
                          </wpg:grpSpPr>
                          <wps:wsp>
                            <wps:cNvPr id="1069" name="Flowchart: Process 1069"/>
                            <wps:cNvSpPr/>
                            <wps:spPr>
                              <a:xfrm>
                                <a:off x="0" y="0"/>
                                <a:ext cx="171450" cy="542925"/>
                              </a:xfrm>
                              <a:prstGeom prst="flowChartProcess">
                                <a:avLst/>
                              </a:prstGeom>
                              <a:solidFill>
                                <a:sysClr val="window" lastClr="FFFFFF"/>
                              </a:solidFill>
                              <a:ln w="1905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D4165B" w:rsidRDefault="00D4165B" w:rsidP="00B017F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Flowchart: Process 1070"/>
                            <wps:cNvSpPr/>
                            <wps:spPr>
                              <a:xfrm>
                                <a:off x="171450" y="517"/>
                                <a:ext cx="171450" cy="542290"/>
                              </a:xfrm>
                              <a:prstGeom prst="flowChartProcess">
                                <a:avLst/>
                              </a:prstGeom>
                              <a:solidFill>
                                <a:sysClr val="window" lastClr="FFFFFF"/>
                              </a:solidFill>
                              <a:ln w="19050" cap="flat" cmpd="sng" algn="ctr">
                                <a:solidFill>
                                  <a:sysClr val="windowText" lastClr="000000"/>
                                </a:solidFill>
                                <a:prstDash val="solid"/>
                              </a:ln>
                              <a:effectLst/>
                            </wps:spPr>
                            <wps:style>
                              <a:lnRef idx="2">
                                <a:schemeClr val="dk1"/>
                              </a:lnRef>
                              <a:fillRef idx="1">
                                <a:schemeClr val="lt1"/>
                              </a:fillRef>
                              <a:effectRef idx="0">
                                <a:schemeClr val="dk1"/>
                              </a:effectRef>
                              <a:fontRef idx="minor">
                                <a:schemeClr val="dk1"/>
                              </a:fontRef>
                            </wps:style>
                            <wps:txbx>
                              <w:txbxContent>
                                <w:p w:rsidR="00D4165B" w:rsidRDefault="00D4165B" w:rsidP="00B017F7">
                                  <w:pPr>
                                    <w:pStyle w:val="NormalWeb"/>
                                    <w:spacing w:before="0" w:beforeAutospacing="0" w:after="0" w:afterAutospacing="0"/>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s:wsp>
                        <wps:cNvPr id="1074" name="Trapezoid 363"/>
                        <wps:cNvSpPr/>
                        <wps:spPr>
                          <a:xfrm rot="5400000">
                            <a:off x="1636131" y="1423863"/>
                            <a:ext cx="971388" cy="176144"/>
                          </a:xfrm>
                          <a:custGeom>
                            <a:avLst/>
                            <a:gdLst>
                              <a:gd name="connsiteX0" fmla="*/ 0 w 704850"/>
                              <a:gd name="connsiteY0" fmla="*/ 185728 h 185728"/>
                              <a:gd name="connsiteX1" fmla="*/ 46432 w 704850"/>
                              <a:gd name="connsiteY1" fmla="*/ 0 h 185728"/>
                              <a:gd name="connsiteX2" fmla="*/ 658418 w 704850"/>
                              <a:gd name="connsiteY2" fmla="*/ 0 h 185728"/>
                              <a:gd name="connsiteX3" fmla="*/ 704850 w 704850"/>
                              <a:gd name="connsiteY3" fmla="*/ 185728 h 185728"/>
                              <a:gd name="connsiteX4" fmla="*/ 0 w 704850"/>
                              <a:gd name="connsiteY4" fmla="*/ 185728 h 185728"/>
                              <a:gd name="connsiteX0" fmla="*/ 0 w 857250"/>
                              <a:gd name="connsiteY0" fmla="*/ 185728 h 185728"/>
                              <a:gd name="connsiteX1" fmla="*/ 46432 w 857250"/>
                              <a:gd name="connsiteY1" fmla="*/ 0 h 185728"/>
                              <a:gd name="connsiteX2" fmla="*/ 658418 w 857250"/>
                              <a:gd name="connsiteY2" fmla="*/ 0 h 185728"/>
                              <a:gd name="connsiteX3" fmla="*/ 857250 w 857250"/>
                              <a:gd name="connsiteY3" fmla="*/ 176203 h 185728"/>
                              <a:gd name="connsiteX4" fmla="*/ 0 w 857250"/>
                              <a:gd name="connsiteY4" fmla="*/ 185728 h 185728"/>
                              <a:gd name="connsiteX0" fmla="*/ 0 w 971550"/>
                              <a:gd name="connsiteY0" fmla="*/ 176203 h 176203"/>
                              <a:gd name="connsiteX1" fmla="*/ 160732 w 971550"/>
                              <a:gd name="connsiteY1" fmla="*/ 0 h 176203"/>
                              <a:gd name="connsiteX2" fmla="*/ 772718 w 971550"/>
                              <a:gd name="connsiteY2" fmla="*/ 0 h 176203"/>
                              <a:gd name="connsiteX3" fmla="*/ 971550 w 971550"/>
                              <a:gd name="connsiteY3" fmla="*/ 176203 h 176203"/>
                              <a:gd name="connsiteX4" fmla="*/ 0 w 971550"/>
                              <a:gd name="connsiteY4" fmla="*/ 176203 h 17620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1550" h="176203">
                                <a:moveTo>
                                  <a:pt x="0" y="176203"/>
                                </a:moveTo>
                                <a:lnTo>
                                  <a:pt x="160732" y="0"/>
                                </a:lnTo>
                                <a:lnTo>
                                  <a:pt x="772718" y="0"/>
                                </a:lnTo>
                                <a:lnTo>
                                  <a:pt x="971550" y="176203"/>
                                </a:lnTo>
                                <a:lnTo>
                                  <a:pt x="0" y="176203"/>
                                </a:lnTo>
                                <a:close/>
                              </a:path>
                            </a:pathLst>
                          </a:cu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D4165B" w:rsidRDefault="00D4165B" w:rsidP="007F6683">
                              <w:pPr>
                                <w:pStyle w:val="NormalWeb"/>
                                <w:spacing w:before="0" w:beforeAutospacing="0" w:after="0" w:afterAutospacing="0"/>
                              </w:pPr>
                              <w:r>
                                <w:rPr>
                                  <w:rFonts w:ascii="Verdana" w:eastAsia="Times New Roman" w:hAnsi="Verdana" w:cs="Arial"/>
                                  <w:color w:val="000000"/>
                                  <w:kern w:val="32"/>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V="1">
                            <a:off x="2141254" y="1903083"/>
                            <a:ext cx="4861" cy="277183"/>
                          </a:xfrm>
                          <a:prstGeom prst="straightConnector1">
                            <a:avLst/>
                          </a:prstGeom>
                          <a:noFill/>
                          <a:ln w="12700" cap="flat" cmpd="sng" algn="ctr">
                            <a:solidFill>
                              <a:schemeClr val="accent2">
                                <a:lumMod val="75000"/>
                              </a:scheme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g:wgp>
                        <wpg:cNvPr id="1093" name="Group 1093"/>
                        <wpg:cNvGrpSpPr/>
                        <wpg:grpSpPr>
                          <a:xfrm>
                            <a:off x="1334530" y="1570357"/>
                            <a:ext cx="551935" cy="809519"/>
                            <a:chOff x="1189312" y="519886"/>
                            <a:chExt cx="551935" cy="809519"/>
                          </a:xfrm>
                        </wpg:grpSpPr>
                        <wps:wsp>
                          <wps:cNvPr id="1080" name="Rectangle 1080"/>
                          <wps:cNvSpPr/>
                          <wps:spPr>
                            <a:xfrm>
                              <a:off x="1189312" y="519886"/>
                              <a:ext cx="551935" cy="809519"/>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rsidR="00D4165B" w:rsidRDefault="00D4165B" w:rsidP="007F6683">
                                <w:pPr>
                                  <w:pStyle w:val="NormalWeb"/>
                                  <w:spacing w:before="0" w:beforeAutospacing="0" w:after="200" w:afterAutospacing="0" w:line="276" w:lineRule="auto"/>
                                  <w:jc w:val="center"/>
                                </w:pPr>
                                <w:r>
                                  <w:rPr>
                                    <w:rFonts w:eastAsia="Calibri"/>
                                    <w:sz w:val="16"/>
                                    <w:szCs w:val="16"/>
                                  </w:rPr>
                                  <w:t>Free</w:t>
                                </w:r>
                                <w:r>
                                  <w:rPr>
                                    <w:rFonts w:eastAsia="Calibri"/>
                                    <w:sz w:val="16"/>
                                    <w:szCs w:val="16"/>
                                  </w:rPr>
                                  <w:br/>
                                  <w:t>running</w:t>
                                </w:r>
                                <w:r>
                                  <w:rPr>
                                    <w:rFonts w:eastAsia="Calibri"/>
                                    <w:sz w:val="16"/>
                                    <w:szCs w:val="16"/>
                                  </w:rPr>
                                  <w:b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1" name="Flowchart: Merge 1081"/>
                          <wps:cNvSpPr/>
                          <wps:spPr>
                            <a:xfrm rot="16200000">
                              <a:off x="1184543" y="1134733"/>
                              <a:ext cx="87615" cy="78076"/>
                            </a:xfrm>
                            <a:prstGeom prst="flowChartMerge">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7F6683">
                                <w:pPr>
                                  <w:pStyle w:val="NormalWeb"/>
                                  <w:spacing w:before="0" w:beforeAutospacing="0" w:after="0" w:afterAutospacing="0" w:line="276" w:lineRule="auto"/>
                                </w:pPr>
                                <w:r>
                                  <w:rPr>
                                    <w:rFonts w:ascii="Verdana" w:eastAsia="Times New Roman" w:hAnsi="Verdana" w:cs="Arial"/>
                                    <w:color w:val="000000"/>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082" name="Straight Arrow Connector 1082"/>
                        <wps:cNvCnPr/>
                        <wps:spPr>
                          <a:xfrm>
                            <a:off x="2209881" y="1397489"/>
                            <a:ext cx="590352" cy="0"/>
                          </a:xfrm>
                          <a:prstGeom prst="straightConnector1">
                            <a:avLst/>
                          </a:prstGeom>
                          <a:noFill/>
                          <a:ln w="28575" cap="flat" cmpd="sng" algn="ctr">
                            <a:solidFill>
                              <a:srgbClr val="4F81BD">
                                <a:shade val="95000"/>
                                <a:satMod val="105000"/>
                              </a:srgbClr>
                            </a:solidFill>
                            <a:prstDash val="solid"/>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1083" name="Straight Arrow Connector 1083"/>
                        <wps:cNvCnPr/>
                        <wps:spPr>
                          <a:xfrm flipV="1">
                            <a:off x="74141" y="1253332"/>
                            <a:ext cx="1959628" cy="4730"/>
                          </a:xfrm>
                          <a:prstGeom prst="straightConnector1">
                            <a:avLst/>
                          </a:prstGeom>
                          <a:noFill/>
                          <a:ln w="28575" cap="flat" cmpd="sng" algn="ctr">
                            <a:solidFill>
                              <a:srgbClr val="4F81BD">
                                <a:shade val="95000"/>
                                <a:satMod val="105000"/>
                              </a:srgbClr>
                            </a:solidFill>
                            <a:prstDash val="solid"/>
                            <a:headEnd type="none" w="med" len="med"/>
                            <a:tailEnd type="triangle" w="med" len="med"/>
                          </a:ln>
                          <a:effectLst/>
                        </wps:spPr>
                        <wps:style>
                          <a:lnRef idx="1">
                            <a:schemeClr val="accent1"/>
                          </a:lnRef>
                          <a:fillRef idx="0">
                            <a:schemeClr val="accent1"/>
                          </a:fillRef>
                          <a:effectRef idx="0">
                            <a:schemeClr val="accent1"/>
                          </a:effectRef>
                          <a:fontRef idx="minor">
                            <a:schemeClr val="tx1"/>
                          </a:fontRef>
                        </wps:style>
                        <wps:bodyPr/>
                      </wps:wsp>
                      <wps:wsp>
                        <wps:cNvPr id="1084" name="Text Box 371"/>
                        <wps:cNvSpPr txBox="1"/>
                        <wps:spPr>
                          <a:xfrm>
                            <a:off x="345996" y="1081759"/>
                            <a:ext cx="1487805" cy="227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7F6683">
                              <w:pPr>
                                <w:pStyle w:val="NormalWeb"/>
                                <w:spacing w:before="0" w:beforeAutospacing="0" w:after="200" w:afterAutospacing="0" w:line="276" w:lineRule="auto"/>
                              </w:pPr>
                              <w:r>
                                <w:rPr>
                                  <w:rFonts w:eastAsia="Calibri"/>
                                  <w:sz w:val="18"/>
                                  <w:szCs w:val="18"/>
                                </w:rPr>
                                <w:t>Message from host interface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4" name="Straight Arrow Connector 1094"/>
                        <wps:cNvCnPr/>
                        <wps:spPr>
                          <a:xfrm>
                            <a:off x="799070" y="1787611"/>
                            <a:ext cx="535467" cy="0"/>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5" name="Straight Arrow Connector 1095"/>
                        <wps:cNvCnPr/>
                        <wps:spPr>
                          <a:xfrm>
                            <a:off x="1886465" y="1672873"/>
                            <a:ext cx="147304" cy="562"/>
                          </a:xfrm>
                          <a:prstGeom prst="straightConnector1">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6" name="Straight Connector 1096"/>
                        <wps:cNvCnPr/>
                        <wps:spPr>
                          <a:xfrm flipV="1">
                            <a:off x="799070" y="1257830"/>
                            <a:ext cx="0" cy="529451"/>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7" name="Text Box 371"/>
                        <wps:cNvSpPr txBox="1"/>
                        <wps:spPr>
                          <a:xfrm>
                            <a:off x="1826777" y="2160289"/>
                            <a:ext cx="1410970"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7F6683">
                              <w:pPr>
                                <w:pStyle w:val="NormalWeb"/>
                                <w:spacing w:before="0" w:beforeAutospacing="0" w:after="200" w:afterAutospacing="0" w:line="276" w:lineRule="auto"/>
                              </w:pPr>
                              <w:r>
                                <w:rPr>
                                  <w:rFonts w:eastAsia="Calibri"/>
                                  <w:sz w:val="18"/>
                                  <w:szCs w:val="18"/>
                                </w:rPr>
                                <w:t>Interface clock gated “off”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9" name="Rectangle 1099"/>
                        <wps:cNvSpPr/>
                        <wps:spPr>
                          <a:xfrm>
                            <a:off x="2800233" y="98836"/>
                            <a:ext cx="1433384" cy="732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4165B" w:rsidRDefault="00D4165B" w:rsidP="00F43311">
                              <w:pPr>
                                <w:jc w:val="center"/>
                              </w:pPr>
                              <w:r>
                                <w:t xml:space="preserve">Host Interface </w:t>
                              </w:r>
                              <w:r>
                                <w:br/>
                                <w:t>clock gating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Straight Connector 1100"/>
                        <wps:cNvCnPr/>
                        <wps:spPr>
                          <a:xfrm flipV="1">
                            <a:off x="1833801" y="733032"/>
                            <a:ext cx="0" cy="5247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1833801" y="732897"/>
                            <a:ext cx="96643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wps:spPr>
                          <a:xfrm>
                            <a:off x="3385751" y="831868"/>
                            <a:ext cx="0" cy="298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3" name="Text Box 371"/>
                        <wps:cNvSpPr txBox="1"/>
                        <wps:spPr>
                          <a:xfrm>
                            <a:off x="3393989" y="850853"/>
                            <a:ext cx="548005"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F43311">
                              <w:pPr>
                                <w:pStyle w:val="NormalWeb"/>
                                <w:spacing w:before="0" w:beforeAutospacing="0" w:after="200" w:afterAutospacing="0" w:line="276" w:lineRule="auto"/>
                              </w:pPr>
                              <w:r>
                                <w:rPr>
                                  <w:rFonts w:eastAsia="Calibri"/>
                                  <w:sz w:val="18"/>
                                  <w:szCs w:val="18"/>
                                </w:rPr>
                                <w:t>Fifo clk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4" name="Straight Arrow Connector 1104"/>
                        <wps:cNvCnPr/>
                        <wps:spPr>
                          <a:xfrm>
                            <a:off x="2146115" y="329513"/>
                            <a:ext cx="65411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5" name="Text Box 371"/>
                        <wps:cNvSpPr txBox="1"/>
                        <wps:spPr>
                          <a:xfrm>
                            <a:off x="2165384" y="164609"/>
                            <a:ext cx="579755"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F43311">
                              <w:pPr>
                                <w:pStyle w:val="NormalWeb"/>
                                <w:spacing w:before="0" w:beforeAutospacing="0" w:after="200" w:afterAutospacing="0" w:line="276" w:lineRule="auto"/>
                              </w:pPr>
                              <w:r>
                                <w:rPr>
                                  <w:rFonts w:eastAsia="Calibri"/>
                                  <w:sz w:val="18"/>
                                  <w:szCs w:val="18"/>
                                </w:rPr>
                                <w:t>Core clk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7" name="Text Box 371"/>
                        <wps:cNvSpPr txBox="1"/>
                        <wps:spPr>
                          <a:xfrm>
                            <a:off x="2773343" y="599594"/>
                            <a:ext cx="506730"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F43311">
                              <w:pPr>
                                <w:pStyle w:val="NormalWeb"/>
                                <w:spacing w:before="0" w:beforeAutospacing="0" w:after="200" w:afterAutospacing="0" w:line="276" w:lineRule="auto"/>
                              </w:pPr>
                              <w:r>
                                <w:rPr>
                                  <w:rFonts w:eastAsia="Calibri"/>
                                  <w:sz w:val="18"/>
                                  <w:szCs w:val="18"/>
                                </w:rPr>
                                <w:t>Enable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8" name="Text Box 371"/>
                        <wps:cNvSpPr txBox="1"/>
                        <wps:spPr>
                          <a:xfrm>
                            <a:off x="1826777" y="558330"/>
                            <a:ext cx="719455"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F43311">
                              <w:pPr>
                                <w:pStyle w:val="NormalWeb"/>
                                <w:spacing w:before="0" w:beforeAutospacing="0" w:after="200" w:afterAutospacing="0" w:line="276" w:lineRule="auto"/>
                              </w:pPr>
                              <w:r>
                                <w:rPr>
                                  <w:rFonts w:eastAsia="Calibri"/>
                                  <w:sz w:val="18"/>
                                  <w:szCs w:val="18"/>
                                </w:rPr>
                                <w:t>Dbeat valid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9" name="Text Box 371"/>
                        <wps:cNvSpPr txBox="1"/>
                        <wps:spPr>
                          <a:xfrm>
                            <a:off x="3573989" y="1305673"/>
                            <a:ext cx="947420"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B95439" w:rsidRDefault="00D4165B" w:rsidP="00B95439">
                              <w:pPr>
                                <w:pStyle w:val="NormalWeb"/>
                                <w:spacing w:before="0" w:beforeAutospacing="0" w:after="200" w:afterAutospacing="0" w:line="276" w:lineRule="auto"/>
                                <w:rPr>
                                  <w:sz w:val="20"/>
                                  <w:szCs w:val="20"/>
                                </w:rPr>
                              </w:pPr>
                              <w:r>
                                <w:rPr>
                                  <w:sz w:val="20"/>
                                  <w:szCs w:val="20"/>
                                </w:rPr>
                                <w:t>Interface FIFO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0" name="Straight Arrow Connector 1110"/>
                        <wps:cNvCnPr/>
                        <wps:spPr>
                          <a:xfrm>
                            <a:off x="768485" y="2223863"/>
                            <a:ext cx="5660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11" name="Text Box 371"/>
                        <wps:cNvSpPr txBox="1"/>
                        <wps:spPr>
                          <a:xfrm>
                            <a:off x="281700" y="2029220"/>
                            <a:ext cx="1052830"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423EF9" w:rsidRDefault="00D4165B" w:rsidP="00423EF9">
                              <w:pPr>
                                <w:pStyle w:val="NormalWeb"/>
                                <w:spacing w:before="0" w:beforeAutospacing="0" w:after="200" w:afterAutospacing="0" w:line="276" w:lineRule="auto"/>
                                <w:rPr>
                                  <w:sz w:val="18"/>
                                  <w:szCs w:val="18"/>
                                </w:rPr>
                              </w:pPr>
                              <w:r>
                                <w:rPr>
                                  <w:rFonts w:eastAsia="Calibri"/>
                                  <w:sz w:val="18"/>
                                  <w:szCs w:val="18"/>
                                </w:rPr>
                                <w:t>Free running clock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2" name="Text Box 1112"/>
                        <wps:cNvSpPr txBox="1"/>
                        <wps:spPr>
                          <a:xfrm>
                            <a:off x="2671944" y="2512213"/>
                            <a:ext cx="2052455" cy="305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627A74" w:rsidRDefault="00D4165B">
                              <w:pPr>
                                <w:rPr>
                                  <w:sz w:val="24"/>
                                  <w:szCs w:val="24"/>
                                </w:rPr>
                              </w:pPr>
                              <w:r w:rsidRPr="00627A74">
                                <w:rPr>
                                  <w:sz w:val="24"/>
                                  <w:szCs w:val="24"/>
                                </w:rPr>
                                <w:t>Streaming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63" o:spid="_x0000_s1415" editas="canvas" style="width:6in;height:270.75pt;mso-position-horizontal-relative:char;mso-position-vertical-relative:line" coordsize="54864,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">
                <v:shape id="_x0000_s1416" type="#_x0000_t75" style="position:absolute;width:54864;height:34378;visibility:visible;mso-wrap-style:square">
                  <v:fill o:detectmouseclick="t"/>
                  <v:path o:connecttype="none"/>
                </v:shape>
                <v:rect id="Rectangle 1072" o:spid="_x0000_s1417" style="position:absolute;left:2817;top:164;width:51799;height:33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NB8IA&#10;AADdAAAADwAAAGRycy9kb3ducmV2LnhtbERPTWsCMRC9C/0PYQq9aaIULVujlMJCTxW1hx6HZNys&#10;biZLEt3tv2+EQm/zeJ+z3o6+EzeKqQ2sYT5TIIhNsC03Gr6O9fQFRMrIFrvApOGHEmw3D5M1VjYM&#10;vKfbITeihHCqUIPLua+kTMaRxzQLPXHhTiF6zAXGRtqIQwn3nVwotZQeWy4NDnt6d2Quh6vXoAa1&#10;332b/vNyfd6ZcI5zp+pa66fH8e0VRKYx/4v/3B+2zFerBdy/KS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00HwgAAAN0AAAAPAAAAAAAAAAAAAAAAAJgCAABkcnMvZG93&#10;bnJldi54bWxQSwUGAAAAAAQABAD1AAAAhwMAAAAA&#10;" fillcolor="#f2f2f2 [3052]" strokecolor="#243f60 [1604]" strokeweight="2pt"/>
                <v:group id="Group 1071" o:spid="_x0000_s1418" style="position:absolute;left:28002;top:11310;width:6858;height:5430" coordorigin="8286,8190" coordsize="6858,5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hcQAAADdAAAADwAAAGRycy9kb3ducmV2LnhtbERPS2vCQBC+F/wPywi9&#10;NZsobSVmFZFaegiFqiDehuyYBLOzIbvN4993C4Xe5uN7TrYdTSN66lxtWUESxSCIC6trLhWcT4en&#10;FQjnkTU2lknBRA62m9lDhqm2A39Rf/SlCCHsUlRQed+mUrqiIoMusi1x4G62M+gD7EqpOxxCuGnk&#10;Io5fpMGaQ0OFLe0rKu7Hb6PgfcBht0ze+vx+20/X0/PnJU9Iqcf5uFuD8DT6f/Gf+0OH+fFr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C/hcQAAADdAAAA&#10;DwAAAAAAAAAAAAAAAACqAgAAZHJzL2Rvd25yZXYueG1sUEsFBgAAAAAEAAQA+gAAAJsDAAAAAA==&#10;">
                  <v:group id="Group 1067" o:spid="_x0000_s1419" style="position:absolute;left:8286;top:8191;width:3429;height:5429" coordorigin="8286,8191" coordsize="3429,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wUt8MAAADdAAAADwAAAGRycy9kb3ducmV2LnhtbERPS4vCMBC+C/6HMIK3&#10;Na2yunSNIqLiQRZ8wLK3oRnbYjMpTWzrv98Igrf5+J4zX3amFA3VrrCsIB5FIIhTqwvOFFzO248v&#10;EM4jaywtk4IHOVgu+r05Jtq2fKTm5DMRQtglqCD3vkqkdGlOBt3IVsSBu9raoA+wzqSusQ3hppTj&#10;KJpKgwWHhhwrWueU3k53o2DXYruaxJvmcLuuH3/nz5/fQ0xKDQfd6huEp86/xS/3Xof50XQ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rBS3wwAAAN0AAAAP&#10;AAAAAAAAAAAAAAAAAKoCAABkcnMvZG93bnJldi54bWxQSwUGAAAAAAQABAD6AAAAmgMAAAAA&#10;">
                    <v:shape id="Flowchart: Process 1065" o:spid="_x0000_s1420" type="#_x0000_t109" style="position:absolute;left:8286;top:8191;width:1715;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zqMMA&#10;AADdAAAADwAAAGRycy9kb3ducmV2LnhtbERPTWvCQBC9F/wPywje6saCIqmrtBZByEE0RehtyI5J&#10;NDsbsmsS/fWuIPQ2j/c5i1VvKtFS40rLCibjCARxZnXJuYLfdPM+B+E8ssbKMim4kYPVcvC2wFjb&#10;jvfUHnwuQgi7GBUU3texlC4ryKAb25o4cCfbGPQBNrnUDXYh3FTyI4pm0mDJoaHAmtYFZZfD1Sj4&#10;06STRP9M7+l3e9x1x/SU0Fmp0bD/+gThqff/4pd7q8P8aDaF5zfhB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uzqMMAAADdAAAADwAAAAAAAAAAAAAAAACYAgAAZHJzL2Rv&#10;d25yZXYueG1sUEsFBgAAAAAEAAQA9QAAAIgDAAAAAA==&#10;" fillcolor="white [3201]" strokecolor="black [3200]" strokeweight="1.5pt"/>
                    <v:shape id="Flowchart: Process 1066" o:spid="_x0000_s1421" type="#_x0000_t109" style="position:absolute;left:10001;top:8196;width:1714;height:5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kt38QA&#10;AADdAAAADwAAAGRycy9kb3ducmV2LnhtbERPS2vCQBC+F/oflil4q5sKBkmzSh8IQg5SU4Tehuzk&#10;0WZnQ3ZNor/eLQje5uN7TrqZTCsG6l1jWcHLPAJBXFjdcKXgO98+r0A4j6yxtUwKzuRgs358SDHR&#10;duQvGg6+EiGEXYIKau+7REpX1GTQzW1HHLjS9gZ9gH0ldY9jCDetXERRLA02HBpq7OijpuLvcDIK&#10;fjTpLNOfy0v+Phz34zEvM/pVavY0vb2C8DT5u/jm3ukwP4pj+P8mn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5Ld/EAAAA3QAAAA8AAAAAAAAAAAAAAAAAmAIAAGRycy9k&#10;b3ducmV2LnhtbFBLBQYAAAAABAAEAPUAAACJAwAAAAA=&#10;" fillcolor="white [3201]" strokecolor="black [3200]" strokeweight="1.5pt">
                      <v:textbox>
                        <w:txbxContent>
                          <w:p w:rsidR="00D4165B" w:rsidRDefault="00D4165B" w:rsidP="00B017F7"/>
                        </w:txbxContent>
                      </v:textbox>
                    </v:shape>
                  </v:group>
                  <v:group id="Group 1068" o:spid="_x0000_s1422" style="position:absolute;left:11715;top:8190;width:3429;height:5423" coordsize="3429,5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OAxccAAADdAAAADwAAAGRycy9kb3ducmV2LnhtbESPT2vCQBDF7wW/wzKC&#10;t7pJS0VSNyJSiwcpVAultyE7+YPZ2ZBdk/jtO4dCbzO8N+/9ZrOdXKsG6kPj2UC6TEARF942XBn4&#10;uhwe16BCRLbYeiYDdwqwzWcPG8ysH/mThnOslIRwyNBAHWOXaR2KmhyGpe+IRSt97zDK2lfa9jhK&#10;uGv1U5KstMOGpaHGjvY1FdfzzRl4H3HcPadvw+la7u8/l5eP71NKxizm0+4VVKQp/pv/ro9W8JOV&#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DOAxccAAADd&#10;AAAADwAAAAAAAAAAAAAAAACqAgAAZHJzL2Rvd25yZXYueG1sUEsFBgAAAAAEAAQA+gAAAJ4DAAAA&#10;AA==&#10;">
                    <v:shape id="Flowchart: Process 1069" o:spid="_x0000_s1423" type="#_x0000_t109" style="position:absolute;width:1714;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lsccA&#10;AADdAAAADwAAAGRycy9kb3ducmV2LnhtbESPQW/CMAyF70j7D5EncYN0Q6CtIyC0CcSBC+122M1q&#10;TFtonCoJUPj1BAmJm633vufn6bwzjTiR87VlBW/DBARxYXXNpYLffDn4AOEDssbGMim4kIf57KU3&#10;xVTbM2/plIVSxBD2KSqoQmhTKX1RkUE/tC1x1HbWGQxxdaXUDs8x3DTyPUkm0mDN8UKFLX1XVByy&#10;o4k1Notrth/9m2O2c3jI//aX8epHqf5rt/gCEagLT/ODXuvIJZNPuH8TR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2pbHHAAAA3QAAAA8AAAAAAAAAAAAAAAAAmAIAAGRy&#10;cy9kb3ducmV2LnhtbFBLBQYAAAAABAAEAPUAAACMAwAAAAA=&#10;" fillcolor="window" strokecolor="windowText" strokeweight="1.5pt">
                      <v:textbox>
                        <w:txbxContent>
                          <w:p w:rsidR="00D4165B" w:rsidRDefault="00D4165B" w:rsidP="00B017F7"/>
                        </w:txbxContent>
                      </v:textbox>
                    </v:shape>
                    <v:shape id="Flowchart: Process 1070" o:spid="_x0000_s1424" type="#_x0000_t109" style="position:absolute;left:1714;top:5;width:1715;height:5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Wa8cYA&#10;AADdAAAADwAAAGRycy9kb3ducmV2LnhtbESPQW/CMAyF75P4D5En7TbSDW1MhYAQE9MOXFbYgZvV&#10;mLbQOFUSoOzXzwckbn7y+56fp/PetepMITaeDbwMM1DEpbcNVwa2m9XzB6iYkC22nsnAlSLMZ4OH&#10;KebWX/iHzkWqlIRwzNFAnVKXax3LmhzGoe+IZbf3wWESGSptA14k3LX6NcvetcOG5UKNHS1rKo/F&#10;yUmN9eKvOIx27lTsAx43v4fr29enMU+P/WICKlGf7uYb/W2Fy8bSX76REf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Wa8cYAAADdAAAADwAAAAAAAAAAAAAAAACYAgAAZHJz&#10;L2Rvd25yZXYueG1sUEsFBgAAAAAEAAQA9QAAAIsDAAAAAA==&#10;" fillcolor="window" strokecolor="windowText" strokeweight="1.5pt">
                      <v:textbox>
                        <w:txbxContent>
                          <w:p w:rsidR="00D4165B" w:rsidRDefault="00D4165B" w:rsidP="00B017F7">
                            <w:pPr>
                              <w:pStyle w:val="NormalWeb"/>
                              <w:spacing w:before="0" w:beforeAutospacing="0" w:after="0" w:afterAutospacing="0"/>
                            </w:pPr>
                            <w:r>
                              <w:rPr>
                                <w:rFonts w:ascii="Verdana" w:eastAsia="Times New Roman" w:hAnsi="Verdana" w:cs="Arial"/>
                                <w:color w:val="000000"/>
                                <w:kern w:val="32"/>
                                <w:sz w:val="20"/>
                                <w:szCs w:val="20"/>
                              </w:rPr>
                              <w:t> </w:t>
                            </w:r>
                          </w:p>
                        </w:txbxContent>
                      </v:textbox>
                    </v:shape>
                  </v:group>
                </v:group>
                <v:shape id="Trapezoid 363" o:spid="_x0000_s1425" style="position:absolute;left:16361;top:14238;width:9714;height:1761;rotation:90;visibility:visible;mso-wrap-style:square;v-text-anchor:middle" coordsize="971550,1762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BsYA&#10;AADdAAAADwAAAGRycy9kb3ducmV2LnhtbERPTWvCQBC9F/oflhF6qxuNaIyuUgoF24Og9tDjmJ1m&#10;U7OzMbvVtL/eFQRv83ifM192thYnan3lWMGgn4AgLpyuuFTwuXt7zkD4gKyxdkwK/sjDcvH4MMdc&#10;uzNv6LQNpYgh7HNUYEJocil9Ycii77uGOHLfrrUYImxLqVs8x3Bby2GSjKXFimODwYZeDRWH7a9V&#10;MDJf08E6+3//2afHj3JfpdlmlSr11OteZiACdeEuvrlXOs5PJiO4fhN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g1BsYAAADdAAAADwAAAAAAAAAAAAAAAACYAgAAZHJz&#10;L2Rvd25yZXYueG1sUEsFBgAAAAAEAAQA9QAAAIsDAAAAAA==&#10;" adj="-11796480,,5400" path="m,176203l160732,,772718,,971550,176203,,176203xe" fillcolor="#c9b5e8" strokecolor="#7d60a0">
                  <v:fill color2="#f0eaf9" rotate="t" angle="180" colors="0 #c9b5e8;22938f #d9cbee;1 #f0eaf9" focus="100%" type="gradient"/>
                  <v:stroke joinstyle="miter"/>
                  <v:shadow on="t" color="black" opacity="24903f" origin=",.5" offset="0,.55556mm"/>
                  <v:formulas/>
                  <v:path arrowok="t" o:connecttype="custom" o:connectlocs="0,176144;160705,0;772589,0;971388,176144;0,176144" o:connectangles="0,0,0,0,0" textboxrect="0,0,971550,176203"/>
                  <v:textbox>
                    <w:txbxContent>
                      <w:p w:rsidR="00D4165B" w:rsidRDefault="00D4165B" w:rsidP="007F6683">
                        <w:pPr>
                          <w:pStyle w:val="NormalWeb"/>
                          <w:spacing w:before="0" w:beforeAutospacing="0" w:after="0" w:afterAutospacing="0"/>
                        </w:pPr>
                        <w:r>
                          <w:rPr>
                            <w:rFonts w:ascii="Verdana" w:eastAsia="Times New Roman" w:hAnsi="Verdana" w:cs="Arial"/>
                            <w:color w:val="000000"/>
                            <w:kern w:val="32"/>
                            <w:sz w:val="20"/>
                            <w:szCs w:val="20"/>
                          </w:rPr>
                          <w:t> </w:t>
                        </w:r>
                      </w:p>
                    </w:txbxContent>
                  </v:textbox>
                </v:shape>
                <v:shape id="Straight Arrow Connector 1075" o:spid="_x0000_s1426" type="#_x0000_t32" style="position:absolute;left:21412;top:19030;width:49;height:27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IcEAAADdAAAADwAAAGRycy9kb3ducmV2LnhtbERP24rCMBB9F/yHMIJvmqqslmoUERYU&#10;dh+8fMDYjG21mZQkq939+o0g+DaHc53FqjW1uJPzlWUFo2ECgji3uuJCwen4OUhB+ICssbZMCn7J&#10;w2rZ7Sww0/bBe7ofQiFiCPsMFZQhNJmUPi/JoB/ahjhyF+sMhghdIbXDRww3tRwnyVQarDg2lNjQ&#10;pqT8dvgxCurr5M/q8y41Y/Lm7L9zl86+lOr32vUcRKA2vMUv91bH+cnsA57fxB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5QhwQAAAN0AAAAPAAAAAAAAAAAAAAAA&#10;AKECAABkcnMvZG93bnJldi54bWxQSwUGAAAAAAQABAD5AAAAjwMAAAAA&#10;" strokecolor="#943634 [2405]" strokeweight="1pt">
                  <v:stroke endarrow="open"/>
                </v:shape>
                <v:group id="Group 1093" o:spid="_x0000_s1427" style="position:absolute;left:13345;top:15703;width:5519;height:8095" coordorigin="11893,5198" coordsize="5519,8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rect id="Rectangle 1080" o:spid="_x0000_s1428" style="position:absolute;left:11893;top:5198;width:5519;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2cMUA&#10;AADdAAAADwAAAGRycy9kb3ducmV2LnhtbESPQW/CMAyF70j8h8iTdoNkm4SgI6AJ2IQEF8ouu1mN&#10;abs1TtVkUP49PiBxs/We3/s8X/a+UWfqYh3YwsvYgCIugqu5tPB9/BxNQcWE7LAJTBauFGG5GA7m&#10;mLlw4QOd81QqCeGYoYUqpTbTOhYVeYzj0BKLdgqdxyRrV2rX4UXCfaNfjZlojzVLQ4UtrSoq/vJ/&#10;b2HPRf4z+TrxJm3MbL/e/ZJ7W1v7/NR/vINK1KeH+X69dYJvpsIv38gIe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ZwxQAAAN0AAAAPAAAAAAAAAAAAAAAAAJgCAABkcnMv&#10;ZG93bnJldi54bWxQSwUGAAAAAAQABAD1AAAAigMAAAAA&#10;" fillcolor="#a3c4ff" strokecolor="#4a7ebb">
                    <v:fill color2="#e5eeff" rotate="t" angle="180" colors="0 #a3c4ff;22938f #bfd5ff;1 #e5eeff" focus="100%" type="gradient"/>
                    <v:shadow on="t" color="black" opacity="24903f" origin=",.5" offset="0,.55556mm"/>
                    <v:textbox>
                      <w:txbxContent>
                        <w:p w:rsidR="00D4165B" w:rsidRDefault="00D4165B" w:rsidP="007F6683">
                          <w:pPr>
                            <w:pStyle w:val="NormalWeb"/>
                            <w:spacing w:before="0" w:beforeAutospacing="0" w:after="200" w:afterAutospacing="0" w:line="276" w:lineRule="auto"/>
                            <w:jc w:val="center"/>
                          </w:pPr>
                          <w:r>
                            <w:rPr>
                              <w:rFonts w:eastAsia="Calibri"/>
                              <w:sz w:val="16"/>
                              <w:szCs w:val="16"/>
                            </w:rPr>
                            <w:t>Free</w:t>
                          </w:r>
                          <w:r>
                            <w:rPr>
                              <w:rFonts w:eastAsia="Calibri"/>
                              <w:sz w:val="16"/>
                              <w:szCs w:val="16"/>
                            </w:rPr>
                            <w:br/>
                            <w:t>running</w:t>
                          </w:r>
                          <w:r>
                            <w:rPr>
                              <w:rFonts w:eastAsia="Calibri"/>
                              <w:sz w:val="16"/>
                              <w:szCs w:val="16"/>
                            </w:rPr>
                            <w:br/>
                            <w:t>register</w:t>
                          </w:r>
                        </w:p>
                      </w:txbxContent>
                    </v:textbox>
                  </v:rect>
                  <v:shape id="Flowchart: Merge 1081" o:spid="_x0000_s1429" type="#_x0000_t128" style="position:absolute;left:11845;top:11347;width:876;height: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T4sEA&#10;AADdAAAADwAAAGRycy9kb3ducmV2LnhtbERPTWsCMRC9F/wPYQQvpSbuocjWKKUiCJ7UitdhM5td&#10;3EyWJOr6741Q6G0e73MWq8F14kYhtp41zKYKBHHlTctWw+9x8zEHEROywc4zaXhQhNVy9LbA0vg7&#10;7+l2SFbkEI4lamhS6kspY9WQwzj1PXHmah8cpgyDlSbgPYe7ThZKfUqHLeeGBnv6aai6HK5OQzwX&#10;R3UxJxfOttitbaiHd1trPRkP318gEg3pX/zn3po8X81n8Pomn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E+LBAAAA3QAAAA8AAAAAAAAAAAAAAAAAmAIAAGRycy9kb3du&#10;cmV2LnhtbFBLBQYAAAAABAAEAPUAAACGAwAAAAA=&#10;" fillcolor="#ffa2a1" strokecolor="#be4b48">
                    <v:fill color2="#ffe5e5" rotate="t" angle="180" colors="0 #ffa2a1;22938f #ffbebd;1 #ffe5e5" focus="100%" type="gradient"/>
                    <v:shadow on="t" color="black" opacity="24903f" origin=",.5" offset="0,.55556mm"/>
                    <v:textbox>
                      <w:txbxContent>
                        <w:p w:rsidR="00D4165B" w:rsidRDefault="00D4165B" w:rsidP="007F6683">
                          <w:pPr>
                            <w:pStyle w:val="NormalWeb"/>
                            <w:spacing w:before="0" w:beforeAutospacing="0" w:after="0" w:afterAutospacing="0" w:line="276" w:lineRule="auto"/>
                          </w:pPr>
                          <w:r>
                            <w:rPr>
                              <w:rFonts w:ascii="Verdana" w:eastAsia="Times New Roman" w:hAnsi="Verdana" w:cs="Arial"/>
                              <w:color w:val="000000"/>
                              <w:sz w:val="20"/>
                              <w:szCs w:val="20"/>
                            </w:rPr>
                            <w:t> </w:t>
                          </w:r>
                        </w:p>
                      </w:txbxContent>
                    </v:textbox>
                  </v:shape>
                </v:group>
                <v:shape id="Straight Arrow Connector 1082" o:spid="_x0000_s1430" type="#_x0000_t32" style="position:absolute;left:22098;top:13974;width:59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6PMAAAADdAAAADwAAAGRycy9kb3ducmV2LnhtbERPTWvCQBC9C/0PyxS86aY5iKSuUtoK&#10;4s1tvQ/ZaRLcnQ3ZaYz/3hUKvc3jfc5mNwWvRhpSF9nAy7IARVxH13Fj4Ptrv1iDSoLs0EcmAzdK&#10;sNs+zTZYuXjlE41WGpVDOFVooBXpK61T3VLAtIw9ceZ+4hBQMhwa7Qa85vDgdVkUKx2w49zQYk/v&#10;LdUX+xsM1HvxUnYHO57684e34yXZ46cx8+fp7RWU0CT/4j/3weX5xbqExzf5BL2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uujzAAAAA3QAAAA8AAAAAAAAAAAAAAAAA&#10;oQIAAGRycy9kb3ducmV2LnhtbFBLBQYAAAAABAAEAPkAAACOAwAAAAA=&#10;" strokecolor="#4a7ebb" strokeweight="2.25pt">
                  <v:stroke endarrow="block"/>
                </v:shape>
                <v:shape id="Straight Arrow Connector 1083" o:spid="_x0000_s1431" type="#_x0000_t32" style="position:absolute;left:741;top:12533;width:19596;height: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MEJMMAAADdAAAADwAAAGRycy9kb3ducmV2LnhtbERPS2vCQBC+C/0PyxR6041Vi6SuEgKF&#10;1lvVS29DdpoNzc6m2c3LX98VCt7m43vO7jDaWvTU+sqxguUiAUFcOF1xqeByfptvQfiArLF2TAom&#10;8nDYP8x2mGo38Cf1p1CKGMI+RQUmhCaV0heGLPqFa4gj9+1aiyHCtpS6xSGG21o+J8mLtFhxbDDY&#10;UG6o+Dl1VoFtjtN13dXTtct/118rs8nC8kOpp8cxewURaAx38b/7Xcf5yXYFt2/i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zBCTDAAAA3QAAAA8AAAAAAAAAAAAA&#10;AAAAoQIAAGRycy9kb3ducmV2LnhtbFBLBQYAAAAABAAEAPkAAACRAwAAAAA=&#10;" strokecolor="#4a7ebb" strokeweight="2.25pt">
                  <v:stroke endarrow="block"/>
                </v:shape>
                <v:shape id="Text Box 371" o:spid="_x0000_s1432" type="#_x0000_t202" style="position:absolute;left:3459;top:10817;width:14879;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8agsUA&#10;AADdAAAADwAAAGRycy9kb3ducmV2LnhtbERP22oCMRB9L/QfwhT6UjRRishqlLagSGkrXhAfh810&#10;s7iZLEnU9e+bQqFvczjXmc4714gLhVh71jDoKxDEpTc1Vxr2u0VvDCImZIONZ9Jwowjz2f3dFAvj&#10;r7yhyzZVIodwLFCDTaktpIylJYex71vizH374DBlGCppAl5zuGvkUKmRdFhzbrDY0pul8rQ9Ow0n&#10;+/60VsvP18NodQtfu7M/ho+j1o8P3csERKIu/Yv/3CuT56vxM/x+k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xqCxQAAAN0AAAAPAAAAAAAAAAAAAAAAAJgCAABkcnMv&#10;ZG93bnJldi54bWxQSwUGAAAAAAQABAD1AAAAigMAAAAA&#10;" filled="f" stroked="f" strokeweight=".5pt">
                  <v:textbox>
                    <w:txbxContent>
                      <w:p w:rsidR="00D4165B" w:rsidRDefault="00D4165B" w:rsidP="007F6683">
                        <w:pPr>
                          <w:pStyle w:val="NormalWeb"/>
                          <w:spacing w:before="0" w:beforeAutospacing="0" w:after="200" w:afterAutospacing="0" w:line="276" w:lineRule="auto"/>
                        </w:pPr>
                        <w:r>
                          <w:rPr>
                            <w:rFonts w:eastAsia="Calibri"/>
                            <w:sz w:val="18"/>
                            <w:szCs w:val="18"/>
                          </w:rPr>
                          <w:t>Message from host interface</w:t>
                        </w:r>
                      </w:p>
                    </w:txbxContent>
                  </v:textbox>
                </v:shape>
                <v:shape id="Straight Arrow Connector 1094" o:spid="_x0000_s1433" type="#_x0000_t32" style="position:absolute;left:7990;top:17876;width:53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gpVcMAAADdAAAADwAAAGRycy9kb3ducmV2LnhtbERPTYvCMBC9L/gfwgje1lRxF61GEVFQ&#10;PCxWDx6HZmyLzaQ0aa3++o2wsLd5vM9ZrDpTipZqV1hWMBpGIIhTqwvOFFzOu88pCOeRNZaWScGT&#10;HKyWvY8Fxto++ERt4jMRQtjFqCD3voqldGlOBt3QVsSBu9naoA+wzqSu8RHCTSnHUfQtDRYcGnKs&#10;aJNTek8ao2ByGLfnl7Q/h+Z63DZfctuu9V2pQb9bz0F46vy/+M+912F+NJvA+5twgl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oKVXDAAAA3QAAAA8AAAAAAAAAAAAA&#10;AAAAoQIAAGRycy9kb3ducmV2LnhtbFBLBQYAAAAABAAEAPkAAACRAwAAAAA=&#10;" strokecolor="#4579b8 [3044]" strokeweight="2.25pt">
                  <v:stroke endarrow="block"/>
                </v:shape>
                <v:shape id="Straight Arrow Connector 1095" o:spid="_x0000_s1434" type="#_x0000_t32" style="position:absolute;left:18864;top:16728;width:14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MzsMAAADdAAAADwAAAGRycy9kb3ducmV2LnhtbERPTYvCMBC9C/6HMII3TVdU1q5RRBQU&#10;D7LVwx6HZrYtNpPSpLXur98Igrd5vM9ZrjtTipZqV1hW8DGOQBCnVhecKbhe9qNPEM4jaywtk4IH&#10;OViv+r0lxtre+ZvaxGcihLCLUUHufRVL6dKcDLqxrYgD92trgz7AOpO6xnsIN6WcRNFcGiw4NORY&#10;0Tan9JY0RsH0OGkvf9Kej83PadfM5K7d6JtSw0G3+QLhqfNv8ct90GF+tJjB85twgl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kjM7DAAAA3QAAAA8AAAAAAAAAAAAA&#10;AAAAoQIAAGRycy9kb3ducmV2LnhtbFBLBQYAAAAABAAEAPkAAACRAwAAAAA=&#10;" strokecolor="#4579b8 [3044]" strokeweight="2.25pt">
                  <v:stroke endarrow="block"/>
                </v:shape>
                <v:line id="Straight Connector 1096" o:spid="_x0000_s1435" style="position:absolute;flip:y;visibility:visible;mso-wrap-style:square" from="7990,12578" to="7990,17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wTsIAAADdAAAADwAAAGRycy9kb3ducmV2LnhtbERPTYvCMBC9L/gfwgh7WTR1BXWrUUQU&#10;vHhQd/c8NGNbTCalibX6640geJvH+5zZorVGNFT70rGCQT8BQZw5XXKu4Pe46U1A+ICs0TgmBTfy&#10;sJh3PmaYanflPTWHkIsYwj5FBUUIVSqlzwqy6PuuIo7cydUWQ4R1LnWN1xhujfxOkpG0WHJsKLCi&#10;VUHZ+XCxCob/crc0WeCxk83uvv678ZdZKfXZbZdTEIHa8Ba/3Fsd5yc/I3h+E0+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9wTsIAAADdAAAADwAAAAAAAAAAAAAA&#10;AAChAgAAZHJzL2Rvd25yZXYueG1sUEsFBgAAAAAEAAQA+QAAAJADAAAAAA==&#10;" strokecolor="#4579b8 [3044]" strokeweight="2.25pt"/>
                <v:shape id="Text Box 371" o:spid="_x0000_s1436" type="#_x0000_t202" style="position:absolute;left:18267;top:21602;width:14110;height:2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SKMUA&#10;AADdAAAADwAAAGRycy9kb3ducmV2LnhtbERPS2sCMRC+F/ofwhR6KZq0B1tXo7SFFilq8YF4HDbT&#10;zeJmsiRR139vCoXe5uN7znjauUacKMTas4bHvgJBXHpTc6Vhu/novYCICdlg45k0XCjCdHJ7M8bC&#10;+DOv6LROlcghHAvUYFNqCyljaclh7PuWOHM/PjhMGYZKmoDnHO4a+aTUQDqsOTdYbOndUnlYH52G&#10;g/16+Fafi7fdYHYJy83R78N8r/X9Xfc6ApGoS//iP/fM5Plq+Ay/3+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BIoxQAAAN0AAAAPAAAAAAAAAAAAAAAAAJgCAABkcnMv&#10;ZG93bnJldi54bWxQSwUGAAAAAAQABAD1AAAAigMAAAAA&#10;" filled="f" stroked="f" strokeweight=".5pt">
                  <v:textbox>
                    <w:txbxContent>
                      <w:p w:rsidR="00D4165B" w:rsidRDefault="00D4165B" w:rsidP="007F6683">
                        <w:pPr>
                          <w:pStyle w:val="NormalWeb"/>
                          <w:spacing w:before="0" w:beforeAutospacing="0" w:after="200" w:afterAutospacing="0" w:line="276" w:lineRule="auto"/>
                        </w:pPr>
                        <w:r>
                          <w:rPr>
                            <w:rFonts w:eastAsia="Calibri"/>
                            <w:sz w:val="18"/>
                            <w:szCs w:val="18"/>
                          </w:rPr>
                          <w:t>Interface clock gated “off”</w:t>
                        </w:r>
                      </w:p>
                    </w:txbxContent>
                  </v:textbox>
                </v:shape>
                <v:rect id="Rectangle 1099" o:spid="_x0000_s1437" style="position:absolute;left:28002;top:988;width:14334;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1Be8UA&#10;AADdAAAADwAAAGRycy9kb3ducmV2LnhtbERPTWvCQBC9C/0PyxR6040e2iZmI21QyKEFjYoeh+w0&#10;Cc3OhuxW03/fLQje5vE+J12NphMXGlxrWcF8FoEgrqxuuVZw2G+mryCcR9bYWSYFv+RglT1MUky0&#10;vfKOLqWvRQhhl6CCxvs+kdJVDRl0M9sTB+7LDgZ9gEMt9YDXEG46uYiiZ2mw5dDQYE95Q9V3+WMU&#10;5Kdinm8/N9tTcX75MEd679fxTqmnx/FtCcLT6O/im7vQYX4Ux/D/TTh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UF7xQAAAN0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rsidR="00D4165B" w:rsidRDefault="00D4165B" w:rsidP="00F43311">
                        <w:pPr>
                          <w:jc w:val="center"/>
                        </w:pPr>
                        <w:r>
                          <w:t xml:space="preserve">Host Interface </w:t>
                        </w:r>
                        <w:r>
                          <w:br/>
                          <w:t>clock gating logic</w:t>
                        </w:r>
                      </w:p>
                    </w:txbxContent>
                  </v:textbox>
                </v:rect>
                <v:line id="Straight Connector 1100" o:spid="_x0000_s1438" style="position:absolute;flip:y;visibility:visible;mso-wrap-style:square" from="18338,7330" to="18338,12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dOsgAAADdAAAADwAAAGRycy9kb3ducmV2LnhtbESPT2vCQBDF7wW/wzKF3uomVtoSXUUE&#10;aVDoH9tDj0N2TEKzs2l2NdFP7xwKvc3w3rz3m/lycI06URdqzwbScQKKuPC25tLA1+fm/hlUiMgW&#10;G89k4EwBlovRzRwz63v+oNM+lkpCOGRooIqxzbQORUUOw9i3xKIdfOcwytqV2nbYS7hr9CRJHrXD&#10;mqWhwpbWFRU/+6MzkOe83V548/advv++xId69zrtn4y5ux1WM1CRhvhv/rvOreCnifDLNzKCXl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8dOsgAAADdAAAADwAAAAAA&#10;AAAAAAAAAAChAgAAZHJzL2Rvd25yZXYueG1sUEsFBgAAAAAEAAQA+QAAAJYDAAAAAA==&#10;" strokecolor="#4579b8 [3044]"/>
                <v:shape id="Straight Arrow Connector 1101" o:spid="_x0000_s1439" type="#_x0000_t32" style="position:absolute;left:18338;top:7328;width:96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6EccMAAADdAAAADwAAAGRycy9kb3ducmV2LnhtbERPTWvDMAy9D/YfjAa9LXZaMkIWt5RC&#10;aK/rNlhvaqwmYbEcYqdN//08GOymx/tUuZltL640+s6xhjRRIIhrZzpuNHy8V885CB+QDfaOScOd&#10;PGzWjw8lFsbd+I2ux9CIGMK+QA1tCEMhpa9bsugTNxBH7uJGiyHCsZFmxFsMt71cKvUiLXYcG1oc&#10;aNdS/X2crIbV5Tzv87CVefXldtOUZdlnddJ68TRvX0EEmsO/+M99MHF+qlL4/Sae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OhHHDAAAA3QAAAA8AAAAAAAAAAAAA&#10;AAAAoQIAAGRycy9kb3ducmV2LnhtbFBLBQYAAAAABAAEAPkAAACRAwAAAAA=&#10;" strokecolor="#4579b8 [3044]">
                  <v:stroke endarrow="open"/>
                </v:shape>
                <v:shape id="Straight Arrow Connector 1102" o:spid="_x0000_s1440" type="#_x0000_t32" style="position:absolute;left:33857;top:8318;width:0;height:2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BsMAAADdAAAADwAAAGRycy9kb3ducmV2LnhtbERPS2vCQBC+F/wPyxS81U0sKSF1lSAE&#10;e9VW0Ns0Oyah2dmQ3Tz8926h0Nt8fM/Z7GbTipF611hWEK8iEMSl1Q1XCr4+i5cUhPPIGlvLpOBO&#10;DnbbxdMGM20nPtJ48pUIIewyVFB732VSurImg25lO+LA3Wxv0AfYV1L3OIVw08p1FL1Jgw2Hhho7&#10;2tdU/pwGo+D19j0fUp/LtLjY/TAkSXIurkotn+f8HYSn2f+L/9wfOsyPozX8fhNO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cGgbDAAAA3QAAAA8AAAAAAAAAAAAA&#10;AAAAoQIAAGRycy9kb3ducmV2LnhtbFBLBQYAAAAABAAEAPkAAACRAwAAAAA=&#10;" strokecolor="#4579b8 [3044]">
                  <v:stroke endarrow="open"/>
                </v:shape>
                <v:shape id="Text Box 371" o:spid="_x0000_s1441" type="#_x0000_t202" style="position:absolute;left:33939;top:8508;width:5480;height:2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OMcUA&#10;AADdAAAADwAAAGRycy9kb3ducmV2LnhtbERP22oCMRB9F/oPYQp9KZrYgshqlLbQIqVVvCA+Dpvp&#10;ZnEzWZKo6983hYJvczjXmc4714gzhVh71jAcKBDEpTc1Vxp22/f+GERMyAYbz6ThShHms7veFAvj&#10;L7ym8yZVIodwLFCDTaktpIylJYdx4FvizP344DBlGCppAl5yuGvkk1Ij6bDm3GCxpTdL5XFzchqO&#10;9vNxpT6+X/ejxTUstyd/CF8HrR/uu5cJiERduon/3QuT5w/VM/x9k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I4xxQAAAN0AAAAPAAAAAAAAAAAAAAAAAJgCAABkcnMv&#10;ZG93bnJldi54bWxQSwUGAAAAAAQABAD1AAAAigMAAAAA&#10;" filled="f" stroked="f" strokeweight=".5pt">
                  <v:textbox>
                    <w:txbxContent>
                      <w:p w:rsidR="00D4165B" w:rsidRDefault="00D4165B" w:rsidP="00F43311">
                        <w:pPr>
                          <w:pStyle w:val="NormalWeb"/>
                          <w:spacing w:before="0" w:beforeAutospacing="0" w:after="200" w:afterAutospacing="0" w:line="276" w:lineRule="auto"/>
                        </w:pPr>
                        <w:r>
                          <w:rPr>
                            <w:rFonts w:eastAsia="Calibri"/>
                            <w:sz w:val="18"/>
                            <w:szCs w:val="18"/>
                          </w:rPr>
                          <w:t>Fifo clk</w:t>
                        </w:r>
                      </w:p>
                    </w:txbxContent>
                  </v:textbox>
                </v:shape>
                <v:shape id="Straight Arrow Connector 1104" o:spid="_x0000_s1442" type="#_x0000_t32" style="position:absolute;left:21461;top:3295;width:65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kn6cIAAADdAAAADwAAAGRycy9kb3ducmV2LnhtbERPS4vCMBC+C/sfwgh709TVLqUaRYTi&#10;Xn0s7N7GZmyLzaQ0qdZ/bwTB23x8z1mselOLK7WusqxgMo5AEOdWV1woOB6yUQLCeWSNtWVScCcH&#10;q+XHYIGptjfe0XXvCxFC2KWooPS+SaV0eUkG3dg2xIE729agD7AtpG7xFsJNLb+i6FsarDg0lNjQ&#10;pqT8su+Mgun51G8Tv5ZJ9mc3XRfH8W/2r9TnsF/PQXjq/Vv8cv/oMH8SzeD5TTh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7kn6cIAAADdAAAADwAAAAAAAAAAAAAA&#10;AAChAgAAZHJzL2Rvd25yZXYueG1sUEsFBgAAAAAEAAQA+QAAAJADAAAAAA==&#10;" strokecolor="#4579b8 [3044]">
                  <v:stroke endarrow="open"/>
                </v:shape>
                <v:shape id="Text Box 371" o:spid="_x0000_s1443" type="#_x0000_t202" style="position:absolute;left:21653;top:1646;width:5798;height:22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3sUA&#10;AADdAAAADwAAAGRycy9kb3ducmV2LnhtbERP22oCMRB9F/oPYQp9KZpYqMhqlLbQIqVVvCA+Dpvp&#10;ZnEzWZKo6983hYJvczjXmc4714gzhVh71jAcKBDEpTc1Vxp22/f+GERMyAYbz6ThShHms7veFAvj&#10;L7ym8yZVIodwLFCDTaktpIylJYdx4FvizP344DBlGCppAl5yuGvkk1Ij6bDm3GCxpTdL5XFzchqO&#10;9vNxpT6+X/ejxTUstyd/CF8HrR/uu5cJiERduon/3QuT5w/VM/x9k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bPexQAAAN0AAAAPAAAAAAAAAAAAAAAAAJgCAABkcnMv&#10;ZG93bnJldi54bWxQSwUGAAAAAAQABAD1AAAAigMAAAAA&#10;" filled="f" stroked="f" strokeweight=".5pt">
                  <v:textbox>
                    <w:txbxContent>
                      <w:p w:rsidR="00D4165B" w:rsidRDefault="00D4165B" w:rsidP="00F43311">
                        <w:pPr>
                          <w:pStyle w:val="NormalWeb"/>
                          <w:spacing w:before="0" w:beforeAutospacing="0" w:after="200" w:afterAutospacing="0" w:line="276" w:lineRule="auto"/>
                        </w:pPr>
                        <w:r>
                          <w:rPr>
                            <w:rFonts w:eastAsia="Calibri"/>
                            <w:sz w:val="18"/>
                            <w:szCs w:val="18"/>
                          </w:rPr>
                          <w:t>Core clk</w:t>
                        </w:r>
                      </w:p>
                    </w:txbxContent>
                  </v:textbox>
                </v:shape>
                <v:shape id="Text Box 371" o:spid="_x0000_s1444" type="#_x0000_t202" style="position:absolute;left:27733;top:5995;width:5067;height:22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MsUA&#10;AADdAAAADwAAAGRycy9kb3ducmV2LnhtbERPS2sCMRC+F/ofwhR6EU3swcpqlLbQIqVVfCAeh810&#10;s7iZLEnU9d83BaG3+fieM513rhFnCrH2rGE4UCCIS29qrjTstu/9MYiYkA02nknDlSLMZ/d3UyyM&#10;v/CazptUiRzCsUANNqW2kDKWlhzGgW+JM/fjg8OUYaikCXjJ4a6RT0qNpMOac4PFlt4slcfNyWk4&#10;2s/eSn18v+5Hi2tYbk/+EL4OWj8+dC8TEIm69C++uRcmzx+qZ/j7Jp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4gyxQAAAN0AAAAPAAAAAAAAAAAAAAAAAJgCAABkcnMv&#10;ZG93bnJldi54bWxQSwUGAAAAAAQABAD1AAAAigMAAAAA&#10;" filled="f" stroked="f" strokeweight=".5pt">
                  <v:textbox>
                    <w:txbxContent>
                      <w:p w:rsidR="00D4165B" w:rsidRDefault="00D4165B" w:rsidP="00F43311">
                        <w:pPr>
                          <w:pStyle w:val="NormalWeb"/>
                          <w:spacing w:before="0" w:beforeAutospacing="0" w:after="200" w:afterAutospacing="0" w:line="276" w:lineRule="auto"/>
                        </w:pPr>
                        <w:r>
                          <w:rPr>
                            <w:rFonts w:eastAsia="Calibri"/>
                            <w:sz w:val="18"/>
                            <w:szCs w:val="18"/>
                          </w:rPr>
                          <w:t>Enable</w:t>
                        </w:r>
                      </w:p>
                    </w:txbxContent>
                  </v:textbox>
                </v:shape>
                <v:shape id="Text Box 371" o:spid="_x0000_s1445" type="#_x0000_t202" style="position:absolute;left:18267;top:5583;width:7195;height:22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cQMgA&#10;AADdAAAADwAAAGRycy9kb3ducmV2LnhtbESPT2sCMRDF7wW/Qxihl1ITe5CyNUoVWqT0D9VSPA6b&#10;6WZxM1mSqOu37xwKvc3w3rz3m/lyCJ06UcptZAvTiQFFXEfXcmPha/d0ew8qF2SHXWSycKEMy8Xo&#10;ao6Vi2f+pNO2NEpCOFdowZfSV1rn2lPAPIk9sWg/MQUssqZGu4RnCQ+dvjNmpgO2LA0ee1p7qg/b&#10;Y7Bw8C83H+b5bfU921zS++4Y9+l1b+31eHh8AFVoKP/mv+uNE/ypEVz5Rkb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4BxAyAAAAN0AAAAPAAAAAAAAAAAAAAAAAJgCAABk&#10;cnMvZG93bnJldi54bWxQSwUGAAAAAAQABAD1AAAAjQMAAAAA&#10;" filled="f" stroked="f" strokeweight=".5pt">
                  <v:textbox>
                    <w:txbxContent>
                      <w:p w:rsidR="00D4165B" w:rsidRDefault="00D4165B" w:rsidP="00F43311">
                        <w:pPr>
                          <w:pStyle w:val="NormalWeb"/>
                          <w:spacing w:before="0" w:beforeAutospacing="0" w:after="200" w:afterAutospacing="0" w:line="276" w:lineRule="auto"/>
                        </w:pPr>
                        <w:r>
                          <w:rPr>
                            <w:rFonts w:eastAsia="Calibri"/>
                            <w:sz w:val="18"/>
                            <w:szCs w:val="18"/>
                          </w:rPr>
                          <w:t>Dbeat valid</w:t>
                        </w:r>
                      </w:p>
                    </w:txbxContent>
                  </v:textbox>
                </v:shape>
                <v:shape id="Text Box 371" o:spid="_x0000_s1446" type="#_x0000_t202" style="position:absolute;left:35739;top:13056;width:9475;height:22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528UA&#10;AADdAAAADwAAAGRycy9kb3ducmV2LnhtbERPS2sCMRC+F/ofwhR6EU3sQepqlLbQIqVVfCAeh810&#10;s7iZLEnU9d83BaG3+fieM513rhFnCrH2rGE4UCCIS29qrjTstu/9ZxAxIRtsPJOGK0WYz+7vplgY&#10;f+E1nTepEjmEY4EabEptIWUsLTmMA98SZ+7HB4cpw1BJE/CSw10jn5QaSYc15waLLb1ZKo+bk9Nw&#10;tJ+9lfr4ft2PFtew3J78IXwdtH586F4mIBJ16V98cy9Mnj9UY/j7Jp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LnbxQAAAN0AAAAPAAAAAAAAAAAAAAAAAJgCAABkcnMv&#10;ZG93bnJldi54bWxQSwUGAAAAAAQABAD1AAAAigMAAAAA&#10;" filled="f" stroked="f" strokeweight=".5pt">
                  <v:textbox>
                    <w:txbxContent>
                      <w:p w:rsidR="00D4165B" w:rsidRPr="00B95439" w:rsidRDefault="00D4165B" w:rsidP="00B95439">
                        <w:pPr>
                          <w:pStyle w:val="NormalWeb"/>
                          <w:spacing w:before="0" w:beforeAutospacing="0" w:after="200" w:afterAutospacing="0" w:line="276" w:lineRule="auto"/>
                          <w:rPr>
                            <w:sz w:val="20"/>
                            <w:szCs w:val="20"/>
                          </w:rPr>
                        </w:pPr>
                        <w:r>
                          <w:rPr>
                            <w:sz w:val="20"/>
                            <w:szCs w:val="20"/>
                          </w:rPr>
                          <w:t>Interface FIFO</w:t>
                        </w:r>
                      </w:p>
                    </w:txbxContent>
                  </v:textbox>
                </v:shape>
                <v:shape id="Straight Arrow Connector 1110" o:spid="_x0000_s1447" type="#_x0000_t32" style="position:absolute;left:7684;top:22238;width:56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u3N8UAAADdAAAADwAAAGRycy9kb3ducmV2LnhtbESPzWrDQAyE74W+w6JAb83aLS7GySaE&#10;gGmvzQ+0N8Wr2CZerfGuE/fto0OgN4kZzXxarifXqSsNofVsIJ0noIgrb1uuDRz25WsOKkRki51n&#10;MvBHAdar56clFtbf+Juuu1grCeFQoIEmxr7QOlQNOQxz3xOLdvaDwyjrUGs74E3CXaffkuRDO2xZ&#10;GhrsadtQddmNzsD7+TR95nGj8/LHb8cxy7Jj+WvMy2zaLEBFmuK/+XH9ZQU/TYVfvpER9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u3N8UAAADdAAAADwAAAAAAAAAA&#10;AAAAAAChAgAAZHJzL2Rvd25yZXYueG1sUEsFBgAAAAAEAAQA+QAAAJMDAAAAAA==&#10;" strokecolor="#4579b8 [3044]">
                  <v:stroke endarrow="open"/>
                </v:shape>
                <v:shape id="Text Box 371" o:spid="_x0000_s1448" type="#_x0000_t202" style="position:absolute;left:2817;top:20292;width:10528;height:2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MjAMYA&#10;AADdAAAADwAAAGRycy9kb3ducmV2LnhtbERP0WoCMRB8L/gPYQVfiubaBymnOalCi0itqKXc43LZ&#10;Xg4vmyOJev59IxQ6T7vMzszOfNHbVlzIh8axgqdJBoK4crrhWsHX8W38AiJEZI2tY1JwowCLYvAw&#10;x1y7K+/pcoi1SCYcclRgYuxyKUNlyGKYuI44cT/OW4xp9bXUHq/J3LbyOcum0mLDKcFgRytD1elw&#10;tgpOZvO4y963y+/p+uY/j2dX+o9SqdGwf52BiNTH/+M/9Vqn9xPg3iaN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MjAMYAAADdAAAADwAAAAAAAAAAAAAAAACYAgAAZHJz&#10;L2Rvd25yZXYueG1sUEsFBgAAAAAEAAQA9QAAAIsDAAAAAA==&#10;" filled="f" stroked="f" strokeweight=".5pt">
                  <v:textbox>
                    <w:txbxContent>
                      <w:p w:rsidR="00D4165B" w:rsidRPr="00423EF9" w:rsidRDefault="00D4165B" w:rsidP="00423EF9">
                        <w:pPr>
                          <w:pStyle w:val="NormalWeb"/>
                          <w:spacing w:before="0" w:beforeAutospacing="0" w:after="200" w:afterAutospacing="0" w:line="276" w:lineRule="auto"/>
                          <w:rPr>
                            <w:sz w:val="18"/>
                            <w:szCs w:val="18"/>
                          </w:rPr>
                        </w:pPr>
                        <w:r>
                          <w:rPr>
                            <w:rFonts w:eastAsia="Calibri"/>
                            <w:sz w:val="18"/>
                            <w:szCs w:val="18"/>
                          </w:rPr>
                          <w:t>Free running clock</w:t>
                        </w:r>
                      </w:p>
                    </w:txbxContent>
                  </v:textbox>
                </v:shape>
                <v:shape id="Text Box 1112" o:spid="_x0000_s1449" type="#_x0000_t202" style="position:absolute;left:26719;top:25122;width:20524;height:3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0GsUA&#10;AADdAAAADwAAAGRycy9kb3ducmV2LnhtbERPTWvCQBC9F/wPyxR6q5sEWkLqKiEQWqQ9RL14m2bH&#10;JDQ7G7Orpv31XUHwNo/3OYvVZHpxptF1lhXE8wgEcW11x42C3bZ8TkE4j6yxt0wKfsnBajl7WGCm&#10;7YUrOm98I0IIuwwVtN4PmZSubsmgm9uBOHAHOxr0AY6N1CNeQrjpZRJFr9Jgx6GhxYGKluqfzcko&#10;WBflF1bfiUn/+uL985APx93+Ramnxyl/A+Fp8nfxzf2hw/w4TuD6TThB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7fQaxQAAAN0AAAAPAAAAAAAAAAAAAAAAAJgCAABkcnMv&#10;ZG93bnJldi54bWxQSwUGAAAAAAQABAD1AAAAigMAAAAA&#10;" filled="f" stroked="f" strokeweight=".5pt">
                  <v:textbox>
                    <w:txbxContent>
                      <w:p w:rsidR="00D4165B" w:rsidRPr="00627A74" w:rsidRDefault="00D4165B">
                        <w:pPr>
                          <w:rPr>
                            <w:sz w:val="24"/>
                            <w:szCs w:val="24"/>
                          </w:rPr>
                        </w:pPr>
                        <w:r w:rsidRPr="00627A74">
                          <w:rPr>
                            <w:sz w:val="24"/>
                            <w:szCs w:val="24"/>
                          </w:rPr>
                          <w:t>Streaming Bridge</w:t>
                        </w:r>
                      </w:p>
                    </w:txbxContent>
                  </v:textbox>
                </v:shape>
                <w10:anchorlock/>
              </v:group>
            </w:pict>
          </mc:Fallback>
        </mc:AlternateContent>
      </w:r>
    </w:p>
    <w:p w:rsidR="00423EF9" w:rsidRDefault="00423EF9" w:rsidP="00423EF9">
      <w:pPr>
        <w:pStyle w:val="Caption"/>
        <w:jc w:val="both"/>
      </w:pPr>
      <w:bookmarkStart w:id="57" w:name="_Ref380134927"/>
      <w:bookmarkStart w:id="58" w:name="_Toc380556074"/>
      <w:r>
        <w:t xml:space="preserve">Figure </w:t>
      </w:r>
      <w:r w:rsidR="00B926E2">
        <w:fldChar w:fldCharType="begin"/>
      </w:r>
      <w:r w:rsidR="00B926E2">
        <w:instrText xml:space="preserve"> SEQ Figure \* ARABIC </w:instrText>
      </w:r>
      <w:r w:rsidR="00B926E2">
        <w:fldChar w:fldCharType="separate"/>
      </w:r>
      <w:r w:rsidR="00257CBE">
        <w:rPr>
          <w:noProof/>
        </w:rPr>
        <w:t>7</w:t>
      </w:r>
      <w:r w:rsidR="00B926E2">
        <w:rPr>
          <w:noProof/>
        </w:rPr>
        <w:fldChar w:fldCharType="end"/>
      </w:r>
      <w:bookmarkEnd w:id="57"/>
      <w:r w:rsidR="007B7DC4">
        <w:t xml:space="preserve"> Streaming Bridge conditional register to capture </w:t>
      </w:r>
      <w:r w:rsidR="009F5C76">
        <w:t>the first message beats from host interface in clock gated mode</w:t>
      </w:r>
      <w:bookmarkEnd w:id="58"/>
    </w:p>
    <w:p w:rsidR="003C6992" w:rsidRDefault="002A7114" w:rsidP="00BC27C7">
      <w:pPr>
        <w:pStyle w:val="Body"/>
        <w:jc w:val="both"/>
      </w:pPr>
      <w:r>
        <w:t xml:space="preserve">  </w:t>
      </w:r>
    </w:p>
    <w:p w:rsidR="00886BCF" w:rsidRDefault="00886BCF" w:rsidP="00BC27C7">
      <w:pPr>
        <w:pStyle w:val="Body"/>
        <w:jc w:val="both"/>
      </w:pPr>
    </w:p>
    <w:p w:rsidR="00B017F7" w:rsidRDefault="00B017F7" w:rsidP="00BC27C7">
      <w:pPr>
        <w:pStyle w:val="Body"/>
        <w:jc w:val="both"/>
      </w:pPr>
    </w:p>
    <w:p w:rsidR="00886BCF" w:rsidRDefault="00886BCF" w:rsidP="00BC27C7">
      <w:pPr>
        <w:pStyle w:val="Body"/>
        <w:jc w:val="both"/>
      </w:pPr>
      <w:r>
        <w:t>The whole Transmit block can be clock gated off, once all the host interface logic has been clock gated off and all the credits from the NoC side have been returned.</w:t>
      </w:r>
    </w:p>
    <w:p w:rsidR="00EC562E" w:rsidRDefault="00EC562E" w:rsidP="00BC27C7">
      <w:pPr>
        <w:pStyle w:val="Body"/>
        <w:jc w:val="both"/>
      </w:pPr>
    </w:p>
    <w:p w:rsidR="0048473D" w:rsidRDefault="0048473D" w:rsidP="0048473D">
      <w:pPr>
        <w:pStyle w:val="Heading2"/>
      </w:pPr>
      <w:bookmarkStart w:id="59" w:name="_Toc388376282"/>
      <w:r>
        <w:lastRenderedPageBreak/>
        <w:t>Receive Block clock gating</w:t>
      </w:r>
      <w:bookmarkEnd w:id="59"/>
    </w:p>
    <w:p w:rsidR="00EC562E" w:rsidRDefault="00066306" w:rsidP="00BC27C7">
      <w:pPr>
        <w:pStyle w:val="Body"/>
        <w:jc w:val="both"/>
      </w:pPr>
      <w:r>
        <w:t>The Streaming Bridge Receive</w:t>
      </w:r>
      <w:r w:rsidR="00EC562E">
        <w:t xml:space="preserve"> block (traffic from NoC) could be clock gated off based on </w:t>
      </w:r>
      <w:r w:rsidR="00792C1B">
        <w:t xml:space="preserve">traffic condition on a </w:t>
      </w:r>
      <w:r>
        <w:t xml:space="preserve">layer by layer basis. This scheme is slightly different than clock gating scheme for Transmit </w:t>
      </w:r>
      <w:r w:rsidR="00940BB6">
        <w:t>Block</w:t>
      </w:r>
      <w:r w:rsidR="006D0876">
        <w:t xml:space="preserve">. For each </w:t>
      </w:r>
      <w:r w:rsidR="007E01D4">
        <w:t xml:space="preserve">NoC </w:t>
      </w:r>
      <w:r w:rsidR="006D0876">
        <w:t xml:space="preserve">layer, there will </w:t>
      </w:r>
      <w:r w:rsidR="00917692">
        <w:t xml:space="preserve">be associated </w:t>
      </w:r>
      <w:r w:rsidR="006D0876">
        <w:t xml:space="preserve">coarse clock gating logic. Once the input VC Fifos </w:t>
      </w:r>
      <w:r w:rsidR="00313624">
        <w:t xml:space="preserve">for a particular NoC layer </w:t>
      </w:r>
      <w:r w:rsidR="006D0876">
        <w:t>have been drained, the clock gating logic will wait for the “</w:t>
      </w:r>
      <w:r w:rsidR="006D0876" w:rsidRPr="00313624">
        <w:rPr>
          <w:i/>
        </w:rPr>
        <w:t>Input Layer X Busy</w:t>
      </w:r>
      <w:r w:rsidR="006D0876">
        <w:t>”</w:t>
      </w:r>
      <w:r w:rsidR="00313624">
        <w:t xml:space="preserve"> signal from its attached router on that layer to be de-asserted</w:t>
      </w:r>
      <w:r w:rsidR="00917692">
        <w:t xml:space="preserve"> (as described in Section </w:t>
      </w:r>
      <w:r w:rsidR="00917692">
        <w:fldChar w:fldCharType="begin"/>
      </w:r>
      <w:r w:rsidR="00917692">
        <w:instrText xml:space="preserve"> REF _Ref379511172 \r \h </w:instrText>
      </w:r>
      <w:r w:rsidR="00917692">
        <w:fldChar w:fldCharType="separate"/>
      </w:r>
      <w:r w:rsidR="00257CBE">
        <w:t>2</w:t>
      </w:r>
      <w:r w:rsidR="00917692">
        <w:fldChar w:fldCharType="end"/>
      </w:r>
      <w:r w:rsidR="00917692">
        <w:t>). Once the condition is reached that the input VC Fifos for that NoC layer X are empty</w:t>
      </w:r>
      <w:r w:rsidR="00264F2A">
        <w:t xml:space="preserve"> (</w:t>
      </w:r>
      <w:r w:rsidR="00917692">
        <w:t>credits returned back to the router) and “</w:t>
      </w:r>
      <w:r w:rsidR="00917692" w:rsidRPr="00313624">
        <w:rPr>
          <w:i/>
        </w:rPr>
        <w:t>Input Layer X Busy</w:t>
      </w:r>
      <w:r w:rsidR="00917692">
        <w:t xml:space="preserve">” </w:t>
      </w:r>
      <w:r w:rsidR="00264F2A">
        <w:t>signal have been</w:t>
      </w:r>
      <w:r w:rsidR="00917692">
        <w:t xml:space="preserve"> de-asserted, </w:t>
      </w:r>
      <w:r w:rsidR="00264F2A">
        <w:t xml:space="preserve">the associated logic could be clock gated off. </w:t>
      </w:r>
    </w:p>
    <w:p w:rsidR="00B45A1C" w:rsidRDefault="00B45A1C" w:rsidP="00BC27C7">
      <w:pPr>
        <w:pStyle w:val="Body"/>
        <w:jc w:val="both"/>
      </w:pPr>
    </w:p>
    <w:p w:rsidR="00B45A1C" w:rsidRDefault="00B45A1C" w:rsidP="00BC27C7">
      <w:pPr>
        <w:pStyle w:val="Body"/>
        <w:jc w:val="both"/>
      </w:pPr>
      <w:r>
        <w:t>The whole Receive Block can be clock gated off, once all the input logic for all NoC Layers have been clock gated and all credits have been returned from the host to the Streaming Bridge.</w:t>
      </w:r>
    </w:p>
    <w:p w:rsidR="001669B0" w:rsidRDefault="001669B0" w:rsidP="00BC27C7">
      <w:pPr>
        <w:pStyle w:val="Body"/>
        <w:jc w:val="both"/>
      </w:pPr>
    </w:p>
    <w:p w:rsidR="003C58AA" w:rsidRDefault="003C58AA" w:rsidP="00BC27C7">
      <w:pPr>
        <w:pStyle w:val="Body"/>
        <w:jc w:val="both"/>
      </w:pPr>
    </w:p>
    <w:p w:rsidR="001669B0" w:rsidRDefault="001669B0" w:rsidP="001669B0">
      <w:pPr>
        <w:pStyle w:val="Heading1"/>
      </w:pPr>
      <w:bookmarkStart w:id="60" w:name="_Ref379519678"/>
      <w:bookmarkStart w:id="61" w:name="_Toc388376283"/>
      <w:r>
        <w:lastRenderedPageBreak/>
        <w:t xml:space="preserve">Coarse clock gating of AXI </w:t>
      </w:r>
      <w:r w:rsidR="00CF3597">
        <w:t xml:space="preserve">Master </w:t>
      </w:r>
      <w:r>
        <w:t>Bridge</w:t>
      </w:r>
      <w:bookmarkEnd w:id="60"/>
      <w:bookmarkEnd w:id="61"/>
    </w:p>
    <w:p w:rsidR="001669B0" w:rsidRDefault="00B03BBF" w:rsidP="00B03BBF">
      <w:pPr>
        <w:pStyle w:val="Heading2"/>
      </w:pPr>
      <w:bookmarkStart w:id="62" w:name="_Ref379519756"/>
      <w:bookmarkStart w:id="63" w:name="_Toc388376284"/>
      <w:r>
        <w:t>Transmit Block Clock Gating</w:t>
      </w:r>
      <w:bookmarkEnd w:id="62"/>
      <w:r w:rsidR="00E55835">
        <w:t>: AR and AW channels</w:t>
      </w:r>
      <w:bookmarkEnd w:id="63"/>
    </w:p>
    <w:p w:rsidR="00137679" w:rsidRDefault="00E35CDA" w:rsidP="00C569A5">
      <w:pPr>
        <w:pStyle w:val="Body"/>
        <w:jc w:val="both"/>
      </w:pPr>
      <w:r>
        <w:t>The coarse clock gating in AXI Master Bridge could be done on per i</w:t>
      </w:r>
      <w:r w:rsidR="00386093">
        <w:t>nput interface</w:t>
      </w:r>
      <w:r>
        <w:t xml:space="preserve"> basis eg Read</w:t>
      </w:r>
      <w:r w:rsidR="0054540C">
        <w:t xml:space="preserve"> (AR)</w:t>
      </w:r>
      <w:r>
        <w:t xml:space="preserve"> and Write command </w:t>
      </w:r>
      <w:r w:rsidR="0054540C">
        <w:t xml:space="preserve">(AW) </w:t>
      </w:r>
      <w:r>
        <w:t>channels</w:t>
      </w:r>
      <w:r w:rsidR="00386093">
        <w:t xml:space="preserve"> with AXI Master</w:t>
      </w:r>
      <w:r w:rsidR="00CE0038">
        <w:t>. If there is no activity on a particular input channel from the master</w:t>
      </w:r>
      <w:r>
        <w:t xml:space="preserve"> side fo</w:t>
      </w:r>
      <w:r w:rsidR="00CE0038">
        <w:t xml:space="preserve">r programmable number of cycles, the associated logic can be turned off. </w:t>
      </w:r>
      <w:r w:rsidR="00812893">
        <w:t>The associated counter should only start running only if there are no outstanding Read/Write commands inside the AXI Master Bridge</w:t>
      </w:r>
      <w:r w:rsidR="00FC737E">
        <w:t xml:space="preserve"> and all dependencies</w:t>
      </w:r>
      <w:r w:rsidR="00B54E37">
        <w:t xml:space="preserve"> on R and B channels</w:t>
      </w:r>
      <w:r w:rsidR="00FC737E">
        <w:t xml:space="preserve"> have be</w:t>
      </w:r>
      <w:r w:rsidR="00B54E37">
        <w:t>en resolved</w:t>
      </w:r>
      <w:r w:rsidR="00812893">
        <w:t xml:space="preserve">. For AXI Master Bridge with asynchronous interface with AXI Master, additional qualification is required that the input Async Fifo for that channel is empty. </w:t>
      </w:r>
      <w:r w:rsidR="00390B94">
        <w:t>The AXI Master</w:t>
      </w:r>
      <w:r>
        <w:t xml:space="preserve"> Bridge</w:t>
      </w:r>
      <w:r w:rsidR="00390B94">
        <w:t xml:space="preserve"> already has AREADY and WREADY signals</w:t>
      </w:r>
      <w:r>
        <w:t xml:space="preserve"> to the host side</w:t>
      </w:r>
      <w:r w:rsidR="00390B94">
        <w:t>. These</w:t>
      </w:r>
      <w:r w:rsidR="00C569A5">
        <w:t xml:space="preserve"> will be de-asserted when those</w:t>
      </w:r>
      <w:r>
        <w:t xml:space="preserve"> input </w:t>
      </w:r>
      <w:r w:rsidR="00390B94">
        <w:t>channel interfaces need</w:t>
      </w:r>
      <w:r>
        <w:t xml:space="preserve"> to be clock gated off due to prolo</w:t>
      </w:r>
      <w:r w:rsidR="00390B94">
        <w:t>nged non-activity. The AXI Master</w:t>
      </w:r>
      <w:r>
        <w:t xml:space="preserve"> Bridge will wake up and</w:t>
      </w:r>
      <w:r w:rsidR="00C569A5">
        <w:t xml:space="preserve"> clock-enable the</w:t>
      </w:r>
      <w:r>
        <w:t xml:space="preserve"> input </w:t>
      </w:r>
      <w:r w:rsidR="00390B94">
        <w:t xml:space="preserve">channel </w:t>
      </w:r>
      <w:r>
        <w:t>interface block</w:t>
      </w:r>
      <w:r w:rsidR="00C569A5">
        <w:t>s</w:t>
      </w:r>
      <w:r>
        <w:t xml:space="preserve"> after it </w:t>
      </w:r>
      <w:r w:rsidR="00390B94">
        <w:t>receives AVALID and WVALID</w:t>
      </w:r>
      <w:r>
        <w:t xml:space="preserve"> signal</w:t>
      </w:r>
      <w:r w:rsidR="00390B94">
        <w:t>s</w:t>
      </w:r>
      <w:r>
        <w:t xml:space="preserve"> from the host. </w:t>
      </w:r>
    </w:p>
    <w:p w:rsidR="00ED112F" w:rsidRDefault="00137679" w:rsidP="00137679">
      <w:pPr>
        <w:pStyle w:val="Heading2"/>
      </w:pPr>
      <w:bookmarkStart w:id="64" w:name="_Ref379519859"/>
      <w:bookmarkStart w:id="65" w:name="_Toc388376285"/>
      <w:r>
        <w:t>Receive Block Clock Gating</w:t>
      </w:r>
      <w:bookmarkEnd w:id="64"/>
      <w:bookmarkEnd w:id="65"/>
    </w:p>
    <w:p w:rsidR="00137679" w:rsidRDefault="00ED112F" w:rsidP="00ED112F">
      <w:pPr>
        <w:pStyle w:val="Heading3"/>
      </w:pPr>
      <w:r>
        <w:t xml:space="preserve"> </w:t>
      </w:r>
      <w:bookmarkStart w:id="66" w:name="_Ref380142264"/>
      <w:bookmarkStart w:id="67" w:name="_Toc388376286"/>
      <w:r w:rsidR="00E55835">
        <w:t>Noc Rx</w:t>
      </w:r>
      <w:r w:rsidR="00FD698A">
        <w:t xml:space="preserve"> VC</w:t>
      </w:r>
      <w:r w:rsidR="00E55835">
        <w:t xml:space="preserve"> Fifo</w:t>
      </w:r>
      <w:r>
        <w:t>s</w:t>
      </w:r>
      <w:bookmarkEnd w:id="66"/>
      <w:bookmarkEnd w:id="67"/>
      <w:r w:rsidR="00E55835">
        <w:t xml:space="preserve"> </w:t>
      </w:r>
    </w:p>
    <w:p w:rsidR="00734B19" w:rsidRDefault="00AC6329" w:rsidP="001C5EE6">
      <w:pPr>
        <w:pStyle w:val="Body"/>
      </w:pPr>
      <w:r>
        <w:t>The AXI Master Receive block (traffic from NoC) could be clock gated off based on traffic condition on a layer</w:t>
      </w:r>
      <w:r w:rsidR="00FA16FF">
        <w:t xml:space="preserve"> by layer basis. </w:t>
      </w:r>
      <w:r>
        <w:t>For each NoC layer, there will be associated coarse clock</w:t>
      </w:r>
      <w:r w:rsidR="00FA16FF">
        <w:t xml:space="preserve"> gating logic. Once the input Rx VC Buffers</w:t>
      </w:r>
      <w:r>
        <w:t xml:space="preserve"> for a particular NoC layer have been drained, the clock gating logic will wait for the “Input Layer X Busy” signal from its attached router on that layer to be de-asserted (as described in Section 2). Once the condit</w:t>
      </w:r>
      <w:r w:rsidR="00FA16FF">
        <w:t>ion is reached that the input Rx VC Buffers</w:t>
      </w:r>
      <w:r>
        <w:t xml:space="preserve"> for that NoC layer X are empty (credits returned back to the router) and “</w:t>
      </w:r>
      <w:r w:rsidRPr="00FA16FF">
        <w:rPr>
          <w:i/>
        </w:rPr>
        <w:t>Input Layer X Busy</w:t>
      </w:r>
      <w:r>
        <w:t xml:space="preserve">” signal have been de-asserted, the associated logic could be clock gated off. The whole Receive Block can be clock gated off, once all the input logic for all NoC Layers have been clock gated and all credits have </w:t>
      </w:r>
      <w:r w:rsidR="004D09BA">
        <w:t>been returned from the Master to the AXI Master</w:t>
      </w:r>
      <w:r w:rsidR="001C5EE6">
        <w:t xml:space="preserve"> Bridge.</w:t>
      </w:r>
      <w:r w:rsidR="001C5EE6">
        <w:br/>
      </w:r>
      <w:r w:rsidR="001C5EE6">
        <w:br/>
      </w:r>
    </w:p>
    <w:p w:rsidR="001C5EE6" w:rsidRDefault="001C5EE6" w:rsidP="00ED112F">
      <w:pPr>
        <w:pStyle w:val="Heading3"/>
      </w:pPr>
      <w:r>
        <w:t xml:space="preserve"> </w:t>
      </w:r>
      <w:bookmarkStart w:id="68" w:name="_Ref380142478"/>
      <w:bookmarkStart w:id="69" w:name="_Toc388376287"/>
      <w:r w:rsidR="00ED112F">
        <w:t>R and B channels</w:t>
      </w:r>
      <w:bookmarkEnd w:id="68"/>
      <w:bookmarkEnd w:id="69"/>
      <w:r w:rsidR="00ED112F">
        <w:t xml:space="preserve"> </w:t>
      </w:r>
    </w:p>
    <w:p w:rsidR="00FD698A" w:rsidRPr="00FD698A" w:rsidRDefault="00FD698A" w:rsidP="00B5322F">
      <w:pPr>
        <w:pStyle w:val="Body"/>
        <w:jc w:val="both"/>
      </w:pPr>
      <w:r>
        <w:t>The R and B Response channels could be clock gated off once Noc Rx VC Fifos are empty and there are no outstanding transactions within the response channels. There are wide data paths for de-framing, width conversion and Response re-ordering logic inside the Response channels. Significant power could be saved by clock gating the Response channels if they are idle over prolonged period of time. In case of asynchronous interface with the AXI Master, additional qualification is required that the “AXI to Noc” clock async decoupling FIFOs are empty before clock gating the Response channels off.</w:t>
      </w:r>
    </w:p>
    <w:p w:rsidR="00C73623" w:rsidRDefault="00734B19" w:rsidP="00C73623">
      <w:pPr>
        <w:pStyle w:val="Body"/>
        <w:keepNext/>
        <w:ind w:left="432"/>
      </w:pPr>
      <w:r>
        <w:rPr>
          <w:noProof/>
        </w:rPr>
        <w:lastRenderedPageBreak/>
        <mc:AlternateContent>
          <mc:Choice Requires="wpc">
            <w:drawing>
              <wp:inline distT="0" distB="0" distL="0" distR="0" wp14:anchorId="719E030D" wp14:editId="55E80487">
                <wp:extent cx="5486400" cy="6762750"/>
                <wp:effectExtent l="0" t="0" r="0" b="0"/>
                <wp:docPr id="1113" name="Canvas 11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14" name="Picture 1114"/>
                          <pic:cNvPicPr>
                            <a:picLocks noChangeAspect="1"/>
                          </pic:cNvPicPr>
                        </pic:nvPicPr>
                        <pic:blipFill>
                          <a:blip r:embed="rId27"/>
                          <a:stretch>
                            <a:fillRect/>
                          </a:stretch>
                        </pic:blipFill>
                        <pic:spPr>
                          <a:xfrm>
                            <a:off x="180000" y="180000"/>
                            <a:ext cx="5211150" cy="6392250"/>
                          </a:xfrm>
                          <a:prstGeom prst="rect">
                            <a:avLst/>
                          </a:prstGeom>
                        </pic:spPr>
                      </pic:pic>
                      <wpg:wgp>
                        <wpg:cNvPr id="1141" name="Group 1141"/>
                        <wpg:cNvGrpSpPr/>
                        <wpg:grpSpPr>
                          <a:xfrm>
                            <a:off x="932815" y="1257300"/>
                            <a:ext cx="3189265" cy="3532800"/>
                            <a:chOff x="932815" y="1257300"/>
                            <a:chExt cx="3189265" cy="3532800"/>
                          </a:xfrm>
                        </wpg:grpSpPr>
                        <wpg:grpSp>
                          <wpg:cNvPr id="1140" name="Group 1140"/>
                          <wpg:cNvGrpSpPr/>
                          <wpg:grpSpPr>
                            <a:xfrm>
                              <a:off x="932815" y="1257300"/>
                              <a:ext cx="3189265" cy="739773"/>
                              <a:chOff x="932815" y="1257300"/>
                              <a:chExt cx="3189265" cy="739773"/>
                            </a:xfrm>
                          </wpg:grpSpPr>
                          <wpg:grpSp>
                            <wpg:cNvPr id="1119" name="Group 1119"/>
                            <wpg:cNvGrpSpPr/>
                            <wpg:grpSpPr>
                              <a:xfrm>
                                <a:off x="932815" y="1257300"/>
                                <a:ext cx="676275" cy="561973"/>
                                <a:chOff x="1019175" y="1257300"/>
                                <a:chExt cx="676275" cy="561973"/>
                              </a:xfrm>
                            </wpg:grpSpPr>
                            <wps:wsp>
                              <wps:cNvPr id="1115" name="Flowchart: Process 1115"/>
                              <wps:cNvSpPr/>
                              <wps:spPr>
                                <a:xfrm>
                                  <a:off x="1019175" y="1409698"/>
                                  <a:ext cx="676275" cy="409575"/>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Pr="00FC737E" w:rsidRDefault="00D4165B" w:rsidP="00FC737E">
                                    <w:pPr>
                                      <w:jc w:val="center"/>
                                      <w:rPr>
                                        <w:sz w:val="12"/>
                                        <w:szCs w:val="12"/>
                                      </w:rPr>
                                    </w:pPr>
                                    <w:r>
                                      <w:rPr>
                                        <w:sz w:val="12"/>
                                        <w:szCs w:val="12"/>
                                      </w:rPr>
                                      <w:t>AR CG</w:t>
                                    </w:r>
                                    <w:r>
                                      <w:rPr>
                                        <w:sz w:val="12"/>
                                        <w:szCs w:val="12"/>
                                      </w:rPr>
                                      <w:b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Straight Arrow Connector 1116"/>
                              <wps:cNvCnPr/>
                              <wps:spPr>
                                <a:xfrm>
                                  <a:off x="1171575" y="1257300"/>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7" name="Straight Arrow Connector 1117"/>
                              <wps:cNvCnPr/>
                              <wps:spPr>
                                <a:xfrm flipV="1">
                                  <a:off x="1488440" y="1257300"/>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grpSp>
                          <wps:wsp>
                            <wps:cNvPr id="1120" name="Straight Arrow Connector 1120"/>
                            <wps:cNvCnPr>
                              <a:endCxn id="1115" idx="3"/>
                            </wps:cNvCnPr>
                            <wps:spPr>
                              <a:xfrm flipH="1">
                                <a:off x="1609090" y="1614486"/>
                                <a:ext cx="179070"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g:grpSp>
                            <wpg:cNvPr id="1121" name="Group 1121"/>
                            <wpg:cNvGrpSpPr/>
                            <wpg:grpSpPr>
                              <a:xfrm flipV="1">
                                <a:off x="3243240" y="1640519"/>
                                <a:ext cx="698840" cy="356554"/>
                                <a:chOff x="0" y="0"/>
                                <a:chExt cx="698840" cy="356956"/>
                              </a:xfrm>
                            </wpg:grpSpPr>
                            <wps:wsp>
                              <wps:cNvPr id="1122" name="Flowchart: Process 1122"/>
                              <wps:cNvSpPr/>
                              <wps:spPr>
                                <a:xfrm flipV="1">
                                  <a:off x="0" y="152399"/>
                                  <a:ext cx="698840" cy="20455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083A3F">
                                    <w:pPr>
                                      <w:pStyle w:val="NormalWeb"/>
                                      <w:spacing w:before="0" w:beforeAutospacing="0" w:after="0" w:afterAutospacing="0"/>
                                    </w:pPr>
                                    <w:r>
                                      <w:rPr>
                                        <w:rFonts w:ascii="Verdana" w:eastAsia="Times New Roman" w:hAnsi="Verdana" w:cs="Arial"/>
                                        <w:color w:val="000000"/>
                                        <w:kern w:val="32"/>
                                        <w:sz w:val="12"/>
                                        <w:szCs w:val="12"/>
                                      </w:rPr>
                                      <w:t>R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Straight Arrow Connector 1123"/>
                              <wps:cNvCnPr/>
                              <wps:spPr>
                                <a:xfrm>
                                  <a:off x="152400" y="0"/>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4" name="Straight Arrow Connector 1124"/>
                              <wps:cNvCnPr/>
                              <wps:spPr>
                                <a:xfrm flipV="1">
                                  <a:off x="469265" y="0"/>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grpSp>
                          <wps:wsp>
                            <wps:cNvPr id="1125" name="Straight Arrow Connector 1125"/>
                            <wps:cNvCnPr/>
                            <wps:spPr>
                              <a:xfrm>
                                <a:off x="3064170" y="1717970"/>
                                <a:ext cx="179070"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1126" name="Flowchart: Process 1126"/>
                            <wps:cNvSpPr/>
                            <wps:spPr>
                              <a:xfrm>
                                <a:off x="3093720" y="1338240"/>
                                <a:ext cx="848360" cy="203835"/>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083A3F">
                                  <w:pPr>
                                    <w:pStyle w:val="NormalWeb"/>
                                    <w:spacing w:before="0" w:beforeAutospacing="0" w:after="0" w:afterAutospacing="0"/>
                                  </w:pPr>
                                  <w:r>
                                    <w:rPr>
                                      <w:rFonts w:ascii="Verdana" w:eastAsia="Times New Roman" w:hAnsi="Verdana" w:cs="Arial"/>
                                      <w:color w:val="000000"/>
                                      <w:sz w:val="12"/>
                                      <w:szCs w:val="12"/>
                                    </w:rPr>
                                    <w:t>Rx VC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Arrow Connector 1127"/>
                            <wps:cNvCnPr/>
                            <wps:spPr>
                              <a:xfrm flipH="1">
                                <a:off x="3942080" y="1372530"/>
                                <a:ext cx="179070"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1128" name="Straight Arrow Connector 1128"/>
                            <wps:cNvCnPr/>
                            <wps:spPr>
                              <a:xfrm>
                                <a:off x="3943010" y="1481115"/>
                                <a:ext cx="179070" cy="0"/>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grpSp>
                        <wpg:grpSp>
                          <wpg:cNvPr id="1139" name="Group 1139"/>
                          <wpg:cNvGrpSpPr/>
                          <wpg:grpSpPr>
                            <a:xfrm>
                              <a:off x="932815" y="4050960"/>
                              <a:ext cx="3008630" cy="739140"/>
                              <a:chOff x="180000" y="180000"/>
                              <a:chExt cx="3008630" cy="739140"/>
                            </a:xfrm>
                          </wpg:grpSpPr>
                          <wpg:grpSp>
                            <wpg:cNvPr id="1129" name="Group 1129"/>
                            <wpg:cNvGrpSpPr/>
                            <wpg:grpSpPr>
                              <a:xfrm>
                                <a:off x="180000" y="180000"/>
                                <a:ext cx="676275" cy="561340"/>
                                <a:chOff x="0" y="0"/>
                                <a:chExt cx="676275" cy="561973"/>
                              </a:xfrm>
                            </wpg:grpSpPr>
                            <wps:wsp>
                              <wps:cNvPr id="1136" name="Flowchart: Process 1136"/>
                              <wps:cNvSpPr/>
                              <wps:spPr>
                                <a:xfrm>
                                  <a:off x="0" y="152398"/>
                                  <a:ext cx="676275" cy="409575"/>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7A45D3">
                                    <w:pPr>
                                      <w:pStyle w:val="NormalWeb"/>
                                      <w:spacing w:before="0" w:beforeAutospacing="0" w:after="0" w:afterAutospacing="0"/>
                                      <w:jc w:val="center"/>
                                    </w:pPr>
                                    <w:r>
                                      <w:rPr>
                                        <w:rFonts w:ascii="Verdana" w:eastAsia="Times New Roman" w:hAnsi="Verdana" w:cs="Arial"/>
                                        <w:color w:val="000000"/>
                                        <w:kern w:val="32"/>
                                        <w:sz w:val="12"/>
                                        <w:szCs w:val="12"/>
                                      </w:rPr>
                                      <w:t>AW CG</w:t>
                                    </w:r>
                                    <w:r>
                                      <w:rPr>
                                        <w:rFonts w:ascii="Verdana" w:eastAsia="Times New Roman" w:hAnsi="Verdana" w:cs="Arial"/>
                                        <w:color w:val="000000"/>
                                        <w:kern w:val="32"/>
                                        <w:sz w:val="12"/>
                                        <w:szCs w:val="12"/>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7" name="Straight Arrow Connector 1137"/>
                              <wps:cNvCnPr/>
                              <wps:spPr>
                                <a:xfrm>
                                  <a:off x="152400" y="0"/>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8" name="Straight Arrow Connector 1138"/>
                              <wps:cNvCnPr/>
                              <wps:spPr>
                                <a:xfrm flipV="1">
                                  <a:off x="469265" y="0"/>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grpSp>
                          <wps:wsp>
                            <wps:cNvPr id="1130" name="Straight Arrow Connector 1130"/>
                            <wps:cNvCnPr/>
                            <wps:spPr>
                              <a:xfrm flipH="1">
                                <a:off x="856275" y="536870"/>
                                <a:ext cx="179070"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g:grpSp>
                            <wpg:cNvPr id="1131" name="Group 1131"/>
                            <wpg:cNvGrpSpPr/>
                            <wpg:grpSpPr>
                              <a:xfrm flipV="1">
                                <a:off x="2490130" y="562905"/>
                                <a:ext cx="698500" cy="356235"/>
                                <a:chOff x="2310130" y="382905"/>
                                <a:chExt cx="698840" cy="356956"/>
                              </a:xfrm>
                            </wpg:grpSpPr>
                            <wps:wsp>
                              <wps:cNvPr id="1133" name="Flowchart: Process 1133"/>
                              <wps:cNvSpPr/>
                              <wps:spPr>
                                <a:xfrm flipV="1">
                                  <a:off x="2310130" y="535304"/>
                                  <a:ext cx="698840" cy="20455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7A45D3">
                                    <w:pPr>
                                      <w:pStyle w:val="NormalWeb"/>
                                      <w:spacing w:before="0" w:beforeAutospacing="0" w:after="0" w:afterAutospacing="0"/>
                                    </w:pPr>
                                    <w:r>
                                      <w:rPr>
                                        <w:rFonts w:ascii="Verdana" w:eastAsia="Times New Roman" w:hAnsi="Verdana" w:cs="Arial"/>
                                        <w:color w:val="000000"/>
                                        <w:sz w:val="12"/>
                                        <w:szCs w:val="12"/>
                                      </w:rPr>
                                      <w:t>B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Straight Arrow Connector 1134"/>
                              <wps:cNvCnPr/>
                              <wps:spPr>
                                <a:xfrm>
                                  <a:off x="2462530" y="382905"/>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5" name="Straight Arrow Connector 1135"/>
                              <wps:cNvCnPr/>
                              <wps:spPr>
                                <a:xfrm flipV="1">
                                  <a:off x="2779395" y="382905"/>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grpSp>
                          <wps:wsp>
                            <wps:cNvPr id="1132" name="Straight Arrow Connector 1132"/>
                            <wps:cNvCnPr/>
                            <wps:spPr>
                              <a:xfrm>
                                <a:off x="2311060" y="640375"/>
                                <a:ext cx="179070"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g:grpSp>
                      </wpg:wgp>
                    </wpc:wpc>
                  </a:graphicData>
                </a:graphic>
              </wp:inline>
            </w:drawing>
          </mc:Choice>
          <mc:Fallback>
            <w:pict>
              <v:group id="Canvas 1113" o:spid="_x0000_s1450" editas="canvas" style="width:6in;height:532.5pt;mso-position-horizontal-relative:char;mso-position-vertical-relative:line" coordsize="54864,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">
                <v:shape id="_x0000_s1451" type="#_x0000_t75" style="position:absolute;width:54864;height:67627;visibility:visible;mso-wrap-style:square">
                  <v:fill o:detectmouseclick="t"/>
                  <v:path o:connecttype="none"/>
                </v:shape>
                <v:shape id="Picture 1114" o:spid="_x0000_s1452" type="#_x0000_t75" style="position:absolute;left:1800;top:1800;width:52111;height:63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Q9pfEAAAA3QAAAA8AAABkcnMvZG93bnJldi54bWxET99rwjAQfhf8H8IJe5GZVnSMzigyWJHB&#10;RN3A16O5tZ3NpSRZW//7ZSD4dh/fz1ttBtOIjpyvLStIZwkI4sLqmksFX59vj88gfEDW2FgmBVfy&#10;sFmPRyvMtO35SN0plCKGsM9QQRVCm0npi4oM+pltiSP3bZ3BEKErpXbYx3DTyHmSPEmDNceGClt6&#10;rai4nH6NgsVP1+fnvTt8nHdLM82v+fxdGqUeJsP2BUSgIdzFN/dOx/lpuoD/b+IJc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Q9pfEAAAA3QAAAA8AAAAAAAAAAAAAAAAA&#10;nwIAAGRycy9kb3ducmV2LnhtbFBLBQYAAAAABAAEAPcAAACQAwAAAAA=&#10;">
                  <v:imagedata r:id="rId28" o:title=""/>
                  <v:path arrowok="t"/>
                </v:shape>
                <v:group id="Group 1141" o:spid="_x0000_s1453" style="position:absolute;left:9328;top:12573;width:31892;height:35328" coordorigin="9328,12573" coordsize="31892,35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16pcQAAADdAAAADwAAAGRycy9kb3ducmV2LnhtbERPTWvCQBC9F/wPywi9&#10;1c1qWyS6ikgtPYhQFcTbkB2TYHY2ZLdJ/PeuIPQ2j/c582VvK9FS40vHGtQoAUGcOVNyruF42LxN&#10;QfiAbLByTBpu5GG5GLzMMTWu419q9yEXMYR9ihqKEOpUSp8VZNGPXE0cuYtrLIYIm1yaBrsYbis5&#10;TpJPabHk2FBgTeuCsuv+z2r47rBbTdRXu71e1rfz4WN32irS+nXYr2YgAvXhX/x0/5g4X70r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F16pcQAAADdAAAA&#10;DwAAAAAAAAAAAAAAAACqAgAAZHJzL2Rvd25yZXYueG1sUEsFBgAAAAAEAAQA+gAAAJsDAAAAAA==&#10;">
                  <v:group id="Group 1140" o:spid="_x0000_s1454" style="position:absolute;left:9328;top:12573;width:31892;height:7397" coordorigin="9328,12573" coordsize="31892,7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HfPscAAADdAAAADwAAAGRycy9kb3ducmV2LnhtbESPQWvCQBCF70L/wzKF&#10;3nSTVkuJriLSlh5EMBaKtyE7JsHsbMhuk/jvnUOhtxnem/e+WW1G16ieulB7NpDOElDEhbc1lwa+&#10;Tx/TN1AhIltsPJOBGwXYrB8mK8ysH/hIfR5LJSEcMjRQxdhmWoeiIodh5lti0S6+cxhl7UptOxwk&#10;3DX6OUletcOapaHClnYVFdf81xn4HHDYvqTv/f562d3Op8XhZ5+SMU+P43YJKtIY/81/119W8NO5&#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xHfPscAAADd&#10;AAAADwAAAAAAAAAAAAAAAACqAgAAZHJzL2Rvd25yZXYueG1sUEsFBgAAAAAEAAQA+gAAAJ4DAAAA&#10;AA==&#10;">
                    <v:group id="Group 1119" o:spid="_x0000_s1455" style="position:absolute;left:9328;top:12573;width:6762;height:5619" coordorigin="10191,12573" coordsize="6762,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hZvsQAAADdAAAADwAAAGRycy9kb3ducmV2LnhtbERPTWvCQBC9F/wPywi9&#10;1c0qLTW6ikgtPYhQFcTbkB2TYHY2ZLdJ/PeuIPQ2j/c582VvK9FS40vHGtQoAUGcOVNyruF42Lx9&#10;gvAB2WDlmDTcyMNyMXiZY2pcx7/U7kMuYgj7FDUUIdSplD4ryKIfuZo4chfXWAwRNrk0DXYx3FZy&#10;nCQf0mLJsaHAmtYFZdf9n9Xw3WG3mqivdnu9rG/nw/vutFWk9euwX81ABOrDv/jp/jFxvlJT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hZvsQAAADdAAAA&#10;DwAAAAAAAAAAAAAAAACqAgAAZHJzL2Rvd25yZXYueG1sUEsFBgAAAAAEAAQA+gAAAJsDAAAAAA==&#10;">
                      <v:shape id="Flowchart: Process 1115" o:spid="_x0000_s1456" type="#_x0000_t109" style="position:absolute;left:10191;top:14096;width:6763;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BdUMEA&#10;AADdAAAADwAAAGRycy9kb3ducmV2LnhtbERPTWvCQBC9F/oflhF6q5sILZK6igiR9mgUvE6zYxLM&#10;zKa7q0n/fbdQ6G0e73NWm4l7dScfOicG8nkGiqR2tpPGwOlYPi9BhYhisXdCBr4pwGb9+LDCwrpR&#10;DnSvYqNSiIQCDbQxDoXWoW6JMczdQJK4i/OMMUHfaOtxTOHc60WWvWrGTlJDiwPtWqqv1Y0NxI9m&#10;vz198iE7l1z5UfirHPfGPM2m7RuoSFP8F/+5322an+cv8PtNOkGv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XVD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D4165B" w:rsidRPr="00FC737E" w:rsidRDefault="00D4165B" w:rsidP="00FC737E">
                              <w:pPr>
                                <w:jc w:val="center"/>
                                <w:rPr>
                                  <w:sz w:val="12"/>
                                  <w:szCs w:val="12"/>
                                </w:rPr>
                              </w:pPr>
                              <w:r>
                                <w:rPr>
                                  <w:sz w:val="12"/>
                                  <w:szCs w:val="12"/>
                                </w:rPr>
                                <w:t>AR CG</w:t>
                              </w:r>
                              <w:r>
                                <w:rPr>
                                  <w:sz w:val="12"/>
                                  <w:szCs w:val="12"/>
                                </w:rPr>
                                <w:br/>
                                <w:t>LOGIC</w:t>
                              </w:r>
                            </w:p>
                          </w:txbxContent>
                        </v:textbox>
                      </v:shape>
                      <v:shape id="Straight Arrow Connector 1116" o:spid="_x0000_s1457" type="#_x0000_t32" style="position:absolute;left:11715;top:12573;width:0;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Qs1MQAAADdAAAADwAAAGRycy9kb3ducmV2LnhtbERPS2vCQBC+C/6HZQQvRTexNpbUVUQQ&#10;H+3FF/Q4ZKdJMDsbsqum/94tFLzNx/ec6bw1lbhR40rLCuJhBII4s7rkXMHpuBq8g3AeWWNlmRT8&#10;koP5rNuZYqrtnfd0O/hchBB2KSoovK9TKV1WkEE3tDVx4H5sY9AH2ORSN3gP4aaSoyhKpMGSQ0OB&#10;NS0Lyi6Hq1GwfJ3szi/b8TrBL/afPNps33bfSvV77eIDhKfWP8X/7o0O8+M4gb9vwgl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FCzUxAAAAN0AAAAPAAAAAAAAAAAA&#10;AAAAAKECAABkcnMvZG93bnJldi54bWxQSwUGAAAAAAQABAD5AAAAkgMAAAAA&#10;" strokecolor="#4579b8 [3044]">
                        <v:stroke endarrow="block"/>
                      </v:shape>
                      <v:shape id="Straight Arrow Connector 1117" o:spid="_x0000_s1458" type="#_x0000_t32" style="position:absolute;left:14884;top:12573;width:0;height:15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gOsMEAAADdAAAADwAAAGRycy9kb3ducmV2LnhtbERPTWsCMRC9F/wPYQRvNZsiraxGEUHw&#10;4qG2xet0M24WN5MlSXfXf28Khd7m8T5nvR1dK3oKsfGsQc0LEMSVNw3XGj4/Ds9LEDEhG2w9k4Y7&#10;RdhuJk9rLI0f+J36c6pFDuFYogabUldKGStLDuPcd8SZu/rgMGUYamkCDjnctfKlKF6lw4Zzg8WO&#10;9paq2/nHafhqLvxtl6O7DP3RnBZ3JQMprWfTcbcCkWhM/+I/99Hk+Uq9we83+QS5e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WA6wwQAAAN0AAAAPAAAAAAAAAAAAAAAA&#10;AKECAABkcnMvZG93bnJldi54bWxQSwUGAAAAAAQABAD5AAAAjwMAAAAA&#10;" strokecolor="#bc4542 [3045]">
                        <v:stroke endarrow="block"/>
                      </v:shape>
                    </v:group>
                    <v:shape id="Straight Arrow Connector 1120" o:spid="_x0000_s1459" type="#_x0000_t32" style="position:absolute;left:16090;top:16144;width:1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YpdsQAAADdAAAADwAAAGRycy9kb3ducmV2LnhtbESPQYvCQAyF7wv+hyGCt3VaWUSqoyyC&#10;ILKXraLX2Ilt2U6mdEat++vNQfCWR9738rJY9a5RN+pC7dlAOk5AERfe1lwaOOw3nzNQISJbbDyT&#10;gQcFWC0HHwvMrL/zL93yWCoJ4ZChgSrGNtM6FBU5DGPfEsvu4juHUWRXatvhXcJdoydJMtUOa5YL&#10;Fba0rqj4y69OarjT+et/vddpuNbt9pzmx91Pbsxo2H/PQUXq49v8ordWuHQi/eUbGUEv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il2xAAAAN0AAAAPAAAAAAAAAAAA&#10;AAAAAKECAABkcnMvZG93bnJldi54bWxQSwUGAAAAAAQABAD5AAAAkgMAAAAA&#10;" strokecolor="#795d9b [3047]">
                      <v:stroke endarrow="block"/>
                    </v:shape>
                    <v:group id="Group 1121" o:spid="_x0000_s1460" style="position:absolute;left:32432;top:16405;width:6988;height:3565;flip:y" coordsize="6988,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MRmBwwAAAN0AAAAP&#10;AAAAAAAAAAAAAAAAAKoCAABkcnMvZG93bnJldi54bWxQSwUGAAAAAAQABAD6AAAAmgMAAAAA&#10;">
                      <v:shape id="Flowchart: Process 1122" o:spid="_x0000_s1461" type="#_x0000_t109" style="position:absolute;top:1523;width:6988;height:204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9GhMUA&#10;AADdAAAADwAAAGRycy9kb3ducmV2LnhtbERPTWvCQBC9C/0PyxS8SN2YQ2yjq5RK0JOoaaHehuw0&#10;Cc3Ohuyq0V/fLQje5vE+Z77sTSPO1LnasoLJOAJBXFhdc6ngM89eXkE4j6yxsUwKruRguXgazDHV&#10;9sJ7Oh98KUIIuxQVVN63qZSuqMigG9uWOHA/tjPoA+xKqTu8hHDTyDiKEmmw5tBQYUsfFRW/h5NR&#10;kKzaLB/dpuX6+G05yafZ2277pdTwuX+fgfDU+4f47t7oMH8Sx/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0aExQAAAN0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083A3F">
                              <w:pPr>
                                <w:pStyle w:val="NormalWeb"/>
                                <w:spacing w:before="0" w:beforeAutospacing="0" w:after="0" w:afterAutospacing="0"/>
                              </w:pPr>
                              <w:r>
                                <w:rPr>
                                  <w:rFonts w:ascii="Verdana" w:eastAsia="Times New Roman" w:hAnsi="Verdana" w:cs="Arial"/>
                                  <w:color w:val="000000"/>
                                  <w:kern w:val="32"/>
                                  <w:sz w:val="12"/>
                                  <w:szCs w:val="12"/>
                                </w:rPr>
                                <w:t>R CG LOGIC</w:t>
                              </w:r>
                            </w:p>
                          </w:txbxContent>
                        </v:textbox>
                      </v:shape>
                      <v:shape id="Straight Arrow Connector 1123" o:spid="_x0000_s1462" type="#_x0000_t32" style="position:absolute;left:1524;width:0;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F8cUAAADdAAAADwAAAGRycy9kb3ducmV2LnhtbERPS2vCQBC+F/wPyxR6EbMxtqnErFKE&#10;4qO9VCt4HLLTJJidDdmtxn/fFYTe5uN7Tr7oTSPO1LnasoJxFIMgLqyuuVTwvX8fTUE4j6yxsUwK&#10;ruRgMR885Jhpe+EvOu98KUIIuwwVVN63mZSuqMigi2xLHLgf2xn0AXal1B1eQrhpZBLHqTRYc2io&#10;sKVlRcVp92sULCev28Nw87xK8ZP9Byfrzcv2qNTTY/82A+Gp9//iu3utw/xxMoHbN+EE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9F8cUAAADdAAAADwAAAAAAAAAA&#10;AAAAAAChAgAAZHJzL2Rvd25yZXYueG1sUEsFBgAAAAAEAAQA+QAAAJMDAAAAAA==&#10;" strokecolor="#4579b8 [3044]">
                        <v:stroke endarrow="block"/>
                      </v:shape>
                      <v:shape id="Straight Arrow Connector 1124" o:spid="_x0000_s1463" type="#_x0000_t32" style="position:absolute;left:4692;width:0;height:15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aesAAAADdAAAADwAAAGRycy9kb3ducmV2LnhtbERPTYvCMBC9C/6HMAveNK2ISDXKsiB4&#10;8aCueB2bsSnbTEoS2/rvNwvC3ubxPmezG2wjOvKhdqwgn2UgiEuna64UfF/20xWIEJE1No5JwYsC&#10;7Lbj0QYL7Xo+UXeOlUghHApUYGJsCylDachimLmWOHEP5y3GBH0ltcc+hdtGzrNsKS3WnBoMtvRl&#10;qPw5P62Ca33ju1kN9tZ3B31cvHLpKVdq8jF8rkFEGuK/+O0+6DQ/ny/g75t0gt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mWnrAAAAA3QAAAA8AAAAAAAAAAAAAAAAA&#10;oQIAAGRycy9kb3ducmV2LnhtbFBLBQYAAAAABAAEAPkAAACOAwAAAAA=&#10;" strokecolor="#bc4542 [3045]">
                        <v:stroke endarrow="block"/>
                      </v:shape>
                    </v:group>
                    <v:shape id="Straight Arrow Connector 1125" o:spid="_x0000_s1464" type="#_x0000_t32" style="position:absolute;left:30641;top:17179;width:1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LjsQAAADdAAAADwAAAGRycy9kb3ducmV2LnhtbERPTWvCQBC9C/6HZQq9SN0oxJbUTRDF&#10;4qUHrRR6G7JjEpqdDbtrkvbXuwWht3m8z1kXo2lFT843lhUs5gkI4tLqhisF54/90wsIH5A1tpZJ&#10;wQ95KPLpZI2ZtgMfqT+FSsQQ9hkqqEPoMil9WZNBP7cdceQu1hkMEbpKaodDDDetXCbJShpsODbU&#10;2NG2pvL7dDUK5Ge4OHdOj9a+P/ez3dcb/2qj1OPDuHkFEWgM/+K7+6Dj/MUyhb9v4gk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cuOxAAAAN0AAAAPAAAAAAAAAAAA&#10;AAAAAKECAABkcnMvZG93bnJldi54bWxQSwUGAAAAAAQABAD5AAAAkgMAAAAA&#10;" strokecolor="#795d9b [3047]">
                      <v:stroke endarrow="block"/>
                    </v:shape>
                    <v:shape id="Flowchart: Process 1126" o:spid="_x0000_s1465" type="#_x0000_t109" style="position:absolute;left:30937;top:13382;width:8483;height:2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JmsAA&#10;AADdAAAADwAAAGRycy9kb3ducmV2LnhtbERPTWvCQBC9F/wPywi91Y0eRFJXESHSHo2C12l2TIKZ&#10;2bi7Nem/7xYK3ubxPme9HblTD/KhdWJgPstAkVTOtlIbOJ+KtxWoEFEsdk7IwA8F2G4mL2vMrRvk&#10;SI8y1iqFSMjRQBNjn2sdqoYYw8z1JIm7Os8YE/S1th6HFM6dXmTZUjO2khoa7GnfUHUrv9lA/KwP&#10;u/MXH7NLwaUfhO/FcDDmdTru3kFFGuNT/O/+sGn+fLGEv2/SC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4JmsAAAADd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083A3F">
                            <w:pPr>
                              <w:pStyle w:val="NormalWeb"/>
                              <w:spacing w:before="0" w:beforeAutospacing="0" w:after="0" w:afterAutospacing="0"/>
                            </w:pPr>
                            <w:r>
                              <w:rPr>
                                <w:rFonts w:ascii="Verdana" w:eastAsia="Times New Roman" w:hAnsi="Verdana" w:cs="Arial"/>
                                <w:color w:val="000000"/>
                                <w:sz w:val="12"/>
                                <w:szCs w:val="12"/>
                              </w:rPr>
                              <w:t>Rx VC CG LOGIC</w:t>
                            </w:r>
                          </w:p>
                        </w:txbxContent>
                      </v:textbox>
                    </v:shape>
                    <v:shape id="Straight Arrow Connector 1127" o:spid="_x0000_s1466" type="#_x0000_t32" style="position:absolute;left:39420;top:13725;width:1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xAsMAAADdAAAADwAAAGRycy9kb3ducmV2LnhtbESPQYvCMBCF7wv+hzCCtzWtiEo1igiC&#10;iBer6HVsxrbYTEoTte6v3wiCtxne+968mS1aU4kHNa60rCDuRyCIM6tLzhUcD+vfCQjnkTVWlknB&#10;ixws5p2fGSbaPnlPj9TnIoSwS1BB4X2dSOmyggy6vq2Jg3a1jUEf1iaXusFnCDeVHETRSBosOVwo&#10;sKZVQdktvZtQw5wvw7/VQcbuXtabS5yetrtUqV63XU5BeGr91/yhNzpw8WAM72/CC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vsQLDAAAA3QAAAA8AAAAAAAAAAAAA&#10;AAAAoQIAAGRycy9kb3ducmV2LnhtbFBLBQYAAAAABAAEAPkAAACRAwAAAAA=&#10;" strokecolor="#795d9b [3047]">
                      <v:stroke endarrow="block"/>
                    </v:shape>
                    <v:shape id="Straight Arrow Connector 1128" o:spid="_x0000_s1467" type="#_x0000_t32" style="position:absolute;left:39430;top:14811;width:17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wTF8YAAADdAAAADwAAAGRycy9kb3ducmV2LnhtbESPQWvCQBCF70L/wzIFL1I3kWpL6ioi&#10;CIII1Yp4HLLTJCQ7G7Krxn/fOQi9zfDevPfNfNm7Rt2oC5VnA+k4AUWce1txYeD0s3n7BBUissXG&#10;Mxl4UIDl4mUwx8z6Ox/odoyFkhAOGRooY2wzrUNeksMw9i2xaL++cxhl7QptO7xLuGv0JElm2mHF&#10;0lBiS+uS8vp4dQbq6eUU3/lcj74/9pvpOd3N+LIzZvjar75ARerjv/l5vbWCn04EV76REf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MExfGAAAA3QAAAA8AAAAAAAAA&#10;AAAAAAAAoQIAAGRycy9kb3ducmV2LnhtbFBLBQYAAAAABAAEAPkAAACUAwAAAAA=&#10;" strokecolor="#bc4542 [3045]">
                      <v:stroke endarrow="block"/>
                    </v:shape>
                  </v:group>
                  <v:group id="Group 1139" o:spid="_x0000_s1468" style="position:absolute;left:9328;top:40509;width:30086;height:7392" coordorigin="1800,1800" coordsize="30086,7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group id="Group 1129" o:spid="_x0000_s1469" style="position:absolute;left:1800;top:1800;width:6762;height:5613" coordsize="6762,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shape id="Flowchart: Process 1136" o:spid="_x0000_s1470" type="#_x0000_t109" style="position:absolute;top:1523;width:676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fR8EA&#10;AADdAAAADwAAAGRycy9kb3ducmV2LnhtbERPTWvCQBC9F/oflin0VjdWEEldRYSIHo1Cr9PsNAlm&#10;ZtPd1aT/3hUKvc3jfc5yPXKnbuRD68TAdJKBIqmcbaU2cD4VbwtQIaJY7JyQgV8KsF49Py0xt26Q&#10;I93KWKsUIiFHA02Mfa51qBpiDBPXkyTu23nGmKCvtfU4pHDu9HuWzTVjK6mhwZ62DVWX8soG4qHe&#10;bc5ffMw+Cy79IPxTDDtjXl/GzQeoSGP8F/+59zbNn87m8Pgmna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3n0f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7A45D3">
                              <w:pPr>
                                <w:pStyle w:val="NormalWeb"/>
                                <w:spacing w:before="0" w:beforeAutospacing="0" w:after="0" w:afterAutospacing="0"/>
                                <w:jc w:val="center"/>
                              </w:pPr>
                              <w:r>
                                <w:rPr>
                                  <w:rFonts w:ascii="Verdana" w:eastAsia="Times New Roman" w:hAnsi="Verdana" w:cs="Arial"/>
                                  <w:color w:val="000000"/>
                                  <w:kern w:val="32"/>
                                  <w:sz w:val="12"/>
                                  <w:szCs w:val="12"/>
                                </w:rPr>
                                <w:t>AW CG</w:t>
                              </w:r>
                              <w:r>
                                <w:rPr>
                                  <w:rFonts w:ascii="Verdana" w:eastAsia="Times New Roman" w:hAnsi="Verdana" w:cs="Arial"/>
                                  <w:color w:val="000000"/>
                                  <w:kern w:val="32"/>
                                  <w:sz w:val="12"/>
                                  <w:szCs w:val="12"/>
                                </w:rPr>
                                <w:br/>
                                <w:t>LOGIC</w:t>
                              </w:r>
                            </w:p>
                          </w:txbxContent>
                        </v:textbox>
                      </v:shape>
                      <v:shape id="Straight Arrow Connector 1137" o:spid="_x0000_s1471" type="#_x0000_t32" style="position:absolute;left:1524;width:0;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VL8UAAADdAAAADwAAAGRycy9kb3ducmV2LnhtbERPS2vCQBC+F/wPyxR6Ed1Eq5bUjZRA&#10;qa+Lj0KPQ3aaBLOzIbuN6b/vCkJv8/E9Z7nqTS06al1lWUE8jkAQ51ZXXCg4n95HLyCcR9ZYWyYF&#10;v+RglQ4elphoe+UDdUdfiBDCLkEFpfdNIqXLSzLoxrYhDty3bQ36ANtC6havIdzUchJFc2mw4tBQ&#10;YkNZSfnl+GMUZNPF9nO4ef6Y4579jifrzWz7pdTTY//2CsJT7//Fd/dah/nxdAG3b8IJM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VL8UAAADdAAAADwAAAAAAAAAA&#10;AAAAAAChAgAAZHJzL2Rvd25yZXYueG1sUEsFBgAAAAAEAAQA+QAAAJMDAAAAAA==&#10;" strokecolor="#4579b8 [3044]">
                        <v:stroke endarrow="block"/>
                      </v:shape>
                      <v:shape id="Straight Arrow Connector 1138" o:spid="_x0000_s1472" type="#_x0000_t32" style="position:absolute;left:4692;width:0;height:15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GosQAAADdAAAADwAAAGRycy9kb3ducmV2LnhtbESPQWvDMAyF74P9B6PCbq2TbpSS1S1l&#10;UOhlh3UrvWqxGofGcrC9JP3302Gwm8R7eu/TZjf5Tg0UUxvYQLkoQBHXwbbcGPj6PMzXoFJGttgF&#10;JgN3SrDbPj5ssLJh5A8aTrlREsKpQgMu577SOtWOPKZF6IlFu4boMcsaG20jjhLuO70sipX22LI0&#10;OOzpzVF9O/14A+f2wt9uPfnLOBzt+8u91JFKY55m0/4VVKYp/5v/ro9W8Mtn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csaixAAAAN0AAAAPAAAAAAAAAAAA&#10;AAAAAKECAABkcnMvZG93bnJldi54bWxQSwUGAAAAAAQABAD5AAAAkgMAAAAA&#10;" strokecolor="#bc4542 [3045]">
                        <v:stroke endarrow="block"/>
                      </v:shape>
                    </v:group>
                    <v:shape id="Straight Arrow Connector 1130" o:spid="_x0000_s1473" type="#_x0000_t32" style="position:absolute;left:8562;top:5368;width:1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8QAAADdAAAADwAAAGRycy9kb3ducmV2LnhtbESPQWvCQBCF7wX/wzKCt7qJikjqKkUQ&#10;RHppFL2O2WkSmp0N2VVjf33nIHibx7zvzZvluneNulEXas8G0nECirjwtubSwPGwfV+AChHZYuOZ&#10;DDwowHo1eFtiZv2dv+mWx1JJCIcMDVQxtpnWoajIYRj7llh2P75zGEV2pbYd3iXcNXqSJHPtsGa5&#10;UGFLm4qK3/zqpIY7X2Z/m4NOw7Vud5c0P+2/cmNGw/7zA1SkPr7MT3pnhUun0l++kR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X7+rxAAAAN0AAAAPAAAAAAAAAAAA&#10;AAAAAKECAABkcnMvZG93bnJldi54bWxQSwUGAAAAAAQABAD5AAAAkgMAAAAA&#10;" strokecolor="#795d9b [3047]">
                      <v:stroke endarrow="block"/>
                    </v:shape>
                    <v:group id="Group 1131" o:spid="_x0000_s1474" style="position:absolute;left:24901;top:5629;width:6985;height:3562;flip:y" coordorigin="23101,3829" coordsize="6988,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Doj1zCAAAA3QAAAA8A&#10;AAAAAAAAAAAAAAAAqgIAAGRycy9kb3ducmV2LnhtbFBLBQYAAAAABAAEAPoAAACZAwAAAAA=&#10;">
                      <v:shape id="Flowchart: Process 1133" o:spid="_x0000_s1475" type="#_x0000_t109" style="position:absolute;left:23101;top:5353;width:6988;height:20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p1wsUA&#10;AADdAAAADwAAAGRycy9kb3ducmV2LnhtbERPTWvCQBC9F/oflil4KXWjQqypq5RKsCexiYK9Ddlp&#10;EpqdDdlVY3+9Kwi9zeN9znzZm0acqHO1ZQWjYQSCuLC65lLBLk9fXkE4j6yxsUwKLuRguXh8mGOi&#10;7Zm/6JT5UoQQdgkqqLxvEyldUZFBN7QtceB+bGfQB9iVUnd4DuGmkeMoiqXBmkNDhS19VFT8Zkej&#10;IF61af78Ny3X3wfLcT5NZ9vNXqnBU//+BsJT7//Fd/enDvNHkwncvgkn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nXCxQAAAN0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7A45D3">
                              <w:pPr>
                                <w:pStyle w:val="NormalWeb"/>
                                <w:spacing w:before="0" w:beforeAutospacing="0" w:after="0" w:afterAutospacing="0"/>
                              </w:pPr>
                              <w:r>
                                <w:rPr>
                                  <w:rFonts w:ascii="Verdana" w:eastAsia="Times New Roman" w:hAnsi="Verdana" w:cs="Arial"/>
                                  <w:color w:val="000000"/>
                                  <w:sz w:val="12"/>
                                  <w:szCs w:val="12"/>
                                </w:rPr>
                                <w:t>B CG LOGIC</w:t>
                              </w:r>
                            </w:p>
                          </w:txbxContent>
                        </v:textbox>
                      </v:shape>
                      <v:shape id="Straight Arrow Connector 1134" o:spid="_x0000_s1476" type="#_x0000_t32" style="position:absolute;left:24625;top:3829;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9LWMMAAADdAAAADwAAAGRycy9kb3ducmV2LnhtbERPS4vCMBC+L/gfwgheZE19rlSjiCA+&#10;1su6Ch6HZmyLzaQ0Ueu/NwvC3ubje850XptC3KlyuWUF3U4EgjixOudUwfF39TkG4TyyxsIyKXiS&#10;g/ms8THFWNsH/9D94FMRQtjFqCDzvoyldElGBl3HlsSBu9jKoA+wSqWu8BHCTSF7UTSSBnMODRmW&#10;tMwouR5uRsGy/7U7tbeD9Qj37L+5t9kOd2elWs16MQHhqfb/4rd7o8P8bn8Af9+EE+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1jDAAAA3QAAAA8AAAAAAAAAAAAA&#10;AAAAoQIAAGRycy9kb3ducmV2LnhtbFBLBQYAAAAABAAEAPkAAACRAwAAAAA=&#10;" strokecolor="#4579b8 [3044]">
                        <v:stroke endarrow="block"/>
                      </v:shape>
                      <v:shape id="Straight Arrow Connector 1135" o:spid="_x0000_s1477" type="#_x0000_t32" style="position:absolute;left:27793;top:3829;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pPMEAAADdAAAADwAAAGRycy9kb3ducmV2LnhtbERPTWsCMRC9F/ofwhS81exaK7I1iggF&#10;Lx5qFa/TzbhZ3EyWJO6u/74RBG/zeJ+zWA22ER35UDtWkI8zEMSl0zVXCg6/3+9zECEia2wck4Ib&#10;BVgtX18WWGjX8w91+1iJFMKhQAUmxraQMpSGLIaxa4kTd3beYkzQV1J77FO4beQky2bSYs2pwWBL&#10;G0PlZX+1Co71if/MfLCnvtvq3fSWS0+5UqO3Yf0FItIQn+KHe6vT/PzjE+7fpB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c2k8wQAAAN0AAAAPAAAAAAAAAAAAAAAA&#10;AKECAABkcnMvZG93bnJldi54bWxQSwUGAAAAAAQABAD5AAAAjwMAAAAA&#10;" strokecolor="#bc4542 [3045]">
                        <v:stroke endarrow="block"/>
                      </v:shape>
                    </v:group>
                    <v:shape id="Straight Arrow Connector 1132" o:spid="_x0000_s1478" type="#_x0000_t32" style="position:absolute;left:23110;top:6403;width:1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HFJ8QAAADdAAAADwAAAGRycy9kb3ducmV2LnhtbERPTWvCQBC9F/wPywheSt1oUUvqJojF&#10;0osHoxR6G7JjEpqdDbvbmPbXdwXB2zze56zzwbSiJ+cbywpm0wQEcWl1w5WC03H39ALCB2SNrWVS&#10;8Ese8mz0sMZU2wsfqC9CJWII+xQV1CF0qZS+rMmgn9qOOHJn6wyGCF0ltcNLDDetnCfJUhpsODbU&#10;2NG2pvK7+DEK5Gc4O3daHKzdr/rHt693/tNGqcl42LyCCDSEu/jm/tBx/ux5Dtdv4gk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8cUnxAAAAN0AAAAPAAAAAAAAAAAA&#10;AAAAAKECAABkcnMvZG93bnJldi54bWxQSwUGAAAAAAQABAD5AAAAkgMAAAAA&#10;" strokecolor="#795d9b [3047]">
                      <v:stroke endarrow="block"/>
                    </v:shape>
                  </v:group>
                </v:group>
                <w10:anchorlock/>
              </v:group>
            </w:pict>
          </mc:Fallback>
        </mc:AlternateContent>
      </w:r>
    </w:p>
    <w:p w:rsidR="00822881" w:rsidRDefault="00C73623" w:rsidP="00C73623">
      <w:pPr>
        <w:pStyle w:val="Caption"/>
        <w:ind w:left="1440"/>
      </w:pPr>
      <w:bookmarkStart w:id="70" w:name="_Toc380556075"/>
      <w:r>
        <w:t xml:space="preserve">Figure </w:t>
      </w:r>
      <w:r w:rsidR="00B926E2">
        <w:fldChar w:fldCharType="begin"/>
      </w:r>
      <w:r w:rsidR="00B926E2">
        <w:instrText xml:space="preserve"> SEQ Figure \* ARABIC </w:instrText>
      </w:r>
      <w:r w:rsidR="00B926E2">
        <w:fldChar w:fldCharType="separate"/>
      </w:r>
      <w:r w:rsidR="00257CBE">
        <w:rPr>
          <w:noProof/>
        </w:rPr>
        <w:t>8</w:t>
      </w:r>
      <w:r w:rsidR="00B926E2">
        <w:rPr>
          <w:noProof/>
        </w:rPr>
        <w:fldChar w:fldCharType="end"/>
      </w:r>
      <w:r>
        <w:t xml:space="preserve"> AXI Master coarse clock gating scheme</w:t>
      </w:r>
      <w:bookmarkEnd w:id="70"/>
      <w:r>
        <w:t xml:space="preserve"> </w:t>
      </w:r>
    </w:p>
    <w:p w:rsidR="00822881" w:rsidRDefault="00822881" w:rsidP="00822881">
      <w:pPr>
        <w:pStyle w:val="Heading1"/>
      </w:pPr>
      <w:bookmarkStart w:id="71" w:name="_Toc388376288"/>
      <w:r w:rsidRPr="00822881">
        <w:lastRenderedPageBreak/>
        <w:t>C</w:t>
      </w:r>
      <w:r>
        <w:t>oarse clock gating of AXI Slave</w:t>
      </w:r>
      <w:r w:rsidRPr="00822881">
        <w:t xml:space="preserve"> Bridge</w:t>
      </w:r>
      <w:bookmarkEnd w:id="71"/>
    </w:p>
    <w:p w:rsidR="00726FF4" w:rsidRDefault="00726FF4" w:rsidP="00726FF4">
      <w:pPr>
        <w:pStyle w:val="Body"/>
      </w:pPr>
      <w:r>
        <w:t xml:space="preserve">This is similar and identical to the scheme described for AXI Master Bridge in Section </w:t>
      </w:r>
      <w:r>
        <w:fldChar w:fldCharType="begin"/>
      </w:r>
      <w:r>
        <w:instrText xml:space="preserve"> REF _Ref379519678 \r \h </w:instrText>
      </w:r>
      <w:r>
        <w:fldChar w:fldCharType="separate"/>
      </w:r>
      <w:r w:rsidR="00257CBE">
        <w:t>4</w:t>
      </w:r>
      <w:r>
        <w:fldChar w:fldCharType="end"/>
      </w:r>
      <w:r>
        <w:t xml:space="preserve">. </w:t>
      </w:r>
    </w:p>
    <w:p w:rsidR="00726FF4" w:rsidRDefault="00726FF4" w:rsidP="00726FF4">
      <w:pPr>
        <w:pStyle w:val="Body"/>
      </w:pPr>
    </w:p>
    <w:p w:rsidR="00726FF4" w:rsidRDefault="00726FF4" w:rsidP="00726FF4">
      <w:pPr>
        <w:pStyle w:val="Heading2"/>
      </w:pPr>
      <w:bookmarkStart w:id="72" w:name="_Toc388376289"/>
      <w:r w:rsidRPr="00726FF4">
        <w:t>Transmit Block Clock Gating</w:t>
      </w:r>
      <w:r w:rsidR="00B86954">
        <w:t>: R and B channels</w:t>
      </w:r>
      <w:bookmarkEnd w:id="72"/>
    </w:p>
    <w:p w:rsidR="00726FF4" w:rsidRDefault="00726FF4" w:rsidP="00726FF4">
      <w:pPr>
        <w:pStyle w:val="Body"/>
      </w:pPr>
      <w:r>
        <w:t xml:space="preserve">This is similar to the scheme in Section </w:t>
      </w:r>
      <w:r>
        <w:fldChar w:fldCharType="begin"/>
      </w:r>
      <w:r>
        <w:instrText xml:space="preserve"> REF _Ref379519756 \r \h </w:instrText>
      </w:r>
      <w:r>
        <w:fldChar w:fldCharType="separate"/>
      </w:r>
      <w:r w:rsidR="00257CBE">
        <w:t>4.1</w:t>
      </w:r>
      <w:r>
        <w:fldChar w:fldCharType="end"/>
      </w:r>
      <w:r>
        <w:t xml:space="preserve"> except that input channels for Transmit block are Read Response and B Response. The clock gating scheme is same</w:t>
      </w:r>
      <w:r w:rsidR="00B86954">
        <w:t>.</w:t>
      </w:r>
    </w:p>
    <w:p w:rsidR="00726FF4" w:rsidRDefault="00726FF4" w:rsidP="00726FF4">
      <w:pPr>
        <w:pStyle w:val="Body"/>
      </w:pPr>
    </w:p>
    <w:p w:rsidR="00726FF4" w:rsidRDefault="00726FF4" w:rsidP="00726FF4">
      <w:pPr>
        <w:pStyle w:val="Heading2"/>
      </w:pPr>
      <w:bookmarkStart w:id="73" w:name="_Toc388376290"/>
      <w:r>
        <w:t>Receive Block Clock Gating</w:t>
      </w:r>
      <w:bookmarkEnd w:id="73"/>
    </w:p>
    <w:p w:rsidR="00765BB4" w:rsidRPr="00765BB4" w:rsidRDefault="00765BB4" w:rsidP="00765BB4">
      <w:pPr>
        <w:pStyle w:val="Heading3"/>
      </w:pPr>
      <w:r>
        <w:t xml:space="preserve"> </w:t>
      </w:r>
      <w:bookmarkStart w:id="74" w:name="_Toc388376291"/>
      <w:r>
        <w:t>Noc Rx VC Fifos</w:t>
      </w:r>
      <w:bookmarkEnd w:id="74"/>
    </w:p>
    <w:p w:rsidR="00726FF4" w:rsidRPr="00726FF4" w:rsidRDefault="00726FF4" w:rsidP="00726FF4">
      <w:pPr>
        <w:pStyle w:val="Body"/>
      </w:pPr>
      <w:r>
        <w:t>This is also similar to the scheme in</w:t>
      </w:r>
      <w:r w:rsidR="00765BB4">
        <w:t xml:space="preserve"> Section </w:t>
      </w:r>
      <w:r w:rsidR="00765BB4">
        <w:fldChar w:fldCharType="begin"/>
      </w:r>
      <w:r w:rsidR="00765BB4">
        <w:instrText xml:space="preserve"> REF _Ref380142264 \r \h </w:instrText>
      </w:r>
      <w:r w:rsidR="00765BB4">
        <w:fldChar w:fldCharType="separate"/>
      </w:r>
      <w:r w:rsidR="00257CBE">
        <w:t>4.2.1</w:t>
      </w:r>
      <w:r w:rsidR="00765BB4">
        <w:fldChar w:fldCharType="end"/>
      </w:r>
      <w:r>
        <w:t xml:space="preserve">. Clock Gating would be done on per NoC Layer basis. The per Noc Layer input interface logic would be clock gated off when the Rx VC buffers are empty and </w:t>
      </w:r>
      <w:r w:rsidRPr="00726FF4">
        <w:t>“</w:t>
      </w:r>
      <w:r w:rsidRPr="00726FF4">
        <w:rPr>
          <w:i/>
        </w:rPr>
        <w:t>Input Layer X Busy</w:t>
      </w:r>
      <w:r w:rsidRPr="00726FF4">
        <w:t>” signal have been de-asserted</w:t>
      </w:r>
      <w:r>
        <w:t xml:space="preserve"> from the attached router on that NoC layer.</w:t>
      </w:r>
    </w:p>
    <w:p w:rsidR="00822881" w:rsidRDefault="00822881" w:rsidP="00822881">
      <w:pPr>
        <w:pStyle w:val="Body"/>
      </w:pPr>
    </w:p>
    <w:p w:rsidR="00765BB4" w:rsidRDefault="00765BB4" w:rsidP="00765BB4">
      <w:pPr>
        <w:pStyle w:val="Heading3"/>
      </w:pPr>
      <w:r>
        <w:t xml:space="preserve"> </w:t>
      </w:r>
      <w:bookmarkStart w:id="75" w:name="_Toc388376292"/>
      <w:r>
        <w:t>AR and AW channels</w:t>
      </w:r>
      <w:bookmarkEnd w:id="75"/>
    </w:p>
    <w:p w:rsidR="00590A3A" w:rsidRPr="00FD698A" w:rsidRDefault="00590A3A" w:rsidP="00590A3A">
      <w:pPr>
        <w:pStyle w:val="Body"/>
        <w:jc w:val="both"/>
      </w:pPr>
      <w:r>
        <w:t xml:space="preserve">This is similar to the scheme in Section </w:t>
      </w:r>
      <w:r>
        <w:fldChar w:fldCharType="begin"/>
      </w:r>
      <w:r>
        <w:instrText xml:space="preserve"> REF _Ref380142478 \r \h </w:instrText>
      </w:r>
      <w:r>
        <w:fldChar w:fldCharType="separate"/>
      </w:r>
      <w:r w:rsidR="00257CBE">
        <w:t>4.2.2</w:t>
      </w:r>
      <w:r>
        <w:fldChar w:fldCharType="end"/>
      </w:r>
      <w:r>
        <w:t xml:space="preserve"> The AR and AW channels could be clock gated off once Noc Rx VC Fifos are empty and there are no outstanding transactions within AR and AW channels. There are wide data paths for de-framing and width conversion inside the these channels. Significant power could be saved by clock gating the channels if they are idle over prolonged period of time. In case of asynchronous interface with the</w:t>
      </w:r>
      <w:r w:rsidR="00B91F2B">
        <w:t xml:space="preserve"> AXI Slave</w:t>
      </w:r>
      <w:r>
        <w:t>, additional qualification is required that the “AXI to Noc” clock async decoupling FIFOs a</w:t>
      </w:r>
      <w:r w:rsidR="00B91F2B">
        <w:t>re empty before clock gating each of AR and AW channels</w:t>
      </w:r>
      <w:r>
        <w:t>.</w:t>
      </w:r>
    </w:p>
    <w:p w:rsidR="00765BB4" w:rsidRDefault="00765BB4" w:rsidP="00765BB4">
      <w:pPr>
        <w:pStyle w:val="Body"/>
      </w:pPr>
    </w:p>
    <w:p w:rsidR="00A72102" w:rsidRDefault="00A72102" w:rsidP="00A72102">
      <w:pPr>
        <w:pStyle w:val="Heading4"/>
        <w:numPr>
          <w:ilvl w:val="0"/>
          <w:numId w:val="0"/>
        </w:numPr>
        <w:ind w:left="864"/>
      </w:pPr>
      <w:r>
        <w:rPr>
          <w:noProof/>
        </w:rPr>
        <w:lastRenderedPageBreak/>
        <mc:AlternateContent>
          <mc:Choice Requires="wpc">
            <w:drawing>
              <wp:inline distT="0" distB="0" distL="0" distR="0" wp14:anchorId="4102A428" wp14:editId="1D6068B4">
                <wp:extent cx="5486400" cy="6819900"/>
                <wp:effectExtent l="0" t="0" r="0" b="0"/>
                <wp:docPr id="1142" name="Canvas 11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43" name="Picture 1143"/>
                          <pic:cNvPicPr>
                            <a:picLocks noChangeAspect="1"/>
                          </pic:cNvPicPr>
                        </pic:nvPicPr>
                        <pic:blipFill>
                          <a:blip r:embed="rId29"/>
                          <a:stretch>
                            <a:fillRect/>
                          </a:stretch>
                        </pic:blipFill>
                        <pic:spPr>
                          <a:xfrm>
                            <a:off x="0" y="0"/>
                            <a:ext cx="5486400" cy="6544357"/>
                          </a:xfrm>
                          <a:prstGeom prst="rect">
                            <a:avLst/>
                          </a:prstGeom>
                        </pic:spPr>
                      </pic:pic>
                      <wpg:wgp>
                        <wpg:cNvPr id="1157" name="Group 1157"/>
                        <wpg:cNvGrpSpPr/>
                        <wpg:grpSpPr>
                          <a:xfrm flipH="1">
                            <a:off x="4033238" y="1119970"/>
                            <a:ext cx="676212" cy="561926"/>
                            <a:chOff x="0" y="0"/>
                            <a:chExt cx="676275" cy="561973"/>
                          </a:xfrm>
                        </wpg:grpSpPr>
                        <wps:wsp>
                          <wps:cNvPr id="1167" name="Flowchart: Process 1167"/>
                          <wps:cNvSpPr/>
                          <wps:spPr>
                            <a:xfrm>
                              <a:off x="0" y="152398"/>
                              <a:ext cx="676275" cy="409575"/>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A72102">
                                <w:pPr>
                                  <w:pStyle w:val="NormalWeb"/>
                                  <w:spacing w:before="0" w:beforeAutospacing="0" w:after="0" w:afterAutospacing="0"/>
                                  <w:jc w:val="center"/>
                                </w:pPr>
                                <w:r>
                                  <w:rPr>
                                    <w:rFonts w:ascii="Verdana" w:eastAsia="Times New Roman" w:hAnsi="Verdana" w:cs="Arial"/>
                                    <w:color w:val="000000"/>
                                    <w:kern w:val="32"/>
                                    <w:sz w:val="12"/>
                                    <w:szCs w:val="12"/>
                                  </w:rPr>
                                  <w:t>AR CG</w:t>
                                </w:r>
                                <w:r>
                                  <w:rPr>
                                    <w:rFonts w:ascii="Verdana" w:eastAsia="Times New Roman" w:hAnsi="Verdana" w:cs="Arial"/>
                                    <w:color w:val="000000"/>
                                    <w:kern w:val="32"/>
                                    <w:sz w:val="12"/>
                                    <w:szCs w:val="12"/>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8" name="Straight Arrow Connector 1168"/>
                          <wps:cNvCnPr/>
                          <wps:spPr>
                            <a:xfrm>
                              <a:off x="152400" y="0"/>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9" name="Straight Arrow Connector 1169"/>
                          <wps:cNvCnPr/>
                          <wps:spPr>
                            <a:xfrm flipV="1">
                              <a:off x="469265" y="0"/>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wps:wsp>
                        <wps:cNvPr id="1158" name="Straight Arrow Connector 1158"/>
                        <wps:cNvCnPr/>
                        <wps:spPr>
                          <a:xfrm>
                            <a:off x="3854185" y="1464837"/>
                            <a:ext cx="179053"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g:wgp>
                        <wpg:cNvPr id="1159" name="Group 1159"/>
                        <wpg:cNvGrpSpPr/>
                        <wpg:grpSpPr>
                          <a:xfrm flipH="1" flipV="1">
                            <a:off x="1493472" y="1477585"/>
                            <a:ext cx="698775" cy="356525"/>
                            <a:chOff x="2310425" y="383219"/>
                            <a:chExt cx="698840" cy="356956"/>
                          </a:xfrm>
                        </wpg:grpSpPr>
                        <wps:wsp>
                          <wps:cNvPr id="1164" name="Flowchart: Process 1164"/>
                          <wps:cNvSpPr/>
                          <wps:spPr>
                            <a:xfrm flipV="1">
                              <a:off x="2310425" y="535618"/>
                              <a:ext cx="698840" cy="20455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R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Straight Arrow Connector 1165"/>
                          <wps:cNvCnPr/>
                          <wps:spPr>
                            <a:xfrm>
                              <a:off x="2462825" y="383219"/>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66" name="Straight Arrow Connector 1166"/>
                          <wps:cNvCnPr/>
                          <wps:spPr>
                            <a:xfrm flipV="1">
                              <a:off x="2779690" y="383219"/>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wps:wsp>
                        <wps:cNvPr id="1160" name="Straight Arrow Connector 1160"/>
                        <wps:cNvCnPr/>
                        <wps:spPr>
                          <a:xfrm flipH="1">
                            <a:off x="2192249" y="1555031"/>
                            <a:ext cx="331732"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1161" name="Flowchart: Process 1161"/>
                        <wps:cNvSpPr/>
                        <wps:spPr>
                          <a:xfrm flipH="1">
                            <a:off x="1493472" y="1175333"/>
                            <a:ext cx="848282" cy="203818"/>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Rx VC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2" name="Straight Arrow Connector 1162"/>
                        <wps:cNvCnPr/>
                        <wps:spPr>
                          <a:xfrm>
                            <a:off x="1314419" y="1209620"/>
                            <a:ext cx="179053"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s:wsp>
                        <wps:cNvPr id="1163" name="Straight Arrow Connector 1163"/>
                        <wps:cNvCnPr/>
                        <wps:spPr>
                          <a:xfrm flipH="1">
                            <a:off x="1313489" y="1318196"/>
                            <a:ext cx="179053" cy="0"/>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wpg:cNvPr id="1147" name="Group 1147"/>
                        <wpg:cNvGrpSpPr/>
                        <wpg:grpSpPr>
                          <a:xfrm flipH="1">
                            <a:off x="4053892" y="3913534"/>
                            <a:ext cx="676213" cy="561293"/>
                            <a:chOff x="0" y="2793660"/>
                            <a:chExt cx="676275" cy="561973"/>
                          </a:xfrm>
                        </wpg:grpSpPr>
                        <wps:wsp>
                          <wps:cNvPr id="1154" name="Flowchart: Process 1154"/>
                          <wps:cNvSpPr/>
                          <wps:spPr>
                            <a:xfrm>
                              <a:off x="0" y="2946058"/>
                              <a:ext cx="676275" cy="409575"/>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A72102">
                                <w:pPr>
                                  <w:pStyle w:val="NormalWeb"/>
                                  <w:spacing w:before="0" w:beforeAutospacing="0" w:after="0" w:afterAutospacing="0"/>
                                  <w:jc w:val="center"/>
                                </w:pPr>
                                <w:r>
                                  <w:rPr>
                                    <w:rFonts w:ascii="Verdana" w:eastAsia="Times New Roman" w:hAnsi="Verdana" w:cs="Arial"/>
                                    <w:color w:val="000000"/>
                                    <w:sz w:val="12"/>
                                    <w:szCs w:val="12"/>
                                  </w:rPr>
                                  <w:t>AW CG</w:t>
                                </w:r>
                                <w:r>
                                  <w:rPr>
                                    <w:rFonts w:ascii="Verdana" w:eastAsia="Times New Roman" w:hAnsi="Verdana" w:cs="Arial"/>
                                    <w:color w:val="000000"/>
                                    <w:sz w:val="12"/>
                                    <w:szCs w:val="12"/>
                                  </w:rPr>
                                  <w:br/>
                                  <w:t>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Straight Arrow Connector 1155"/>
                          <wps:cNvCnPr/>
                          <wps:spPr>
                            <a:xfrm>
                              <a:off x="152400" y="2793660"/>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6" name="Straight Arrow Connector 1156"/>
                          <wps:cNvCnPr/>
                          <wps:spPr>
                            <a:xfrm flipV="1">
                              <a:off x="469265" y="2793660"/>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wps:wsp>
                        <wps:cNvPr id="1148" name="Straight Arrow Connector 1148"/>
                        <wps:cNvCnPr/>
                        <wps:spPr>
                          <a:xfrm>
                            <a:off x="3854185" y="4257690"/>
                            <a:ext cx="179053"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g:wgp>
                        <wpg:cNvPr id="1149" name="Group 1149"/>
                        <wpg:cNvGrpSpPr/>
                        <wpg:grpSpPr>
                          <a:xfrm flipH="1" flipV="1">
                            <a:off x="1646493" y="4270699"/>
                            <a:ext cx="698435" cy="356205"/>
                            <a:chOff x="2310130" y="3176565"/>
                            <a:chExt cx="698840" cy="356956"/>
                          </a:xfrm>
                        </wpg:grpSpPr>
                        <wps:wsp>
                          <wps:cNvPr id="1151" name="Flowchart: Process 1151"/>
                          <wps:cNvSpPr/>
                          <wps:spPr>
                            <a:xfrm flipV="1">
                              <a:off x="2310130" y="3328964"/>
                              <a:ext cx="698840" cy="204557"/>
                            </a:xfrm>
                            <a:prstGeom prst="flowChartProcess">
                              <a:avLst/>
                            </a:prstGeom>
                          </wps:spPr>
                          <wps:style>
                            <a:lnRef idx="1">
                              <a:schemeClr val="accent2"/>
                            </a:lnRef>
                            <a:fillRef idx="2">
                              <a:schemeClr val="accent2"/>
                            </a:fillRef>
                            <a:effectRef idx="1">
                              <a:schemeClr val="accent2"/>
                            </a:effectRef>
                            <a:fontRef idx="minor">
                              <a:schemeClr val="dk1"/>
                            </a:fontRef>
                          </wps:style>
                          <wps:txb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B CG LOGIC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 name="Straight Arrow Connector 1152"/>
                          <wps:cNvCnPr/>
                          <wps:spPr>
                            <a:xfrm>
                              <a:off x="2462530" y="3176565"/>
                              <a:ext cx="1" cy="152398"/>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3" name="Straight Arrow Connector 1153"/>
                          <wps:cNvCnPr/>
                          <wps:spPr>
                            <a:xfrm flipV="1">
                              <a:off x="2779395" y="3176565"/>
                              <a:ext cx="0" cy="152398"/>
                            </a:xfrm>
                            <a:prstGeom prst="straightConnector1">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wps:wsp>
                        <wps:cNvPr id="1150" name="Straight Arrow Connector 1150"/>
                        <wps:cNvCnPr/>
                        <wps:spPr>
                          <a:xfrm flipH="1">
                            <a:off x="2344928" y="4348162"/>
                            <a:ext cx="179053" cy="0"/>
                          </a:xfrm>
                          <a:prstGeom prst="straightConnector1">
                            <a:avLst/>
                          </a:prstGeom>
                          <a:ln>
                            <a:headEnd type="none" w="med" len="med"/>
                            <a:tailEnd type="triangle" w="med" len="med"/>
                          </a:ln>
                        </wps:spPr>
                        <wps:style>
                          <a:lnRef idx="1">
                            <a:schemeClr val="accent4"/>
                          </a:lnRef>
                          <a:fillRef idx="0">
                            <a:schemeClr val="accent4"/>
                          </a:fillRef>
                          <a:effectRef idx="0">
                            <a:schemeClr val="accent4"/>
                          </a:effectRef>
                          <a:fontRef idx="minor">
                            <a:schemeClr val="tx1"/>
                          </a:fontRef>
                        </wps:style>
                        <wps:bodyPr/>
                      </wps:wsp>
                    </wpc:wpc>
                  </a:graphicData>
                </a:graphic>
              </wp:inline>
            </w:drawing>
          </mc:Choice>
          <mc:Fallback>
            <w:pict>
              <v:group id="Canvas 1142" o:spid="_x0000_s1479" editas="canvas" style="width:6in;height:537pt;mso-position-horizontal-relative:char;mso-position-vertical-relative:line" coordsize="54864,6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">
                <v:shape id="_x0000_s1480" type="#_x0000_t75" style="position:absolute;width:54864;height:68199;visibility:visible;mso-wrap-style:square">
                  <v:fill o:detectmouseclick="t"/>
                  <v:path o:connecttype="none"/>
                </v:shape>
                <v:shape id="Picture 1143" o:spid="_x0000_s1481" type="#_x0000_t75" style="position:absolute;width:54864;height:65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k4DDAAAA3QAAAA8AAABkcnMvZG93bnJldi54bWxET0trAjEQvhf8D2GE3mrWWnRdjVKEgpce&#10;fF/HzXSzdDNZNqmm/nojFHqbj+8582W0jbhQ52vHCoaDDARx6XTNlYL97uMlB+EDssbGMSn4JQ/L&#10;Re9pjoV2V97QZRsqkULYF6jAhNAWUvrSkEU/cC1x4r5cZzEk2FVSd3hN4baRr1k2lhZrTg0GW1oZ&#10;Kr+3P1aBPefRfJ4yv76NYr5ZTaaH4zEo9dyP7zMQgWL4F/+51zrNH76N4PFNOkE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heTgMMAAADdAAAADwAAAAAAAAAAAAAAAACf&#10;AgAAZHJzL2Rvd25yZXYueG1sUEsFBgAAAAAEAAQA9wAAAI8DAAAAAA==&#10;">
                  <v:imagedata r:id="rId30" o:title=""/>
                  <v:path arrowok="t"/>
                </v:shape>
                <v:group id="Group 1157" o:spid="_x0000_s1482" style="position:absolute;left:40332;top:11199;width:6762;height:5619;flip:x" coordsize="6762,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SVxPCAAAA3QAAAA8A&#10;AAAAAAAAAAAAAAAAqgIAAGRycy9kb3ducmV2LnhtbFBLBQYAAAAABAAEAPoAAACZAwAAAAA=&#10;">
                  <v:shape id="Flowchart: Process 1167" o:spid="_x0000_s1483" type="#_x0000_t109" style="position:absolute;top:1523;width:676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VwcEA&#10;AADdAAAADwAAAGRycy9kb3ducmV2LnhtbERPTWvCQBC9F/oflil4qxt7sJK6iggRPRqFXqfZaRLM&#10;zKa7q0n/fbcgeJvH+5zleuRO3ciH1omB2TQDRVI520pt4HwqXhegQkSx2DkhA78UYL16flpibt0g&#10;R7qVsVYpREKOBpoY+1zrUDXEGKauJ0nct/OMMUFfa+txSOHc6bcsm2vGVlJDgz1tG6ou5ZUNxEO9&#10;25y/+Jh9Flz6QfinGHbGTF7GzQeoSGN8iO/uvU3zZ/N3+P8mn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IFcH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A72102">
                          <w:pPr>
                            <w:pStyle w:val="NormalWeb"/>
                            <w:spacing w:before="0" w:beforeAutospacing="0" w:after="0" w:afterAutospacing="0"/>
                            <w:jc w:val="center"/>
                          </w:pPr>
                          <w:r>
                            <w:rPr>
                              <w:rFonts w:ascii="Verdana" w:eastAsia="Times New Roman" w:hAnsi="Verdana" w:cs="Arial"/>
                              <w:color w:val="000000"/>
                              <w:kern w:val="32"/>
                              <w:sz w:val="12"/>
                              <w:szCs w:val="12"/>
                            </w:rPr>
                            <w:t>AR CG</w:t>
                          </w:r>
                          <w:r>
                            <w:rPr>
                              <w:rFonts w:ascii="Verdana" w:eastAsia="Times New Roman" w:hAnsi="Verdana" w:cs="Arial"/>
                              <w:color w:val="000000"/>
                              <w:kern w:val="32"/>
                              <w:sz w:val="12"/>
                              <w:szCs w:val="12"/>
                            </w:rPr>
                            <w:br/>
                            <w:t>LOGIC</w:t>
                          </w:r>
                        </w:p>
                      </w:txbxContent>
                    </v:textbox>
                  </v:shape>
                  <v:shape id="Straight Arrow Connector 1168" o:spid="_x0000_s1484" type="#_x0000_t32" style="position:absolute;left:1524;width:0;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uQMcAAADdAAAADwAAAGRycy9kb3ducmV2LnhtbESPQWvCQBCF7wX/wzIFL1I3WptK6ioi&#10;SNX2UluhxyE7TYLZ2ZBdNf575yD0NsN78943s0XnanWmNlSeDYyGCSji3NuKCwM/3+unKagQkS3W&#10;nsnAlQIs5r2HGWbWX/iLzvtYKAnhkKGBMsYm0zrkJTkMQ98Qi/bnW4dR1rbQtsWLhLtaj5Mk1Q4r&#10;loYSG1qVlB/3J2dg9fy6Owy2k/cUPzl+8Hizfdn9GtN/7JZvoCJ18d98v95YwR+lgivfyAh6f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wW5AxwAAAN0AAAAPAAAAAAAA&#10;AAAAAAAAAKECAABkcnMvZG93bnJldi54bWxQSwUGAAAAAAQABAD5AAAAlQMAAAAA&#10;" strokecolor="#4579b8 [3044]">
                    <v:stroke endarrow="block"/>
                  </v:shape>
                  <v:shape id="Straight Arrow Connector 1169" o:spid="_x0000_s1485" type="#_x0000_t32" style="position:absolute;left:4692;width:0;height:15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MJMEAAADdAAAADwAAAGRycy9kb3ducmV2LnhtbERPTWvCQBC9C/0PyxR6002kiKauIoLg&#10;pYfaSq5jdpoNZmfD7prEf98tCN7m8T5nvR1tK3ryoXGsIJ9lIIgrpxuuFfx8H6ZLECEia2wdk4I7&#10;BdhuXiZrLLQb+Iv6U6xFCuFQoAITY1dIGSpDFsPMdcSJ+3XeYkzQ11J7HFK4beU8yxbSYsOpwWBH&#10;e0PV9XSzCs5NyRezHG059Ef9+X7PpadcqbfXcfcBItIYn+KH+6jT/Hyxgv9v0gl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jUwkwQAAAN0AAAAPAAAAAAAAAAAAAAAA&#10;AKECAABkcnMvZG93bnJldi54bWxQSwUGAAAAAAQABAD5AAAAjwMAAAAA&#10;" strokecolor="#bc4542 [3045]">
                    <v:stroke endarrow="block"/>
                  </v:shape>
                </v:group>
                <v:shape id="Straight Arrow Connector 1158" o:spid="_x0000_s1486" type="#_x0000_t32" style="position:absolute;left:38541;top:14648;width:1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XbcYAAADdAAAADwAAAGRycy9kb3ducmV2LnhtbESPT2vCQBDF74V+h2UKXopuLFgldRWx&#10;VLz04B8Eb0N2TEKzs2F3G6Of3jkUepvhvXnvN/Nl7xrVUYi1ZwPjUQaKuPC25tLA8fA1nIGKCdli&#10;45kM3CjCcvH8NMfc+ivvqNunUkkIxxwNVCm1udaxqMhhHPmWWLSLDw6TrKHUNuBVwl2j37LsXTus&#10;WRoqbGldUfGz/3UG9CldQjhOdt5/T7vXz/OG79YZM3jpVx+gEvXp3/x3vbWCP54IrnwjI+jF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GF23GAAAA3QAAAA8AAAAAAAAA&#10;AAAAAAAAoQIAAGRycy9kb3ducmV2LnhtbFBLBQYAAAAABAAEAPkAAACUAwAAAAA=&#10;" strokecolor="#795d9b [3047]">
                  <v:stroke endarrow="block"/>
                </v:shape>
                <v:group id="Group 1159" o:spid="_x0000_s1487" style="position:absolute;left:14934;top:14775;width:6988;height:3566;flip:x y" coordorigin="23104,3832" coordsize="6988,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kzfrFAAAA3QAA&#10;AA8AAAAAAAAAAAAAAAAAqgIAAGRycy9kb3ducmV2LnhtbFBLBQYAAAAABAAEAPoAAACcAwAAAAA=&#10;">
                  <v:shape id="Flowchart: Process 1164" o:spid="_x0000_s1488" type="#_x0000_t109" style="position:absolute;left:23104;top:5356;width:6988;height:2045;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q8UA&#10;AADdAAAADwAAAGRycy9kb3ducmV2LnhtbERPTWvCQBC9C/6HZYRepG4sEmvqKtIS7EnapEJ7G7LT&#10;JJidDdlVY3+9Kwi9zeN9znLdm0acqHO1ZQXTSQSCuLC65lLBV54+PoNwHlljY5kUXMjBejUcLDHR&#10;9syfdMp8KUIIuwQVVN63iZSuqMigm9iWOHC/tjPoA+xKqTs8h3DTyKcoiqXBmkNDhS29VlQcsqNR&#10;EL+1aT7+m5fbn2/LcT5PFx+7vVIPo37zAsJT7//Fd/e7DvOn8Qxu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MKrxQAAAN0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R CG LOGIC</w:t>
                          </w:r>
                        </w:p>
                      </w:txbxContent>
                    </v:textbox>
                  </v:shape>
                  <v:shape id="Straight Arrow Connector 1165" o:spid="_x0000_s1489" type="#_x0000_t32" style="position:absolute;left:24628;top:3832;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DB3sUAAADdAAAADwAAAGRycy9kb3ducmV2LnhtbERPTWvCQBC9C/6HZQq9iG5iNZXoRopQ&#10;qraXagWPQ3aaBLOzIbvV+O9dQehtHu9zFsvO1OJMrassK4hHEQji3OqKCwU/+/fhDITzyBpry6Tg&#10;Sg6WWb+3wFTbC3/TeecLEULYpaig9L5JpXR5SQbdyDbEgfu1rUEfYFtI3eIlhJtajqMokQYrDg0l&#10;NrQqKT/t/oyC1cvr9jDYTD4S/GL/yeP1Zro9KvX81L3NQXjq/L/44V7rMD9OpnD/Jpwg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DB3sUAAADdAAAADwAAAAAAAAAA&#10;AAAAAAChAgAAZHJzL2Rvd25yZXYueG1sUEsFBgAAAAAEAAQA+QAAAJMDAAAAAA==&#10;" strokecolor="#4579b8 [3044]">
                    <v:stroke endarrow="block"/>
                  </v:shape>
                  <v:shape id="Straight Arrow Connector 1166" o:spid="_x0000_s1490" type="#_x0000_t32" style="position:absolute;left:27796;top:3832;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YVsEAAADdAAAADwAAAGRycy9kb3ducmV2LnhtbERPTYvCMBC9L/gfwgh7W9OKFOkaRQTB&#10;iwd1F6+zzdgUm0lJYlv//WZhwds83uesNqNtRU8+NI4V5LMMBHHldMO1gq/L/mMJIkRkja1jUvCk&#10;AJv15G2FpXYDn6g/x1qkEA4lKjAxdqWUoTJkMcxcR5y4m/MWY4K+ltrjkMJtK+dZVkiLDacGgx3t&#10;DFX388Mq+G6u/GOWo70O/UEfF89cesqVep+O208Qkcb4Ev+7DzrNz4sC/r5JJ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EthWwQAAAN0AAAAPAAAAAAAAAAAAAAAA&#10;AKECAABkcnMvZG93bnJldi54bWxQSwUGAAAAAAQABAD5AAAAjwMAAAAA&#10;" strokecolor="#bc4542 [3045]">
                    <v:stroke endarrow="block"/>
                  </v:shape>
                </v:group>
                <v:shape id="Straight Arrow Connector 1160" o:spid="_x0000_s1491" type="#_x0000_t32" style="position:absolute;left:21922;top:15550;width:3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QtsUAAADdAAAADwAAAGRycy9kb3ducmV2LnhtbESPQWvDMAyF74P+B6PCbquTMsJI65ZR&#10;KJSxy5KxXdVYTcJiOcRukvbXT4fBbnrofU9P2/3sOjXSEFrPBtJVAoq48rbl2sBneXx6ARUissXO&#10;Mxm4UYD9bvGwxdz6iT9oLGKtJIRDjgaaGPtc61A15DCsfE8su4sfHEaRQ63tgJOEu06vkyTTDluW&#10;Cw32dGio+imuTmq47/Pz/VDqNFzb/nROi6+398KYx+X8ugEVaY7/5j/6ZIVLM+kv38gIevc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QtsUAAADdAAAADwAAAAAAAAAA&#10;AAAAAAChAgAAZHJzL2Rvd25yZXYueG1sUEsFBgAAAAAEAAQA+QAAAJMDAAAAAA==&#10;" strokecolor="#795d9b [3047]">
                  <v:stroke endarrow="block"/>
                </v:shape>
                <v:shape id="Flowchart: Process 1161" o:spid="_x0000_s1492" type="#_x0000_t109" style="position:absolute;left:14934;top:11753;width:8483;height:203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hM8UA&#10;AADdAAAADwAAAGRycy9kb3ducmV2LnhtbERPTWvCQBC9F/wPywi9lGaTHmKNriJKsKeixkJ7G7Jj&#10;EszOhuyqaX99tyD0No/3OfPlYFpxpd41lhUkUQyCuLS64UrBscifX0E4j6yxtUwKvsnBcjF6mGOm&#10;7Y33dD34SoQQdhkqqL3vMildWZNBF9mOOHAn2xv0AfaV1D3eQrhp5Uscp9Jgw6Ghxo7WNZXnw8Uo&#10;SDddXjz9TKrt16fltJjk0937h1KP42E1A+Fp8P/iu/tNh/lJmsDfN+E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2EzxQAAAN0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Rx VC CG LOGIC</w:t>
                        </w:r>
                      </w:p>
                    </w:txbxContent>
                  </v:textbox>
                </v:shape>
                <v:shape id="Straight Arrow Connector 1162" o:spid="_x0000_s1493" type="#_x0000_t32" style="position:absolute;left:13144;top:12096;width:17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LqOsQAAADdAAAADwAAAGRycy9kb3ducmV2LnhtbERPTWvCQBC9C/6HZQq9SN0o1JbUTRDF&#10;0osHoxR6G7JjEpqdDbtrkvbXu4WCt3m8z1nno2lFT843lhUs5gkI4tLqhisF59P+6RWED8gaW8uk&#10;4Ic85Nl0ssZU24GP1BehEjGEfYoK6hC6VEpf1mTQz21HHLmLdQZDhK6S2uEQw00rl0mykgYbjg01&#10;drStqfwurkaB/AwX587PR2sPL/1s9/XOv9oo9fgwbt5ABBrDXfzv/tBx/mK1hL9v4gky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uo6xAAAAN0AAAAPAAAAAAAAAAAA&#10;AAAAAKECAABkcnMvZG93bnJldi54bWxQSwUGAAAAAAQABAD5AAAAkgMAAAAA&#10;" strokecolor="#795d9b [3047]">
                  <v:stroke endarrow="block"/>
                </v:shape>
                <v:shape id="Straight Arrow Connector 1163" o:spid="_x0000_s1494" type="#_x0000_t32" style="position:absolute;left:13134;top:13181;width:1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7zsEAAADdAAAADwAAAGRycy9kb3ducmV2LnhtbERPTYvCMBC9L/gfwgje1rTrIlKNIsKC&#10;Fw+6K17HZmyKzaQksa3/3iws7G0e73NWm8E2oiMfascK8mkGgrh0uuZKwc/31/sCRIjIGhvHpOBJ&#10;ATbr0dsKC+16PlJ3ipVIIRwKVGBibAspQ2nIYpi6ljhxN+ctxgR9JbXHPoXbRn5k2VxarDk1GGxp&#10;Z6i8nx5Wwbm+8NUsBnvpu70+fD5z6SlXajIetksQkYb4L/5z73Wan89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ZXvOwQAAAN0AAAAPAAAAAAAAAAAAAAAA&#10;AKECAABkcnMvZG93bnJldi54bWxQSwUGAAAAAAQABAD5AAAAjwMAAAAA&#10;" strokecolor="#bc4542 [3045]">
                  <v:stroke endarrow="block"/>
                </v:shape>
                <v:group id="Group 1147" o:spid="_x0000_s1495" style="position:absolute;left:40538;top:39135;width:6763;height:5613;flip:x" coordorigin=",27936" coordsize="6762,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S8HOwwAAAN0AAAAP&#10;AAAAAAAAAAAAAAAAAKoCAABkcnMvZG93bnJldi54bWxQSwUGAAAAAAQABAD6AAAAmgMAAAAA&#10;">
                  <v:shape id="Flowchart: Process 1154" o:spid="_x0000_s1496" type="#_x0000_t109" style="position:absolute;top:29460;width:6762;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BC8EA&#10;AADdAAAADwAAAGRycy9kb3ducmV2LnhtbERPTWvCQBC9F/oflil4qxullZK6ihQi9WgUep1mxySY&#10;mU13VxP/vVso9DaP9znL9cidupIPrRMDs2kGiqRytpXawPFQPL+BChHFYueEDNwowHr1+LDE3LpB&#10;9nQtY61SiIQcDTQx9rnWoWqIMUxdT5K4k/OMMUFfa+txSOHc6XmWLTRjK6mhwZ4+GqrO5YUNxF29&#10;3Ry/eZ99FVz6QfinGLbGTJ7GzTuoSGP8F/+5P22aP3t9gd9v0gl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2QQvBAAAA3Q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A72102">
                          <w:pPr>
                            <w:pStyle w:val="NormalWeb"/>
                            <w:spacing w:before="0" w:beforeAutospacing="0" w:after="0" w:afterAutospacing="0"/>
                            <w:jc w:val="center"/>
                          </w:pPr>
                          <w:r>
                            <w:rPr>
                              <w:rFonts w:ascii="Verdana" w:eastAsia="Times New Roman" w:hAnsi="Verdana" w:cs="Arial"/>
                              <w:color w:val="000000"/>
                              <w:sz w:val="12"/>
                              <w:szCs w:val="12"/>
                            </w:rPr>
                            <w:t>AW CG</w:t>
                          </w:r>
                          <w:r>
                            <w:rPr>
                              <w:rFonts w:ascii="Verdana" w:eastAsia="Times New Roman" w:hAnsi="Verdana" w:cs="Arial"/>
                              <w:color w:val="000000"/>
                              <w:sz w:val="12"/>
                              <w:szCs w:val="12"/>
                            </w:rPr>
                            <w:br/>
                            <w:t>LOGIC</w:t>
                          </w:r>
                        </w:p>
                      </w:txbxContent>
                    </v:textbox>
                  </v:shape>
                  <v:shape id="Straight Arrow Connector 1155" o:spid="_x0000_s1497" type="#_x0000_t32" style="position:absolute;left:1524;top:27936;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wLY8QAAADdAAAADwAAAGRycy9kb3ducmV2LnhtbERPS2vCQBC+F/oflhG8FN2ojZbUVUQQ&#10;nxcfhR6H7JiEZmdDdtX4712h4G0+vueMp40pxZVqV1hW0OtGIIhTqwvOFJyOi84XCOeRNZaWScGd&#10;HEwn729jTLS98Z6uB5+JEMIuQQW591UipUtzMui6tiIO3NnWBn2AdSZ1jbcQbkrZj6KhNFhwaMix&#10;onlO6d/hYhTMB6PNz8f6cznEHfst91frePOrVLvVzL5BeGr8S/zvXukwvxfH8PwmnCA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rAtjxAAAAN0AAAAPAAAAAAAAAAAA&#10;AAAAAKECAABkcnMvZG93bnJldi54bWxQSwUGAAAAAAQABAD5AAAAkgMAAAAA&#10;" strokecolor="#4579b8 [3044]">
                    <v:stroke endarrow="block"/>
                  </v:shape>
                  <v:shape id="Straight Arrow Connector 1156" o:spid="_x0000_s1498" type="#_x0000_t32" style="position:absolute;left:4692;top:27936;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4S68EAAADdAAAADwAAAGRycy9kb3ducmV2LnhtbERPTYvCMBC9L/gfwgje1rSLK1KNIsKC&#10;Fw+6K17HZmyKzaQksa3/3iws7G0e73NWm8E2oiMfascK8mkGgrh0uuZKwc/31/sCRIjIGhvHpOBJ&#10;ATbr0dsKC+16PlJ3ipVIIRwKVGBibAspQ2nIYpi6ljhxN+ctxgR9JbXHPoXbRn5k2VxarDk1GGxp&#10;Z6i8nx5Wwbm+8NUsBnvpu70+zJ659JQrNRkP2yWISEP8F/+59zrNzz/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fhLrwQAAAN0AAAAPAAAAAAAAAAAAAAAA&#10;AKECAABkcnMvZG93bnJldi54bWxQSwUGAAAAAAQABAD5AAAAjwMAAAAA&#10;" strokecolor="#bc4542 [3045]">
                    <v:stroke endarrow="block"/>
                  </v:shape>
                </v:group>
                <v:shape id="Straight Arrow Connector 1148" o:spid="_x0000_s1499" type="#_x0000_t32" style="position:absolute;left:38541;top:42576;width:1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sMYAAADdAAAADwAAAGRycy9kb3ducmV2LnhtbESPQWvCQBCF74L/YRmhF9GNpbYSXUUs&#10;Lb140IrgbciOSTA7G3a3Me2v7xwKvc3w3rz3zWrTu0Z1FGLt2cBsmoEiLrytuTRw+nybLEDFhGyx&#10;8UwGvinCZj0crDC3/s4H6o6pVBLCMUcDVUptrnUsKnIYp74lFu3qg8Mkayi1DXiXcNfoxyx71g5r&#10;loYKW9pVVNyOX86APqdrCKf5wfv9Szd+vbzzj3XGPIz67RJUoj79m/+uP6zgz54EV76REf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fgbDGAAAA3QAAAA8AAAAAAAAA&#10;AAAAAAAAoQIAAGRycy9kb3ducmV2LnhtbFBLBQYAAAAABAAEAPkAAACUAwAAAAA=&#10;" strokecolor="#795d9b [3047]">
                  <v:stroke endarrow="block"/>
                </v:shape>
                <v:group id="Group 1149" o:spid="_x0000_s1500" style="position:absolute;left:16464;top:42706;width:6985;height:3563;flip:x y" coordorigin="23101,31765" coordsize="6988,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1bJ8QAAADdAAAA&#10;DwAAAAAAAAAAAAAAAACqAgAAZHJzL2Rvd25yZXYueG1sUEsFBgAAAAAEAAQA+gAAAJsDAAAAAA==&#10;">
                  <v:shape id="Flowchart: Process 1151" o:spid="_x0000_s1501" type="#_x0000_t109" style="position:absolute;left:23101;top:33289;width:6988;height:2046;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rjsUA&#10;AADdAAAADwAAAGRycy9kb3ducmV2LnhtbERPTWvCQBC9C/6HZQQvUjcRGm10FWkJ9VSqaUFvQ3ZM&#10;gtnZkN1q6q/vFgq9zeN9zmrTm0ZcqXO1ZQXxNAJBXFhdc6ngI88eFiCcR9bYWCYF3+Rgsx4OVphq&#10;e+M9XQ++FCGEXYoKKu/bVEpXVGTQTW1LHLiz7Qz6ALtS6g5vIdw0chZFiTRYc2iosKXniorL4cso&#10;SF7aLJ/c5+Xr6Wg5yefZ0/vbp1LjUb9dgvDU+3/xn3unw/z4MYbfb8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66uOxQAAAN0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D4165B" w:rsidRDefault="00D4165B" w:rsidP="00A72102">
                          <w:pPr>
                            <w:pStyle w:val="NormalWeb"/>
                            <w:spacing w:before="0" w:beforeAutospacing="0" w:after="0" w:afterAutospacing="0"/>
                          </w:pPr>
                          <w:r>
                            <w:rPr>
                              <w:rFonts w:ascii="Verdana" w:eastAsia="Times New Roman" w:hAnsi="Verdana" w:cs="Arial"/>
                              <w:color w:val="000000"/>
                              <w:sz w:val="12"/>
                              <w:szCs w:val="12"/>
                            </w:rPr>
                            <w:t>B CG LOGIC</w:t>
                          </w:r>
                        </w:p>
                      </w:txbxContent>
                    </v:textbox>
                  </v:shape>
                  <v:shape id="Straight Arrow Connector 1152" o:spid="_x0000_s1502" type="#_x0000_t32" style="position:absolute;left:24625;top:31765;width:0;height:1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TF8UAAADdAAAADwAAAGRycy9kb3ducmV2LnhtbERPTWvCQBC9C/6HZQq9iG5M1UrMRopQ&#10;qraXagWPQ3aaBLOzIbvV+O9dQehtHu9z0mVnanGm1lWWFYxHEQji3OqKCwU/+/fhHITzyBpry6Tg&#10;Sg6WWb+XYqLthb/pvPOFCCHsElRQet8kUrq8JINuZBviwP3a1qAPsC2kbvESwk0t4yiaSYMVh4YS&#10;G1qVlJ92f0bB6uV1exhsJh8z/GL/yfF6M90elXp+6t4WIDx1/l/8cK91mD+exnD/Jpwg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WTF8UAAADdAAAADwAAAAAAAAAA&#10;AAAAAAChAgAAZHJzL2Rvd25yZXYueG1sUEsFBgAAAAAEAAQA+QAAAJMDAAAAAA==&#10;" strokecolor="#4579b8 [3044]">
                    <v:stroke endarrow="block"/>
                  </v:shape>
                  <v:shape id="Straight Arrow Connector 1153" o:spid="_x0000_s1503" type="#_x0000_t32" style="position:absolute;left:27793;top:31765;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mxc8EAAADdAAAADwAAAGRycy9kb3ducmV2LnhtbERPTWsCMRC9F/ofwhS81exaK7I1iggF&#10;Lx5qFa/TzbhZ3EyWJO6u/74RBG/zeJ+zWA22ER35UDtWkI8zEMSl0zVXCg6/3+9zECEia2wck4Ib&#10;BVgtX18WWGjX8w91+1iJFMKhQAUmxraQMpSGLIaxa4kTd3beYkzQV1J77FO4beQky2bSYs2pwWBL&#10;G0PlZX+1Co71if/MfLCnvtvq3fSWS0+5UqO3Yf0FItIQn+KHe6vT/PzzA+7fpB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CbFzwQAAAN0AAAAPAAAAAAAAAAAAAAAA&#10;AKECAABkcnMvZG93bnJldi54bWxQSwUGAAAAAAQABAD5AAAAjwMAAAAA&#10;" strokecolor="#bc4542 [3045]">
                    <v:stroke endarrow="block"/>
                  </v:shape>
                </v:group>
                <v:shape id="Straight Arrow Connector 1150" o:spid="_x0000_s1504" type="#_x0000_t32" style="position:absolute;left:23449;top:43481;width:1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aC8QAAADdAAAADwAAAGRycy9kb3ducmV2LnhtbESPQWvCQBCF7wX/wzKCt7qJqEjqKkUQ&#10;RHppFL2O2WkSmp0N2VVjf33nIHibx7zvzZvluneNulEXas8G0nECirjwtubSwPGwfV+AChHZYuOZ&#10;DDwowHo1eFtiZv2dv+mWx1JJCIcMDVQxtpnWoajIYRj7llh2P75zGEV2pbYd3iXcNXqSJHPtsGa5&#10;UGFLm4qK3/zqpIY7X6Z/m4NOw7Vud5c0P+2/cmNGw/7zA1SkPr7MT3pnhUtn0l++kR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FoLxAAAAN0AAAAPAAAAAAAAAAAA&#10;AAAAAKECAABkcnMvZG93bnJldi54bWxQSwUGAAAAAAQABAD5AAAAkgMAAAAA&#10;" strokecolor="#795d9b [3047]">
                  <v:stroke endarrow="block"/>
                </v:shape>
                <w10:anchorlock/>
              </v:group>
            </w:pict>
          </mc:Fallback>
        </mc:AlternateContent>
      </w:r>
    </w:p>
    <w:p w:rsidR="0028632F" w:rsidRDefault="0028632F" w:rsidP="00A72102">
      <w:pPr>
        <w:pStyle w:val="Caption"/>
        <w:ind w:left="2160"/>
      </w:pPr>
    </w:p>
    <w:p w:rsidR="00A72102" w:rsidRDefault="00A72102" w:rsidP="00A72102">
      <w:pPr>
        <w:pStyle w:val="Caption"/>
        <w:ind w:left="2160"/>
      </w:pPr>
      <w:bookmarkStart w:id="76" w:name="_Toc380556076"/>
      <w:r>
        <w:t xml:space="preserve">Figure </w:t>
      </w:r>
      <w:r w:rsidR="00B926E2">
        <w:fldChar w:fldCharType="begin"/>
      </w:r>
      <w:r w:rsidR="00B926E2">
        <w:instrText xml:space="preserve"> SEQ Figure \* ARABIC </w:instrText>
      </w:r>
      <w:r w:rsidR="00B926E2">
        <w:fldChar w:fldCharType="separate"/>
      </w:r>
      <w:r w:rsidR="00257CBE">
        <w:rPr>
          <w:noProof/>
        </w:rPr>
        <w:t>9</w:t>
      </w:r>
      <w:r w:rsidR="00B926E2">
        <w:rPr>
          <w:noProof/>
        </w:rPr>
        <w:fldChar w:fldCharType="end"/>
      </w:r>
      <w:r>
        <w:t xml:space="preserve"> AXI Slave Bridge coarse clock gating scheme</w:t>
      </w:r>
      <w:bookmarkEnd w:id="76"/>
    </w:p>
    <w:p w:rsidR="0028632F" w:rsidRDefault="0028632F" w:rsidP="0028632F"/>
    <w:p w:rsidR="0028632F" w:rsidRDefault="0028632F" w:rsidP="0028632F"/>
    <w:p w:rsidR="0028632F" w:rsidRDefault="0028632F" w:rsidP="0028632F"/>
    <w:p w:rsidR="0028632F" w:rsidRDefault="000B0FC9" w:rsidP="0028632F">
      <w:pPr>
        <w:pStyle w:val="Heading1"/>
      </w:pPr>
      <w:bookmarkStart w:id="77" w:name="_Toc388376293"/>
      <w:r>
        <w:lastRenderedPageBreak/>
        <w:t xml:space="preserve">RegBus Layer </w:t>
      </w:r>
      <w:r w:rsidR="00772687">
        <w:t xml:space="preserve">coarse </w:t>
      </w:r>
      <w:r w:rsidR="0028632F">
        <w:t>clock gating consideration</w:t>
      </w:r>
      <w:r w:rsidR="00345DB2">
        <w:t>s</w:t>
      </w:r>
      <w:bookmarkEnd w:id="77"/>
    </w:p>
    <w:p w:rsidR="0028632F" w:rsidRPr="0028632F" w:rsidRDefault="00734866" w:rsidP="005B5311">
      <w:pPr>
        <w:pStyle w:val="Body"/>
        <w:jc w:val="both"/>
      </w:pPr>
      <w:r>
        <w:t xml:space="preserve">The RegBus layer and all elements on RegBus Layer </w:t>
      </w:r>
      <w:r w:rsidR="00BE02EC">
        <w:t>will not be coarse grained clock gated</w:t>
      </w:r>
      <w:r w:rsidR="00F96848">
        <w:t xml:space="preserve">. All NoC elements on RegBus layer would be free running. </w:t>
      </w:r>
      <w:r w:rsidR="00B06567">
        <w:t>Regbus layer may also run on a different clock frequency from the rest of the Noc, so synchronizers are recommended at the noc-elements before using any signals on RegBus Slave chain.</w:t>
      </w:r>
    </w:p>
    <w:p w:rsidR="00822881" w:rsidRDefault="00DB7E78" w:rsidP="00212113">
      <w:pPr>
        <w:pStyle w:val="Heading1"/>
      </w:pPr>
      <w:bookmarkStart w:id="78" w:name="_Toc388376294"/>
      <w:r>
        <w:lastRenderedPageBreak/>
        <w:t>System C</w:t>
      </w:r>
      <w:r w:rsidR="00212113">
        <w:t xml:space="preserve">lock Enable and </w:t>
      </w:r>
      <w:r w:rsidR="00CB58A2">
        <w:t xml:space="preserve">System </w:t>
      </w:r>
      <w:r>
        <w:t>Coarse Clock Gate O</w:t>
      </w:r>
      <w:r w:rsidR="00212113">
        <w:t>verride signal</w:t>
      </w:r>
      <w:bookmarkEnd w:id="78"/>
      <w:r w:rsidR="005D53C1">
        <w:t xml:space="preserve"> </w:t>
      </w:r>
    </w:p>
    <w:p w:rsidR="005D53C1" w:rsidRDefault="005D53C1" w:rsidP="005D53C1">
      <w:pPr>
        <w:pStyle w:val="Body"/>
        <w:jc w:val="both"/>
      </w:pPr>
      <w:r w:rsidRPr="005D53C1">
        <w:t>Each NoC element has a clock input pin, which corresponds to the root of the clock distribution within the NoC element. System Level clock gating allows a “</w:t>
      </w:r>
      <w:r w:rsidRPr="005A439A">
        <w:rPr>
          <w:i/>
        </w:rPr>
        <w:t>System_clk_en</w:t>
      </w:r>
      <w:r w:rsidRPr="005D53C1">
        <w:t>” pin to exist for each clock input on a bridge or router.</w:t>
      </w:r>
      <w:r>
        <w:t xml:space="preserve"> Also, there would be a system level Clock Gate Override signal provided to each NoC element. Each NoC element would have a </w:t>
      </w:r>
      <w:r w:rsidRPr="00831B8B">
        <w:rPr>
          <w:i/>
        </w:rPr>
        <w:t xml:space="preserve">System_cg_or </w:t>
      </w:r>
      <w:r>
        <w:t>(</w:t>
      </w:r>
      <w:r w:rsidRPr="003478ED">
        <w:rPr>
          <w:i/>
        </w:rPr>
        <w:t>System_override</w:t>
      </w:r>
      <w:r>
        <w:t>) pin.</w:t>
      </w:r>
    </w:p>
    <w:p w:rsidR="005D53C1" w:rsidRDefault="005D53C1" w:rsidP="005D53C1">
      <w:pPr>
        <w:pStyle w:val="Body"/>
      </w:pPr>
    </w:p>
    <w:p w:rsidR="005D53C1" w:rsidRDefault="005D53C1" w:rsidP="005D53C1">
      <w:pPr>
        <w:pStyle w:val="Body"/>
      </w:pPr>
      <w:r>
        <w:t>There are two options on how to drive the “</w:t>
      </w:r>
      <w:r w:rsidRPr="005D53C1">
        <w:rPr>
          <w:i/>
        </w:rPr>
        <w:t>System_clk_en</w:t>
      </w:r>
      <w:r>
        <w:t>” and “</w:t>
      </w:r>
      <w:r w:rsidRPr="005D53C1">
        <w:rPr>
          <w:i/>
        </w:rPr>
        <w:t>System_cg_or</w:t>
      </w:r>
      <w:r>
        <w:t>” for each NoC element.</w:t>
      </w:r>
    </w:p>
    <w:p w:rsidR="005D53C1" w:rsidRDefault="005D53C1" w:rsidP="005D53C1">
      <w:pPr>
        <w:pStyle w:val="Body"/>
      </w:pPr>
    </w:p>
    <w:p w:rsidR="005A439A" w:rsidRDefault="005D53C1" w:rsidP="00B165CF">
      <w:pPr>
        <w:pStyle w:val="Body"/>
        <w:numPr>
          <w:ilvl w:val="0"/>
          <w:numId w:val="29"/>
        </w:numPr>
      </w:pPr>
      <w:r>
        <w:t>In absence of RegBus Layer</w:t>
      </w:r>
      <w:r w:rsidR="005A439A">
        <w:t>, they would be d</w:t>
      </w:r>
      <w:r w:rsidR="00321F5E">
        <w:t>riven by dedicated input pins from NoC.</w:t>
      </w:r>
    </w:p>
    <w:p w:rsidR="00321F5E" w:rsidRPr="00321F5E" w:rsidRDefault="005A439A" w:rsidP="00B165CF">
      <w:pPr>
        <w:pStyle w:val="Body"/>
        <w:numPr>
          <w:ilvl w:val="0"/>
          <w:numId w:val="29"/>
        </w:numPr>
      </w:pPr>
      <w:r>
        <w:t xml:space="preserve">In presence of RegBus Layer, they would be driven by RegBus Slave Bridge. The values on these signals will depend on the value of dedicated registers programmed through RegBus Layer. </w:t>
      </w:r>
    </w:p>
    <w:p w:rsidR="00DF0CBC" w:rsidRDefault="00DF0CBC" w:rsidP="00DF0CBC">
      <w:pPr>
        <w:pStyle w:val="Heading2"/>
      </w:pPr>
      <w:bookmarkStart w:id="79" w:name="_Toc388376295"/>
      <w:r>
        <w:t>System Level Clock Gating</w:t>
      </w:r>
      <w:r w:rsidR="005D53C1">
        <w:t xml:space="preserve"> and Override in absence of RegBus Layer</w:t>
      </w:r>
      <w:bookmarkEnd w:id="79"/>
    </w:p>
    <w:p w:rsidR="002C34C6" w:rsidRDefault="00FD0746" w:rsidP="00B165CF">
      <w:pPr>
        <w:pStyle w:val="Body"/>
        <w:numPr>
          <w:ilvl w:val="0"/>
          <w:numId w:val="25"/>
        </w:numPr>
        <w:jc w:val="both"/>
      </w:pPr>
      <w:r>
        <w:t>When a NoC does not have a RegBus Layer, the</w:t>
      </w:r>
      <w:r w:rsidR="00DF0CBC">
        <w:t xml:space="preserve"> </w:t>
      </w:r>
      <w:r w:rsidR="002C34C6">
        <w:t xml:space="preserve">clock </w:t>
      </w:r>
      <w:r w:rsidR="00DF0CBC">
        <w:t>enable</w:t>
      </w:r>
      <w:r>
        <w:t xml:space="preserve"> signal</w:t>
      </w:r>
      <w:r w:rsidR="00DF0CBC">
        <w:t xml:space="preserve"> </w:t>
      </w:r>
      <w:r>
        <w:t xml:space="preserve">for the NoC element </w:t>
      </w:r>
      <w:r w:rsidR="00DF0CBC">
        <w:t xml:space="preserve">is </w:t>
      </w:r>
      <w:r w:rsidR="00513D94">
        <w:t>going to be generated and</w:t>
      </w:r>
      <w:r w:rsidR="00DF0CBC">
        <w:t xml:space="preserve"> controlled by a system clock controller external to the NoC.</w:t>
      </w:r>
      <w:r w:rsidR="002C34C6">
        <w:t xml:space="preserve"> There are going to be two input pins </w:t>
      </w:r>
      <w:r w:rsidR="002C34C6" w:rsidRPr="002C34C6">
        <w:rPr>
          <w:i/>
        </w:rPr>
        <w:t>System_noc_clk_en</w:t>
      </w:r>
      <w:r w:rsidR="002C34C6">
        <w:t xml:space="preserve"> and </w:t>
      </w:r>
      <w:r w:rsidR="002C34C6" w:rsidRPr="002C34C6">
        <w:rPr>
          <w:i/>
        </w:rPr>
        <w:t>System_reg_clk_en</w:t>
      </w:r>
      <w:r w:rsidR="00A407E9">
        <w:t xml:space="preserve"> at</w:t>
      </w:r>
      <w:r w:rsidR="002C34C6">
        <w:t xml:space="preserve"> the NoC</w:t>
      </w:r>
      <w:r w:rsidR="00A407E9">
        <w:t xml:space="preserve"> top level</w:t>
      </w:r>
      <w:r w:rsidR="002C34C6">
        <w:t xml:space="preserve">. </w:t>
      </w:r>
      <w:r w:rsidR="002C34C6" w:rsidRPr="002C34C6">
        <w:rPr>
          <w:i/>
        </w:rPr>
        <w:t>System_noc_clk_en</w:t>
      </w:r>
      <w:r w:rsidR="002C34C6">
        <w:t xml:space="preserve"> is going to be connected to </w:t>
      </w:r>
      <w:r w:rsidR="002C34C6" w:rsidRPr="002C34C6">
        <w:t>“</w:t>
      </w:r>
      <w:r w:rsidR="002C34C6" w:rsidRPr="002C34C6">
        <w:rPr>
          <w:i/>
        </w:rPr>
        <w:t>System_clk_en</w:t>
      </w:r>
      <w:r w:rsidR="002C34C6" w:rsidRPr="002C34C6">
        <w:t>”</w:t>
      </w:r>
      <w:r w:rsidR="002C34C6">
        <w:t xml:space="preserve"> pin of NoC elements on non-Regbus layer. </w:t>
      </w:r>
      <w:r w:rsidR="002C34C6" w:rsidRPr="002C34C6">
        <w:rPr>
          <w:i/>
        </w:rPr>
        <w:t>System_reg_clk_en</w:t>
      </w:r>
      <w:r w:rsidR="002C34C6">
        <w:rPr>
          <w:i/>
        </w:rPr>
        <w:t xml:space="preserve"> </w:t>
      </w:r>
      <w:r w:rsidR="002C34C6">
        <w:t xml:space="preserve">is going to be connected to </w:t>
      </w:r>
      <w:r w:rsidR="002C34C6" w:rsidRPr="002C34C6">
        <w:t>“</w:t>
      </w:r>
      <w:r w:rsidR="002C34C6" w:rsidRPr="002C34C6">
        <w:rPr>
          <w:i/>
        </w:rPr>
        <w:t>System_clk_en</w:t>
      </w:r>
      <w:r w:rsidR="002C34C6" w:rsidRPr="002C34C6">
        <w:t>”</w:t>
      </w:r>
      <w:r w:rsidR="002C34C6">
        <w:t xml:space="preserve"> pin of NoC elements on RegBus Layer.</w:t>
      </w:r>
    </w:p>
    <w:p w:rsidR="00321F5E" w:rsidRDefault="002C34C6" w:rsidP="00B165CF">
      <w:pPr>
        <w:pStyle w:val="Body"/>
        <w:numPr>
          <w:ilvl w:val="0"/>
          <w:numId w:val="25"/>
        </w:numPr>
        <w:jc w:val="both"/>
      </w:pPr>
      <w:r>
        <w:t xml:space="preserve">Similarly, there are going to be two input pins </w:t>
      </w:r>
      <w:r w:rsidRPr="00A407E9">
        <w:rPr>
          <w:i/>
        </w:rPr>
        <w:t>System_noc_cg_o</w:t>
      </w:r>
      <w:r>
        <w:t xml:space="preserve">r and </w:t>
      </w:r>
      <w:r w:rsidRPr="00A407E9">
        <w:rPr>
          <w:i/>
        </w:rPr>
        <w:t>System_reg_cg_or</w:t>
      </w:r>
      <w:r>
        <w:t xml:space="preserve"> to the NoC for Clock Gate override purpose. They are</w:t>
      </w:r>
      <w:r w:rsidR="00FF0C75">
        <w:t xml:space="preserve"> going to be</w:t>
      </w:r>
      <w:r>
        <w:t xml:space="preserve">     generated and controlled by a system clock controller external to the NoC.</w:t>
      </w:r>
      <w:r w:rsidR="00FF0C75">
        <w:t xml:space="preserve"> </w:t>
      </w:r>
      <w:r w:rsidR="00FF0C75" w:rsidRPr="002C34C6">
        <w:rPr>
          <w:i/>
        </w:rPr>
        <w:t>System_noc_c</w:t>
      </w:r>
      <w:r w:rsidR="00FF0C75">
        <w:rPr>
          <w:i/>
        </w:rPr>
        <w:t>g_or</w:t>
      </w:r>
      <w:r w:rsidR="00FF0C75">
        <w:t xml:space="preserve"> is going to be connected to </w:t>
      </w:r>
      <w:r w:rsidR="00FF0C75" w:rsidRPr="002C34C6">
        <w:t>“</w:t>
      </w:r>
      <w:r w:rsidR="00FF0C75" w:rsidRPr="002C34C6">
        <w:rPr>
          <w:i/>
        </w:rPr>
        <w:t>System_c</w:t>
      </w:r>
      <w:r w:rsidR="00FF0C75">
        <w:rPr>
          <w:i/>
        </w:rPr>
        <w:t>g_or</w:t>
      </w:r>
      <w:r w:rsidR="00FF0C75" w:rsidRPr="002C34C6">
        <w:t>”</w:t>
      </w:r>
      <w:r w:rsidR="00FF0C75">
        <w:t xml:space="preserve"> pin of NoC elements on non-Regbus layer. </w:t>
      </w:r>
      <w:r w:rsidR="00FF0C75" w:rsidRPr="002C34C6">
        <w:rPr>
          <w:i/>
        </w:rPr>
        <w:t>System_</w:t>
      </w:r>
      <w:r w:rsidR="00FF0C75">
        <w:rPr>
          <w:i/>
        </w:rPr>
        <w:t xml:space="preserve">reg_cg_or </w:t>
      </w:r>
      <w:r w:rsidR="00FF0C75">
        <w:t xml:space="preserve">is going to be connected to </w:t>
      </w:r>
      <w:r w:rsidR="00FF0C75" w:rsidRPr="002C34C6">
        <w:t>“</w:t>
      </w:r>
      <w:r w:rsidR="00FF0C75">
        <w:rPr>
          <w:i/>
        </w:rPr>
        <w:t>System_cg_or</w:t>
      </w:r>
      <w:r w:rsidR="00FF0C75" w:rsidRPr="002C34C6">
        <w:t>”</w:t>
      </w:r>
      <w:r w:rsidR="00FF0C75">
        <w:t xml:space="preserve"> pin of NoC elements on RegBus Layer.</w:t>
      </w:r>
    </w:p>
    <w:p w:rsidR="00E84584" w:rsidRPr="00E84584" w:rsidRDefault="00E84584" w:rsidP="00E84584">
      <w:pPr>
        <w:pStyle w:val="Heading4"/>
        <w:numPr>
          <w:ilvl w:val="0"/>
          <w:numId w:val="0"/>
        </w:numPr>
        <w:ind w:left="864"/>
      </w:pPr>
    </w:p>
    <w:p w:rsidR="00321F5E" w:rsidRPr="00321F5E" w:rsidRDefault="00E84584" w:rsidP="00A0753A">
      <w:pPr>
        <w:pStyle w:val="Heading2"/>
      </w:pPr>
      <w:bookmarkStart w:id="80" w:name="_Toc388376296"/>
      <w:r>
        <w:t>System Level Clock Gating and Override through RegBus Layer</w:t>
      </w:r>
      <w:bookmarkEnd w:id="80"/>
    </w:p>
    <w:p w:rsidR="00FE7818" w:rsidRDefault="00FD0746" w:rsidP="00A0753A">
      <w:pPr>
        <w:pStyle w:val="Body"/>
        <w:ind w:left="576"/>
        <w:jc w:val="both"/>
      </w:pPr>
      <w:r>
        <w:t>When a NoC has a Regbus Layer, the enable signal</w:t>
      </w:r>
      <w:r w:rsidR="00A0753A">
        <w:t xml:space="preserve"> and clock gate override signal</w:t>
      </w:r>
      <w:r>
        <w:t xml:space="preserve"> for each NoC el</w:t>
      </w:r>
      <w:r w:rsidR="003723C5">
        <w:t>ement is going to be controlled by the RegBus Slave Bridge</w:t>
      </w:r>
      <w:r>
        <w:t xml:space="preserve"> on that node. </w:t>
      </w:r>
      <w:r w:rsidR="003723C5">
        <w:t xml:space="preserve">In this case, granularity is provided to control </w:t>
      </w:r>
      <w:r w:rsidR="003723C5" w:rsidRPr="00761F88">
        <w:rPr>
          <w:i/>
        </w:rPr>
        <w:t>system_clk_en</w:t>
      </w:r>
      <w:r w:rsidR="003723C5">
        <w:t xml:space="preserve"> </w:t>
      </w:r>
      <w:r w:rsidR="00A0753A">
        <w:t xml:space="preserve">and </w:t>
      </w:r>
      <w:r w:rsidR="00A0753A" w:rsidRPr="00A0753A">
        <w:rPr>
          <w:i/>
        </w:rPr>
        <w:t>system_cg_or</w:t>
      </w:r>
      <w:r w:rsidR="00A0753A">
        <w:t xml:space="preserve"> pins</w:t>
      </w:r>
      <w:r w:rsidR="002F2E66">
        <w:t xml:space="preserve"> </w:t>
      </w:r>
      <w:r w:rsidR="003723C5">
        <w:t xml:space="preserve">of each NoC element individually. </w:t>
      </w:r>
      <w:r w:rsidR="002F2E66">
        <w:t>This is do</w:t>
      </w:r>
      <w:r w:rsidR="008F4B5F">
        <w:t xml:space="preserve">ne by programming </w:t>
      </w:r>
      <w:r w:rsidR="004D3ED6">
        <w:t>“</w:t>
      </w:r>
      <w:r w:rsidR="008F4B5F">
        <w:t>system clock gating</w:t>
      </w:r>
      <w:r w:rsidR="004D3ED6">
        <w:t>”</w:t>
      </w:r>
      <w:r w:rsidR="008F4B5F">
        <w:t xml:space="preserve"> </w:t>
      </w:r>
      <w:r w:rsidR="002F2E66">
        <w:t>dedic</w:t>
      </w:r>
      <w:r w:rsidR="004D3ED6">
        <w:t>ated registers in RegBus slave b</w:t>
      </w:r>
      <w:r w:rsidR="002F2E66">
        <w:t>ridge. The Regbus slave bridge</w:t>
      </w:r>
      <w:r w:rsidR="00513D94">
        <w:t xml:space="preserve"> </w:t>
      </w:r>
      <w:r w:rsidR="0051726E">
        <w:t>on each node</w:t>
      </w:r>
      <w:r w:rsidR="00866594">
        <w:t xml:space="preserve"> contain</w:t>
      </w:r>
      <w:r w:rsidR="0051726E">
        <w:t>s</w:t>
      </w:r>
      <w:r w:rsidR="00A0753A">
        <w:t xml:space="preserve"> 16 registers</w:t>
      </w:r>
      <w:r w:rsidR="00226FFF">
        <w:t>,</w:t>
      </w:r>
      <w:r w:rsidR="00A0753A">
        <w:t xml:space="preserve"> </w:t>
      </w:r>
      <w:r w:rsidR="00226FFF">
        <w:t>each mapping to one of 9</w:t>
      </w:r>
      <w:r w:rsidR="00DC404C">
        <w:t xml:space="preserve"> Routers and 6</w:t>
      </w:r>
      <w:r w:rsidR="005435EE">
        <w:t xml:space="preserve"> Bridges</w:t>
      </w:r>
      <w:r w:rsidR="005D7F42">
        <w:t xml:space="preserve"> (N,E,W,S,H and Regbus Slave Bridge)</w:t>
      </w:r>
      <w:r w:rsidR="005435EE">
        <w:t xml:space="preserve"> on that n</w:t>
      </w:r>
      <w:r w:rsidR="00226FFF">
        <w:t>ode.  Each register con</w:t>
      </w:r>
      <w:r w:rsidR="005435EE">
        <w:t>tains 2 R/W bits, one bit for</w:t>
      </w:r>
      <w:r w:rsidR="00226FFF">
        <w:t xml:space="preserve"> </w:t>
      </w:r>
      <w:r w:rsidR="00226FFF" w:rsidRPr="0051726E">
        <w:rPr>
          <w:i/>
        </w:rPr>
        <w:t>System_clk_en</w:t>
      </w:r>
      <w:r w:rsidR="005435EE">
        <w:t xml:space="preserve"> and the other for</w:t>
      </w:r>
      <w:r w:rsidR="00226FFF">
        <w:t xml:space="preserve"> </w:t>
      </w:r>
      <w:r w:rsidR="00226FFF" w:rsidRPr="0051726E">
        <w:rPr>
          <w:i/>
        </w:rPr>
        <w:t>System_cg_or</w:t>
      </w:r>
      <w:r w:rsidR="00226FFF">
        <w:t xml:space="preserve"> for that particular NoC element.</w:t>
      </w:r>
      <w:r w:rsidR="00513D94">
        <w:t xml:space="preserve"> </w:t>
      </w:r>
      <w:r w:rsidR="005353B4">
        <w:t xml:space="preserve">These </w:t>
      </w:r>
      <w:r w:rsidR="005353B4">
        <w:lastRenderedPageBreak/>
        <w:t xml:space="preserve">register outputs will drive output pins from RegBus slave Bridge and connect to </w:t>
      </w:r>
      <w:r w:rsidR="00FE7986" w:rsidRPr="0051726E">
        <w:rPr>
          <w:i/>
        </w:rPr>
        <w:t>System_clk_en</w:t>
      </w:r>
      <w:r w:rsidR="00FE7986">
        <w:t xml:space="preserve"> and </w:t>
      </w:r>
      <w:r w:rsidR="00FE7986" w:rsidRPr="0051726E">
        <w:rPr>
          <w:i/>
        </w:rPr>
        <w:t>System_cg_or</w:t>
      </w:r>
      <w:r w:rsidR="00FE7986">
        <w:t xml:space="preserve"> pins of the appropriate NoC elements on that node. </w:t>
      </w:r>
      <w:r w:rsidR="00513D94">
        <w:t>Writes to these registers are done via the Regbus Master Bridge by the System clock manager block</w:t>
      </w:r>
      <w:r w:rsidR="00E45C5C">
        <w:t xml:space="preserve">. </w:t>
      </w:r>
      <w:r w:rsidR="00347959">
        <w:t xml:space="preserve">NocStudio must support a prop called </w:t>
      </w:r>
      <w:r w:rsidR="00347959" w:rsidRPr="00347959">
        <w:rPr>
          <w:i/>
        </w:rPr>
        <w:t>system_ck_en_via_regbus</w:t>
      </w:r>
      <w:r w:rsidR="00347959">
        <w:t xml:space="preserve"> ‘on’ to implement this scheme.</w:t>
      </w:r>
      <w:r w:rsidR="005C1799">
        <w:t xml:space="preserve"> </w:t>
      </w:r>
      <w:r w:rsidR="00EE28F5">
        <w:t xml:space="preserve">NocStudio should also dump out information for the user mapping the address of the “System clock gate control register for Bridges” to actual Bridge ID. This is required so that user knows which register in the RegBus Slave Bridge should be written to so as to control the </w:t>
      </w:r>
      <w:r w:rsidR="00EE28F5" w:rsidRPr="0051726E">
        <w:rPr>
          <w:i/>
        </w:rPr>
        <w:t>System_clk_en</w:t>
      </w:r>
      <w:r w:rsidR="00EE28F5">
        <w:t xml:space="preserve"> and </w:t>
      </w:r>
      <w:r w:rsidR="00EE28F5" w:rsidRPr="0051726E">
        <w:rPr>
          <w:i/>
        </w:rPr>
        <w:t>System_cg_or</w:t>
      </w:r>
      <w:r w:rsidR="00EE28F5">
        <w:t xml:space="preserve"> pins of a certain Bridge. </w:t>
      </w:r>
      <w:r w:rsidR="005C1799">
        <w:t xml:space="preserve">Following are the 16 registers provided in the RegBus slave bridge for controlling </w:t>
      </w:r>
      <w:r w:rsidR="005C1799" w:rsidRPr="005C1799">
        <w:rPr>
          <w:i/>
        </w:rPr>
        <w:t>system_clk_en</w:t>
      </w:r>
      <w:r w:rsidR="005C1799">
        <w:t xml:space="preserve"> and </w:t>
      </w:r>
      <w:r w:rsidR="005C1799" w:rsidRPr="005C1799">
        <w:rPr>
          <w:i/>
        </w:rPr>
        <w:t>system_cg_or</w:t>
      </w:r>
      <w:r w:rsidR="005C1799">
        <w:t xml:space="preserve"> pins of each NoC element on a particular node.</w:t>
      </w:r>
      <w:r w:rsidR="00A72B68">
        <w:t xml:space="preserve"> Additional address space in RegBus Slave Bridge should be reserved for 4 more Bridges to be introduced in the future.</w:t>
      </w:r>
      <w:r w:rsidR="00EE28F5">
        <w:t xml:space="preserve"> </w:t>
      </w:r>
    </w:p>
    <w:p w:rsidR="001A2450" w:rsidRPr="001A2450" w:rsidRDefault="001A2450" w:rsidP="00310EF3">
      <w:pPr>
        <w:pStyle w:val="Body"/>
      </w:pPr>
    </w:p>
    <w:p w:rsidR="002445A6" w:rsidRPr="00513D94" w:rsidRDefault="002445A6" w:rsidP="002445A6">
      <w:pPr>
        <w:pStyle w:val="Caption"/>
        <w:keepNext/>
      </w:pPr>
    </w:p>
    <w:p w:rsidR="00934F1A" w:rsidRDefault="00934F1A" w:rsidP="00934F1A">
      <w:pPr>
        <w:pStyle w:val="Caption"/>
        <w:keepNext/>
      </w:pPr>
      <w:bookmarkStart w:id="81" w:name="_Toc388376341"/>
      <w:r>
        <w:t xml:space="preserve">Table </w:t>
      </w:r>
      <w:r w:rsidR="00B926E2">
        <w:fldChar w:fldCharType="begin"/>
      </w:r>
      <w:r w:rsidR="00B926E2">
        <w:instrText xml:space="preserve"> SEQ Table \* ARABIC </w:instrText>
      </w:r>
      <w:r w:rsidR="00B926E2">
        <w:fldChar w:fldCharType="separate"/>
      </w:r>
      <w:r w:rsidR="00A21017">
        <w:rPr>
          <w:noProof/>
        </w:rPr>
        <w:t>1</w:t>
      </w:r>
      <w:r w:rsidR="00B926E2">
        <w:rPr>
          <w:noProof/>
        </w:rPr>
        <w:fldChar w:fldCharType="end"/>
      </w:r>
      <w:r w:rsidR="0051726E">
        <w:t xml:space="preserve"> System clock gate control </w:t>
      </w:r>
      <w:r w:rsidR="00172020">
        <w:t>register (</w:t>
      </w:r>
      <w:r w:rsidR="00767EDE">
        <w:t>RBSLVCG</w:t>
      </w:r>
      <w:r w:rsidR="00172020">
        <w:t xml:space="preserve">) for </w:t>
      </w:r>
      <w:r w:rsidR="00767EDE">
        <w:t>a Slave Agent</w:t>
      </w:r>
      <w:r w:rsidR="00B60704">
        <w:t>,</w:t>
      </w:r>
      <w:r>
        <w:t xml:space="preserve"> </w:t>
      </w:r>
      <w:r w:rsidR="00B60704">
        <w:t xml:space="preserve">physically located </w:t>
      </w:r>
      <w:r>
        <w:t>in RegBus slave Bridge</w:t>
      </w:r>
      <w:r w:rsidR="00B60704">
        <w:t xml:space="preserve"> (RegBus Ring Master)</w:t>
      </w:r>
      <w:bookmarkEnd w:id="81"/>
    </w:p>
    <w:bookmarkStart w:id="82" w:name="_MON_1454292720"/>
    <w:bookmarkEnd w:id="82"/>
    <w:p w:rsidR="00F13109" w:rsidRDefault="00B60704" w:rsidP="00F13109">
      <w:pPr>
        <w:pStyle w:val="Body"/>
      </w:pPr>
      <w:r>
        <w:object w:dxaOrig="10033" w:dyaOrig="1240">
          <v:shape id="_x0000_i1038" type="#_x0000_t75" style="width:459.5pt;height:64.7pt" o:ole="">
            <v:imagedata r:id="rId31" o:title=""/>
          </v:shape>
          <o:OLEObject Type="Embed" ProgID="Excel.Sheet.12" ShapeID="_x0000_i1038" DrawAspect="Content" ObjectID="_1462118225" r:id="rId32"/>
        </w:object>
      </w:r>
    </w:p>
    <w:p w:rsidR="00F13109" w:rsidRDefault="00F13109" w:rsidP="00F13109">
      <w:pPr>
        <w:pStyle w:val="Body"/>
      </w:pPr>
    </w:p>
    <w:p w:rsidR="00A407E9" w:rsidRPr="00A407E9" w:rsidRDefault="00A407E9" w:rsidP="00A407E9">
      <w:pPr>
        <w:pStyle w:val="Body"/>
      </w:pPr>
    </w:p>
    <w:p w:rsidR="00A407E9" w:rsidRPr="00A407E9" w:rsidRDefault="00B60704" w:rsidP="00A407E9">
      <w:pPr>
        <w:pStyle w:val="Body"/>
      </w:pPr>
      <w:r>
        <w:t xml:space="preserve">There are 32 such registers physically residing in RegBus Slave Bridge, to support and control clock gating for a maximum of 32 Slave Agents on the Regbus Slave Ring on a particular node. </w:t>
      </w:r>
    </w:p>
    <w:p w:rsidR="00A407E9" w:rsidRPr="00A407E9" w:rsidRDefault="00A407E9" w:rsidP="00A407E9">
      <w:pPr>
        <w:pStyle w:val="Body"/>
      </w:pPr>
    </w:p>
    <w:p w:rsidR="0094191A" w:rsidRPr="0094191A" w:rsidRDefault="0094191A" w:rsidP="0094191A">
      <w:pPr>
        <w:pStyle w:val="Body"/>
      </w:pPr>
    </w:p>
    <w:p w:rsidR="00454B17" w:rsidRDefault="00BA0E85" w:rsidP="00BA0E85">
      <w:pPr>
        <w:pStyle w:val="Heading2"/>
      </w:pPr>
      <w:bookmarkStart w:id="83" w:name="_Toc388376297"/>
      <w:r>
        <w:t>Turning off System Clock Enable for a node</w:t>
      </w:r>
      <w:bookmarkEnd w:id="83"/>
    </w:p>
    <w:p w:rsidR="00BA0E85" w:rsidRDefault="00BA0E85" w:rsidP="004E30A3">
      <w:pPr>
        <w:pStyle w:val="Body"/>
        <w:jc w:val="both"/>
      </w:pPr>
      <w:r>
        <w:t xml:space="preserve">When the </w:t>
      </w:r>
      <w:r w:rsidRPr="00E21CE6">
        <w:rPr>
          <w:i/>
        </w:rPr>
        <w:t>System_Clk_en</w:t>
      </w:r>
      <w:r>
        <w:t xml:space="preserve"> for a</w:t>
      </w:r>
      <w:r w:rsidR="00E21CE6">
        <w:t xml:space="preserve"> </w:t>
      </w:r>
      <w:r w:rsidR="00DF0ACD">
        <w:t>node</w:t>
      </w:r>
      <w:r w:rsidR="00E21CE6">
        <w:t xml:space="preserve"> on the NoC</w:t>
      </w:r>
      <w:r w:rsidR="00DF0ACD">
        <w:t xml:space="preserve"> </w:t>
      </w:r>
      <w:r>
        <w:t>is turned off,</w:t>
      </w:r>
      <w:r w:rsidR="00E21CE6">
        <w:t xml:space="preserve"> </w:t>
      </w:r>
      <w:r w:rsidR="00C5414F">
        <w:t>an interrupt is</w:t>
      </w:r>
      <w:r w:rsidR="00E21CE6">
        <w:t xml:space="preserve"> sent to the Regbus Slave Bridges on adjacent nodes</w:t>
      </w:r>
      <w:r>
        <w:t>.</w:t>
      </w:r>
      <w:r w:rsidR="00FA48A2">
        <w:t xml:space="preserve"> </w:t>
      </w:r>
      <w:r w:rsidR="000F4D35">
        <w:t xml:space="preserve">The interrupt will be conveyed </w:t>
      </w:r>
      <w:r w:rsidR="00C5414F">
        <w:t xml:space="preserve">on RegBus Layer, </w:t>
      </w:r>
      <w:r w:rsidR="000F4D35">
        <w:t xml:space="preserve">through point to point signals between two RegBus </w:t>
      </w:r>
      <w:r w:rsidR="00C5414F">
        <w:t>Slave Bridges on adjacent nodes.</w:t>
      </w:r>
    </w:p>
    <w:p w:rsidR="00EE3F81" w:rsidRDefault="00EE3F81" w:rsidP="004E30A3">
      <w:pPr>
        <w:pStyle w:val="Body"/>
        <w:jc w:val="both"/>
      </w:pPr>
    </w:p>
    <w:p w:rsidR="00EE3F81" w:rsidRDefault="003D1173" w:rsidP="004E30A3">
      <w:pPr>
        <w:pStyle w:val="Body"/>
        <w:jc w:val="both"/>
      </w:pPr>
      <w:r>
        <w:t xml:space="preserve">Once the interrupt is received by a RegBus Slave Bridge, it will convey that information to all its NoC elements </w:t>
      </w:r>
      <w:r w:rsidR="004E30A3">
        <w:t xml:space="preserve">(routers) </w:t>
      </w:r>
      <w:r>
        <w:t xml:space="preserve">on that node through Regbus Slave chain. </w:t>
      </w:r>
      <w:r w:rsidR="004E30A3">
        <w:t xml:space="preserve">This is to let the routers on neighboring nodes (on non-regbus NoC layers) know that the link to disabled node is not valid. Hence those routers should not forward any traffic to the disabled node. </w:t>
      </w:r>
      <w:r>
        <w:t>An additional set of signals are required for this purpose which will go as side band signals on Slave chain.</w:t>
      </w:r>
    </w:p>
    <w:p w:rsidR="00813436" w:rsidRDefault="00813436" w:rsidP="00D40213">
      <w:pPr>
        <w:pStyle w:val="Heading4"/>
        <w:numPr>
          <w:ilvl w:val="0"/>
          <w:numId w:val="0"/>
        </w:numPr>
      </w:pPr>
    </w:p>
    <w:p w:rsidR="00CA36A4" w:rsidRDefault="00CA36A4" w:rsidP="00CA36A4">
      <w:pPr>
        <w:pStyle w:val="Body"/>
      </w:pPr>
    </w:p>
    <w:p w:rsidR="00CA36A4" w:rsidRPr="00CA36A4" w:rsidRDefault="00CA36A4" w:rsidP="00CA36A4">
      <w:pPr>
        <w:pStyle w:val="Body"/>
      </w:pPr>
    </w:p>
    <w:p w:rsidR="00CA36A4" w:rsidRPr="00513D94" w:rsidRDefault="00CA36A4" w:rsidP="00CA36A4">
      <w:pPr>
        <w:pStyle w:val="Caption"/>
        <w:keepNext/>
      </w:pPr>
    </w:p>
    <w:p w:rsidR="00CA36A4" w:rsidRDefault="00CA36A4" w:rsidP="00CA36A4">
      <w:pPr>
        <w:pStyle w:val="Body"/>
      </w:pPr>
    </w:p>
    <w:p w:rsidR="00CA36A4" w:rsidRDefault="00CA36A4" w:rsidP="00CA36A4">
      <w:pPr>
        <w:pStyle w:val="Body"/>
      </w:pPr>
    </w:p>
    <w:p w:rsidR="00CA36A4" w:rsidRDefault="00CA36A4" w:rsidP="00CA36A4">
      <w:pPr>
        <w:pStyle w:val="Caption"/>
        <w:keepNext/>
      </w:pPr>
    </w:p>
    <w:p w:rsidR="00CA36A4" w:rsidRPr="00F13109" w:rsidRDefault="00CA36A4" w:rsidP="00CA36A4">
      <w:pPr>
        <w:pStyle w:val="Body"/>
      </w:pPr>
    </w:p>
    <w:p w:rsidR="0028632F" w:rsidRPr="0028632F" w:rsidRDefault="0028632F" w:rsidP="0028632F">
      <w:pPr>
        <w:pStyle w:val="Body"/>
      </w:pPr>
    </w:p>
    <w:p w:rsidR="00813436" w:rsidRDefault="00813436" w:rsidP="00813436">
      <w:pPr>
        <w:pStyle w:val="Body"/>
      </w:pPr>
    </w:p>
    <w:p w:rsidR="00813436" w:rsidRDefault="00813436" w:rsidP="00813436">
      <w:pPr>
        <w:pStyle w:val="Heading4"/>
        <w:numPr>
          <w:ilvl w:val="0"/>
          <w:numId w:val="0"/>
        </w:numPr>
        <w:ind w:left="864"/>
      </w:pPr>
    </w:p>
    <w:p w:rsidR="00813436" w:rsidRDefault="00813436" w:rsidP="00813436">
      <w:pPr>
        <w:pStyle w:val="Body"/>
      </w:pPr>
    </w:p>
    <w:p w:rsidR="00813436" w:rsidRDefault="00813436" w:rsidP="00813436">
      <w:pPr>
        <w:pStyle w:val="Heading4"/>
        <w:numPr>
          <w:ilvl w:val="0"/>
          <w:numId w:val="0"/>
        </w:numPr>
        <w:ind w:left="864" w:hanging="864"/>
      </w:pPr>
    </w:p>
    <w:p w:rsidR="00813436" w:rsidRDefault="00813436" w:rsidP="00813436">
      <w:pPr>
        <w:pStyle w:val="Body"/>
      </w:pPr>
    </w:p>
    <w:p w:rsidR="00813436" w:rsidRDefault="00813436" w:rsidP="00813436">
      <w:pPr>
        <w:pStyle w:val="Heading1"/>
      </w:pPr>
      <w:bookmarkStart w:id="84" w:name="_Toc388376298"/>
      <w:r>
        <w:lastRenderedPageBreak/>
        <w:t>Latency Penalty on Coarse Clock Enable</w:t>
      </w:r>
      <w:bookmarkEnd w:id="84"/>
    </w:p>
    <w:p w:rsidR="0084764B" w:rsidRPr="0084764B" w:rsidRDefault="0084764B" w:rsidP="0084764B">
      <w:pPr>
        <w:pStyle w:val="Body"/>
      </w:pPr>
      <w:r>
        <w:t xml:space="preserve">The following table </w:t>
      </w:r>
      <w:r w:rsidR="00E52BA5">
        <w:t>summarizes</w:t>
      </w:r>
      <w:r w:rsidR="00B81470">
        <w:t xml:space="preserve"> l</w:t>
      </w:r>
      <w:r w:rsidR="00E52BA5">
        <w:t>atency incurred at different NoC elements to wake up their interface neighbors, from clock gated mode to clock enabled mode.</w:t>
      </w:r>
    </w:p>
    <w:p w:rsidR="00813436" w:rsidRDefault="00813436" w:rsidP="00813436">
      <w:pPr>
        <w:pStyle w:val="Body"/>
      </w:pPr>
    </w:p>
    <w:p w:rsidR="00B81470" w:rsidRDefault="00B81470" w:rsidP="00B81470">
      <w:pPr>
        <w:pStyle w:val="Caption"/>
        <w:keepNext/>
      </w:pPr>
      <w:bookmarkStart w:id="85" w:name="_Toc388376342"/>
      <w:r>
        <w:t xml:space="preserve">Table </w:t>
      </w:r>
      <w:r w:rsidR="00B926E2">
        <w:fldChar w:fldCharType="begin"/>
      </w:r>
      <w:r w:rsidR="00B926E2">
        <w:instrText xml:space="preserve"> SEQ Table \* ARABIC </w:instrText>
      </w:r>
      <w:r w:rsidR="00B926E2">
        <w:fldChar w:fldCharType="separate"/>
      </w:r>
      <w:r w:rsidR="00A21017">
        <w:rPr>
          <w:noProof/>
        </w:rPr>
        <w:t>5</w:t>
      </w:r>
      <w:r w:rsidR="00B926E2">
        <w:rPr>
          <w:noProof/>
        </w:rPr>
        <w:fldChar w:fldCharType="end"/>
      </w:r>
      <w:r>
        <w:t xml:space="preserve"> Coarse Clock Gating Latency in different NoC elements as interface neighbors</w:t>
      </w:r>
      <w:bookmarkEnd w:id="85"/>
    </w:p>
    <w:tbl>
      <w:tblPr>
        <w:tblStyle w:val="TableGrid"/>
        <w:tblW w:w="0" w:type="auto"/>
        <w:tblInd w:w="360" w:type="dxa"/>
        <w:tblLook w:val="04A0" w:firstRow="1" w:lastRow="0" w:firstColumn="1" w:lastColumn="0" w:noHBand="0" w:noVBand="1"/>
      </w:tblPr>
      <w:tblGrid>
        <w:gridCol w:w="472"/>
        <w:gridCol w:w="1429"/>
        <w:gridCol w:w="1429"/>
        <w:gridCol w:w="1429"/>
        <w:gridCol w:w="1174"/>
        <w:gridCol w:w="1036"/>
        <w:gridCol w:w="2247"/>
      </w:tblGrid>
      <w:tr w:rsidR="00167FE1" w:rsidTr="00B81470">
        <w:tc>
          <w:tcPr>
            <w:tcW w:w="413" w:type="dxa"/>
          </w:tcPr>
          <w:p w:rsidR="0084764B" w:rsidRDefault="0084764B" w:rsidP="002F5859">
            <w:r>
              <w:t>#</w:t>
            </w:r>
          </w:p>
        </w:tc>
        <w:tc>
          <w:tcPr>
            <w:tcW w:w="1311" w:type="dxa"/>
          </w:tcPr>
          <w:p w:rsidR="0084764B" w:rsidRDefault="005114B7" w:rsidP="002F5859">
            <w:r>
              <w:t>Neighboring</w:t>
            </w:r>
            <w:r w:rsidR="0084764B">
              <w:t xml:space="preserve"> element</w:t>
            </w:r>
          </w:p>
        </w:tc>
        <w:tc>
          <w:tcPr>
            <w:tcW w:w="1232" w:type="dxa"/>
          </w:tcPr>
          <w:p w:rsidR="0084764B" w:rsidRDefault="00502BB5" w:rsidP="00502BB5">
            <w:pPr>
              <w:jc w:val="center"/>
            </w:pPr>
            <w:r>
              <w:t xml:space="preserve">Neighboring element flit output </w:t>
            </w:r>
            <w:r w:rsidR="0084764B">
              <w:t>registered</w:t>
            </w:r>
          </w:p>
        </w:tc>
        <w:tc>
          <w:tcPr>
            <w:tcW w:w="989" w:type="dxa"/>
          </w:tcPr>
          <w:p w:rsidR="0084764B" w:rsidRDefault="00502BB5" w:rsidP="00502BB5">
            <w:pPr>
              <w:jc w:val="center"/>
            </w:pPr>
            <w:r>
              <w:t xml:space="preserve">Neighboring element Input </w:t>
            </w:r>
            <w:r w:rsidR="0084764B">
              <w:t>Async B</w:t>
            </w:r>
            <w:r w:rsidR="00827E60">
              <w:t>oundary</w:t>
            </w:r>
          </w:p>
        </w:tc>
        <w:tc>
          <w:tcPr>
            <w:tcW w:w="1219" w:type="dxa"/>
          </w:tcPr>
          <w:p w:rsidR="0084764B" w:rsidRDefault="00167FE1" w:rsidP="002F5859">
            <w:r>
              <w:t xml:space="preserve">Target </w:t>
            </w:r>
            <w:r w:rsidR="0084764B">
              <w:t>Clock Gated Element</w:t>
            </w:r>
          </w:p>
        </w:tc>
        <w:tc>
          <w:tcPr>
            <w:tcW w:w="1079" w:type="dxa"/>
          </w:tcPr>
          <w:p w:rsidR="0084764B" w:rsidRDefault="0084764B" w:rsidP="00F0523B">
            <w:pPr>
              <w:jc w:val="center"/>
            </w:pPr>
            <w:r>
              <w:t>Penalty on Clock Enable</w:t>
            </w:r>
          </w:p>
        </w:tc>
        <w:tc>
          <w:tcPr>
            <w:tcW w:w="2787" w:type="dxa"/>
          </w:tcPr>
          <w:p w:rsidR="0084764B" w:rsidRDefault="0084764B" w:rsidP="002F5859">
            <w:r>
              <w:t>Notes</w:t>
            </w:r>
          </w:p>
        </w:tc>
      </w:tr>
      <w:tr w:rsidR="00167FE1" w:rsidTr="00B81470">
        <w:tc>
          <w:tcPr>
            <w:tcW w:w="413" w:type="dxa"/>
          </w:tcPr>
          <w:p w:rsidR="0084764B" w:rsidRDefault="0084764B" w:rsidP="002F5859">
            <w:r>
              <w:t>1</w:t>
            </w:r>
          </w:p>
        </w:tc>
        <w:tc>
          <w:tcPr>
            <w:tcW w:w="1311" w:type="dxa"/>
          </w:tcPr>
          <w:p w:rsidR="0084764B" w:rsidRDefault="0084764B" w:rsidP="002F5859">
            <w:r>
              <w:t>Router</w:t>
            </w:r>
          </w:p>
        </w:tc>
        <w:tc>
          <w:tcPr>
            <w:tcW w:w="1232" w:type="dxa"/>
          </w:tcPr>
          <w:p w:rsidR="0084764B" w:rsidRDefault="0084764B" w:rsidP="002F5859">
            <w:r>
              <w:t>Y</w:t>
            </w:r>
          </w:p>
        </w:tc>
        <w:tc>
          <w:tcPr>
            <w:tcW w:w="989" w:type="dxa"/>
          </w:tcPr>
          <w:p w:rsidR="0084764B" w:rsidRDefault="0084764B" w:rsidP="002F5859">
            <w:r>
              <w:t>N</w:t>
            </w:r>
          </w:p>
        </w:tc>
        <w:tc>
          <w:tcPr>
            <w:tcW w:w="1219" w:type="dxa"/>
          </w:tcPr>
          <w:p w:rsidR="0084764B" w:rsidRDefault="0084764B" w:rsidP="002F5859">
            <w:r>
              <w:t>Router</w:t>
            </w:r>
          </w:p>
        </w:tc>
        <w:tc>
          <w:tcPr>
            <w:tcW w:w="1079" w:type="dxa"/>
          </w:tcPr>
          <w:p w:rsidR="0084764B" w:rsidRDefault="0084764B" w:rsidP="002F5859">
            <w:r>
              <w:t>N</w:t>
            </w:r>
          </w:p>
        </w:tc>
        <w:tc>
          <w:tcPr>
            <w:tcW w:w="2787" w:type="dxa"/>
          </w:tcPr>
          <w:p w:rsidR="0084764B" w:rsidRDefault="0084764B" w:rsidP="002F5859"/>
        </w:tc>
      </w:tr>
      <w:tr w:rsidR="00167FE1" w:rsidTr="00B81470">
        <w:tc>
          <w:tcPr>
            <w:tcW w:w="413" w:type="dxa"/>
          </w:tcPr>
          <w:p w:rsidR="0084764B" w:rsidRDefault="0084764B" w:rsidP="002F5859">
            <w:r>
              <w:t>2</w:t>
            </w:r>
          </w:p>
        </w:tc>
        <w:tc>
          <w:tcPr>
            <w:tcW w:w="1311" w:type="dxa"/>
          </w:tcPr>
          <w:p w:rsidR="0084764B" w:rsidRDefault="0084764B" w:rsidP="002F5859">
            <w:r>
              <w:t xml:space="preserve">Router </w:t>
            </w:r>
          </w:p>
        </w:tc>
        <w:tc>
          <w:tcPr>
            <w:tcW w:w="1232" w:type="dxa"/>
          </w:tcPr>
          <w:p w:rsidR="0084764B" w:rsidRDefault="0084764B" w:rsidP="002F5859">
            <w:r>
              <w:t>N</w:t>
            </w:r>
          </w:p>
        </w:tc>
        <w:tc>
          <w:tcPr>
            <w:tcW w:w="989" w:type="dxa"/>
          </w:tcPr>
          <w:p w:rsidR="0084764B" w:rsidRDefault="0084764B" w:rsidP="002F5859">
            <w:r>
              <w:t>N</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84764B" w:rsidP="002F5859">
            <w:r>
              <w:t>3</w:t>
            </w:r>
          </w:p>
        </w:tc>
        <w:tc>
          <w:tcPr>
            <w:tcW w:w="1311" w:type="dxa"/>
          </w:tcPr>
          <w:p w:rsidR="0084764B" w:rsidRDefault="0084764B" w:rsidP="002F5859">
            <w:r>
              <w:t>Router</w:t>
            </w:r>
          </w:p>
        </w:tc>
        <w:tc>
          <w:tcPr>
            <w:tcW w:w="1232" w:type="dxa"/>
          </w:tcPr>
          <w:p w:rsidR="0084764B" w:rsidRDefault="0084764B" w:rsidP="002F5859">
            <w:r>
              <w:t>Y</w:t>
            </w:r>
          </w:p>
        </w:tc>
        <w:tc>
          <w:tcPr>
            <w:tcW w:w="989" w:type="dxa"/>
          </w:tcPr>
          <w:p w:rsidR="0084764B" w:rsidRDefault="0084764B" w:rsidP="002F5859">
            <w:r>
              <w:t>Y</w:t>
            </w:r>
          </w:p>
        </w:tc>
        <w:tc>
          <w:tcPr>
            <w:tcW w:w="1219" w:type="dxa"/>
          </w:tcPr>
          <w:p w:rsidR="0084764B" w:rsidRDefault="0084764B" w:rsidP="002F5859">
            <w:r>
              <w:t>Router</w:t>
            </w:r>
          </w:p>
        </w:tc>
        <w:tc>
          <w:tcPr>
            <w:tcW w:w="1079" w:type="dxa"/>
          </w:tcPr>
          <w:p w:rsidR="0084764B" w:rsidRDefault="0084764B" w:rsidP="002F5859">
            <w:r w:rsidRPr="002972F8">
              <w:rPr>
                <w:highlight w:val="yellow"/>
              </w:rPr>
              <w:t>Y</w:t>
            </w:r>
            <w:r w:rsidR="00FE1B3A" w:rsidRPr="002972F8">
              <w:rPr>
                <w:highlight w:val="yellow"/>
              </w:rPr>
              <w:t xml:space="preserve"> (?? Should be N )</w:t>
            </w:r>
          </w:p>
        </w:tc>
        <w:tc>
          <w:tcPr>
            <w:tcW w:w="2787" w:type="dxa"/>
          </w:tcPr>
          <w:p w:rsidR="0084764B" w:rsidRDefault="0084764B" w:rsidP="002F5859"/>
        </w:tc>
      </w:tr>
      <w:tr w:rsidR="00167FE1" w:rsidTr="00B81470">
        <w:tc>
          <w:tcPr>
            <w:tcW w:w="413" w:type="dxa"/>
          </w:tcPr>
          <w:p w:rsidR="0084764B" w:rsidRDefault="00566DFF" w:rsidP="002F5859">
            <w:r>
              <w:t>4</w:t>
            </w:r>
          </w:p>
        </w:tc>
        <w:tc>
          <w:tcPr>
            <w:tcW w:w="1311" w:type="dxa"/>
          </w:tcPr>
          <w:p w:rsidR="0084764B" w:rsidRDefault="0084764B" w:rsidP="002F5859">
            <w:r>
              <w:t xml:space="preserve">Router </w:t>
            </w:r>
          </w:p>
        </w:tc>
        <w:tc>
          <w:tcPr>
            <w:tcW w:w="1232" w:type="dxa"/>
          </w:tcPr>
          <w:p w:rsidR="0084764B" w:rsidRDefault="0084764B" w:rsidP="002F5859">
            <w:r>
              <w:t>N</w:t>
            </w:r>
          </w:p>
        </w:tc>
        <w:tc>
          <w:tcPr>
            <w:tcW w:w="989" w:type="dxa"/>
          </w:tcPr>
          <w:p w:rsidR="0084764B" w:rsidRDefault="0084764B" w:rsidP="002F5859">
            <w:r>
              <w:t>Y</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5</w:t>
            </w:r>
          </w:p>
        </w:tc>
        <w:tc>
          <w:tcPr>
            <w:tcW w:w="1311" w:type="dxa"/>
          </w:tcPr>
          <w:p w:rsidR="0084764B" w:rsidRDefault="0084764B" w:rsidP="002F5859">
            <w:r>
              <w:t>Str Bridge</w:t>
            </w:r>
          </w:p>
        </w:tc>
        <w:tc>
          <w:tcPr>
            <w:tcW w:w="1232" w:type="dxa"/>
          </w:tcPr>
          <w:p w:rsidR="0084764B" w:rsidRDefault="0084764B" w:rsidP="002F5859">
            <w:r>
              <w:t>Y</w:t>
            </w:r>
          </w:p>
        </w:tc>
        <w:tc>
          <w:tcPr>
            <w:tcW w:w="989" w:type="dxa"/>
          </w:tcPr>
          <w:p w:rsidR="0084764B" w:rsidRDefault="0084764B" w:rsidP="002F5859">
            <w:r>
              <w:t>N</w:t>
            </w:r>
          </w:p>
        </w:tc>
        <w:tc>
          <w:tcPr>
            <w:tcW w:w="1219" w:type="dxa"/>
          </w:tcPr>
          <w:p w:rsidR="0084764B" w:rsidRDefault="0084764B" w:rsidP="002F5859">
            <w:r>
              <w:t>Router</w:t>
            </w:r>
          </w:p>
        </w:tc>
        <w:tc>
          <w:tcPr>
            <w:tcW w:w="1079" w:type="dxa"/>
          </w:tcPr>
          <w:p w:rsidR="0084764B" w:rsidRDefault="0084764B" w:rsidP="002F5859">
            <w:r>
              <w:t>N</w:t>
            </w:r>
          </w:p>
        </w:tc>
        <w:tc>
          <w:tcPr>
            <w:tcW w:w="2787" w:type="dxa"/>
          </w:tcPr>
          <w:p w:rsidR="0084764B" w:rsidRDefault="0084764B" w:rsidP="002F5859"/>
        </w:tc>
      </w:tr>
      <w:tr w:rsidR="00167FE1" w:rsidTr="00B81470">
        <w:tc>
          <w:tcPr>
            <w:tcW w:w="413" w:type="dxa"/>
          </w:tcPr>
          <w:p w:rsidR="0084764B" w:rsidRDefault="00566DFF" w:rsidP="002F5859">
            <w:r>
              <w:t>6</w:t>
            </w:r>
          </w:p>
        </w:tc>
        <w:tc>
          <w:tcPr>
            <w:tcW w:w="1311" w:type="dxa"/>
          </w:tcPr>
          <w:p w:rsidR="0084764B" w:rsidRDefault="0084764B" w:rsidP="002F5859">
            <w:r>
              <w:t>Str Bridge</w:t>
            </w:r>
          </w:p>
        </w:tc>
        <w:tc>
          <w:tcPr>
            <w:tcW w:w="1232" w:type="dxa"/>
          </w:tcPr>
          <w:p w:rsidR="0084764B" w:rsidRDefault="0084764B" w:rsidP="002F5859">
            <w:r>
              <w:t>N</w:t>
            </w:r>
          </w:p>
        </w:tc>
        <w:tc>
          <w:tcPr>
            <w:tcW w:w="989" w:type="dxa"/>
          </w:tcPr>
          <w:p w:rsidR="0084764B" w:rsidRDefault="0084764B" w:rsidP="002F5859">
            <w:r>
              <w:t>N</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7</w:t>
            </w:r>
          </w:p>
        </w:tc>
        <w:tc>
          <w:tcPr>
            <w:tcW w:w="1311" w:type="dxa"/>
          </w:tcPr>
          <w:p w:rsidR="0084764B" w:rsidRDefault="0084764B" w:rsidP="002F5859">
            <w:r>
              <w:t>Str Bridge</w:t>
            </w:r>
          </w:p>
        </w:tc>
        <w:tc>
          <w:tcPr>
            <w:tcW w:w="1232" w:type="dxa"/>
          </w:tcPr>
          <w:p w:rsidR="0084764B" w:rsidRDefault="0084764B" w:rsidP="002F5859">
            <w:r>
              <w:t>Y</w:t>
            </w:r>
          </w:p>
        </w:tc>
        <w:tc>
          <w:tcPr>
            <w:tcW w:w="989" w:type="dxa"/>
          </w:tcPr>
          <w:p w:rsidR="0084764B" w:rsidRDefault="0084764B" w:rsidP="002F5859">
            <w:r w:rsidRPr="002972F8">
              <w:rPr>
                <w:highlight w:val="yellow"/>
              </w:rPr>
              <w:t>Y</w:t>
            </w:r>
            <w:r w:rsidR="00227D29" w:rsidRPr="002972F8">
              <w:rPr>
                <w:highlight w:val="yellow"/>
              </w:rPr>
              <w:t xml:space="preserve"> (not supported )</w:t>
            </w:r>
          </w:p>
        </w:tc>
        <w:tc>
          <w:tcPr>
            <w:tcW w:w="1219" w:type="dxa"/>
          </w:tcPr>
          <w:p w:rsidR="0084764B" w:rsidRDefault="0084764B" w:rsidP="002F5859">
            <w:r>
              <w:t>Router</w:t>
            </w:r>
          </w:p>
        </w:tc>
        <w:tc>
          <w:tcPr>
            <w:tcW w:w="1079" w:type="dxa"/>
          </w:tcPr>
          <w:p w:rsidR="0084764B" w:rsidRDefault="00E007D5" w:rsidP="002F5859">
            <w:r w:rsidRPr="00E007D5">
              <w:rPr>
                <w:highlight w:val="yellow"/>
              </w:rPr>
              <w:t>N</w:t>
            </w:r>
          </w:p>
        </w:tc>
        <w:tc>
          <w:tcPr>
            <w:tcW w:w="2787" w:type="dxa"/>
          </w:tcPr>
          <w:p w:rsidR="0084764B" w:rsidRDefault="0084764B" w:rsidP="002F5859"/>
        </w:tc>
      </w:tr>
      <w:tr w:rsidR="00167FE1" w:rsidTr="00B81470">
        <w:tc>
          <w:tcPr>
            <w:tcW w:w="413" w:type="dxa"/>
          </w:tcPr>
          <w:p w:rsidR="0084764B" w:rsidRDefault="00566DFF" w:rsidP="002F5859">
            <w:r>
              <w:t>8</w:t>
            </w:r>
          </w:p>
        </w:tc>
        <w:tc>
          <w:tcPr>
            <w:tcW w:w="1311" w:type="dxa"/>
          </w:tcPr>
          <w:p w:rsidR="0084764B" w:rsidRDefault="0084764B" w:rsidP="002F5859">
            <w:r>
              <w:t>Str Bridge</w:t>
            </w:r>
          </w:p>
        </w:tc>
        <w:tc>
          <w:tcPr>
            <w:tcW w:w="1232" w:type="dxa"/>
          </w:tcPr>
          <w:p w:rsidR="0084764B" w:rsidRDefault="0084764B" w:rsidP="002F5859">
            <w:r>
              <w:t>N</w:t>
            </w:r>
          </w:p>
        </w:tc>
        <w:tc>
          <w:tcPr>
            <w:tcW w:w="989" w:type="dxa"/>
          </w:tcPr>
          <w:p w:rsidR="0084764B" w:rsidRDefault="0084764B" w:rsidP="002F5859">
            <w:r w:rsidRPr="002972F8">
              <w:rPr>
                <w:highlight w:val="yellow"/>
              </w:rPr>
              <w:t>Y</w:t>
            </w:r>
            <w:r w:rsidR="00227D29" w:rsidRPr="002972F8">
              <w:rPr>
                <w:highlight w:val="yellow"/>
              </w:rPr>
              <w:t xml:space="preserve"> (not supported )</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9</w:t>
            </w:r>
          </w:p>
        </w:tc>
        <w:tc>
          <w:tcPr>
            <w:tcW w:w="1311" w:type="dxa"/>
          </w:tcPr>
          <w:p w:rsidR="0084764B" w:rsidRDefault="0084764B" w:rsidP="002F5859">
            <w:r>
              <w:t>Router</w:t>
            </w:r>
          </w:p>
        </w:tc>
        <w:tc>
          <w:tcPr>
            <w:tcW w:w="1232" w:type="dxa"/>
          </w:tcPr>
          <w:p w:rsidR="0084764B" w:rsidRDefault="0084764B" w:rsidP="002F5859">
            <w:r>
              <w:t>Y</w:t>
            </w:r>
          </w:p>
        </w:tc>
        <w:tc>
          <w:tcPr>
            <w:tcW w:w="989" w:type="dxa"/>
          </w:tcPr>
          <w:p w:rsidR="0084764B" w:rsidRDefault="0084764B" w:rsidP="002F5859">
            <w:r>
              <w:t>N</w:t>
            </w:r>
          </w:p>
        </w:tc>
        <w:tc>
          <w:tcPr>
            <w:tcW w:w="1219" w:type="dxa"/>
          </w:tcPr>
          <w:p w:rsidR="0084764B" w:rsidRDefault="0084764B" w:rsidP="002F5859">
            <w:r>
              <w:t>Str Bridge</w:t>
            </w:r>
          </w:p>
        </w:tc>
        <w:tc>
          <w:tcPr>
            <w:tcW w:w="1079" w:type="dxa"/>
          </w:tcPr>
          <w:p w:rsidR="0084764B" w:rsidRDefault="0084764B" w:rsidP="002F5859">
            <w:r>
              <w:t>N</w:t>
            </w:r>
          </w:p>
        </w:tc>
        <w:tc>
          <w:tcPr>
            <w:tcW w:w="2787" w:type="dxa"/>
          </w:tcPr>
          <w:p w:rsidR="0084764B" w:rsidRDefault="0084764B" w:rsidP="002F5859"/>
        </w:tc>
      </w:tr>
      <w:tr w:rsidR="00167FE1" w:rsidTr="00B81470">
        <w:tc>
          <w:tcPr>
            <w:tcW w:w="413" w:type="dxa"/>
          </w:tcPr>
          <w:p w:rsidR="0084764B" w:rsidRDefault="00566DFF" w:rsidP="002F5859">
            <w:r>
              <w:t>10</w:t>
            </w:r>
          </w:p>
        </w:tc>
        <w:tc>
          <w:tcPr>
            <w:tcW w:w="1311" w:type="dxa"/>
          </w:tcPr>
          <w:p w:rsidR="0084764B" w:rsidRDefault="0084764B" w:rsidP="002F5859">
            <w:r>
              <w:t xml:space="preserve">Router </w:t>
            </w:r>
          </w:p>
        </w:tc>
        <w:tc>
          <w:tcPr>
            <w:tcW w:w="1232" w:type="dxa"/>
          </w:tcPr>
          <w:p w:rsidR="0084764B" w:rsidRDefault="0084764B" w:rsidP="002F5859">
            <w:r>
              <w:t>N</w:t>
            </w:r>
          </w:p>
        </w:tc>
        <w:tc>
          <w:tcPr>
            <w:tcW w:w="989" w:type="dxa"/>
          </w:tcPr>
          <w:p w:rsidR="0084764B" w:rsidRDefault="0084764B" w:rsidP="002F5859">
            <w:r>
              <w:t>N</w:t>
            </w:r>
          </w:p>
        </w:tc>
        <w:tc>
          <w:tcPr>
            <w:tcW w:w="1219" w:type="dxa"/>
          </w:tcPr>
          <w:p w:rsidR="0084764B" w:rsidRDefault="0084764B" w:rsidP="002F5859">
            <w:r>
              <w:t>Str Bridge</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11</w:t>
            </w:r>
          </w:p>
        </w:tc>
        <w:tc>
          <w:tcPr>
            <w:tcW w:w="1311" w:type="dxa"/>
          </w:tcPr>
          <w:p w:rsidR="0084764B" w:rsidRDefault="0084764B" w:rsidP="002F5859">
            <w:r>
              <w:t>Host</w:t>
            </w:r>
          </w:p>
        </w:tc>
        <w:tc>
          <w:tcPr>
            <w:tcW w:w="1232" w:type="dxa"/>
          </w:tcPr>
          <w:p w:rsidR="0084764B" w:rsidRDefault="0084764B" w:rsidP="002F5859">
            <w:r>
              <w:t>n/a</w:t>
            </w:r>
          </w:p>
        </w:tc>
        <w:tc>
          <w:tcPr>
            <w:tcW w:w="989" w:type="dxa"/>
          </w:tcPr>
          <w:p w:rsidR="0084764B" w:rsidRDefault="0084764B" w:rsidP="002F5859">
            <w:r>
              <w:t>N</w:t>
            </w:r>
          </w:p>
        </w:tc>
        <w:tc>
          <w:tcPr>
            <w:tcW w:w="1219" w:type="dxa"/>
          </w:tcPr>
          <w:p w:rsidR="0084764B" w:rsidRDefault="0084764B" w:rsidP="002F5859">
            <w:r>
              <w:t>Str Bridge</w:t>
            </w:r>
          </w:p>
        </w:tc>
        <w:tc>
          <w:tcPr>
            <w:tcW w:w="1079" w:type="dxa"/>
          </w:tcPr>
          <w:p w:rsidR="0084764B" w:rsidRDefault="008B679B" w:rsidP="002F5859">
            <w:r>
              <w:t>N</w:t>
            </w:r>
          </w:p>
        </w:tc>
        <w:tc>
          <w:tcPr>
            <w:tcW w:w="2787" w:type="dxa"/>
          </w:tcPr>
          <w:p w:rsidR="0084764B" w:rsidRDefault="0084764B" w:rsidP="002F5859">
            <w:r>
              <w:t>Free running input register on bridge when clk-gated</w:t>
            </w:r>
          </w:p>
        </w:tc>
      </w:tr>
      <w:tr w:rsidR="00167FE1" w:rsidTr="00B81470">
        <w:tc>
          <w:tcPr>
            <w:tcW w:w="413" w:type="dxa"/>
          </w:tcPr>
          <w:p w:rsidR="0084764B" w:rsidRDefault="00566DFF" w:rsidP="002F5859">
            <w:r>
              <w:t>12</w:t>
            </w:r>
          </w:p>
        </w:tc>
        <w:tc>
          <w:tcPr>
            <w:tcW w:w="1311" w:type="dxa"/>
          </w:tcPr>
          <w:p w:rsidR="0084764B" w:rsidRDefault="0084764B" w:rsidP="002F5859">
            <w:r>
              <w:t>AXI Br ‘AR’</w:t>
            </w:r>
          </w:p>
        </w:tc>
        <w:tc>
          <w:tcPr>
            <w:tcW w:w="1232" w:type="dxa"/>
          </w:tcPr>
          <w:p w:rsidR="0084764B" w:rsidRDefault="0084764B" w:rsidP="002F5859">
            <w:r>
              <w:t>N/Y</w:t>
            </w:r>
          </w:p>
        </w:tc>
        <w:tc>
          <w:tcPr>
            <w:tcW w:w="989" w:type="dxa"/>
          </w:tcPr>
          <w:p w:rsidR="0084764B" w:rsidRDefault="0084764B" w:rsidP="002F5859">
            <w:r>
              <w:t>N/Y</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r>
              <w:t>AR channel must de</w:t>
            </w:r>
            <w:r w:rsidR="005F6912">
              <w:t>-</w:t>
            </w:r>
            <w:r>
              <w:t>assert ‘ready’ when neighbour is clock gated</w:t>
            </w:r>
          </w:p>
        </w:tc>
      </w:tr>
      <w:tr w:rsidR="00167FE1" w:rsidTr="00B81470">
        <w:tc>
          <w:tcPr>
            <w:tcW w:w="413" w:type="dxa"/>
          </w:tcPr>
          <w:p w:rsidR="0084764B" w:rsidRDefault="00566DFF" w:rsidP="002F5859">
            <w:r>
              <w:t>13</w:t>
            </w:r>
          </w:p>
        </w:tc>
        <w:tc>
          <w:tcPr>
            <w:tcW w:w="1311" w:type="dxa"/>
          </w:tcPr>
          <w:p w:rsidR="0084764B" w:rsidRDefault="0084764B" w:rsidP="002F5859">
            <w:r>
              <w:t>AXI Br ‘AR’</w:t>
            </w:r>
          </w:p>
        </w:tc>
        <w:tc>
          <w:tcPr>
            <w:tcW w:w="1232" w:type="dxa"/>
          </w:tcPr>
          <w:p w:rsidR="0084764B" w:rsidRDefault="0084764B" w:rsidP="002F5859">
            <w:r>
              <w:t>Y</w:t>
            </w:r>
          </w:p>
        </w:tc>
        <w:tc>
          <w:tcPr>
            <w:tcW w:w="989" w:type="dxa"/>
          </w:tcPr>
          <w:p w:rsidR="0084764B" w:rsidRDefault="0084764B" w:rsidP="002F5859">
            <w:r>
              <w:t>N/Y</w:t>
            </w:r>
          </w:p>
        </w:tc>
        <w:tc>
          <w:tcPr>
            <w:tcW w:w="1219" w:type="dxa"/>
          </w:tcPr>
          <w:p w:rsidR="0084764B" w:rsidRDefault="0084764B" w:rsidP="002F5859">
            <w:r>
              <w:t>Router</w:t>
            </w:r>
          </w:p>
        </w:tc>
        <w:tc>
          <w:tcPr>
            <w:tcW w:w="1079" w:type="dxa"/>
          </w:tcPr>
          <w:p w:rsidR="0084764B" w:rsidRDefault="0084764B" w:rsidP="002F5859">
            <w:r>
              <w:t>Y</w:t>
            </w:r>
          </w:p>
        </w:tc>
        <w:tc>
          <w:tcPr>
            <w:tcW w:w="2787" w:type="dxa"/>
          </w:tcPr>
          <w:p w:rsidR="0084764B" w:rsidRDefault="0084764B" w:rsidP="002F5859">
            <w:r>
              <w:t>AR channel must de</w:t>
            </w:r>
            <w:r w:rsidR="005F6912">
              <w:t>-</w:t>
            </w:r>
            <w:r>
              <w:t>assert ‘ready’ when neighbour is clock gated</w:t>
            </w:r>
          </w:p>
        </w:tc>
      </w:tr>
      <w:tr w:rsidR="00167FE1" w:rsidTr="00B81470">
        <w:tc>
          <w:tcPr>
            <w:tcW w:w="413" w:type="dxa"/>
          </w:tcPr>
          <w:p w:rsidR="0084764B" w:rsidRDefault="00566DFF" w:rsidP="002F5859">
            <w:r>
              <w:t>14</w:t>
            </w:r>
          </w:p>
        </w:tc>
        <w:tc>
          <w:tcPr>
            <w:tcW w:w="1311" w:type="dxa"/>
          </w:tcPr>
          <w:p w:rsidR="0084764B" w:rsidRDefault="0084764B" w:rsidP="002F5859">
            <w:r>
              <w:t>AXI Br AW,W</w:t>
            </w:r>
          </w:p>
        </w:tc>
        <w:tc>
          <w:tcPr>
            <w:tcW w:w="1232" w:type="dxa"/>
          </w:tcPr>
          <w:p w:rsidR="0084764B" w:rsidRDefault="0084764B" w:rsidP="002F5859">
            <w:r>
              <w:t>Y/N</w:t>
            </w:r>
          </w:p>
        </w:tc>
        <w:tc>
          <w:tcPr>
            <w:tcW w:w="989" w:type="dxa"/>
          </w:tcPr>
          <w:p w:rsidR="0084764B" w:rsidRDefault="0084764B" w:rsidP="002F5859">
            <w:r>
              <w:t>Y/N</w:t>
            </w:r>
          </w:p>
        </w:tc>
        <w:tc>
          <w:tcPr>
            <w:tcW w:w="1219" w:type="dxa"/>
          </w:tcPr>
          <w:p w:rsidR="0084764B" w:rsidRDefault="0084764B" w:rsidP="002F5859">
            <w:r>
              <w:t>Router</w:t>
            </w:r>
          </w:p>
        </w:tc>
        <w:tc>
          <w:tcPr>
            <w:tcW w:w="1079" w:type="dxa"/>
          </w:tcPr>
          <w:p w:rsidR="0084764B" w:rsidRDefault="0084764B" w:rsidP="002F5859">
            <w:r>
              <w:t>N</w:t>
            </w:r>
          </w:p>
        </w:tc>
        <w:tc>
          <w:tcPr>
            <w:tcW w:w="2787" w:type="dxa"/>
          </w:tcPr>
          <w:p w:rsidR="0084764B" w:rsidRDefault="0084764B" w:rsidP="002F5859">
            <w:r>
              <w:t>AW,W takes 2 cycles within bridge</w:t>
            </w:r>
          </w:p>
        </w:tc>
      </w:tr>
      <w:tr w:rsidR="00167FE1" w:rsidTr="00B81470">
        <w:tc>
          <w:tcPr>
            <w:tcW w:w="413" w:type="dxa"/>
          </w:tcPr>
          <w:p w:rsidR="0084764B" w:rsidRDefault="00566DFF" w:rsidP="002F5859">
            <w:r>
              <w:t>15</w:t>
            </w:r>
          </w:p>
        </w:tc>
        <w:tc>
          <w:tcPr>
            <w:tcW w:w="1311" w:type="dxa"/>
          </w:tcPr>
          <w:p w:rsidR="0084764B" w:rsidRDefault="0084764B" w:rsidP="002F5859">
            <w:r>
              <w:t>Router</w:t>
            </w:r>
          </w:p>
        </w:tc>
        <w:tc>
          <w:tcPr>
            <w:tcW w:w="1232" w:type="dxa"/>
          </w:tcPr>
          <w:p w:rsidR="0084764B" w:rsidRDefault="0084764B" w:rsidP="002F5859">
            <w:r>
              <w:t>Y</w:t>
            </w:r>
          </w:p>
        </w:tc>
        <w:tc>
          <w:tcPr>
            <w:tcW w:w="989" w:type="dxa"/>
          </w:tcPr>
          <w:p w:rsidR="0084764B" w:rsidRDefault="0084764B" w:rsidP="002F5859">
            <w:r>
              <w:t>N</w:t>
            </w:r>
          </w:p>
        </w:tc>
        <w:tc>
          <w:tcPr>
            <w:tcW w:w="1219" w:type="dxa"/>
          </w:tcPr>
          <w:p w:rsidR="0084764B" w:rsidRDefault="0084764B" w:rsidP="002F5859">
            <w:r>
              <w:t>AXI ‘B’</w:t>
            </w:r>
          </w:p>
        </w:tc>
        <w:tc>
          <w:tcPr>
            <w:tcW w:w="1079" w:type="dxa"/>
          </w:tcPr>
          <w:p w:rsidR="0084764B" w:rsidRDefault="0084764B" w:rsidP="002F5859">
            <w:r>
              <w:t>N</w:t>
            </w:r>
          </w:p>
        </w:tc>
        <w:tc>
          <w:tcPr>
            <w:tcW w:w="2787" w:type="dxa"/>
          </w:tcPr>
          <w:p w:rsidR="0084764B" w:rsidRDefault="0084764B" w:rsidP="002F5859"/>
        </w:tc>
      </w:tr>
      <w:tr w:rsidR="00167FE1" w:rsidTr="00B81470">
        <w:tc>
          <w:tcPr>
            <w:tcW w:w="413" w:type="dxa"/>
          </w:tcPr>
          <w:p w:rsidR="0084764B" w:rsidRDefault="00566DFF" w:rsidP="002F5859">
            <w:r>
              <w:t>16</w:t>
            </w:r>
          </w:p>
        </w:tc>
        <w:tc>
          <w:tcPr>
            <w:tcW w:w="1311" w:type="dxa"/>
          </w:tcPr>
          <w:p w:rsidR="0084764B" w:rsidRDefault="0084764B" w:rsidP="002F5859">
            <w:r>
              <w:t>Router</w:t>
            </w:r>
          </w:p>
        </w:tc>
        <w:tc>
          <w:tcPr>
            <w:tcW w:w="1232" w:type="dxa"/>
          </w:tcPr>
          <w:p w:rsidR="0084764B" w:rsidRDefault="0084764B" w:rsidP="002F5859">
            <w:r>
              <w:t xml:space="preserve">N </w:t>
            </w:r>
          </w:p>
        </w:tc>
        <w:tc>
          <w:tcPr>
            <w:tcW w:w="989" w:type="dxa"/>
          </w:tcPr>
          <w:p w:rsidR="0084764B" w:rsidRDefault="0084764B" w:rsidP="002F5859">
            <w:r>
              <w:t>N/Y</w:t>
            </w:r>
          </w:p>
        </w:tc>
        <w:tc>
          <w:tcPr>
            <w:tcW w:w="1219" w:type="dxa"/>
          </w:tcPr>
          <w:p w:rsidR="0084764B" w:rsidRDefault="0084764B" w:rsidP="002F5859">
            <w:r>
              <w:t>AXI ‘B’</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17</w:t>
            </w:r>
          </w:p>
        </w:tc>
        <w:tc>
          <w:tcPr>
            <w:tcW w:w="1311" w:type="dxa"/>
          </w:tcPr>
          <w:p w:rsidR="0084764B" w:rsidRDefault="0084764B" w:rsidP="002F5859">
            <w:r>
              <w:t>Router</w:t>
            </w:r>
          </w:p>
        </w:tc>
        <w:tc>
          <w:tcPr>
            <w:tcW w:w="1232" w:type="dxa"/>
          </w:tcPr>
          <w:p w:rsidR="0084764B" w:rsidRDefault="0084764B" w:rsidP="002F5859">
            <w:r>
              <w:t>Y</w:t>
            </w:r>
          </w:p>
        </w:tc>
        <w:tc>
          <w:tcPr>
            <w:tcW w:w="989" w:type="dxa"/>
          </w:tcPr>
          <w:p w:rsidR="0084764B" w:rsidRDefault="0084764B" w:rsidP="002F5859">
            <w:r>
              <w:t>N</w:t>
            </w:r>
          </w:p>
        </w:tc>
        <w:tc>
          <w:tcPr>
            <w:tcW w:w="1219" w:type="dxa"/>
          </w:tcPr>
          <w:p w:rsidR="0084764B" w:rsidRDefault="0084764B" w:rsidP="002F5859">
            <w:r>
              <w:t>AXI ‘R’</w:t>
            </w:r>
          </w:p>
        </w:tc>
        <w:tc>
          <w:tcPr>
            <w:tcW w:w="1079" w:type="dxa"/>
          </w:tcPr>
          <w:p w:rsidR="0084764B" w:rsidRDefault="0084764B" w:rsidP="002F5859">
            <w:r>
              <w:t>N</w:t>
            </w:r>
          </w:p>
        </w:tc>
        <w:tc>
          <w:tcPr>
            <w:tcW w:w="2787" w:type="dxa"/>
          </w:tcPr>
          <w:p w:rsidR="0084764B" w:rsidRDefault="0084764B" w:rsidP="002F5859"/>
        </w:tc>
      </w:tr>
      <w:tr w:rsidR="00167FE1" w:rsidTr="00B81470">
        <w:tc>
          <w:tcPr>
            <w:tcW w:w="413" w:type="dxa"/>
          </w:tcPr>
          <w:p w:rsidR="0084764B" w:rsidRDefault="00566DFF" w:rsidP="002F5859">
            <w:r>
              <w:t>18</w:t>
            </w:r>
          </w:p>
        </w:tc>
        <w:tc>
          <w:tcPr>
            <w:tcW w:w="1311" w:type="dxa"/>
          </w:tcPr>
          <w:p w:rsidR="0084764B" w:rsidRDefault="0084764B" w:rsidP="002F5859">
            <w:r>
              <w:t>Router</w:t>
            </w:r>
          </w:p>
        </w:tc>
        <w:tc>
          <w:tcPr>
            <w:tcW w:w="1232" w:type="dxa"/>
          </w:tcPr>
          <w:p w:rsidR="0084764B" w:rsidRDefault="0084764B" w:rsidP="002F5859">
            <w:r>
              <w:t xml:space="preserve">N </w:t>
            </w:r>
          </w:p>
        </w:tc>
        <w:tc>
          <w:tcPr>
            <w:tcW w:w="989" w:type="dxa"/>
          </w:tcPr>
          <w:p w:rsidR="0084764B" w:rsidRDefault="0084764B" w:rsidP="002F5859">
            <w:r>
              <w:t>N/Y</w:t>
            </w:r>
          </w:p>
        </w:tc>
        <w:tc>
          <w:tcPr>
            <w:tcW w:w="1219" w:type="dxa"/>
          </w:tcPr>
          <w:p w:rsidR="0084764B" w:rsidRDefault="0084764B" w:rsidP="002F5859">
            <w:r>
              <w:t>AXI ‘R’</w:t>
            </w:r>
          </w:p>
        </w:tc>
        <w:tc>
          <w:tcPr>
            <w:tcW w:w="1079" w:type="dxa"/>
          </w:tcPr>
          <w:p w:rsidR="0084764B" w:rsidRDefault="0084764B" w:rsidP="002F5859">
            <w:r>
              <w:t>Y</w:t>
            </w:r>
          </w:p>
        </w:tc>
        <w:tc>
          <w:tcPr>
            <w:tcW w:w="2787" w:type="dxa"/>
          </w:tcPr>
          <w:p w:rsidR="0084764B" w:rsidRDefault="0084764B" w:rsidP="002F5859"/>
        </w:tc>
      </w:tr>
      <w:tr w:rsidR="00167FE1" w:rsidTr="00B81470">
        <w:tc>
          <w:tcPr>
            <w:tcW w:w="413" w:type="dxa"/>
          </w:tcPr>
          <w:p w:rsidR="0084764B" w:rsidRDefault="00566DFF" w:rsidP="002F5859">
            <w:r>
              <w:t>19</w:t>
            </w:r>
          </w:p>
        </w:tc>
        <w:tc>
          <w:tcPr>
            <w:tcW w:w="1311" w:type="dxa"/>
          </w:tcPr>
          <w:p w:rsidR="0084764B" w:rsidRDefault="0084764B" w:rsidP="002F5859">
            <w:r>
              <w:t>Regbus Br</w:t>
            </w:r>
          </w:p>
        </w:tc>
        <w:tc>
          <w:tcPr>
            <w:tcW w:w="1232" w:type="dxa"/>
          </w:tcPr>
          <w:p w:rsidR="0084764B" w:rsidRDefault="0084764B" w:rsidP="002F5859">
            <w:r>
              <w:t>n/a</w:t>
            </w:r>
          </w:p>
        </w:tc>
        <w:tc>
          <w:tcPr>
            <w:tcW w:w="989" w:type="dxa"/>
          </w:tcPr>
          <w:p w:rsidR="0084764B" w:rsidRDefault="0084764B" w:rsidP="002F5859">
            <w:r>
              <w:t>N</w:t>
            </w:r>
          </w:p>
        </w:tc>
        <w:tc>
          <w:tcPr>
            <w:tcW w:w="1219" w:type="dxa"/>
          </w:tcPr>
          <w:p w:rsidR="0084764B" w:rsidRDefault="0084764B" w:rsidP="002F5859">
            <w:r>
              <w:t>Router/ SBridge/ AXi Br</w:t>
            </w:r>
          </w:p>
        </w:tc>
        <w:tc>
          <w:tcPr>
            <w:tcW w:w="1079" w:type="dxa"/>
          </w:tcPr>
          <w:p w:rsidR="0084764B" w:rsidRDefault="0084764B" w:rsidP="002F5859">
            <w:r>
              <w:t>N</w:t>
            </w:r>
          </w:p>
        </w:tc>
        <w:tc>
          <w:tcPr>
            <w:tcW w:w="2787" w:type="dxa"/>
          </w:tcPr>
          <w:p w:rsidR="0084764B" w:rsidRDefault="0084764B" w:rsidP="002F5859"/>
        </w:tc>
      </w:tr>
    </w:tbl>
    <w:p w:rsidR="0084764B" w:rsidRPr="0084764B" w:rsidRDefault="0084764B" w:rsidP="0084764B">
      <w:pPr>
        <w:pStyle w:val="Heading4"/>
        <w:numPr>
          <w:ilvl w:val="0"/>
          <w:numId w:val="0"/>
        </w:numPr>
      </w:pPr>
    </w:p>
    <w:p w:rsidR="00142C1D" w:rsidRDefault="009C1201" w:rsidP="00142C1D">
      <w:pPr>
        <w:pStyle w:val="Heading1"/>
      </w:pPr>
      <w:bookmarkStart w:id="86" w:name="_Toc388376299"/>
      <w:r>
        <w:lastRenderedPageBreak/>
        <w:t>I</w:t>
      </w:r>
      <w:r w:rsidR="000C349C">
        <w:t>mplementation #1: I</w:t>
      </w:r>
      <w:r w:rsidR="009B29AF">
        <w:t>nstantiation</w:t>
      </w:r>
      <w:r w:rsidR="000C349C">
        <w:t xml:space="preserve"> of clock gating module inside </w:t>
      </w:r>
      <w:r w:rsidR="00AC65B7">
        <w:t>NoC element</w:t>
      </w:r>
      <w:r w:rsidR="000C349C">
        <w:t xml:space="preserve"> wrapper.</w:t>
      </w:r>
      <w:bookmarkEnd w:id="86"/>
    </w:p>
    <w:p w:rsidR="00142C1D" w:rsidRDefault="005C6257" w:rsidP="00243AF4">
      <w:pPr>
        <w:pStyle w:val="Body"/>
        <w:jc w:val="both"/>
      </w:pPr>
      <w:r>
        <w:t>Based on customer preference, there would be two flavors of implementation</w:t>
      </w:r>
      <w:r w:rsidR="000F22E0">
        <w:t xml:space="preserve"> for coarse clock gating</w:t>
      </w:r>
      <w:r>
        <w:t xml:space="preserve">. </w:t>
      </w:r>
      <w:r w:rsidR="008A399A">
        <w:t>In both mode</w:t>
      </w:r>
      <w:r w:rsidR="00E80A96">
        <w:t>s</w:t>
      </w:r>
      <w:r w:rsidR="008A399A">
        <w:t xml:space="preserve"> of implementation, a native clock </w:t>
      </w:r>
      <w:r w:rsidR="002830F6">
        <w:t xml:space="preserve">module </w:t>
      </w:r>
      <w:r w:rsidR="002830F6" w:rsidRPr="002830F6">
        <w:rPr>
          <w:i/>
        </w:rPr>
        <w:t>u_ns_&lt;element&gt;_cg</w:t>
      </w:r>
      <w:r w:rsidR="002830F6">
        <w:t xml:space="preserve"> </w:t>
      </w:r>
      <w:r w:rsidR="008A399A">
        <w:t xml:space="preserve">would be </w:t>
      </w:r>
      <w:r w:rsidR="002830F6">
        <w:t>instantiated</w:t>
      </w:r>
      <w:r w:rsidR="00C31648">
        <w:t xml:space="preserve"> inside each NoC element</w:t>
      </w:r>
      <w:r w:rsidR="00241779">
        <w:t xml:space="preserve"> wrapper</w:t>
      </w:r>
      <w:r w:rsidR="00C31648">
        <w:t>.</w:t>
      </w:r>
      <w:r w:rsidR="00E80A96">
        <w:t xml:space="preserve"> In the first mode of implementation,</w:t>
      </w:r>
      <w:r w:rsidR="005D1DC2">
        <w:t xml:space="preserve"> </w:t>
      </w:r>
      <w:r w:rsidR="00E80A96">
        <w:t>t</w:t>
      </w:r>
      <w:r w:rsidR="003A4161">
        <w:t xml:space="preserve">he </w:t>
      </w:r>
      <w:r w:rsidR="003A4161" w:rsidRPr="003A4161">
        <w:rPr>
          <w:i/>
        </w:rPr>
        <w:t>u_ns_&lt;element&gt;_cg</w:t>
      </w:r>
      <w:r w:rsidR="003A4161">
        <w:t xml:space="preserve"> module would provide gated clocks to the NoC element inside the wrapper</w:t>
      </w:r>
      <w:r w:rsidR="00E80A96">
        <w:t xml:space="preserve"> as well generate </w:t>
      </w:r>
      <w:r w:rsidR="00E80A96" w:rsidRPr="00E80A96">
        <w:rPr>
          <w:i/>
        </w:rPr>
        <w:t>Interface Busy</w:t>
      </w:r>
      <w:r w:rsidR="00E80A96">
        <w:t xml:space="preserve"> signals for NoC elements on adjacent nodes</w:t>
      </w:r>
      <w:r w:rsidR="003A4161">
        <w:t>, based on condition of signals from the NoC element.</w:t>
      </w:r>
      <w:r w:rsidR="00327E0A">
        <w:t xml:space="preserve"> </w:t>
      </w:r>
      <w:r w:rsidR="00241779">
        <w:t xml:space="preserve">Inside the NoC element wrapper, the </w:t>
      </w:r>
      <w:r w:rsidR="00241779" w:rsidRPr="002830F6">
        <w:rPr>
          <w:i/>
        </w:rPr>
        <w:t>u_ns_&lt;</w:t>
      </w:r>
      <w:r w:rsidR="00241779">
        <w:rPr>
          <w:i/>
        </w:rPr>
        <w:t>Noc_</w:t>
      </w:r>
      <w:r w:rsidR="00241779" w:rsidRPr="002830F6">
        <w:rPr>
          <w:i/>
        </w:rPr>
        <w:t>element&gt;_cg</w:t>
      </w:r>
      <w:r w:rsidR="00241779">
        <w:rPr>
          <w:i/>
        </w:rPr>
        <w:t xml:space="preserve"> </w:t>
      </w:r>
      <w:r w:rsidR="00241779" w:rsidRPr="00241779">
        <w:t>and</w:t>
      </w:r>
      <w:r w:rsidR="00241779">
        <w:rPr>
          <w:i/>
        </w:rPr>
        <w:t xml:space="preserve"> </w:t>
      </w:r>
      <w:r w:rsidR="00241779" w:rsidRPr="002830F6">
        <w:rPr>
          <w:i/>
        </w:rPr>
        <w:t>u_ns_&lt;</w:t>
      </w:r>
      <w:r w:rsidR="00241779">
        <w:rPr>
          <w:i/>
        </w:rPr>
        <w:t>Noc_</w:t>
      </w:r>
      <w:r w:rsidR="00241779" w:rsidRPr="002830F6">
        <w:rPr>
          <w:i/>
        </w:rPr>
        <w:t>element&gt;</w:t>
      </w:r>
      <w:r w:rsidR="00241779">
        <w:rPr>
          <w:i/>
        </w:rPr>
        <w:t xml:space="preserve"> </w:t>
      </w:r>
      <w:r w:rsidR="00C7282A" w:rsidRPr="00C7282A">
        <w:t>modules</w:t>
      </w:r>
      <w:r w:rsidR="00C7282A">
        <w:rPr>
          <w:i/>
        </w:rPr>
        <w:t xml:space="preserve"> </w:t>
      </w:r>
      <w:r w:rsidR="00241779">
        <w:t>would be instantiated at the same hierarchy.</w:t>
      </w:r>
      <w:r w:rsidR="00A603C3">
        <w:t xml:space="preserve"> </w:t>
      </w:r>
      <w:r w:rsidR="00FD42AC">
        <w:t xml:space="preserve">In addition to new input/output pins (listed in </w:t>
      </w:r>
      <w:r w:rsidR="009D120B">
        <w:t xml:space="preserve">this </w:t>
      </w:r>
      <w:r w:rsidR="00FD42AC">
        <w:t>Section</w:t>
      </w:r>
      <w:r w:rsidR="009D120B">
        <w:t>)</w:t>
      </w:r>
      <w:r w:rsidR="00FD42AC">
        <w:t xml:space="preserve"> at Noc element wrapper level</w:t>
      </w:r>
      <w:r w:rsidR="00E17434">
        <w:t>,</w:t>
      </w:r>
      <w:r w:rsidR="00FD42AC">
        <w:t xml:space="preserve"> </w:t>
      </w:r>
      <w:r w:rsidR="00A603C3">
        <w:t xml:space="preserve">some additional input and output ports </w:t>
      </w:r>
      <w:r w:rsidR="00E17434">
        <w:t xml:space="preserve">needs </w:t>
      </w:r>
      <w:r w:rsidR="00A603C3">
        <w:t>to be created at u_ns_&lt;Noc_element&gt; module level</w:t>
      </w:r>
      <w:r w:rsidR="00243AF4">
        <w:t>.</w:t>
      </w:r>
      <w:r w:rsidR="00A603C3">
        <w:t xml:space="preserve"> </w:t>
      </w:r>
      <w:r w:rsidR="00243AF4">
        <w:t xml:space="preserve">These signals will </w:t>
      </w:r>
      <w:r w:rsidR="00A603C3">
        <w:t xml:space="preserve">communicate with </w:t>
      </w:r>
      <w:r w:rsidR="00A603C3" w:rsidRPr="00A603C3">
        <w:rPr>
          <w:i/>
        </w:rPr>
        <w:t>u_ns_&lt;</w:t>
      </w:r>
      <w:r w:rsidR="00A603C3" w:rsidRPr="002830F6">
        <w:rPr>
          <w:i/>
        </w:rPr>
        <w:t>element&gt;_cg</w:t>
      </w:r>
      <w:r w:rsidR="00A603C3">
        <w:rPr>
          <w:i/>
        </w:rPr>
        <w:t xml:space="preserve"> </w:t>
      </w:r>
      <w:r w:rsidR="00A603C3">
        <w:t>to enable/disab</w:t>
      </w:r>
      <w:r w:rsidR="00110BC0">
        <w:t xml:space="preserve">le clock gating for u_ns_&lt;Noc_element&gt; </w:t>
      </w:r>
      <w:r w:rsidR="00A603C3">
        <w:t>and also to convey busy/idle status to its neighboring NoC element.</w:t>
      </w:r>
    </w:p>
    <w:p w:rsidR="005E4409" w:rsidRDefault="005E4409" w:rsidP="005E4409">
      <w:pPr>
        <w:pStyle w:val="Heading2"/>
      </w:pPr>
      <w:r>
        <w:t xml:space="preserve"> </w:t>
      </w:r>
      <w:bookmarkStart w:id="87" w:name="_Toc388376300"/>
      <w:r w:rsidR="00F2717A">
        <w:t xml:space="preserve">Implementation #1: </w:t>
      </w:r>
      <w:r w:rsidR="00C46139">
        <w:t>Router Clock Gate module instantiation and hierarchy</w:t>
      </w:r>
      <w:bookmarkEnd w:id="87"/>
    </w:p>
    <w:p w:rsidR="00B45273" w:rsidRPr="00B45273" w:rsidRDefault="00B45273" w:rsidP="006A5B4A">
      <w:pPr>
        <w:pStyle w:val="Body"/>
      </w:pPr>
      <w:r>
        <w:t>The following diagram illustrates where the clock gate module u_ns_router_cg will be instantiated inside the Router wrapper and the corresponding signal interactions.</w:t>
      </w:r>
    </w:p>
    <w:p w:rsidR="0077552A" w:rsidRDefault="0077552A" w:rsidP="001E409E">
      <w:pPr>
        <w:pStyle w:val="Heading4"/>
        <w:numPr>
          <w:ilvl w:val="0"/>
          <w:numId w:val="0"/>
        </w:numPr>
        <w:rPr>
          <w:rFonts w:ascii="Verdana" w:hAnsi="Verdana"/>
          <w:b w:val="0"/>
          <w:color w:val="000000"/>
          <w:sz w:val="20"/>
          <w:szCs w:val="20"/>
        </w:rPr>
      </w:pPr>
    </w:p>
    <w:p w:rsidR="001E409E" w:rsidRDefault="00B45273" w:rsidP="001E409E">
      <w:pPr>
        <w:pStyle w:val="Heading4"/>
        <w:numPr>
          <w:ilvl w:val="0"/>
          <w:numId w:val="0"/>
        </w:numPr>
      </w:pPr>
      <w:r>
        <w:rPr>
          <w:noProof/>
        </w:rPr>
        <mc:AlternateContent>
          <mc:Choice Requires="wpc">
            <w:drawing>
              <wp:inline distT="0" distB="0" distL="0" distR="0" wp14:anchorId="3FF8F79C" wp14:editId="4D3FEDDE">
                <wp:extent cx="5486400" cy="6305550"/>
                <wp:effectExtent l="0" t="0" r="5715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ectangle 96"/>
                        <wps:cNvSpPr/>
                        <wps:spPr>
                          <a:xfrm>
                            <a:off x="190500" y="276225"/>
                            <a:ext cx="515302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1857375" y="9525"/>
                            <a:ext cx="23145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Rectangle 98"/>
                        <wps:cNvSpPr/>
                        <wps:spPr>
                          <a:xfrm>
                            <a:off x="390527" y="400051"/>
                            <a:ext cx="1228724" cy="5629274"/>
                          </a:xfrm>
                          <a:prstGeom prst="rect">
                            <a:avLst/>
                          </a:prstGeom>
                        </wps:spPr>
                        <wps:style>
                          <a:lnRef idx="2">
                            <a:schemeClr val="accent2"/>
                          </a:lnRef>
                          <a:fillRef idx="1">
                            <a:schemeClr val="lt1"/>
                          </a:fillRef>
                          <a:effectRef idx="0">
                            <a:schemeClr val="accent2"/>
                          </a:effectRef>
                          <a:fontRef idx="minor">
                            <a:schemeClr val="dk1"/>
                          </a:fontRef>
                        </wps:style>
                        <wps:txbx>
                          <w:txbxContent>
                            <w:p w:rsidR="00D4165B" w:rsidRDefault="00D4165B" w:rsidP="00E41CCB">
                              <w:pPr>
                                <w:jc w:val="center"/>
                              </w:pPr>
                              <w:r>
                                <w:t>U_ns_router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000376" y="400051"/>
                            <a:ext cx="1904999" cy="5629274"/>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3000376" y="466725"/>
                            <a:ext cx="13430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41CCB">
                              <w:pPr>
                                <w:jc w:val="center"/>
                              </w:pPr>
                              <w:r>
                                <w:t>u_ns_router_cg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4" name="Rectangle 674"/>
                        <wps:cNvSpPr/>
                        <wps:spPr>
                          <a:xfrm>
                            <a:off x="3102754" y="4962525"/>
                            <a:ext cx="1110578" cy="29303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4165B" w:rsidRPr="00E41CCB" w:rsidRDefault="00D4165B" w:rsidP="003B736F">
                              <w:pPr>
                                <w:jc w:val="center"/>
                                <w:rPr>
                                  <w:sz w:val="16"/>
                                  <w:szCs w:val="16"/>
                                </w:rPr>
                              </w:pPr>
                              <w:r>
                                <w:rPr>
                                  <w:sz w:val="16"/>
                                  <w:szCs w:val="16"/>
                                </w:rPr>
                                <w:t>u</w:t>
                              </w:r>
                              <w:r w:rsidRPr="00E41CCB">
                                <w:rPr>
                                  <w:sz w:val="16"/>
                                  <w:szCs w:val="16"/>
                                </w:rPr>
                                <w:t>_</w:t>
                              </w:r>
                              <w:r>
                                <w:rPr>
                                  <w:sz w:val="16"/>
                                  <w:szCs w:val="16"/>
                                </w:rPr>
                                <w:t>csr_</w:t>
                              </w:r>
                              <w:r w:rsidRPr="00E41CCB">
                                <w:rPr>
                                  <w:sz w:val="16"/>
                                  <w:szCs w:val="16"/>
                                </w:rPr>
                                <w:t>cg</w:t>
                              </w:r>
                            </w:p>
                            <w:p w:rsidR="00D4165B" w:rsidRDefault="00D4165B" w:rsidP="00E41CCB">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133728" y="5343525"/>
                            <a:ext cx="1110578" cy="60960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4165B" w:rsidRDefault="00D4165B" w:rsidP="00B50507">
                              <w:pPr>
                                <w:jc w:val="center"/>
                              </w:pPr>
                              <w:r>
                                <w:t>u_router_so_cg</w:t>
                              </w:r>
                              <w:r>
                                <w:br/>
                              </w:r>
                              <w:r w:rsidRPr="007D1E06">
                                <w:rPr>
                                  <w:sz w:val="14"/>
                                  <w:szCs w:val="14"/>
                                </w:rPr>
                                <w:t>(router complete</w:t>
                              </w:r>
                              <w:r>
                                <w:rPr>
                                  <w:sz w:val="14"/>
                                  <w:szCs w:val="14"/>
                                </w:rPr>
                                <w:br/>
                                <w:t>shut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2" name="Group 112"/>
                        <wpg:cNvGrpSpPr/>
                        <wpg:grpSpPr>
                          <a:xfrm>
                            <a:off x="3061970" y="830240"/>
                            <a:ext cx="1747181" cy="1931035"/>
                            <a:chOff x="3061970" y="830240"/>
                            <a:chExt cx="1747181" cy="1931035"/>
                          </a:xfrm>
                        </wpg:grpSpPr>
                        <wps:wsp>
                          <wps:cNvPr id="676" name="Rectangle 676"/>
                          <wps:cNvSpPr/>
                          <wps:spPr>
                            <a:xfrm>
                              <a:off x="3699171" y="830240"/>
                              <a:ext cx="1109980" cy="533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165B" w:rsidRDefault="00D4165B" w:rsidP="00574B54">
                                <w:pPr>
                                  <w:pStyle w:val="NormalWeb"/>
                                  <w:spacing w:before="0" w:beforeAutospacing="0" w:after="0" w:afterAutospacing="0"/>
                                  <w:jc w:val="center"/>
                                </w:pPr>
                                <w:r>
                                  <w:rPr>
                                    <w:rFonts w:ascii="Verdana" w:eastAsia="Times New Roman" w:hAnsi="Verdana" w:cs="Arial"/>
                                    <w:color w:val="000000"/>
                                    <w:sz w:val="16"/>
                                    <w:szCs w:val="16"/>
                                  </w:rPr>
                                  <w:t>u_east_inblk_cg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3565220" y="1166155"/>
                              <a:ext cx="1109980" cy="533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165B" w:rsidRDefault="00D4165B" w:rsidP="00574B54">
                                <w:pPr>
                                  <w:pStyle w:val="NormalWeb"/>
                                  <w:spacing w:before="0" w:beforeAutospacing="0" w:after="0" w:afterAutospacing="0"/>
                                  <w:jc w:val="center"/>
                                </w:pPr>
                                <w:r>
                                  <w:rPr>
                                    <w:rFonts w:ascii="Verdana" w:eastAsia="Times New Roman" w:hAnsi="Verdana" w:cs="Arial"/>
                                    <w:color w:val="000000"/>
                                    <w:kern w:val="32"/>
                                    <w:sz w:val="16"/>
                                    <w:szCs w:val="16"/>
                                  </w:rPr>
                                  <w:t>u_south_inblk_cg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Rectangle 675"/>
                          <wps:cNvSpPr/>
                          <wps:spPr>
                            <a:xfrm>
                              <a:off x="3389666" y="1503000"/>
                              <a:ext cx="1109980" cy="533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165B" w:rsidRDefault="00D4165B" w:rsidP="00DA79DF">
                                <w:pPr>
                                  <w:pStyle w:val="NormalWeb"/>
                                  <w:spacing w:before="0" w:beforeAutospacing="0" w:after="0" w:afterAutospacing="0"/>
                                  <w:jc w:val="center"/>
                                </w:pPr>
                                <w:r>
                                  <w:rPr>
                                    <w:rFonts w:ascii="Verdana" w:eastAsia="Times New Roman" w:hAnsi="Verdana" w:cs="Arial"/>
                                    <w:color w:val="000000"/>
                                    <w:kern w:val="32"/>
                                    <w:sz w:val="16"/>
                                    <w:szCs w:val="16"/>
                                  </w:rPr>
                                  <w:t>u_west_inblk_cg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232823" y="1828800"/>
                              <a:ext cx="1110578" cy="533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165B" w:rsidRPr="00E41CCB" w:rsidRDefault="00D4165B" w:rsidP="00E41CCB">
                                <w:pPr>
                                  <w:jc w:val="center"/>
                                  <w:rPr>
                                    <w:sz w:val="16"/>
                                    <w:szCs w:val="16"/>
                                  </w:rPr>
                                </w:pPr>
                                <w:r w:rsidRPr="00E41CCB">
                                  <w:rPr>
                                    <w:sz w:val="16"/>
                                    <w:szCs w:val="16"/>
                                  </w:rPr>
                                  <w:t>u_</w:t>
                                </w:r>
                                <w:r>
                                  <w:rPr>
                                    <w:sz w:val="16"/>
                                    <w:szCs w:val="16"/>
                                  </w:rPr>
                                  <w:t>nor</w:t>
                                </w:r>
                                <w:r w:rsidRPr="00E41CCB">
                                  <w:rPr>
                                    <w:sz w:val="16"/>
                                    <w:szCs w:val="16"/>
                                  </w:rPr>
                                  <w:t>th_inblk_cg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Rectangle 678"/>
                          <wps:cNvSpPr/>
                          <wps:spPr>
                            <a:xfrm>
                              <a:off x="3061970" y="2227875"/>
                              <a:ext cx="1109980" cy="5334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4165B" w:rsidRDefault="00D4165B" w:rsidP="00294FDE">
                                <w:pPr>
                                  <w:pStyle w:val="NormalWeb"/>
                                  <w:spacing w:before="0" w:beforeAutospacing="0" w:after="0" w:afterAutospacing="0"/>
                                  <w:jc w:val="center"/>
                                </w:pPr>
                                <w:r>
                                  <w:rPr>
                                    <w:rFonts w:ascii="Verdana" w:eastAsia="Times New Roman" w:hAnsi="Verdana" w:cs="Arial"/>
                                    <w:color w:val="000000"/>
                                    <w:kern w:val="32"/>
                                    <w:sz w:val="16"/>
                                    <w:szCs w:val="16"/>
                                  </w:rPr>
                                  <w:t>U_host_inblk_cg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06" name="Group 106"/>
                        <wpg:cNvGrpSpPr/>
                        <wpg:grpSpPr>
                          <a:xfrm>
                            <a:off x="1619251" y="2227875"/>
                            <a:ext cx="1381125" cy="569673"/>
                            <a:chOff x="1619251" y="2227875"/>
                            <a:chExt cx="1381125" cy="569673"/>
                          </a:xfrm>
                        </wpg:grpSpPr>
                        <wps:wsp>
                          <wps:cNvPr id="104" name="Straight Arrow Connector 104"/>
                          <wps:cNvCnPr/>
                          <wps:spPr>
                            <a:xfrm>
                              <a:off x="1619251" y="2403953"/>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1619251" y="2227875"/>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4F524A" w:rsidRDefault="00D4165B">
                                <w:pPr>
                                  <w:rPr>
                                    <w:sz w:val="14"/>
                                    <w:szCs w:val="14"/>
                                  </w:rPr>
                                </w:pPr>
                                <w:r>
                                  <w:rPr>
                                    <w:sz w:val="14"/>
                                    <w:szCs w:val="14"/>
                                  </w:rPr>
                                  <w:t>i_host_fifo_empty[3:0]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619251" y="25717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80" name="Text Box 105"/>
                          <wps:cNvSpPr txBox="1"/>
                          <wps:spPr>
                            <a:xfrm>
                              <a:off x="1704976" y="240395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94FDE">
                                <w:pPr>
                                  <w:pStyle w:val="NormalWeb"/>
                                  <w:spacing w:before="0" w:beforeAutospacing="0" w:after="0" w:afterAutospacing="0"/>
                                </w:pPr>
                                <w:r>
                                  <w:rPr>
                                    <w:rFonts w:ascii="Verdana" w:eastAsia="Times New Roman" w:hAnsi="Verdana" w:cs="Arial"/>
                                    <w:color w:val="000000"/>
                                    <w:kern w:val="32"/>
                                    <w:sz w:val="14"/>
                                    <w:szCs w:val="14"/>
                                  </w:rPr>
                                  <w:t>i_host_wr_clk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5" name="Straight Arrow Connector 685"/>
                          <wps:cNvCnPr/>
                          <wps:spPr>
                            <a:xfrm>
                              <a:off x="1619251" y="273172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86" name="Text Box 105"/>
                          <wps:cNvSpPr txBox="1"/>
                          <wps:spPr>
                            <a:xfrm>
                              <a:off x="1704976" y="256894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i_host_rd_clk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87" name="Group 687"/>
                        <wpg:cNvGrpSpPr/>
                        <wpg:grpSpPr>
                          <a:xfrm>
                            <a:off x="1619251" y="1699555"/>
                            <a:ext cx="1381125" cy="569673"/>
                            <a:chOff x="0" y="0"/>
                            <a:chExt cx="1381125" cy="569673"/>
                          </a:xfrm>
                        </wpg:grpSpPr>
                        <wps:wsp>
                          <wps:cNvPr id="688" name="Straight Arrow Connector 688"/>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89"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kern w:val="32"/>
                                    <w:sz w:val="14"/>
                                    <w:szCs w:val="14"/>
                                  </w:rPr>
                                  <w:t>i_north_fifo_empty[3:0]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0" name="Straight Arrow Connector 690"/>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91"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i_north_wr_clk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2" name="Straight Arrow Connector 692"/>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93"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i_north_rd_clk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94" name="Group 694"/>
                        <wpg:cNvGrpSpPr/>
                        <wpg:grpSpPr>
                          <a:xfrm>
                            <a:off x="1619251" y="1211309"/>
                            <a:ext cx="1381125" cy="569673"/>
                            <a:chOff x="0" y="0"/>
                            <a:chExt cx="1381125" cy="569673"/>
                          </a:xfrm>
                        </wpg:grpSpPr>
                        <wps:wsp>
                          <wps:cNvPr id="695" name="Straight Arrow Connector 695"/>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6"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kern w:val="32"/>
                                    <w:sz w:val="14"/>
                                    <w:szCs w:val="14"/>
                                  </w:rPr>
                                  <w:t>i_west_fifo_empty[3:0]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Straight Arrow Connector 697"/>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98"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i_west_wr_clk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Straight Arrow Connector 699"/>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0"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i_west_rd_clk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01" name="Group 701"/>
                        <wpg:cNvGrpSpPr/>
                        <wpg:grpSpPr>
                          <a:xfrm>
                            <a:off x="1619251" y="714444"/>
                            <a:ext cx="1381125" cy="569673"/>
                            <a:chOff x="0" y="0"/>
                            <a:chExt cx="1381125" cy="569673"/>
                          </a:xfrm>
                        </wpg:grpSpPr>
                        <wps:wsp>
                          <wps:cNvPr id="702" name="Straight Arrow Connector 702"/>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3"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kern w:val="32"/>
                                    <w:sz w:val="14"/>
                                    <w:szCs w:val="14"/>
                                  </w:rPr>
                                  <w:t>i_south_fifo_empty[3:0]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4" name="Straight Arrow Connector 704"/>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5"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i_south_wr_clk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6" name="Straight Arrow Connector 706"/>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7"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i_south_rd_clk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08" name="Group 708"/>
                        <wpg:cNvGrpSpPr/>
                        <wpg:grpSpPr>
                          <a:xfrm>
                            <a:off x="1619251" y="260567"/>
                            <a:ext cx="1381125" cy="569673"/>
                            <a:chOff x="0" y="0"/>
                            <a:chExt cx="1381125" cy="569673"/>
                          </a:xfrm>
                        </wpg:grpSpPr>
                        <wps:wsp>
                          <wps:cNvPr id="709" name="Straight Arrow Connector 709"/>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10"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kern w:val="32"/>
                                    <w:sz w:val="14"/>
                                    <w:szCs w:val="14"/>
                                  </w:rPr>
                                  <w:t>i_east_fifo_empty[3:0]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1" name="Straight Arrow Connector 711"/>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2"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i_east_wr_clk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14"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I_east_rd_clk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10" name="Group 110"/>
                        <wpg:cNvGrpSpPr/>
                        <wpg:grpSpPr>
                          <a:xfrm>
                            <a:off x="4366896" y="2340348"/>
                            <a:ext cx="1078230" cy="228600"/>
                            <a:chOff x="4389120" y="2456476"/>
                            <a:chExt cx="1078230" cy="228600"/>
                          </a:xfrm>
                        </wpg:grpSpPr>
                        <wps:wsp>
                          <wps:cNvPr id="719" name="Straight Arrow Connector 719"/>
                          <wps:cNvCnPr/>
                          <wps:spPr>
                            <a:xfrm>
                              <a:off x="4389120" y="2619036"/>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0" name="Text Box 105"/>
                          <wps:cNvSpPr txBox="1"/>
                          <wps:spPr>
                            <a:xfrm>
                              <a:off x="4499646" y="2456476"/>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i_host_cg_busy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21" name="Group 721"/>
                        <wpg:cNvGrpSpPr/>
                        <wpg:grpSpPr>
                          <a:xfrm>
                            <a:off x="4366896" y="1924346"/>
                            <a:ext cx="1078230" cy="228600"/>
                            <a:chOff x="0" y="0"/>
                            <a:chExt cx="1078230" cy="228600"/>
                          </a:xfrm>
                        </wpg:grpSpPr>
                        <wps:wsp>
                          <wps:cNvPr id="722" name="Straight Arrow Connector 722"/>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3"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i_north_cg_busy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24" name="Group 724"/>
                        <wpg:cNvGrpSpPr/>
                        <wpg:grpSpPr>
                          <a:xfrm>
                            <a:off x="4389120" y="1600200"/>
                            <a:ext cx="1078230" cy="228600"/>
                            <a:chOff x="0" y="0"/>
                            <a:chExt cx="1078230" cy="228600"/>
                          </a:xfrm>
                        </wpg:grpSpPr>
                        <wps:wsp>
                          <wps:cNvPr id="725" name="Straight Arrow Connector 725"/>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6"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i_west_cg_busy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27" name="Group 727"/>
                        <wpg:cNvGrpSpPr/>
                        <wpg:grpSpPr>
                          <a:xfrm>
                            <a:off x="4389120" y="1206602"/>
                            <a:ext cx="1078230" cy="228600"/>
                            <a:chOff x="0" y="0"/>
                            <a:chExt cx="1078230" cy="228600"/>
                          </a:xfrm>
                        </wpg:grpSpPr>
                        <wps:wsp>
                          <wps:cNvPr id="728" name="Straight Arrow Connector 728"/>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29"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i_south_cg_busy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30" name="Group 730"/>
                        <wpg:cNvGrpSpPr/>
                        <wpg:grpSpPr>
                          <a:xfrm>
                            <a:off x="4389120" y="881475"/>
                            <a:ext cx="1078230" cy="228600"/>
                            <a:chOff x="0" y="0"/>
                            <a:chExt cx="1078230" cy="228600"/>
                          </a:xfrm>
                        </wpg:grpSpPr>
                        <wps:wsp>
                          <wps:cNvPr id="731" name="Straight Arrow Connector 731"/>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32"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i_east_cg_busy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33" name="Group 733"/>
                        <wpg:cNvGrpSpPr/>
                        <wpg:grpSpPr>
                          <a:xfrm>
                            <a:off x="3103541" y="2875575"/>
                            <a:ext cx="1746884" cy="1931035"/>
                            <a:chOff x="0" y="0"/>
                            <a:chExt cx="1747181" cy="1931035"/>
                          </a:xfrm>
                        </wpg:grpSpPr>
                        <wps:wsp>
                          <wps:cNvPr id="734" name="Rectangle 734"/>
                          <wps:cNvSpPr/>
                          <wps:spPr>
                            <a:xfrm>
                              <a:off x="637201" y="0"/>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u_east_inblk_cg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Rectangle 735"/>
                          <wps:cNvSpPr/>
                          <wps:spPr>
                            <a:xfrm>
                              <a:off x="503250" y="335915"/>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u_south_inblk_cg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6" name="Rectangle 736"/>
                          <wps:cNvSpPr/>
                          <wps:spPr>
                            <a:xfrm>
                              <a:off x="327696" y="672760"/>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u_west_intf_cg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7" name="Rectangle 737"/>
                          <wps:cNvSpPr/>
                          <wps:spPr>
                            <a:xfrm>
                              <a:off x="170853" y="998560"/>
                              <a:ext cx="1110578"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65063A">
                                <w:pPr>
                                  <w:pStyle w:val="NormalWeb"/>
                                  <w:spacing w:before="0" w:beforeAutospacing="0" w:after="0" w:afterAutospacing="0"/>
                                  <w:jc w:val="center"/>
                                </w:pPr>
                                <w:r>
                                  <w:rPr>
                                    <w:rFonts w:ascii="Verdana" w:eastAsia="Times New Roman" w:hAnsi="Verdana" w:cs="Arial"/>
                                    <w:color w:val="000000"/>
                                    <w:kern w:val="32"/>
                                    <w:sz w:val="16"/>
                                    <w:szCs w:val="16"/>
                                  </w:rPr>
                                  <w:t>u_north_intf_cg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8" name="Rectangle 738"/>
                          <wps:cNvSpPr/>
                          <wps:spPr>
                            <a:xfrm>
                              <a:off x="0" y="1397635"/>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u_host_intf_cg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13" name="Group 113"/>
                        <wpg:cNvGrpSpPr/>
                        <wpg:grpSpPr>
                          <a:xfrm>
                            <a:off x="1619251" y="4510952"/>
                            <a:ext cx="1381125" cy="228601"/>
                            <a:chOff x="1619251" y="4510952"/>
                            <a:chExt cx="1381125" cy="228601"/>
                          </a:xfrm>
                        </wpg:grpSpPr>
                        <wps:wsp>
                          <wps:cNvPr id="740" name="Straight Arrow Connector 740"/>
                          <wps:cNvCnPr/>
                          <wps:spPr>
                            <a:xfrm>
                              <a:off x="1619251" y="4687030"/>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1" name="Text Box 3"/>
                          <wps:cNvSpPr txBox="1"/>
                          <wps:spPr>
                            <a:xfrm>
                              <a:off x="1619251" y="4510952"/>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65063A">
                                <w:pPr>
                                  <w:pStyle w:val="NormalWeb"/>
                                  <w:spacing w:before="0" w:beforeAutospacing="0" w:after="0" w:afterAutospacing="0"/>
                                </w:pPr>
                                <w:r>
                                  <w:rPr>
                                    <w:rFonts w:ascii="Verdana" w:eastAsia="Times New Roman" w:hAnsi="Verdana" w:cs="Arial"/>
                                    <w:color w:val="000000"/>
                                    <w:kern w:val="32"/>
                                    <w:sz w:val="14"/>
                                    <w:szCs w:val="14"/>
                                  </w:rPr>
                                  <w:t>i_host_outp[14:0]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46" name="Group 746"/>
                        <wpg:cNvGrpSpPr/>
                        <wpg:grpSpPr>
                          <a:xfrm>
                            <a:off x="1619251" y="4081735"/>
                            <a:ext cx="1381125" cy="228601"/>
                            <a:chOff x="0" y="0"/>
                            <a:chExt cx="1381125" cy="228601"/>
                          </a:xfrm>
                        </wpg:grpSpPr>
                        <wps:wsp>
                          <wps:cNvPr id="747" name="Straight Arrow Connector 747"/>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48"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65063A">
                                <w:pPr>
                                  <w:pStyle w:val="NormalWeb"/>
                                  <w:spacing w:before="0" w:beforeAutospacing="0" w:after="0" w:afterAutospacing="0"/>
                                </w:pPr>
                                <w:r>
                                  <w:rPr>
                                    <w:rFonts w:ascii="Verdana" w:eastAsia="Times New Roman" w:hAnsi="Verdana" w:cs="Arial"/>
                                    <w:color w:val="000000"/>
                                    <w:sz w:val="14"/>
                                    <w:szCs w:val="14"/>
                                  </w:rPr>
                                  <w:t>i_north_outp[14:0]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49" name="Group 749"/>
                        <wpg:cNvGrpSpPr/>
                        <wpg:grpSpPr>
                          <a:xfrm>
                            <a:off x="1619251" y="3645534"/>
                            <a:ext cx="1381125" cy="228601"/>
                            <a:chOff x="0" y="0"/>
                            <a:chExt cx="1381125" cy="228601"/>
                          </a:xfrm>
                        </wpg:grpSpPr>
                        <wps:wsp>
                          <wps:cNvPr id="750" name="Straight Arrow Connector 750"/>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1"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65063A">
                                <w:pPr>
                                  <w:pStyle w:val="NormalWeb"/>
                                  <w:spacing w:before="0" w:beforeAutospacing="0" w:after="0" w:afterAutospacing="0"/>
                                </w:pPr>
                                <w:r>
                                  <w:rPr>
                                    <w:rFonts w:ascii="Verdana" w:eastAsia="Times New Roman" w:hAnsi="Verdana" w:cs="Arial"/>
                                    <w:color w:val="000000"/>
                                    <w:sz w:val="14"/>
                                    <w:szCs w:val="14"/>
                                  </w:rPr>
                                  <w:t>i_west_outp[14:0]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52" name="Group 752"/>
                        <wpg:cNvGrpSpPr/>
                        <wpg:grpSpPr>
                          <a:xfrm>
                            <a:off x="1619251" y="3304077"/>
                            <a:ext cx="1381125" cy="228601"/>
                            <a:chOff x="0" y="0"/>
                            <a:chExt cx="1381125" cy="228601"/>
                          </a:xfrm>
                        </wpg:grpSpPr>
                        <wps:wsp>
                          <wps:cNvPr id="753" name="Straight Arrow Connector 753"/>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4"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i_south_outp[14:0]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55" name="Group 755"/>
                        <wpg:cNvGrpSpPr/>
                        <wpg:grpSpPr>
                          <a:xfrm>
                            <a:off x="1619251" y="2932725"/>
                            <a:ext cx="1381125" cy="228601"/>
                            <a:chOff x="0" y="0"/>
                            <a:chExt cx="1381125" cy="228601"/>
                          </a:xfrm>
                        </wpg:grpSpPr>
                        <wps:wsp>
                          <wps:cNvPr id="756" name="Straight Arrow Connector 756"/>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7"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I_east_outp[14:0]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14" name="Group 114"/>
                        <wpg:cNvGrpSpPr/>
                        <wpg:grpSpPr>
                          <a:xfrm>
                            <a:off x="4391320" y="4458431"/>
                            <a:ext cx="1078230" cy="228600"/>
                            <a:chOff x="4265295" y="4458431"/>
                            <a:chExt cx="1078230" cy="228600"/>
                          </a:xfrm>
                        </wpg:grpSpPr>
                        <wps:wsp>
                          <wps:cNvPr id="759" name="Straight Arrow Connector 759"/>
                          <wps:cNvCnPr/>
                          <wps:spPr>
                            <a:xfrm>
                              <a:off x="4265295" y="4620991"/>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60" name="Text Box 105"/>
                          <wps:cNvSpPr txBox="1"/>
                          <wps:spPr>
                            <a:xfrm>
                              <a:off x="4323858" y="4458431"/>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o_host_cg_busy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64" name="Group 764"/>
                        <wpg:cNvGrpSpPr/>
                        <wpg:grpSpPr>
                          <a:xfrm>
                            <a:off x="4391320" y="4058196"/>
                            <a:ext cx="1078230" cy="228600"/>
                            <a:chOff x="0" y="0"/>
                            <a:chExt cx="1078230" cy="228600"/>
                          </a:xfrm>
                        </wpg:grpSpPr>
                        <wps:wsp>
                          <wps:cNvPr id="765" name="Straight Arrow Connector 765"/>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66"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o_north_cg_busy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67" name="Group 767"/>
                        <wpg:cNvGrpSpPr/>
                        <wpg:grpSpPr>
                          <a:xfrm>
                            <a:off x="4389120" y="3775431"/>
                            <a:ext cx="1078230" cy="228600"/>
                            <a:chOff x="0" y="0"/>
                            <a:chExt cx="1078230" cy="228600"/>
                          </a:xfrm>
                        </wpg:grpSpPr>
                        <wps:wsp>
                          <wps:cNvPr id="768" name="Straight Arrow Connector 768"/>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69"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o_west_cg_busy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70" name="Group 770"/>
                        <wpg:cNvGrpSpPr/>
                        <wpg:grpSpPr>
                          <a:xfrm>
                            <a:off x="4389120" y="3251555"/>
                            <a:ext cx="1078230" cy="228600"/>
                            <a:chOff x="0" y="0"/>
                            <a:chExt cx="1078230" cy="228600"/>
                          </a:xfrm>
                        </wpg:grpSpPr>
                        <wps:wsp>
                          <wps:cNvPr id="771" name="Straight Arrow Connector 771"/>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72"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o_south_cg_busy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73" name="Group 773"/>
                        <wpg:cNvGrpSpPr/>
                        <wpg:grpSpPr>
                          <a:xfrm>
                            <a:off x="4389120" y="2797548"/>
                            <a:ext cx="1078230" cy="228600"/>
                            <a:chOff x="0" y="0"/>
                            <a:chExt cx="1078230" cy="228600"/>
                          </a:xfrm>
                        </wpg:grpSpPr>
                        <wps:wsp>
                          <wps:cNvPr id="774" name="Straight Arrow Connector 774"/>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75"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F255D">
                                <w:pPr>
                                  <w:pStyle w:val="NormalWeb"/>
                                  <w:spacing w:before="0" w:beforeAutospacing="0" w:after="0" w:afterAutospacing="0"/>
                                </w:pPr>
                                <w:r>
                                  <w:rPr>
                                    <w:rFonts w:ascii="Verdana" w:eastAsia="Times New Roman" w:hAnsi="Verdana" w:cs="Arial"/>
                                    <w:color w:val="000000"/>
                                    <w:sz w:val="14"/>
                                    <w:szCs w:val="14"/>
                                  </w:rPr>
                                  <w:t>o_east_cg_busy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76" name="Group 776"/>
                        <wpg:cNvGrpSpPr/>
                        <wpg:grpSpPr>
                          <a:xfrm>
                            <a:off x="4366896" y="4965918"/>
                            <a:ext cx="1078230" cy="228600"/>
                            <a:chOff x="0" y="0"/>
                            <a:chExt cx="1078230" cy="228600"/>
                          </a:xfrm>
                        </wpg:grpSpPr>
                        <wps:wsp>
                          <wps:cNvPr id="777" name="Straight Arrow Connector 777"/>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78"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2562A5">
                                <w:pPr>
                                  <w:pStyle w:val="NormalWeb"/>
                                  <w:spacing w:before="0" w:beforeAutospacing="0" w:after="0" w:afterAutospacing="0"/>
                                </w:pPr>
                                <w:r>
                                  <w:rPr>
                                    <w:rFonts w:ascii="Verdana" w:eastAsia="Times New Roman" w:hAnsi="Verdana" w:cs="Arial"/>
                                    <w:color w:val="000000"/>
                                    <w:sz w:val="14"/>
                                    <w:szCs w:val="14"/>
                                  </w:rPr>
                                  <w:t>i_reg_cg_busy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82" name="Straight Arrow Connector 782"/>
                        <wps:cNvCnPr/>
                        <wps:spPr>
                          <a:xfrm>
                            <a:off x="1619251" y="5061168"/>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3" name="Text Box 105"/>
                        <wps:cNvSpPr txBox="1"/>
                        <wps:spPr>
                          <a:xfrm>
                            <a:off x="1704976" y="4887874"/>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B7D54">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4" name="Straight Arrow Connector 784"/>
                        <wps:cNvCnPr/>
                        <wps:spPr>
                          <a:xfrm>
                            <a:off x="1619251" y="55701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5" name="Text Box 105"/>
                        <wps:cNvSpPr txBox="1"/>
                        <wps:spPr>
                          <a:xfrm>
                            <a:off x="1704976" y="540739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B7D54">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786" name="Group 786"/>
                        <wpg:cNvGrpSpPr/>
                        <wpg:grpSpPr>
                          <a:xfrm>
                            <a:off x="4337157" y="5255555"/>
                            <a:ext cx="1078230" cy="228600"/>
                            <a:chOff x="0" y="0"/>
                            <a:chExt cx="1078230" cy="228600"/>
                          </a:xfrm>
                        </wpg:grpSpPr>
                        <wps:wsp>
                          <wps:cNvPr id="787" name="Straight Arrow Connector 787"/>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88"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4D1396">
                                <w:pPr>
                                  <w:pStyle w:val="NormalWeb"/>
                                  <w:spacing w:before="0" w:beforeAutospacing="0" w:after="0" w:afterAutospacing="0"/>
                                </w:pPr>
                                <w:r>
                                  <w:rPr>
                                    <w:rFonts w:ascii="Verdana" w:eastAsia="Times New Roman" w:hAnsi="Verdana" w:cs="Arial"/>
                                    <w:color w:val="000000"/>
                                    <w:sz w:val="14"/>
                                    <w:szCs w:val="14"/>
                                  </w:rPr>
                                  <w:t>System_clk_en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789" name="Group 789"/>
                        <wpg:cNvGrpSpPr/>
                        <wpg:grpSpPr>
                          <a:xfrm>
                            <a:off x="4337157" y="5484155"/>
                            <a:ext cx="1078230" cy="228600"/>
                            <a:chOff x="0" y="0"/>
                            <a:chExt cx="1078230" cy="228600"/>
                          </a:xfrm>
                        </wpg:grpSpPr>
                        <wps:wsp>
                          <wps:cNvPr id="790" name="Straight Arrow Connector 790"/>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91" name="Text Box 105"/>
                          <wps:cNvSpPr txBox="1"/>
                          <wps:spPr>
                            <a:xfrm>
                              <a:off x="110526"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4D1396">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15" name="Text Box 115"/>
                        <wps:cNvSpPr txBox="1"/>
                        <wps:spPr>
                          <a:xfrm>
                            <a:off x="981076" y="5434285"/>
                            <a:ext cx="63817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B808E5" w:rsidRDefault="00D4165B">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7" name="Straight Arrow Connector 847"/>
                        <wps:cNvCnPr/>
                        <wps:spPr>
                          <a:xfrm>
                            <a:off x="1619251" y="5253574"/>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48" name="Text Box 105"/>
                        <wps:cNvSpPr txBox="1"/>
                        <wps:spPr>
                          <a:xfrm>
                            <a:off x="1704976" y="5080219"/>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0756E7">
                              <w:pPr>
                                <w:pStyle w:val="NormalWeb"/>
                                <w:spacing w:before="0" w:beforeAutospacing="0" w:after="0" w:afterAutospacing="0"/>
                              </w:pPr>
                              <w:r>
                                <w:rPr>
                                  <w:rFonts w:ascii="Verdana" w:eastAsia="Times New Roman" w:hAnsi="Verdana" w:cs="Arial"/>
                                  <w:color w:val="000000"/>
                                  <w:sz w:val="14"/>
                                  <w:szCs w:val="14"/>
                                </w:rPr>
                                <w:t>Router_cg_reg[16:0]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172" name="Group 1172"/>
                        <wpg:cNvGrpSpPr/>
                        <wpg:grpSpPr>
                          <a:xfrm>
                            <a:off x="4337157" y="5706623"/>
                            <a:ext cx="1078230" cy="322702"/>
                            <a:chOff x="0" y="0"/>
                            <a:chExt cx="1078230" cy="322702"/>
                          </a:xfrm>
                        </wpg:grpSpPr>
                        <wps:wsp>
                          <wps:cNvPr id="1173" name="Straight Arrow Connector 1173"/>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4" name="Text Box 105"/>
                          <wps:cNvSpPr txBox="1"/>
                          <wps:spPr>
                            <a:xfrm>
                              <a:off x="12288" y="0"/>
                              <a:ext cx="1065941" cy="322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5473F6">
                                <w:pPr>
                                  <w:pStyle w:val="NormalWeb"/>
                                  <w:spacing w:before="0" w:beforeAutospacing="0" w:after="0" w:afterAutospacing="0"/>
                                </w:pPr>
                                <w:r>
                                  <w:rPr>
                                    <w:rFonts w:ascii="Verdana" w:eastAsia="Times New Roman" w:hAnsi="Verdana" w:cs="Arial"/>
                                    <w:color w:val="000000"/>
                                    <w:sz w:val="14"/>
                                    <w:szCs w:val="14"/>
                                  </w:rPr>
                                  <w:t>System_ next_node_disabledled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5" o:spid="_x0000_s1505"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">
                <v:shape id="_x0000_s1506" type="#_x0000_t75" style="position:absolute;width:54864;height:63055;visibility:visible;mso-wrap-style:square">
                  <v:fill o:detectmouseclick="t"/>
                  <v:path o:connecttype="none"/>
                </v:shape>
                <v:rect id="Rectangle 96" o:spid="_x0000_s1507"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bKMUA&#10;AADbAAAADwAAAGRycy9kb3ducmV2LnhtbESPQWvCQBSE74X+h+UVems29SCauooVCkJViGkFb4/d&#10;ZxKbfRuyq6b99a4g9DjMzDfMZNbbRpyp87VjBa9JCoJYO1NzqeCr+HgZgfAB2WDjmBT8kofZ9PFh&#10;gplxF87pvA2liBD2GSqoQmgzKb2uyKJPXEscvYPrLIYou1KaDi8Rbhs5SNOhtFhzXKiwpUVF+md7&#10;sgroe3fM//aferPSc5fzIhTvxVqp56d+/gYiUB/+w/f20igYD+H2Jf4A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1soxQAAANsAAAAPAAAAAAAAAAAAAAAAAJgCAABkcnMv&#10;ZG93bnJldi54bWxQSwUGAAAAAAQABAD1AAAAigMAAAAA&#10;" filled="f" strokecolor="#243f60 [1604]" strokeweight="2pt"/>
                <v:shape id="Text Box 97" o:spid="_x0000_s1508"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D4165B" w:rsidRDefault="00D4165B"/>
                    </w:txbxContent>
                  </v:textbox>
                </v:shape>
                <v:rect id="Rectangle 98" o:spid="_x0000_s1509"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G84L8A&#10;AADbAAAADwAAAGRycy9kb3ducmV2LnhtbERPTYvCMBC9C/sfwizsTdP1sGjXKKIsqBfRuvehGdNi&#10;MylJrNVfbw6Cx8f7ni1624iOfKgdK/geZSCIS6drNgpOxd9wAiJEZI2NY1JwpwCL+cdghrl2Nz5Q&#10;d4xGpBAOOSqoYmxzKUNZkcUwci1x4s7OW4wJeiO1x1sKt40cZ9mPtFhzaqiwpVVF5eV4tQomXWnW&#10;F7Njv18f/uvztuDt9aHU12e//AURqY9v8cu90QqmaWz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AbzgvwAAANsAAAAPAAAAAAAAAAAAAAAAAJgCAABkcnMvZG93bnJl&#10;di54bWxQSwUGAAAAAAQABAD1AAAAhAMAAAAA&#10;" fillcolor="white [3201]" strokecolor="#c0504d [3205]" strokeweight="2pt">
                  <v:textbox>
                    <w:txbxContent>
                      <w:p w:rsidR="00D4165B" w:rsidRDefault="00D4165B" w:rsidP="00E41CCB">
                        <w:pPr>
                          <w:jc w:val="center"/>
                        </w:pPr>
                        <w:r>
                          <w:t>U_ns_router</w:t>
                        </w:r>
                      </w:p>
                    </w:txbxContent>
                  </v:textbox>
                </v:rect>
                <v:rect id="Rectangle 99" o:spid="_x0000_s1510" style="position:absolute;left:30003;top:4000;width:19050;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eQsMA&#10;AADbAAAADwAAAGRycy9kb3ducmV2LnhtbESPT4vCMBTE74LfITxhb5rqQWzXtIggCLIL65/7o3nb&#10;ljYvpYka/fSbBcHjMDO/YdZFMJ240eAaywrmswQEcWl1w5WC82k3XYFwHlljZ5kUPMhBkY9Ha8y0&#10;vfMP3Y6+EhHCLkMFtfd9JqUrazLoZrYnjt6vHQz6KIdK6gHvEW46uUiSpTTYcFyosadtTWV7vBoF&#10;m0W4Psuvx/Kcyuf8cPlujQmtUh+TsPkE4Sn4d/jV3msFaQr/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ueQsMAAADbAAAADwAAAAAAAAAAAAAAAACYAgAAZHJzL2Rv&#10;d25yZXYueG1sUEsFBgAAAAAEAAQA9QAAAIgDAAAAAA==&#10;" fillcolor="white [3201]" strokecolor="#4f81bd [3204]" strokeweight="2pt"/>
                <v:shape id="Text Box 101" o:spid="_x0000_s1511" type="#_x0000_t202" style="position:absolute;left:30003;top:4667;width:1343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D4165B" w:rsidRDefault="00D4165B" w:rsidP="00E41CCB">
                        <w:pPr>
                          <w:jc w:val="center"/>
                        </w:pPr>
                        <w:r>
                          <w:t>u_ns_router_cg</w:t>
                        </w:r>
                      </w:p>
                    </w:txbxContent>
                  </v:textbox>
                </v:shape>
                <v:rect id="Rectangle 674" o:spid="_x0000_s1512" style="position:absolute;left:31027;top:49625;width:11106;height:2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GPsYA&#10;AADcAAAADwAAAGRycy9kb3ducmV2LnhtbESPQWvCQBSE70L/w/IKvelGKVpTV9GgkIMFjYo9PrKv&#10;SWj2bciuGv99VxB6HGbmG2a26EwtrtS6yrKC4SACQZxbXXGh4HjY9D9AOI+ssbZMCu7kYDF/6c0w&#10;1vbGe7pmvhABwi5GBaX3TSyly0sy6Aa2IQ7ej20N+iDbQuoWbwFuajmKorE0WHFYKLGhpKT8N7sY&#10;Bck5HSa7r83unH5PtuZEq2Y93Sv19totP0F46vx/+NlOtYLx5B0e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UGPsYAAADc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rsidR="00D4165B" w:rsidRPr="00E41CCB" w:rsidRDefault="00D4165B" w:rsidP="003B736F">
                        <w:pPr>
                          <w:jc w:val="center"/>
                          <w:rPr>
                            <w:sz w:val="16"/>
                            <w:szCs w:val="16"/>
                          </w:rPr>
                        </w:pPr>
                        <w:r>
                          <w:rPr>
                            <w:sz w:val="16"/>
                            <w:szCs w:val="16"/>
                          </w:rPr>
                          <w:t>u</w:t>
                        </w:r>
                        <w:r w:rsidRPr="00E41CCB">
                          <w:rPr>
                            <w:sz w:val="16"/>
                            <w:szCs w:val="16"/>
                          </w:rPr>
                          <w:t>_</w:t>
                        </w:r>
                        <w:r>
                          <w:rPr>
                            <w:sz w:val="16"/>
                            <w:szCs w:val="16"/>
                          </w:rPr>
                          <w:t>csr_</w:t>
                        </w:r>
                        <w:r w:rsidRPr="00E41CCB">
                          <w:rPr>
                            <w:sz w:val="16"/>
                            <w:szCs w:val="16"/>
                          </w:rPr>
                          <w:t>cg</w:t>
                        </w:r>
                      </w:p>
                      <w:p w:rsidR="00D4165B" w:rsidRDefault="00D4165B" w:rsidP="00E41CCB">
                        <w:pPr>
                          <w:pStyle w:val="NormalWeb"/>
                          <w:spacing w:before="0" w:beforeAutospacing="0" w:after="0" w:afterAutospacing="0"/>
                        </w:pPr>
                      </w:p>
                    </w:txbxContent>
                  </v:textbox>
                </v:rect>
                <v:rect id="Rectangle 103" o:spid="_x0000_s1513" style="position:absolute;left:31337;top:53435;width:1110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HLMQA&#10;AADcAAAADwAAAGRycy9kb3ducmV2LnhtbESPQWvDMAyF74P9B6PBbou9hoaR1Q1doaU7thvkKmI1&#10;SRvLaew26b+fB4PdJN77np4WxWQ7caPBt441vCYKBHHlTMu1hu+vzcsbCB+QDXaOScOdPBTLx4cF&#10;5saNvKfbIdQihrDPUUMTQp9L6auGLPrE9cRRO7rBYojrUEsz4BjDbSdnSmXSYsvxQoM9rRuqzoer&#10;jTU+7+mlSzM15112Kvfz0m4/Sq2fn6bVO4hAU/g3/9E7EzmVwu8zcQ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TByz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D4165B" w:rsidRDefault="00D4165B" w:rsidP="00B50507">
                        <w:pPr>
                          <w:jc w:val="center"/>
                        </w:pPr>
                        <w:r>
                          <w:t>u_router_so_cg</w:t>
                        </w:r>
                        <w:r>
                          <w:br/>
                        </w:r>
                        <w:r w:rsidRPr="007D1E06">
                          <w:rPr>
                            <w:sz w:val="14"/>
                            <w:szCs w:val="14"/>
                          </w:rPr>
                          <w:t>(router complete</w:t>
                        </w:r>
                        <w:r>
                          <w:rPr>
                            <w:sz w:val="14"/>
                            <w:szCs w:val="14"/>
                          </w:rPr>
                          <w:br/>
                          <w:t>shut off)</w:t>
                        </w:r>
                      </w:p>
                    </w:txbxContent>
                  </v:textbox>
                </v:rect>
                <v:group id="Group 112" o:spid="_x0000_s1514" style="position:absolute;left:30619;top:8302;width:17472;height:19310" coordorigin="30619,8302" coordsize="17471,1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676" o:spid="_x0000_s1515" style="position:absolute;left:36991;top:8302;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McQA&#10;AADcAAAADwAAAGRycy9kb3ducmV2LnhtbESPQWvCQBSE70L/w/IK3symUmJJXUUqgngQta1eH9nX&#10;JJh9G3a3Mf57VxA8DjPzDTOd96YRHTlfW1bwlqQgiAuray4V/HyvRh8gfEDW2FgmBVfyMJ+9DKaY&#10;a3vhPXWHUIoIYZ+jgiqENpfSFxUZ9IltiaP3Z53BEKUrpXZ4iXDTyHGaZtJgzXGhwpa+KirOh3+j&#10;YNsfN6fGe/fe7n6LxZmX3doslRq+9otPEIH68Aw/2mutIJtkcD8Tj4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P6THEAAAA3A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D4165B" w:rsidRDefault="00D4165B" w:rsidP="00574B54">
                          <w:pPr>
                            <w:pStyle w:val="NormalWeb"/>
                            <w:spacing w:before="0" w:beforeAutospacing="0" w:after="0" w:afterAutospacing="0"/>
                            <w:jc w:val="center"/>
                          </w:pPr>
                          <w:r>
                            <w:rPr>
                              <w:rFonts w:ascii="Verdana" w:eastAsia="Times New Roman" w:hAnsi="Verdana" w:cs="Arial"/>
                              <w:color w:val="000000"/>
                              <w:sz w:val="16"/>
                              <w:szCs w:val="16"/>
                            </w:rPr>
                            <w:t>u_east_inblk_cg</w:t>
                          </w:r>
                        </w:p>
                      </w:txbxContent>
                    </v:textbox>
                  </v:rect>
                  <v:rect id="Rectangle 677" o:spid="_x0000_s1516" style="position:absolute;left:35652;top:11661;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MqsUA&#10;AADcAAAADwAAAGRycy9kb3ducmV2LnhtbESPzWrDMBCE74W+g9hCb42cUpzgRAmmoRB6KEman+ti&#10;bWxja2Uk1XbfvgoEehxm5htmuR5NK3pyvrasYDpJQBAXVtdcKjh+f7zMQfiArLG1TAp+ycN69fiw&#10;xEzbgffUH0IpIoR9hgqqELpMSl9UZNBPbEccvat1BkOUrpTa4RDhppWvSZJKgzXHhQo7eq+oaA4/&#10;RsHXeP68tN67t253KvKGN/3WbJR6fhrzBYhAY/gP39tbrSCdzeB2Jh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0yq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D4165B" w:rsidRDefault="00D4165B" w:rsidP="00574B54">
                          <w:pPr>
                            <w:pStyle w:val="NormalWeb"/>
                            <w:spacing w:before="0" w:beforeAutospacing="0" w:after="0" w:afterAutospacing="0"/>
                            <w:jc w:val="center"/>
                          </w:pPr>
                          <w:r>
                            <w:rPr>
                              <w:rFonts w:ascii="Verdana" w:eastAsia="Times New Roman" w:hAnsi="Verdana" w:cs="Arial"/>
                              <w:color w:val="000000"/>
                              <w:kern w:val="32"/>
                              <w:sz w:val="16"/>
                              <w:szCs w:val="16"/>
                            </w:rPr>
                            <w:t>u_south_inblk_cg</w:t>
                          </w:r>
                        </w:p>
                      </w:txbxContent>
                    </v:textbox>
                  </v:rect>
                  <v:rect id="Rectangle 675" o:spid="_x0000_s1517" style="position:absolute;left:33896;top:15030;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13RsUA&#10;AADcAAAADwAAAGRycy9kb3ducmV2LnhtbESPT2vCQBTE70K/w/IEb3VjsVZS1xAqBelBrH+vj+xr&#10;Esy+DbvbmH57Vyh4HGbmN8wi600jOnK+tqxgMk5AEBdW11wqOOw/n+cgfEDW2FgmBX/kIVs+DRaY&#10;anvlb+p2oRQRwj5FBVUIbSqlLyoy6Me2JY7ej3UGQ5SulNrhNcJNI1+SZCYN1hwXKmzpo6Lisvs1&#10;Cjb96evceO+m7fZY5BdedWuzUmo07PN3EIH68Aj/t9daweztF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XdGxQAAANw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D4165B" w:rsidRDefault="00D4165B" w:rsidP="00DA79DF">
                          <w:pPr>
                            <w:pStyle w:val="NormalWeb"/>
                            <w:spacing w:before="0" w:beforeAutospacing="0" w:after="0" w:afterAutospacing="0"/>
                            <w:jc w:val="center"/>
                          </w:pPr>
                          <w:r>
                            <w:rPr>
                              <w:rFonts w:ascii="Verdana" w:eastAsia="Times New Roman" w:hAnsi="Verdana" w:cs="Arial"/>
                              <w:color w:val="000000"/>
                              <w:kern w:val="32"/>
                              <w:sz w:val="16"/>
                              <w:szCs w:val="16"/>
                            </w:rPr>
                            <w:t>u_west_inblk_cg</w:t>
                          </w:r>
                        </w:p>
                      </w:txbxContent>
                    </v:textbox>
                  </v:rect>
                  <v:rect id="Rectangle 102" o:spid="_x0000_s1518" style="position:absolute;left:32328;top:18288;width:1110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RKsIA&#10;AADcAAAADwAAAGRycy9kb3ducmV2LnhtbERPTWvCQBC9C/6HZYTezEYppURXCQ2CeChttPU6ZKdJ&#10;MDsbdtck/ffdQqG3ebzP2e4n04mBnG8tK1glKQjiyuqWawWX82H5DMIHZI2dZVLwTR72u/lsi5m2&#10;I7/TUIZaxBD2GSpoQugzKX3VkEGf2J44cl/WGQwRulpqh2MMN51cp+mTNNhybGiwp5eGqlt5Nwpe&#10;p8/TtfPePfZvH1V+42I4mkKph8WUb0AEmsK/+M991HF+uob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EqwgAAANw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D4165B" w:rsidRPr="00E41CCB" w:rsidRDefault="00D4165B" w:rsidP="00E41CCB">
                          <w:pPr>
                            <w:jc w:val="center"/>
                            <w:rPr>
                              <w:sz w:val="16"/>
                              <w:szCs w:val="16"/>
                            </w:rPr>
                          </w:pPr>
                          <w:r w:rsidRPr="00E41CCB">
                            <w:rPr>
                              <w:sz w:val="16"/>
                              <w:szCs w:val="16"/>
                            </w:rPr>
                            <w:t>u_</w:t>
                          </w:r>
                          <w:r>
                            <w:rPr>
                              <w:sz w:val="16"/>
                              <w:szCs w:val="16"/>
                            </w:rPr>
                            <w:t>nor</w:t>
                          </w:r>
                          <w:r w:rsidRPr="00E41CCB">
                            <w:rPr>
                              <w:sz w:val="16"/>
                              <w:szCs w:val="16"/>
                            </w:rPr>
                            <w:t>th_inblk_cg</w:t>
                          </w:r>
                        </w:p>
                      </w:txbxContent>
                    </v:textbox>
                  </v:rect>
                  <v:rect id="Rectangle 678" o:spid="_x0000_s1519" style="position:absolute;left:30619;top:22278;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Y2MAA&#10;AADcAAAADwAAAGRycy9kb3ducmV2LnhtbERPy4rCMBTdD/gP4QruxlQRZ6hGEUUQF+I4PraX5toW&#10;m5uSxFr/3iwEl4fzns5bU4mGnC8tKxj0ExDEmdUl5wqO/+vvXxA+IGusLJOCJ3mYzzpfU0y1ffAf&#10;NYeQixjCPkUFRQh1KqXPCjLo+7YmjtzVOoMhQpdL7fARw00lh0kylgZLjg0F1rQsKLsd7kbBrj1v&#10;L5X3blTvT9nixqtmY1ZK9brtYgIiUBs+4rd7oxWMf+LaeCYeAT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Y2MAAAADc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D4165B" w:rsidRDefault="00D4165B" w:rsidP="00294FDE">
                          <w:pPr>
                            <w:pStyle w:val="NormalWeb"/>
                            <w:spacing w:before="0" w:beforeAutospacing="0" w:after="0" w:afterAutospacing="0"/>
                            <w:jc w:val="center"/>
                          </w:pPr>
                          <w:r>
                            <w:rPr>
                              <w:rFonts w:ascii="Verdana" w:eastAsia="Times New Roman" w:hAnsi="Verdana" w:cs="Arial"/>
                              <w:color w:val="000000"/>
                              <w:kern w:val="32"/>
                              <w:sz w:val="16"/>
                              <w:szCs w:val="16"/>
                            </w:rPr>
                            <w:t>U_host_inblk_cg</w:t>
                          </w:r>
                        </w:p>
                      </w:txbxContent>
                    </v:textbox>
                  </v:rect>
                </v:group>
                <v:group id="Group 106" o:spid="_x0000_s1520" style="position:absolute;left:16192;top:22278;width:13811;height:5697" coordorigin="16192,22278"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Straight Arrow Connector 104" o:spid="_x0000_s1521" type="#_x0000_t32" style="position:absolute;left:16192;top:2403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vICcQAAADcAAAADwAAAGRycy9kb3ducmV2LnhtbERPTWvCQBC9F/wPywhepG5MrUrqKhIo&#10;1bSXagseh+w0CWZnQ3Yb4793C0Jv83ifs9r0phYdta6yrGA6iUAQ51ZXXCj4Or4+LkE4j6yxtkwK&#10;ruRgsx48rDDR9sKf1B18IUIIuwQVlN43iZQuL8mgm9iGOHA/tjXoA2wLqVu8hHBTyziK5tJgxaGh&#10;xIbSkvLz4dcoSJ8W2fd4P3ub4wf7d453++fspNRo2G9fQHjq/b/47t7pMD+awd8z4QK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8gJxAAAANwAAAAPAAAAAAAAAAAA&#10;AAAAAKECAABkcnMvZG93bnJldi54bWxQSwUGAAAAAAQABAD5AAAAkgMAAAAA&#10;" strokecolor="#4579b8 [3044]">
                    <v:stroke endarrow="block"/>
                  </v:shape>
                  <v:shape id="Text Box 105" o:spid="_x0000_s1522" type="#_x0000_t202" style="position:absolute;left:16192;top:2227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D4165B" w:rsidRPr="004F524A" w:rsidRDefault="00D4165B">
                          <w:pPr>
                            <w:rPr>
                              <w:sz w:val="14"/>
                              <w:szCs w:val="14"/>
                            </w:rPr>
                          </w:pPr>
                          <w:r>
                            <w:rPr>
                              <w:sz w:val="14"/>
                              <w:szCs w:val="14"/>
                            </w:rPr>
                            <w:t>i_host_fifo_empty[3:0]</w:t>
                          </w:r>
                        </w:p>
                      </w:txbxContent>
                    </v:textbox>
                  </v:shape>
                  <v:shape id="Straight Arrow Connector 679" o:spid="_x0000_s1523" type="#_x0000_t32" style="position:absolute;left:16192;top:257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RZ8YAAADcAAAADwAAAGRycy9kb3ducmV2LnhtbESPQWvCQBSE74L/YXkFb7qpaKqpq4gg&#10;FlpbtaXnZ/aZBLNvY3Yb4793C4Ueh5n5hpktWlOKhmpXWFbwOIhAEKdWF5wp+Ppc9ycgnEfWWFom&#10;BTdysJh3OzNMtL3ynpqDz0SAsEtQQe59lUjp0pwMuoGtiIN3srVBH2SdSV3jNcBNKYdRFEuDBYeF&#10;HCta5ZSeDz9GwbufHkfR99tlm27isdtRsxu/fijVe2iXzyA8tf4//Nd+0Qripyn8ng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oUWfGAAAA3AAAAA8AAAAAAAAA&#10;AAAAAAAAoQIAAGRycy9kb3ducmV2LnhtbFBLBQYAAAAABAAEAPkAAACUAwAAAAA=&#10;" strokecolor="#4579b8 [3044]">
                    <v:stroke startarrow="block"/>
                  </v:shape>
                  <v:shape id="Text Box 105" o:spid="_x0000_s1524" type="#_x0000_t202" style="position:absolute;left:17049;top:2403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3EPMMA&#10;AADcAAAADwAAAGRycy9kb3ducmV2LnhtbERPy2rCQBTdC/7DcAV3OqlgCGlGkYC0iC60brq7zdw8&#10;aOZOmpmatF/vLASXh/POtqNpxY1611hW8LKMQBAXVjdcKbh+7BcJCOeRNbaWScEfOdhuppMMU20H&#10;PtPt4isRQtilqKD2vkuldEVNBt3SdsSBK21v0AfYV1L3OIRw08pVFMXSYMOhocaO8pqK78uvUXDI&#10;9yc8f61M8t/mb8dy1/1cP9dKzWfj7hWEp9E/xQ/3u1YQJ2F+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3EPMMAAADcAAAADwAAAAAAAAAAAAAAAACYAgAAZHJzL2Rv&#10;d25yZXYueG1sUEsFBgAAAAAEAAQA9QAAAIgDAAAAAA==&#10;" filled="f" stroked="f" strokeweight=".5pt">
                    <v:textbox>
                      <w:txbxContent>
                        <w:p w:rsidR="00D4165B" w:rsidRDefault="00D4165B" w:rsidP="00294FDE">
                          <w:pPr>
                            <w:pStyle w:val="NormalWeb"/>
                            <w:spacing w:before="0" w:beforeAutospacing="0" w:after="0" w:afterAutospacing="0"/>
                          </w:pPr>
                          <w:r>
                            <w:rPr>
                              <w:rFonts w:ascii="Verdana" w:eastAsia="Times New Roman" w:hAnsi="Verdana" w:cs="Arial"/>
                              <w:color w:val="000000"/>
                              <w:kern w:val="32"/>
                              <w:sz w:val="14"/>
                              <w:szCs w:val="14"/>
                            </w:rPr>
                            <w:t>i_host_wr_clk</w:t>
                          </w:r>
                        </w:p>
                      </w:txbxContent>
                    </v:textbox>
                  </v:shape>
                  <v:shape id="Straight Arrow Connector 685" o:spid="_x0000_s1525" type="#_x0000_t32" style="position:absolute;left:16192;top:273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rRcUAAADcAAAADwAAAGRycy9kb3ducmV2LnhtbESPW2vCQBSE3wv+h+UIfasbpQkaXaUU&#10;xEIvXvH5mD0mwezZmN3G9N93CwUfh5n5hpktOlOJlhpXWlYwHEQgiDOrS84VHPbLpzEI55E1VpZJ&#10;wQ85WMx7DzNMtb3xltqdz0WAsEtRQeF9nUrpsoIMuoGtiYN3to1BH2STS93gLcBNJUdRlEiDJYeF&#10;Amt6LSi77L6Ngi8/OT1Hx4/rZ7ZKYrehdhO/r5V67HcvUxCeOn8P/7fftIJkHMPfmXA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ArRcUAAADcAAAADwAAAAAAAAAA&#10;AAAAAAChAgAAZHJzL2Rvd25yZXYueG1sUEsFBgAAAAAEAAQA+QAAAJMDAAAAAA==&#10;" strokecolor="#4579b8 [3044]">
                    <v:stroke startarrow="block"/>
                  </v:shape>
                  <v:shape id="Text Box 105" o:spid="_x0000_s1526" type="#_x0000_t202" style="position:absolute;left:17049;top:2568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508UA&#10;AADcAAAADwAAAGRycy9kb3ducmV2LnhtbESPQYvCMBSE78L+h/AWvGmqsKVUo0hBVhY96HrZ27N5&#10;tsXmpdtErf56Iwgeh5n5hpnOO1OLC7WusqxgNIxAEOdWV1wo2P8uBwkI55E11pZJwY0czGcfvSmm&#10;2l55S5edL0SAsEtRQel9k0rp8pIMuqFtiIN3tK1BH2RbSN3iNcBNLcdRFEuDFYeFEhvKSspPu7NR&#10;8JMtN7g9jE1yr7Pv9XHR/O//vpTqf3aLCQhPnX+HX+2VVhAnM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PnTxQAAANwAAAAPAAAAAAAAAAAAAAAAAJgCAABkcnMv&#10;ZG93bnJldi54bWxQSwUGAAAAAAQABAD1AAAAigM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i_host_rd_clk</w:t>
                          </w:r>
                        </w:p>
                      </w:txbxContent>
                    </v:textbox>
                  </v:shape>
                </v:group>
                <v:group id="Group 687" o:spid="_x0000_s1527" style="position:absolute;left:16192;top:16995;width:13811;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shape id="Straight Arrow Connector 688" o:spid="_x0000_s1528"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8MM8IAAADcAAAADwAAAGRycy9kb3ducmV2LnhtbERPy4rCMBTdC/5DuIKbQdPRsUrHKCKI&#10;r9mMD3B5ae60ZZqb0kStf28WgsvDeU/njSnFjWpXWFbw2Y9AEKdWF5wpOB1XvQkI55E1lpZJwYMc&#10;zGft1hQTbe/8S7eDz0QIYZeggtz7KpHSpTkZdH1bEQfuz9YGfYB1JnWN9xBuSjmIolgaLDg05FjR&#10;Mqf0/3A1CpbD8e78sf1ax/jDfs+DzXa0uyjV7TSLbxCeGv8Wv9wbrSCehLXhTDg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8MM8IAAADcAAAADwAAAAAAAAAAAAAA&#10;AAChAgAAZHJzL2Rvd25yZXYueG1sUEsFBgAAAAAEAAQA+QAAAJADAAAAAA==&#10;" strokecolor="#4579b8 [3044]">
                    <v:stroke endarrow="block"/>
                  </v:shape>
                  <v:shape id="Text Box 3" o:spid="_x0000_s1529"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toccA&#10;AADcAAAADwAAAGRycy9kb3ducmV2LnhtbESPQWvCQBSE70L/w/IKvenGQEOauooEQovYg9ZLb6/Z&#10;ZxLMvk2zWxP99V1B6HGYmW+YxWo0rThT7xrLCuazCARxaXXDlYLDZzFNQTiPrLG1TAou5GC1fJgs&#10;MNN24B2d974SAcIuQwW1910mpStrMuhmtiMO3tH2Bn2QfSV1j0OAm1bGUZRIgw2HhRo7ymsqT/tf&#10;o2CTFx+4+45Nem3zt+1x3f0cvp6Venoc168gPI3+P3xvv2sFSfo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XbaHHAAAA3AAAAA8AAAAAAAAAAAAAAAAAmAIAAGRy&#10;cy9kb3ducmV2LnhtbFBLBQYAAAAABAAEAPUAAACMAw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kern w:val="32"/>
                              <w:sz w:val="14"/>
                              <w:szCs w:val="14"/>
                            </w:rPr>
                            <w:t>i_north_fifo_empty[3:0]</w:t>
                          </w:r>
                        </w:p>
                      </w:txbxContent>
                    </v:textbox>
                  </v:shape>
                  <v:shape id="Straight Arrow Connector 690" o:spid="_x0000_s1530"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4eAMMAAADcAAAADwAAAGRycy9kb3ducmV2LnhtbERPTWvCQBC9C/6HZQRvumnRUNNsRApF&#10;oWqtLT1Ps9MkmJ1Ns9sY/717EDw+3ne67E0tOmpdZVnBwzQCQZxbXXGh4OvzdfIEwnlkjbVlUnAh&#10;B8tsOEgx0fbMH9QdfSFCCLsEFZTeN4mULi/JoJvahjhwv7Y16ANsC6lbPIdwU8vHKIqlwYpDQ4kN&#10;vZSUn47/RsHeL35m0ff2b5ev47k7UHeYv70rNR71q2cQnnp/F9/cG60gXoT54Uw4AjK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eHgDDAAAA3AAAAA8AAAAAAAAAAAAA&#10;AAAAoQIAAGRycy9kb3ducmV2LnhtbFBLBQYAAAAABAAEAPkAAACRAwAAAAA=&#10;" strokecolor="#4579b8 [3044]">
                    <v:stroke startarrow="block"/>
                  </v:shape>
                  <v:shape id="Text Box 105" o:spid="_x0000_s1531"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3escA&#10;AADcAAAADwAAAGRycy9kb3ducmV2LnhtbESPQWvCQBSE70L/w/IKvelGoWKjq0hAWsQeknrp7TX7&#10;TIK7b9PsNkZ/fbdQ8DjMzDfMajNYI3rqfONYwXSSgCAunW64UnD82I0XIHxA1mgck4IredisH0Yr&#10;TLW7cE59ESoRIexTVFCH0KZS+rImi37iWuLonVxnMUTZVVJ3eIlwa+QsSebSYsNxocaWsprKc/Fj&#10;Feyz3TvmXzO7uJns9XDatt/Hz2elnh6H7RJEoCHcw//tN61g/jKF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493rHAAAA3AAAAA8AAAAAAAAAAAAAAAAAmAIAAGRy&#10;cy9kb3ducmV2LnhtbFBLBQYAAAAABAAEAPUAAACMAw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i_north_wr_clk</w:t>
                          </w:r>
                        </w:p>
                      </w:txbxContent>
                    </v:textbox>
                  </v:shape>
                  <v:shape id="Straight Arrow Connector 692" o:spid="_x0000_s1532"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l7MUAAADcAAAADwAAAGRycy9kb3ducmV2LnhtbESP3WrCQBSE7wXfYTlC73SjaNDoKqVQ&#10;LLT1H6+P2WMSzJ5Ns9uYvn23UPBymJlvmMWqNaVoqHaFZQXDQQSCOLW64EzB6fjan4JwHlljaZkU&#10;/JCD1bLbWWCi7Z331Bx8JgKEXYIKcu+rREqX5mTQDWxFHLyrrQ36IOtM6hrvAW5KOYqiWBosOCzk&#10;WNFLTunt8G0UbPzsMo7OH1+f6TqeuB01u8n7VqmnXvs8B+Gp9Y/wf/tNK4hnI/g7E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Al7MUAAADcAAAADwAAAAAAAAAA&#10;AAAAAAChAgAAZHJzL2Rvd25yZXYueG1sUEsFBgAAAAAEAAQA+QAAAJMDAAAAAA==&#10;" strokecolor="#4579b8 [3044]">
                    <v:stroke startarrow="block"/>
                  </v:shape>
                  <v:shape id="Text Box 105" o:spid="_x0000_s1533"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MlscA&#10;AADcAAAADwAAAGRycy9kb3ducmV2LnhtbESPT2vCQBTE7wW/w/KE3pqNl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zJbHAAAA3AAAAA8AAAAAAAAAAAAAAAAAmAIAAGRy&#10;cy9kb3ducmV2LnhtbFBLBQYAAAAABAAEAPUAAACMAw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i_north_rd_clk</w:t>
                          </w:r>
                        </w:p>
                      </w:txbxContent>
                    </v:textbox>
                  </v:shape>
                </v:group>
                <v:group id="Group 694" o:spid="_x0000_s1534" style="position:absolute;left:16192;top:12113;width:13811;height:5696"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shape id="Straight Arrow Connector 695" o:spid="_x0000_s1535"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c1cMcAAADcAAAADwAAAGRycy9kb3ducmV2LnhtbESPW2vCQBSE34X+h+UU+iK6qZfUptlI&#10;EcRL+6JV8PGQPU1Cs2dDdqvx37uFgo/DzHzDpPPO1OJMrassK3geRiCIc6srLhQcvpaDGQjnkTXW&#10;lknBlRzMs4deiom2F97Ree8LESDsElRQet8kUrq8JINuaBvi4H3b1qAPsi2kbvES4KaWoyiKpcGK&#10;w0KJDS1Kyn/2v0bBYvyyPfY3k1WMn+w/eLTeTLcnpZ4eu/c3EJ46fw//t9daQfw6hb8z4QjI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lzVwxwAAANwAAAAPAAAAAAAA&#10;AAAAAAAAAKECAABkcnMvZG93bnJldi54bWxQSwUGAAAAAAQABAD5AAAAlQMAAAAA&#10;" strokecolor="#4579b8 [3044]">
                    <v:stroke endarrow="block"/>
                  </v:shape>
                  <v:shape id="Text Box 3" o:spid="_x0000_s1536"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vDsUA&#10;AADcAAAADwAAAGRycy9kb3ducmV2LnhtbESPQYvCMBSE7wv+h/AEb2uqYNFqFCmIsqwHXS/ens2z&#10;LTYvtYna3V9vBGGPw8x8w8wWranEnRpXWlYw6EcgiDOrS84VHH5Wn2MQziNrrCyTgl9ysJh3PmaY&#10;aPvgHd33PhcBwi5BBYX3dSKlywoy6Pq2Jg7e2TYGfZBNLnWDjwA3lRxGUSwNlhwWCqwpLSi77G9G&#10;wVe62uLuNDTjvypdf5+X9fVwHCnV67bLKQhPrf8Pv9sbrSCexP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8OxQAAANwAAAAPAAAAAAAAAAAAAAAAAJgCAABkcnMv&#10;ZG93bnJldi54bWxQSwUGAAAAAAQABAD1AAAAigM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kern w:val="32"/>
                              <w:sz w:val="14"/>
                              <w:szCs w:val="14"/>
                            </w:rPr>
                            <w:t>i_west_fifo_empty[3:0]</w:t>
                          </w:r>
                        </w:p>
                      </w:txbxContent>
                    </v:textbox>
                  </v:shape>
                  <v:shape id="Straight Arrow Connector 697" o:spid="_x0000_s1537"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GdMYAAADcAAAADwAAAGRycy9kb3ducmV2LnhtbESPQWvCQBSE74L/YXkFb7qpaKqpq4gg&#10;FlpbtaXnZ/aZBLNvY3Yb4793C4Ueh5n5hpktWlOKhmpXWFbwOIhAEKdWF5wp+Ppc9ycgnEfWWFom&#10;BTdysJh3OzNMtL3ynpqDz0SAsEtQQe59lUjp0pwMuoGtiIN3srVBH2SdSV3jNcBNKYdRFEuDBYeF&#10;HCta5ZSeDz9GwbufHkfR99tlm27isdtRsxu/fijVe2iXzyA8tf4//Nd+0Qri6RP8ng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3hnTGAAAA3AAAAA8AAAAAAAAA&#10;AAAAAAAAoQIAAGRycy9kb3ducmV2LnhtbFBLBQYAAAAABAAEAPkAAACUAwAAAAA=&#10;" strokecolor="#4579b8 [3044]">
                    <v:stroke startarrow="block"/>
                  </v:shape>
                  <v:shape id="Text Box 105" o:spid="_x0000_s1538"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e58EA&#10;AADcAAAADwAAAGRycy9kb3ducmV2LnhtbERPy4rCMBTdC/5DuII7TRUUrUaRgoyILnxs3F2ba1ts&#10;bmqT0TpfP1kILg/nPV82phRPql1hWcGgH4EgTq0uOFNwPq17ExDOI2ssLZOCNzlYLtqtOcbavvhA&#10;z6PPRAhhF6OC3PsqltKlORl0fVsRB+5ma4M+wDqTusZXCDelHEbRWBosODTkWFGSU3o//hoF22S9&#10;x8N1aCZ/ZfKzu62qx/kyUqrbaVYzEJ4a/xV/3B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CXufBAAAA3AAAAA8AAAAAAAAAAAAAAAAAmAIAAGRycy9kb3du&#10;cmV2LnhtbFBLBQYAAAAABAAEAPUAAACGAw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i_west_wr_clk</w:t>
                          </w:r>
                        </w:p>
                      </w:txbxContent>
                    </v:textbox>
                  </v:shape>
                  <v:shape id="Straight Arrow Connector 699" o:spid="_x0000_s1539"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S3ncYAAADcAAAADwAAAGRycy9kb3ducmV2LnhtbESP3WrCQBSE74W+w3IKvdNNpYYmdRUR&#10;pIXW1j+8Ps2eJsHs2ZhdY3x7VxB6OczMN8x42plKtNS40rKC50EEgjizuuRcwW676L+CcB5ZY2WZ&#10;FFzIwXTy0Btjqu2Z19RufC4ChF2KCgrv61RKlxVk0A1sTRy8P9sY9EE2udQNngPcVHIYRbE0WHJY&#10;KLCmeUHZYXMyCr598vsS7b+Oy+w9HrkVtavR549ST4/d7A2Ep87/h+/tD60gThK4nQlHQE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kt53GAAAA3AAAAA8AAAAAAAAA&#10;AAAAAAAAoQIAAGRycy9kb3ducmV2LnhtbFBLBQYAAAAABAAEAPkAAACUAwAAAAA=&#10;" strokecolor="#4579b8 [3044]">
                    <v:stroke startarrow="block"/>
                  </v:shape>
                  <v:shape id="Text Box 105" o:spid="_x0000_s1540"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D4165B" w:rsidRDefault="00D4165B" w:rsidP="00EC72B9">
                          <w:pPr>
                            <w:pStyle w:val="NormalWeb"/>
                            <w:spacing w:before="0" w:beforeAutospacing="0" w:after="0" w:afterAutospacing="0"/>
                          </w:pPr>
                          <w:r>
                            <w:rPr>
                              <w:rFonts w:ascii="Verdana" w:eastAsia="Times New Roman" w:hAnsi="Verdana" w:cs="Arial"/>
                              <w:color w:val="000000"/>
                              <w:sz w:val="14"/>
                              <w:szCs w:val="14"/>
                            </w:rPr>
                            <w:t>i_west_rd_clk</w:t>
                          </w:r>
                        </w:p>
                      </w:txbxContent>
                    </v:textbox>
                  </v:shape>
                </v:group>
                <v:group id="Group 701" o:spid="_x0000_s1541" style="position:absolute;left:16192;top:7144;width:13811;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shape id="Straight Arrow Connector 702" o:spid="_x0000_s154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U3HsYAAADcAAAADwAAAGRycy9kb3ducmV2LnhtbESPW2vCQBSE3wv+h+UUfCnNpvFKzCpF&#10;EC/1pbaCj4fsaRLMng3ZVeO/dwuFPg4z8w2TLTpTiyu1rrKs4C2KQRDnVldcKPj+Wr1OQTiPrLG2&#10;TAru5GAx7z1lmGp740+6HnwhAoRdigpK75tUSpeXZNBFtiEO3o9tDfog20LqFm8BbmqZxPFYGqw4&#10;LJTY0LKk/Hy4GAXLwWR3fNkO12Pcs//gZLMd7U5K9Z+79xkIT53/D/+1N1rBJE7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VNx7GAAAA3AAAAA8AAAAAAAAA&#10;AAAAAAAAoQIAAGRycy9kb3ducmV2LnhtbFBLBQYAAAAABAAEAPkAAACUAwAAAAA=&#10;" strokecolor="#4579b8 [3044]">
                    <v:stroke endarrow="block"/>
                  </v:shape>
                  <v:shape id="Text Box 3" o:spid="_x0000_s1543"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1WjMYA&#10;AADcAAAADwAAAGRycy9kb3ducmV2LnhtbESPT4vCMBTE7wt+h/AEb2uqi6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1WjMYAAADcAAAADwAAAAAAAAAAAAAAAACYAgAAZHJz&#10;L2Rvd25yZXYueG1sUEsFBgAAAAAEAAQA9QAAAIsDA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kern w:val="32"/>
                              <w:sz w:val="14"/>
                              <w:szCs w:val="14"/>
                            </w:rPr>
                            <w:t>i_south_fifo_empty[3:0]</w:t>
                          </w:r>
                        </w:p>
                      </w:txbxContent>
                    </v:textbox>
                  </v:shape>
                  <v:shape id="Straight Arrow Connector 704" o:spid="_x0000_s1544"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6CGcYAAADcAAAADwAAAGRycy9kb3ducmV2LnhtbESPQWvCQBSE70L/w/IK3nS3RW1NXaUU&#10;RKG1plp6fs2+JqHZtzG7xvjv3ULB4zAz3zCzRWcr0VLjS8ca7oYKBHHmTMm5hs/9cvAIwgdkg5Vj&#10;0nAmD4v5TW+GiXEn/qB2F3IRIewT1FCEUCdS+qwgi37oauLo/bjGYoiyyaVp8BThtpL3Sk2kxZLj&#10;QoE1vRSU/e6OVsN7mH6P1NfbYZOtJmOfUpuOX7da92+75ycQgbpwDf+310bDgxrB35l4BOT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OghnGAAAA3AAAAA8AAAAAAAAA&#10;AAAAAAAAoQIAAGRycy9kb3ducmV2LnhtbFBLBQYAAAAABAAEAPkAAACUAwAAAAA=&#10;" strokecolor="#4579b8 [3044]">
                    <v:stroke startarrow="block"/>
                  </v:shape>
                  <v:shape id="Text Box 105" o:spid="_x0000_s1545"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rY8YA&#10;AADcAAAADwAAAGRycy9kb3ducmV2LnhtbESPQWvCQBSE7wX/w/IK3uqmglVSVwmBUJH2oPXi7Zl9&#10;JqHZtzG7TaK/3i0IPQ4z8w2zXA+mFh21rrKs4HUSgSDOra64UHD4zl4WIJxH1lhbJgVXcrBejZ6W&#10;GGvb8466vS9EgLCLUUHpfRNL6fKSDLqJbYiDd7atQR9kW0jdYh/gppbTKHqTBisOCyU2lJaU/+x/&#10;jYJtmn3h7jQ1i1udfnyek+ZyOM6UGj8PyTsIT4P/Dz/aG61gH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hrY8YAAADcAAAADwAAAAAAAAAAAAAAAACYAgAAZHJz&#10;L2Rvd25yZXYueG1sUEsFBgAAAAAEAAQA9QAAAIsDA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i_south_wr_clk</w:t>
                          </w:r>
                        </w:p>
                      </w:txbxContent>
                    </v:textbox>
                  </v:shape>
                  <v:shape id="Straight Arrow Connector 706" o:spid="_x0000_s1546"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C59cYAAADcAAAADwAAAGRycy9kb3ducmV2LnhtbESP3UrDQBSE7wXfYTmCd3ZXsbGN2RQp&#10;lApV+6N4fZo9TYLZszG7pvHtuwXBy2FmvmGy2WAb0VPna8cabkcKBHHhTM2lho/3xc0EhA/IBhvH&#10;pOGXPMzyy4sMU+OOvKV+F0oRIexT1FCF0KZS+qIii37kWuLoHVxnMUTZldJ0eIxw28g7pRJpsea4&#10;UGFL84qKr92P1fAWpvt79fny/Vosk7HfUL8Zr9ZaX18NT48gAg3hP/zXfjYaHlQC5zPxCMj8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QufXGAAAA3AAAAA8AAAAAAAAA&#10;AAAAAAAAoQIAAGRycy9kb3ducmV2LnhtbFBLBQYAAAAABAAEAPkAAACUAwAAAAA=&#10;" strokecolor="#4579b8 [3044]">
                    <v:stroke startarrow="block"/>
                  </v:shape>
                  <v:shape id="Text Box 105" o:spid="_x0000_s1547"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i_south_rd_clk</w:t>
                          </w:r>
                        </w:p>
                      </w:txbxContent>
                    </v:textbox>
                  </v:shape>
                </v:group>
                <v:group id="Group 708" o:spid="_x0000_s1548" style="position:absolute;left:16192;top:2605;width:13811;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UosIAAADcAAAADwAAAGRycy9kb3ducmV2LnhtbERPTYvCMBC9C/sfwizs&#10;TdO6qEs1ioiKBxGswuJtaMa22ExKE9v6781hYY+P971Y9aYSLTWutKwgHkUgiDOrS84VXC+74Q8I&#10;55E1VpZJwYscrJYfgwUm2nZ8pjb1uQgh7BJUUHhfJ1K6rCCDbmRr4sDdbWPQB9jkUjfYhXBTyXEU&#10;TaXBkkNDgTVtCsoe6dMo2HfYrb/jbXt83Dev22Vy+j3GpNTXZ7+eg/DU+3/xn/ugFc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P5VKLCAAAA3AAAAA8A&#10;AAAAAAAAAAAAAAAAqgIAAGRycy9kb3ducmV2LnhtbFBLBQYAAAAABAAEAPoAAACZAwAAAAA=&#10;">
                  <v:shape id="Straight Arrow Connector 709" o:spid="_x0000_s154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Glb8YAAADcAAAADwAAAGRycy9kb3ducmV2LnhtbESPW2vCQBSE3wX/w3KEvojZ1HprmlWK&#10;IFXbF2/Qx0P2NAnNng3ZVdN/7xYEH4eZ+YZJF62pxIUaV1pW8BzFIIgzq0vOFRwPq8EMhPPIGivL&#10;pOCPHCzm3U6KibZX3tFl73MRIOwSVFB4XydSuqwggy6yNXHwfmxj0AfZ5FI3eA1wU8lhHE+kwZLD&#10;QoE1LQvKfvdno2D5Mt2e+pvRxwS/2H/ycL0Zb7+Veuq1728gPLX+Eb6311rBNH6F/zPh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xpW/GAAAA3AAAAA8AAAAAAAAA&#10;AAAAAAAAoQIAAGRycy9kb3ducmV2LnhtbFBLBQYAAAAABAAEAPkAAACUAwAAAAA=&#10;" strokecolor="#4579b8 [3044]">
                    <v:stroke endarrow="block"/>
                  </v:shape>
                  <v:shape id="Text Box 3" o:spid="_x0000_s1550"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eJsMA&#10;AADcAAAADwAAAGRycy9kb3ducmV2LnhtbERPTWvCQBC9F/wPywje6iZCW4muQQLSIvZg9OJtzI5J&#10;MDsbs1sT++u7h4LHx/tepoNpxJ06V1tWEE8jEMSF1TWXCo6HzeschPPIGhvLpOBBDtLV6GWJibY9&#10;7+me+1KEEHYJKqi8bxMpXVGRQTe1LXHgLrYz6APsSqk77EO4aeQsit6lwZpDQ4UtZRUV1/zHKNhm&#10;m2/cn2dm/ttkn7vLur0dT29KTcbDegHC0+Cf4n/3l1bwEY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ZeJsMAAADcAAAADwAAAAAAAAAAAAAAAACYAgAAZHJzL2Rv&#10;d25yZXYueG1sUEsFBgAAAAAEAAQA9QAAAIgDA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kern w:val="32"/>
                              <w:sz w:val="14"/>
                              <w:szCs w:val="14"/>
                            </w:rPr>
                            <w:t>i_east_fifo_empty[3:0]</w:t>
                          </w:r>
                        </w:p>
                      </w:txbxContent>
                    </v:textbox>
                  </v:shape>
                  <v:shape id="Straight Arrow Connector 711" o:spid="_x0000_s1551"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C3XMYAAADcAAAADwAAAGRycy9kb3ducmV2LnhtbESPS2vDMBCE74X+B7GB3BrZJU83SiiB&#10;kEIezaP0vLU2tqm1ci3Vcf99FAj0OMzMN8x03ppSNFS7wrKCuBeBIE6tLjhT8HFaPo1BOI+ssbRM&#10;Cv7IwXz2+DDFRNsLH6g5+kwECLsEFeTeV4mULs3JoOvZijh4Z1sb9EHWmdQ1XgLclPI5iobSYMFh&#10;IceKFjml38dfo2DnJ1/96HPzs01Xw4HbU7MfrN+V6nba1xcQnlr/H76337SCURzD7Uw4An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gt1zGAAAA3AAAAA8AAAAAAAAA&#10;AAAAAAAAoQIAAGRycy9kb3ducmV2LnhtbFBLBQYAAAAABAAEAPkAAACUAwAAAAA=&#10;" strokecolor="#4579b8 [3044]">
                    <v:stroke startarrow="block"/>
                  </v:shape>
                  <v:shape id="Text Box 105" o:spid="_x0000_s1552"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lysYA&#10;AADcAAAADwAAAGRycy9kb3ducmV2LnhtbESPQWvCQBSE70L/w/IKvenGQKukriIBUUp70Hrx9sw+&#10;k9DdtzG7Jml/fbcg9DjMzDfMYjVYIzpqfe1YwXSSgCAunK65VHD83IznIHxA1mgck4Jv8rBaPowW&#10;mGnX8566QyhFhLDPUEEVQpNJ6YuKLPqJa4ijd3GtxRBlW0rdYh/h1sg0SV6kxZrjQoUN5RUVX4eb&#10;VfCWbz5wf07t/Mfk2/fLurkeT89KPT0O61cQgYbwH763d1rBbJ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hlysYAAADcAAAADwAAAAAAAAAAAAAAAACYAgAAZHJz&#10;L2Rvd25yZXYueG1sUEsFBgAAAAAEAAQA9QAAAIsDA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i_east_wr_clk</w:t>
                          </w:r>
                        </w:p>
                      </w:txbxContent>
                    </v:textbox>
                  </v:shape>
                  <v:shape id="Straight Arrow Connector 713" o:spid="_x0000_s1553"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MsMcAAADcAAAADwAAAGRycy9kb3ducmV2LnhtbESP3WrCQBSE7wXfYTmCd7qx/lSjq5RC&#10;aaFqrYrXx+wxCc2eTbNrTN/eLRR6OczMN8xi1ZhC1FS53LKCQT8CQZxYnXOq4Hh46U1BOI+ssbBM&#10;Cn7IwWrZbi0w1vbGn1TvfSoChF2MCjLvy1hKl2Rk0PVtSRy8i60M+iCrVOoKbwFuCvkQRRNpMOew&#10;kGFJzxklX/urUbD1s/MoOq2/N8nrZOx2VO/G7x9KdTvN0xyEp8b/h//ab1rB42AIv2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ywxwAAANwAAAAPAAAAAAAA&#10;AAAAAAAAAKECAABkcnMvZG93bnJldi54bWxQSwUGAAAAAAQABAD5AAAAlQMAAAAA&#10;" strokecolor="#4579b8 [3044]">
                    <v:stroke startarrow="block"/>
                  </v:shape>
                  <v:shape id="Text Box 105" o:spid="_x0000_s1554"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YJcYA&#10;AADcAAAADwAAAGRycy9kb3ducmV2LnhtbESPT4vCMBTE7wt+h/AEb2uqrKtUo0hBVsQ9+Ofi7dk8&#10;22LzUpuo1U+/WRA8DjPzG2Yya0wpblS7wrKCXjcCQZxaXXCmYL9bfI5AOI+ssbRMCh7kYDZtfUww&#10;1vbOG7ptfSYChF2MCnLvq1hKl+Zk0HVtRRy8k60N+iDrTOoa7wFuStmPom9psOCwkGNFSU7peXs1&#10;ClbJ4hc3x74ZPcvkZ32aV5f9YaBUp93MxyA8Nf4dfrWXWsGw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1YJcYAAADcAAAADwAAAAAAAAAAAAAAAACYAgAAZHJz&#10;L2Rvd25yZXYueG1sUEsFBgAAAAAEAAQA9QAAAIsDAAAAAA==&#10;" filled="f" stroked="f" strokeweight=".5pt">
                    <v:textbox>
                      <w:txbxContent>
                        <w:p w:rsidR="00D4165B" w:rsidRDefault="00D4165B" w:rsidP="00BB1683">
                          <w:pPr>
                            <w:pStyle w:val="NormalWeb"/>
                            <w:spacing w:before="0" w:beforeAutospacing="0" w:after="0" w:afterAutospacing="0"/>
                          </w:pPr>
                          <w:r>
                            <w:rPr>
                              <w:rFonts w:ascii="Verdana" w:eastAsia="Times New Roman" w:hAnsi="Verdana" w:cs="Arial"/>
                              <w:color w:val="000000"/>
                              <w:sz w:val="14"/>
                              <w:szCs w:val="14"/>
                            </w:rPr>
                            <w:t>I_east_rd_clk</w:t>
                          </w:r>
                        </w:p>
                      </w:txbxContent>
                    </v:textbox>
                  </v:shape>
                </v:group>
                <v:group id="Group 110" o:spid="_x0000_s1555" style="position:absolute;left:43668;top:23403;width:10783;height:2286" coordorigin="43891,24564"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Straight Arrow Connector 719" o:spid="_x0000_s1556" type="#_x0000_t32" style="position:absolute;left:43891;top:26190;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a7WscAAADcAAAADwAAAGRycy9kb3ducmV2LnhtbESPW2vCQBSE3wv+h+UIfasbS71FVymF&#10;0kK9xAs+H7PHJJg9m2a3Mf333YLg4zAz3zCzRWtK0VDtCssK+r0IBHFqdcGZgsP+/WkMwnlkjaVl&#10;UvBLDhbzzsMMY22vvKVm5zMRIOxiVJB7X8VSujQng65nK+LgnW1t0AdZZ1LXeA1wU8rnKBpKgwWH&#10;hRwresspvex+jIK1n5xeouPye5V+DAcuoSYZfG2Ueuy2r1MQnlp/D9/an1rBqD+B/zPh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1rtaxwAAANwAAAAPAAAAAAAA&#10;AAAAAAAAAKECAABkcnMvZG93bnJldi54bWxQSwUGAAAAAAQABAD5AAAAlQMAAAAA&#10;" strokecolor="#4579b8 [3044]">
                    <v:stroke startarrow="block"/>
                  </v:shape>
                  <v:shape id="Text Box 105" o:spid="_x0000_s1557" type="#_x0000_t202" style="position:absolute;left:44996;top:24564;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Um8MA&#10;AADcAAAADwAAAGRycy9kb3ducmV2LnhtbERPy4rCMBTdC/MP4Q6403QKo6VjFCmIg+jCx8bdtbm2&#10;ZZqbThO1+vVmIbg8nPdk1plaXKl1lWUFX8MIBHFudcWFgsN+MUhAOI+ssbZMCu7kYDb96E0w1fbG&#10;W7rufCFCCLsUFZTeN6mULi/JoBvahjhwZ9sa9AG2hdQt3kK4qWUcRSNpsOLQUGJDWUn53+5iFKyy&#10;xQa3p9gkjzpbrs/z5v9w/Faq/9nNf0B46vxb/HL/agXj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qUm8MAAADcAAAADwAAAAAAAAAAAAAAAACYAgAAZHJzL2Rv&#10;d25yZXYueG1sUEsFBgAAAAAEAAQA9QAAAIgDAAAAAA==&#10;" filled="f" stroked="f" strokeweight=".5pt">
                    <v:textbo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i_host_cg_busy</w:t>
                          </w:r>
                        </w:p>
                      </w:txbxContent>
                    </v:textbox>
                  </v:shape>
                </v:group>
                <v:group id="Group 721" o:spid="_x0000_s1558" style="position:absolute;left:43668;top:19243;width:10783;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XahX8QAAADcAAAADwAAAGRycy9kb3ducmV2LnhtbESPQYvCMBSE78L+h/AW&#10;vGlaF12pRhHZFQ8iqAvi7dE822LzUppsW/+9EQSPw8x8w8yXnSlFQ7UrLCuIhxEI4tTqgjMFf6ff&#10;wRSE88gaS8uk4E4OlouP3hwTbVs+UHP0mQgQdgkqyL2vEildmpNBN7QVcfCutjbog6wzqWtsA9yU&#10;chRFE2mw4LCQY0XrnNLb8d8o2LTYrr7in2Z3u67vl9N4f97FpFT/s1vNQHjq/Dv8am+1gu9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XahX8QAAADcAAAA&#10;DwAAAAAAAAAAAAAAAACqAgAAZHJzL2Rvd25yZXYueG1sUEsFBgAAAAAEAAQA+gAAAJsDAAAAAA==&#10;">
                  <v:shape id="Straight Arrow Connector 722" o:spid="_x0000_s1559"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7jlsYAAADcAAAADwAAAGRycy9kb3ducmV2LnhtbESPW2vCQBSE34X+h+UU+qYbQ72lriKF&#10;UsFLvZQ+n2aPSTB7Ns2uMf33XUHo4zAz3zDTeWtK0VDtCssK+r0IBHFqdcGZgs/jW3cMwnlkjaVl&#10;UvBLDuazh84UE22vvKfm4DMRIOwSVJB7XyVSujQng65nK+LgnWxt0AdZZ1LXeA1wU8o4iobSYMFh&#10;IceKXnNKz4eLUbD1k+/n6Gv9s0nfhwO3o2Y3WH0o9fTYLl5AeGr9f/jeXmoFoziG25lw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e45bGAAAA3AAAAA8AAAAAAAAA&#10;AAAAAAAAoQIAAGRycy9kb3ducmV2LnhtbFBLBQYAAAAABAAEAPkAAACUAwAAAAA=&#10;" strokecolor="#4579b8 [3044]">
                    <v:stroke startarrow="block"/>
                  </v:shape>
                  <v:shape id="Text Box 105" o:spid="_x0000_s1560"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K7McA&#10;AADcAAAADwAAAGRycy9kb3ducmV2LnhtbESPzWvCQBTE70L/h+UVetNNU1olZhUJSEXagx8Xb8/s&#10;ywdm36bZrab9611B8DjMzG+YdN6bRpypc7VlBa+jCARxbnXNpYL9bjmcgHAeWWNjmRT8kYP57GmQ&#10;YqLthTd03vpSBAi7BBVU3reJlC6vyKAb2ZY4eIXtDPogu1LqDi8BbhoZR9GHNFhzWKiwpayi/LT9&#10;NQrW2fIbN8fYTP6b7POrWLQ/+8O7Ui/P/WIKwlPvH+F7e6UVj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4CuzHAAAA3AAAAA8AAAAAAAAAAAAAAAAAmAIAAGRy&#10;cy9kb3ducmV2LnhtbFBLBQYAAAAABAAEAPUAAACMAwAAAAA=&#10;" filled="f" stroked="f" strokeweight=".5pt">
                    <v:textbo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i_north_cg_busy</w:t>
                          </w:r>
                        </w:p>
                      </w:txbxContent>
                    </v:textbox>
                  </v:shape>
                </v:group>
                <v:group id="Group 724" o:spid="_x0000_s1561" style="position:absolute;left:43891;top:16002;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ECx8UAAADcAAAADwAAAGRycy9kb3ducmV2LnhtbESPT2vCQBTE74LfYXmC&#10;t7qJf0t0FRGVHqRQLZTeHtlnEsy+Ddk1id++KxQ8DjPzG2a16UwpGqpdYVlBPIpAEKdWF5wp+L4c&#10;3t5BOI+ssbRMCh7kYLPu91aYaNvyFzVnn4kAYZeggtz7KpHSpTkZdCNbEQfvamuDPsg6k7rGNsBN&#10;KcdRNJcGCw4LOVa0yym9ne9GwbHFdjuJ983pdt09fi+zz59TTEoNB912CcJT51/h//aHVrAYT+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kBAsfFAAAA3AAA&#10;AA8AAAAAAAAAAAAAAAAAqgIAAGRycy9kb3ducmV2LnhtbFBLBQYAAAAABAAEAPoAAACcAwAAAAA=&#10;">
                  <v:shape id="Straight Arrow Connector 725" o:spid="_x0000_s1562"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d74sYAAADcAAAADwAAAGRycy9kb3ducmV2LnhtbESPW2vCQBSE34X+h+UU+qabSuMldRUp&#10;FAv1bunzafY0CWbPxuw2xn/vFgQfh5n5hpnMWlOKhmpXWFbw3ItAEKdWF5wp+Dq8d0cgnEfWWFom&#10;BRdyMJs+dCaYaHvmHTV7n4kAYZeggtz7KpHSpTkZdD1bEQfv19YGfZB1JnWN5wA3pexH0UAaLDgs&#10;5FjRW07pcf9nFKz9+Ocl+l6eVuliELstNdv4c6PU02M7fwXhqfX38K39oRUM+zH8nwlHQE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3e+LGAAAA3AAAAA8AAAAAAAAA&#10;AAAAAAAAoQIAAGRycy9kb3ducmV2LnhtbFBLBQYAAAAABAAEAPkAAACUAwAAAAA=&#10;" strokecolor="#4579b8 [3044]">
                    <v:stroke startarrow="block"/>
                  </v:shape>
                  <v:shape id="Text Box 105" o:spid="_x0000_s1563"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dMcA&#10;AADcAAAADwAAAGRycy9kb3ducmV2LnhtbESPQWvCQBSE7wX/w/IK3uqmAa2kriEEQkXsQevF2zP7&#10;TEKzb2N2G2N/fbdQ6HGYmW+YVTqaVgzUu8aygudZBIK4tLrhSsHxo3hagnAeWWNrmRTcyUG6njys&#10;MNH2xnsaDr4SAcIuQQW1910ipStrMuhmtiMO3sX2Bn2QfSV1j7cAN62Mo2ghDTYcFmrsKK+p/Dx8&#10;GQXbvHjH/Tk2y+82f9tdsu56PM2Vmj6O2SsIT6P/D/+1N1rBS7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PqXTHAAAA3AAAAA8AAAAAAAAAAAAAAAAAmAIAAGRy&#10;cy9kb3ducmV2LnhtbFBLBQYAAAAABAAEAPUAAACMAwAAAAA=&#10;" filled="f" stroked="f" strokeweight=".5pt">
                    <v:textbo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i_west_cg_busy</w:t>
                          </w:r>
                        </w:p>
                      </w:txbxContent>
                    </v:textbox>
                  </v:shape>
                </v:group>
                <v:group id="Group 727" o:spid="_x0000_s1564" style="position:absolute;left:43891;top:12066;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OcsMUAAADcAAAADwAAAGRycy9kb3ducmV2LnhtbESPQYvCMBSE78L+h/CE&#10;vWlaF3WpRhFZlz2IoC6It0fzbIvNS2liW/+9EQSPw8x8w8yXnSlFQ7UrLCuIhxEI4tTqgjMF/8fN&#10;4BuE88gaS8uk4E4OlouP3hwTbVveU3PwmQgQdgkqyL2vEildmpNBN7QVcfAutjbog6wzqWtsA9yU&#10;chRFE2mw4LCQY0XrnNLr4WYU/LbYrr7in2Z7vazv5+N4d9rGpNRnv1vNQHjq/Dv8av9pBd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TnLDFAAAA3AAA&#10;AA8AAAAAAAAAAAAAAAAAqgIAAGRycy9kb3ducmV2LnhtbFBLBQYAAAAABAAEAPoAAACcAwAAAAA=&#10;">
                  <v:shape id="Straight Arrow Connector 728" o:spid="_x0000_s156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UfMMAAADcAAAADwAAAGRycy9kb3ducmV2LnhtbERPTWvCQBC9C/6HZQRvulHU1jQbKQWx&#10;UNuqLT2P2TEJZmdjdhvjv+8ehB4f7ztZdaYSLTWutKxgMo5AEGdWl5wr+P5ajx5BOI+ssbJMCm7k&#10;YJX2ewnG2l55T+3B5yKEsItRQeF9HUvpsoIMurGtiQN3so1BH2CTS93gNYSbSk6jaCENlhwaCqzp&#10;paDsfPg1Cj788jiLfraX92yzmLsdtbv526dSw0H3/ATCU+f/xXf3q1bwMA1rw5lwBG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21HzDAAAA3AAAAA8AAAAAAAAAAAAA&#10;AAAAoQIAAGRycy9kb3ducmV2LnhtbFBLBQYAAAAABAAEAPkAAACRAwAAAAA=&#10;" strokecolor="#4579b8 [3044]">
                    <v:stroke startarrow="block"/>
                  </v:shape>
                  <v:shape id="Text Box 105" o:spid="_x0000_s156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9BscA&#10;AADcAAAADwAAAGRycy9kb3ducmV2LnhtbESPzWvCQBTE7wX/h+UJ3urGQFuNWUUC0lLswY+Lt2f2&#10;5QOzb2N21dS/vlso9DjMzG+YdNmbRtyoc7VlBZNxBII4t7rmUsFhv36egnAeWWNjmRR8k4PlYvCU&#10;YqLtnbd02/lSBAi7BBVU3reJlC6vyKAb25Y4eIXtDPogu1LqDu8BbhoZR9GrNFhzWKiwpayi/Ly7&#10;GgWf2foLt6fYTB9N9r4pVu3lcHxRajTsV3MQnnr/H/5rf2gFb/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QPQbHAAAA3AAAAA8AAAAAAAAAAAAAAAAAmAIAAGRy&#10;cy9kb3ducmV2LnhtbFBLBQYAAAAABAAEAPUAAACMAwAAAAA=&#10;" filled="f" stroked="f" strokeweight=".5pt">
                    <v:textbo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i_south_cg_busy</w:t>
                          </w:r>
                        </w:p>
                      </w:txbxContent>
                    </v:textbox>
                  </v:shape>
                </v:group>
                <v:group id="Group 730" o:spid="_x0000_s1567" style="position:absolute;left:43891;top:8814;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SGcIAAADcAAAADwAAAGRycy9kb3ducmV2LnhtbERPTYvCMBC9C/sfwizs&#10;TdOuqEvXKCKueBDBuiDehmZsi82kNLGt/94cBI+P9z1f9qYSLTWutKwgHkUgiDOrS84V/J/+hj8g&#10;nEfWWFkmBQ9ysFx8DOaYaNvxkdrU5yKEsEtQQeF9nUjpsoIMupGtiQN3tY1BH2CTS91gF8JNJb+j&#10;aCoNlhwaCqxpXVB2S+9GwbbDbjWON+3+dl0/LqfJ4byPSamvz371C8JT79/il3unFcz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PjkhnCAAAA3AAAAA8A&#10;AAAAAAAAAAAAAAAAqgIAAGRycy9kb3ducmV2LnhtbFBLBQYAAAAABAAEAPoAAACZAwAAAAA=&#10;">
                  <v:shape id="Straight Arrow Connector 731" o:spid="_x0000_s1568"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XrPMcAAADcAAAADwAAAGRycy9kb3ducmV2LnhtbESP3WrCQBSE7wXfYTmCd7qx/lSjq5RC&#10;aaFqrYrXx+wxCc2eTbNrTN/eLRR6OczMN8xi1ZhC1FS53LKCQT8CQZxYnXOq4Hh46U1BOI+ssbBM&#10;Cn7IwWrZbi0w1vbGn1TvfSoChF2MCjLvy1hKl2Rk0PVtSRy8i60M+iCrVOoKbwFuCvkQRRNpMOew&#10;kGFJzxklX/urUbD1s/MoOq2/N8nrZOx2VO/G7x9KdTvN0xyEp8b/h//ab1rB43AAv2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Fes8xwAAANwAAAAPAAAAAAAA&#10;AAAAAAAAAKECAABkcnMvZG93bnJldi54bWxQSwUGAAAAAAQABAD5AAAAlQMAAAAA&#10;" strokecolor="#4579b8 [3044]">
                    <v:stroke startarrow="block"/>
                  </v:shape>
                  <v:shape id="Text Box 105" o:spid="_x0000_s1569"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5qscA&#10;AADcAAAADwAAAGRycy9kb3ducmV2LnhtbESPzWvCQBTE70L/h+UVetNNU1o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tOarHAAAA3AAAAA8AAAAAAAAAAAAAAAAAmAIAAGRy&#10;cy9kb3ducmV2LnhtbFBLBQYAAAAABAAEAPUAAACMAwAAAAA=&#10;" filled="f" stroked="f" strokeweight=".5pt">
                    <v:textbox>
                      <w:txbxContent>
                        <w:p w:rsidR="00D4165B" w:rsidRDefault="00D4165B" w:rsidP="005D6474">
                          <w:pPr>
                            <w:pStyle w:val="NormalWeb"/>
                            <w:spacing w:before="0" w:beforeAutospacing="0" w:after="0" w:afterAutospacing="0"/>
                          </w:pPr>
                          <w:r>
                            <w:rPr>
                              <w:rFonts w:ascii="Verdana" w:eastAsia="Times New Roman" w:hAnsi="Verdana" w:cs="Arial"/>
                              <w:color w:val="000000"/>
                              <w:sz w:val="14"/>
                              <w:szCs w:val="14"/>
                            </w:rPr>
                            <w:t>i_east_cg_busy</w:t>
                          </w:r>
                        </w:p>
                      </w:txbxContent>
                    </v:textbox>
                  </v:shape>
                </v:group>
                <v:group id="Group 733" o:spid="_x0000_s1570" style="position:absolute;left:31035;top:28755;width:17469;height:19311" coordsize="17471,1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MbsUAAADcAAAADwAAAGRycy9kb3ducmV2LnhtbESPT2vCQBTE7wW/w/KE&#10;3uomhlaJriKipQcR/APi7ZF9JsHs25Bdk/jtuwWhx2FmfsPMl72pREuNKy0riEcRCOLM6pJzBefT&#10;9mMKwnlkjZVlUvAkB8vF4G2OqbYdH6g9+lwECLsUFRTe16mULivIoBvZmjh4N9sY9EE2udQNdgFu&#10;KjmOoi9psOSwUGBN64Ky+/FhFHx32K2SeNPu7rf183r63F92MSn1PuxXMxCeev8ffrV/tIJJ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xDG7FAAAA3AAA&#10;AA8AAAAAAAAAAAAAAAAAqgIAAGRycy9kb3ducmV2LnhtbFBLBQYAAAAABAAEAPoAAACcAwAAAAA=&#10;">
                  <v:rect id="Rectangle 734" o:spid="_x0000_s1571" style="position:absolute;left:6372;width:1109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14eMUA&#10;AADcAAAADwAAAGRycy9kb3ducmV2LnhtbESPUWvCQBCE34X+h2MLfdNLrZgaPaVIK5IXUfsDltya&#10;C83tpblTo7/eEwQfh9n5Zme26GwtTtT6yrGC90ECgrhwuuJSwe/+p/8JwgdkjbVjUnAhD4v5S2+G&#10;mXZn3tJpF0oRIewzVGBCaDIpfWHIoh+4hjh6B9daDFG2pdQtniPc1nKYJGNpseLYYLChpaHib3e0&#10;8Y3hYVyu0hzzSX39lrzZ5+b/qtTba/c1BRGoC8/jR3qtFaQfI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Xh4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u_east_inblk_cg</w:t>
                          </w:r>
                        </w:p>
                      </w:txbxContent>
                    </v:textbox>
                  </v:rect>
                  <v:rect id="Rectangle 735" o:spid="_x0000_s1572" style="position:absolute;left:5032;top:3359;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d48UA&#10;AADcAAAADwAAAGRycy9kb3ducmV2LnhtbESPUWvCQBCE34X+h2MLfdNLLZoaPaVIK5IXUfsDltya&#10;C83tpblTo7/eEwQfh9n5Zme26GwtTtT6yrGC90ECgrhwuuJSwe/+p/8JwgdkjbVjUnAhD4v5S2+G&#10;mXZn3tJpF0oRIewzVGBCaDIpfWHIoh+4hjh6B9daDFG2pdQtniPc1nKYJGNpseLYYLChpaHib3e0&#10;8Y3hYVyu0hzzSX39lrzZ5+b/qtTba/c1BRGoC8/jR3qtFaQfI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d3j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u_south_inblk_cg</w:t>
                          </w:r>
                        </w:p>
                      </w:txbxContent>
                    </v:textbox>
                  </v:rect>
                  <v:rect id="Rectangle 736" o:spid="_x0000_s1573" style="position:absolute;left:3276;top:6727;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lMQA&#10;AADcAAAADwAAAGRycy9kb3ducmV2LnhtbESPUWvCQBCE34X+h2MLvulFhVijpxTRUvIian/Akltz&#10;wdxemjs19df3BMHHYXa+2VmsOluLK7W+cqxgNExAEBdOV1wq+DluBx8gfEDWWDsmBX/kYbV86y0w&#10;0+7Ge7oeQikihH2GCkwITSalLwxZ9EPXEEfv5FqLIcq2lLrFW4TbWo6TJJUWK44NBhtaGyrOh4uN&#10;b4xPafk1zTGf1feN5N0xN793pfrv3eccRKAuvI6f6W+tYDpJ4TEmEk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DQ5T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u_west_intf_cg</w:t>
                          </w:r>
                        </w:p>
                      </w:txbxContent>
                    </v:textbox>
                  </v:rect>
                  <v:rect id="Rectangle 737" o:spid="_x0000_s1574" style="position:absolute;left:1708;top:9985;width:1110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D8QA&#10;AADcAAAADwAAAGRycy9kb3ducmV2LnhtbESPUWvCQBCE34X+h2MLvtWLCqZGTymiRfJS1P6AJbfm&#10;grm9NHdq6q/3BMHHYXa+2ZkvO1uLC7W+cqxgOEhAEBdOV1wq+D1sPj5B+ICssXZMCv7Jw3Lx1ptj&#10;pt2Vd3TZh1JECPsMFZgQmkxKXxiy6AeuIY7e0bUWQ5RtKXWL1wi3tRwlyURarDg2GGxoZag47c82&#10;vjE6TsrvNMd8Wt/Wkn8Oufm7KdV/775mIAJ14XX8TG+1gnScwmNMJ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5g/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65063A">
                          <w:pPr>
                            <w:pStyle w:val="NormalWeb"/>
                            <w:spacing w:before="0" w:beforeAutospacing="0" w:after="0" w:afterAutospacing="0"/>
                            <w:jc w:val="center"/>
                          </w:pPr>
                          <w:r>
                            <w:rPr>
                              <w:rFonts w:ascii="Verdana" w:eastAsia="Times New Roman" w:hAnsi="Verdana" w:cs="Arial"/>
                              <w:color w:val="000000"/>
                              <w:kern w:val="32"/>
                              <w:sz w:val="16"/>
                              <w:szCs w:val="16"/>
                            </w:rPr>
                            <w:t>u_north_intf_cg</w:t>
                          </w:r>
                        </w:p>
                      </w:txbxContent>
                    </v:textbox>
                  </v:rect>
                  <v:rect id="Rectangle 738" o:spid="_x0000_s1575" style="position:absolute;top:13976;width:1109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yfcQA&#10;AADcAAAADwAAAGRycy9kb3ducmV2LnhtbESPwW7CMAyG75N4h8hIu40UJsEoBIQmNqFepgEPYDWm&#10;qWicrglQePr5MGlH6/f/+fNy3ftGXamLdWAD41EGirgMtubKwPHw8fIGKiZki01gMnCnCOvV4GmJ&#10;uQ03/qbrPlVKIBxzNOBSanOtY+nIYxyFlliyU+g8Jhm7StsObwL3jZ5k2VR7rFkuOGzp3VF53l+8&#10;aExO0+pzVmAxbx5bzV+Hwv08jHke9psFqER9+l/+a++sgdmr2MozQg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cn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65063A">
                          <w:pPr>
                            <w:pStyle w:val="NormalWeb"/>
                            <w:spacing w:before="0" w:beforeAutospacing="0" w:after="0" w:afterAutospacing="0"/>
                            <w:jc w:val="center"/>
                          </w:pPr>
                          <w:r>
                            <w:rPr>
                              <w:rFonts w:ascii="Verdana" w:eastAsia="Times New Roman" w:hAnsi="Verdana" w:cs="Arial"/>
                              <w:color w:val="000000"/>
                              <w:sz w:val="16"/>
                              <w:szCs w:val="16"/>
                            </w:rPr>
                            <w:t>u_host_intf_cg</w:t>
                          </w:r>
                        </w:p>
                      </w:txbxContent>
                    </v:textbox>
                  </v:rect>
                </v:group>
                <v:group id="Group 113" o:spid="_x0000_s1576" style="position:absolute;left:16192;top:45109;width:13811;height:2286" coordorigin="16192,45109"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Straight Arrow Connector 740" o:spid="_x0000_s1577" type="#_x0000_t32" style="position:absolute;left:16192;top:4687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G1MsMAAADcAAAADwAAAGRycy9kb3ducmV2LnhtbERPy2rCQBTdF/yH4Ra6kToxWlNSR5FA&#10;8dVNo4UuL5nbJJi5EzKjxr93FkKXh/OeL3vTiAt1rrasYDyKQBAXVtdcKjgePl/fQTiPrLGxTApu&#10;5GC5GDzNMdX2yt90yX0pQgi7FBVU3replK6oyKAb2ZY4cH+2M+gD7EqpO7yGcNPIOIpm0mDNoaHC&#10;lrKKilN+NgqySbL7GW6n6xl+sd9zvNm+7X6VennuVx8gPPX+X/xwb7SCZBr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htTLDAAAA3AAAAA8AAAAAAAAAAAAA&#10;AAAAoQIAAGRycy9kb3ducmV2LnhtbFBLBQYAAAAABAAEAPkAAACRAwAAAAA=&#10;" strokecolor="#4579b8 [3044]">
                    <v:stroke endarrow="block"/>
                  </v:shape>
                  <v:shape id="Text Box 3" o:spid="_x0000_s1578" type="#_x0000_t202" style="position:absolute;left:16192;top:4510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UoMYA&#10;AADcAAAADwAAAGRycy9kb3ducmV2LnhtbESPT4vCMBTE7wt+h/AEb2uqrKtUo0hBVsQ9+Ofi7dk8&#10;22LzUpuo1U+/WRA8DjPzG2Yya0wpblS7wrKCXjcCQZxaXXCmYL9bfI5AOI+ssbRMCh7kYDZtfUww&#10;1vbOG7ptfSYChF2MCnLvq1hKl+Zk0HVtRRy8k60N+iDrTOoa7wFuStmPom9psOCwkGNFSU7peXs1&#10;ClbJ4hc3x74ZPcvkZ32aV5f9YaBUp93MxyA8Nf4dfrWXWsHw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nUoMYAAADcAAAADwAAAAAAAAAAAAAAAACYAgAAZHJz&#10;L2Rvd25yZXYueG1sUEsFBgAAAAAEAAQA9QAAAIsDAAAAAA==&#10;" filled="f" stroked="f" strokeweight=".5pt">
                    <v:textbox>
                      <w:txbxContent>
                        <w:p w:rsidR="00D4165B" w:rsidRDefault="00D4165B" w:rsidP="0065063A">
                          <w:pPr>
                            <w:pStyle w:val="NormalWeb"/>
                            <w:spacing w:before="0" w:beforeAutospacing="0" w:after="0" w:afterAutospacing="0"/>
                          </w:pPr>
                          <w:r>
                            <w:rPr>
                              <w:rFonts w:ascii="Verdana" w:eastAsia="Times New Roman" w:hAnsi="Verdana" w:cs="Arial"/>
                              <w:color w:val="000000"/>
                              <w:kern w:val="32"/>
                              <w:sz w:val="14"/>
                              <w:szCs w:val="14"/>
                            </w:rPr>
                            <w:t>i_host_outp[14:0]</w:t>
                          </w:r>
                        </w:p>
                      </w:txbxContent>
                    </v:textbox>
                  </v:shape>
                </v:group>
                <v:group id="Group 746" o:spid="_x0000_s1579" style="position:absolute;left:16192;top:40817;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shape id="Straight Arrow Connector 747" o:spid="_x0000_s1580"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gtRsUAAADcAAAADwAAAGRycy9kb3ducmV2LnhtbESPT2vCQBTE74LfYXlCL6KbWmskukoR&#10;pGq9+A88PrLPJDT7NmRXTb99VxA8DjPzG2Y6b0wpblS7wrKC934Egji1uuBMwfGw7I1BOI+ssbRM&#10;Cv7IwXzWbk0x0fbOO7rtfSYChF2CCnLvq0RKl+Zk0PVtRRy8i60N+iDrTOoa7wFuSjmIopE0WHBY&#10;yLGiRU7p7/5qFCw+4s2pux5+j3DL/ocHq/Xn5qzUW6f5moDw1PhX+NleaQXxM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gtRsUAAADcAAAADwAAAAAAAAAA&#10;AAAAAAChAgAAZHJzL2Rvd25yZXYueG1sUEsFBgAAAAAEAAQA+QAAAJMDAAAAAA==&#10;" strokecolor="#4579b8 [3044]">
                    <v:stroke endarrow="block"/>
                  </v:shape>
                  <v:shape id="Text Box 3" o:spid="_x0000_s1581"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9PcIA&#10;AADcAAAADwAAAGRycy9kb3ducmV2LnhtbERPy4rCMBTdD/gP4QruxlTRUapRpCCKOAsfG3fX5toW&#10;m5vaRK1+/WQx4PJw3tN5Y0rxoNoVlhX0uhEI4tTqgjMFx8PyewzCeWSNpWVS8CIH81nra4qxtk/e&#10;0WPvMxFC2MWoIPe+iqV0aU4GXddWxIG72NqgD7DOpK7xGcJNKftR9CMNFhwacqwoySm97u9GwSZZ&#10;/uLu3Dfjd5mstpdFdTuehkp12s1iAsJT4z/if/daKxgN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w309wgAAANwAAAAPAAAAAAAAAAAAAAAAAJgCAABkcnMvZG93&#10;bnJldi54bWxQSwUGAAAAAAQABAD1AAAAhwMAAAAA&#10;" filled="f" stroked="f" strokeweight=".5pt">
                    <v:textbox>
                      <w:txbxContent>
                        <w:p w:rsidR="00D4165B" w:rsidRDefault="00D4165B" w:rsidP="0065063A">
                          <w:pPr>
                            <w:pStyle w:val="NormalWeb"/>
                            <w:spacing w:before="0" w:beforeAutospacing="0" w:after="0" w:afterAutospacing="0"/>
                          </w:pPr>
                          <w:r>
                            <w:rPr>
                              <w:rFonts w:ascii="Verdana" w:eastAsia="Times New Roman" w:hAnsi="Verdana" w:cs="Arial"/>
                              <w:color w:val="000000"/>
                              <w:sz w:val="14"/>
                              <w:szCs w:val="14"/>
                            </w:rPr>
                            <w:t>i_north_outp[14:0]</w:t>
                          </w:r>
                        </w:p>
                      </w:txbxContent>
                    </v:textbox>
                  </v:shape>
                </v:group>
                <v:group id="Group 749" o:spid="_x0000_s1582" style="position:absolute;left:16192;top:36455;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I+ccAAADcAAAADwAAAGRycy9kb3ducmV2LnhtbESPT2vCQBTE74LfYXlC&#10;b3UTa22NriJSSw+hoBaKt0f2mQSzb0N2mz/fvlsoeBxm5jfMetubSrTUuNKygngagSDOrC45V/B1&#10;Pjy+gnAeWWNlmRQM5GC7GY/WmGjb8ZHak89FgLBLUEHhfZ1I6bKCDLqprYmDd7WNQR9kk0vdYBfg&#10;ppKzKFpIgyWHhQJr2heU3U4/RsF7h93uKX5r09t1P1zOz5/faUxKPUz63QqEp97fw//tD63gZb6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9I+ccAAADc&#10;AAAADwAAAAAAAAAAAAAAAACqAgAAZHJzL2Rvd25yZXYueG1sUEsFBgAAAAAEAAQA+gAAAJ4DAAAA&#10;AA==&#10;">
                  <v:shape id="Straight Arrow Connector 750" o:spid="_x0000_s1583"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gj78QAAADcAAAADwAAAGRycy9kb3ducmV2LnhtbERPy2rCQBTdF/yH4Ra6KXVifKSkjiKB&#10;4qPdNFro8pK5TYKZOyEzavx7ZyG4PJz3fNmbRpypc7VlBaNhBIK4sLrmUsFh//n2DsJ5ZI2NZVJw&#10;JQfLxeBpjqm2F/6hc+5LEULYpaig8r5NpXRFRQbd0LbEgfu3nUEfYFdK3eElhJtGxlE0kwZrDg0V&#10;tpRVVBzzk1GQjZPd7+t2sp7hN/svjjfb6e5PqZfnfvUBwlPvH+K7e6MVJNM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CPvxAAAANwAAAAPAAAAAAAAAAAA&#10;AAAAAKECAABkcnMvZG93bnJldi54bWxQSwUGAAAAAAQABAD5AAAAkgMAAAAA&#10;" strokecolor="#4579b8 [3044]">
                    <v:stroke endarrow="block"/>
                  </v:shape>
                  <v:shape id="Text Box 3" o:spid="_x0000_s1584"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Cfc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n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BCfcYAAADcAAAADwAAAAAAAAAAAAAAAACYAgAAZHJz&#10;L2Rvd25yZXYueG1sUEsFBgAAAAAEAAQA9QAAAIsDAAAAAA==&#10;" filled="f" stroked="f" strokeweight=".5pt">
                    <v:textbox>
                      <w:txbxContent>
                        <w:p w:rsidR="00D4165B" w:rsidRDefault="00D4165B" w:rsidP="0065063A">
                          <w:pPr>
                            <w:pStyle w:val="NormalWeb"/>
                            <w:spacing w:before="0" w:beforeAutospacing="0" w:after="0" w:afterAutospacing="0"/>
                          </w:pPr>
                          <w:r>
                            <w:rPr>
                              <w:rFonts w:ascii="Verdana" w:eastAsia="Times New Roman" w:hAnsi="Verdana" w:cs="Arial"/>
                              <w:color w:val="000000"/>
                              <w:sz w:val="14"/>
                              <w:szCs w:val="14"/>
                            </w:rPr>
                            <w:t>i_west_outp[14:0]</w:t>
                          </w:r>
                        </w:p>
                      </w:txbxContent>
                    </v:textbox>
                  </v:shape>
                </v:group>
                <v:group id="Group 752" o:spid="_x0000_s1585" style="position:absolute;left:16192;top:33040;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JMVcUAAADcAAAADwAAAGRycy9kb3ducmV2LnhtbESPQYvCMBSE78L+h/CE&#10;vWlaF3WpRhFZlz2IoC6It0fzbIvNS2liW/+9EQSPw8x8w8yXnSlFQ7UrLCuIhxEI4tTqgjMF/8fN&#10;4BuE88gaS8uk4E4OlouP3hwTbVveU3PwmQgQdgkqyL2vEildmpNBN7QVcfAutjbog6wzqWtsA9yU&#10;chRFE2mw4LCQY0XrnNLr4WYU/LbYrr7in2Z7vazv5+N4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iTFXFAAAA3AAA&#10;AA8AAAAAAAAAAAAAAAAAqgIAAGRycy9kb3ducmV2LnhtbFBLBQYAAAAABAAEAPoAAACcAwAAAAA=&#10;">
                  <v:shape id="Straight Arrow Connector 753" o:spid="_x0000_s1586"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q9mMQAAADcAAAADwAAAGRycy9kb3ducmV2LnhtbESPS4vCQBCE7wv+h6EFL8s68S3RUUQQ&#10;n5d1V/DYZNokmOkJmVHjv3cWhD0WVfUVNZ3XphB3qlxuWUGnHYEgTqzOOVXw+7P6GoNwHlljYZkU&#10;PMnBfNb4mGKs7YO/6X70qQgQdjEqyLwvYyldkpFB17YlcfAutjLog6xSqSt8BLgpZDeKhtJgzmEh&#10;w5KWGSXX480oWPZGu9Pntr8e4oH9nrub7WB3VqrVrBcTEJ5q/x9+tzdawWjQg78z4QjI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r2YxAAAANwAAAAPAAAAAAAAAAAA&#10;AAAAAKECAABkcnMvZG93bnJldi54bWxQSwUGAAAAAAQABAD5AAAAkgMAAAAA&#10;" strokecolor="#4579b8 [3044]">
                    <v:stroke endarrow="block"/>
                  </v:shape>
                  <v:shape id="Text Box 3" o:spid="_x0000_s1587"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h5ccA&#10;AADcAAAADwAAAGRycy9kb3ducmV2LnhtbESPQWvCQBSE7wX/w/KE3upGqTVEV5GAWEp70ObS2zP7&#10;TILZtzG7TdL++m5B8DjMzDfMajOYWnTUusqygukkAkGcW11xoSD73D3FIJxH1lhbJgU/5GCzHj2s&#10;MNG25wN1R1+IAGGXoILS+yaR0uUlGXQT2xAH72xbgz7ItpC6xT7ATS1nUfQiDVYcFkpsKC0pvxy/&#10;jYK3dPeBh9PMxL91un8/b5tr9jVX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X4eXHAAAA3AAAAA8AAAAAAAAAAAAAAAAAmAIAAGRy&#10;cy9kb3ducmV2LnhtbFBLBQYAAAAABAAEAPUAAACMAw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i_south_outp[14:0]</w:t>
                          </w:r>
                        </w:p>
                      </w:txbxContent>
                    </v:textbox>
                  </v:shape>
                </v:group>
                <v:group id="Group 755" o:spid="_x0000_s1588" style="position:absolute;left:16192;top:29327;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UIcUAAADcAAAADwAAAGRycy9kb3ducmV2LnhtbESPT2vCQBTE7wW/w/KE&#10;3uomllSJriKi4kEK/gHx9sg+k2D2bciuSfz23UKhx2FmfsPMl72pREuNKy0riEcRCOLM6pJzBZfz&#10;9mMKwnlkjZVlUvAiB8vF4G2OqbYdH6k9+VwECLsUFRTe16mULivIoBvZmjh4d9sY9EE2udQNdgFu&#10;KjmOoi9psOSwUGBN64Kyx+lpFOw67Faf8aY9PO7r1+2cfF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5L1CHFAAAA3AAA&#10;AA8AAAAAAAAAAAAAAAAAqgIAAGRycy9kb3ducmV2LnhtbFBLBQYAAAAABAAEAPoAAACcAwAAAAA=&#10;">
                  <v:shape id="Straight Arrow Connector 756" o:spid="_x0000_s158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0eAMUAAADcAAAADwAAAGRycy9kb3ducmV2LnhtbESPT2vCQBTE74LfYXmCF9FNbY2SuooI&#10;UrVe/AceH9nXJDT7NmRXjd/eFQo9DjPzG2Y6b0wpblS7wrKCt0EEgji1uuBMwem46k9AOI+ssbRM&#10;Ch7kYD5rt6aYaHvnPd0OPhMBwi5BBbn3VSKlS3My6Aa2Ig7ej60N+iDrTOoa7wFuSjmMolgaLDgs&#10;5FjRMqf093A1Cpbv4+25t/n4inHH/puH681oe1Gq22kWnyA8Nf4//NdeawXjUQyvM+EI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R0eAMUAAADcAAAADwAAAAAAAAAA&#10;AAAAAAChAgAAZHJzL2Rvd25yZXYueG1sUEsFBgAAAAAEAAQA+QAAAJMDAAAAAA==&#10;" strokecolor="#4579b8 [3044]">
                    <v:stroke endarrow="block"/>
                  </v:shape>
                  <v:shape id="Text Box 3" o:spid="_x0000_s1590"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ksUA&#10;AADcAAAADwAAAGRycy9kb3ducmV2LnhtbESPQYvCMBSE78L+h/AWvGmq4FqqUaQgK6IHXS97ezbP&#10;tti8dJuodX+9EQSPw8x8w0znranElRpXWlYw6EcgiDOrS84VHH6WvRiE88gaK8uk4E4O5rOPzhQT&#10;bW+8o+ve5yJA2CWooPC+TqR0WUEGXd/WxME72cagD7LJpW7wFuCmksMo+pIGSw4LBdaUFpSd9xej&#10;YJ0ut7g7Dk38X6Xfm9Oi/jv8jpTqfraLCQhPrX+HX+2VVjAe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hX+SxQAAANwAAAAPAAAAAAAAAAAAAAAAAJgCAABkcnMv&#10;ZG93bnJldi54bWxQSwUGAAAAAAQABAD1AAAAigM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I_east_outp[14:0]</w:t>
                          </w:r>
                        </w:p>
                      </w:txbxContent>
                    </v:textbox>
                  </v:shape>
                </v:group>
                <v:group id="Group 114" o:spid="_x0000_s1591" style="position:absolute;left:43913;top:44584;width:10782;height:2286" coordorigin="42652,44584"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Straight Arrow Connector 759" o:spid="_x0000_s1592" type="#_x0000_t32" style="position:absolute;left:42652;top:46209;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KKcsYAAADcAAAADwAAAGRycy9kb3ducmV2LnhtbESPW2vCQBSE34X+h+UIfZFmU+9Ns0oR&#10;xFtfahV8PGSPSWj2bMhuNf77bkHwcZiZb5h03ppKXKhxpWUFr1EMgjizuuRcweF7+TIF4Tyyxsoy&#10;KbiRg/nsqZNiou2Vv+iy97kIEHYJKii8rxMpXVaQQRfZmjh4Z9sY9EE2udQNXgPcVLIfx2NpsOSw&#10;UGBNi4Kyn/2vUbAYTLbH3ma4GuMn+x3315vR9qTUc7f9eAfhqfWP8L291gomozf4PxOOgJ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CinLGAAAA3AAAAA8AAAAAAAAA&#10;AAAAAAAAoQIAAGRycy9kb3ducmV2LnhtbFBLBQYAAAAABAAEAPkAAACUAwAAAAA=&#10;" strokecolor="#4579b8 [3044]">
                    <v:stroke endarrow="block"/>
                  </v:shape>
                  <v:shape id="Text Box 105" o:spid="_x0000_s1593" type="#_x0000_t202" style="position:absolute;left:43238;top:44584;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tW8QA&#10;AADcAAAADwAAAGRycy9kb3ducmV2LnhtbERPy2rCQBTdF/yH4Qrd1YlCU4lOQghIS2kXRjfurpmb&#10;B2bupJmppv36zqLg8nDe22wyvbjS6DrLCpaLCARxZXXHjYLjYfe0BuE8ssbeMin4IQdZOnvYYqLt&#10;jfd0LX0jQgi7BBW03g+JlK5qyaBb2IE4cLUdDfoAx0bqEW8h3PRyFUWxNNhxaGhxoKKl6lJ+GwXv&#10;xe4T9+eVWf/2xetHnQ9fx9OzUo/zKd+A8DT5u/jf/aYVvMR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ALVvEAAAA3AAAAA8AAAAAAAAAAAAAAAAAmAIAAGRycy9k&#10;b3ducmV2LnhtbFBLBQYAAAAABAAEAPUAAACJAw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o_host_cg_busy</w:t>
                          </w:r>
                        </w:p>
                      </w:txbxContent>
                    </v:textbox>
                  </v:shape>
                </v:group>
                <v:group id="Group 764" o:spid="_x0000_s1594" style="position:absolute;left:43913;top:4058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shape id="Straight Arrow Connector 765" o:spid="_x0000_s159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NKysUAAADcAAAADwAAAGRycy9kb3ducmV2LnhtbESPT2vCQBTE74LfYXmCF9FNbY2SuooI&#10;UrVe/AceH9nXJDT7NmRXjd/eFQo9DjPzG2Y6b0wpblS7wrKCt0EEgji1uuBMwem46k9AOI+ssbRM&#10;Ch7kYD5rt6aYaHvnPd0OPhMBwi5BBbn3VSKlS3My6Aa2Ig7ej60N+iDrTOoa7wFuSjmMolgaLDgs&#10;5FjRMqf093A1Cpbv4+25t/n4inHH/puH681oe1Gq22kWnyA8Nf4//NdeawXjeASvM+EI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6NKysUAAADcAAAADwAAAAAAAAAA&#10;AAAAAAChAgAAZHJzL2Rvd25yZXYueG1sUEsFBgAAAAAEAAQA+QAAAJMDAAAAAA==&#10;" strokecolor="#4579b8 [3044]">
                    <v:stroke endarrow="block"/>
                  </v:shape>
                  <v:shape id="Text Box 105" o:spid="_x0000_s1596"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UQtMUA&#10;AADcAAAADwAAAGRycy9kb3ducmV2LnhtbESPT4vCMBTE78J+h/AWvGm6glWqUaQgiujBP5e9vW2e&#10;bbF56TZR6376jSB4HGbmN8x03ppK3KhxpWUFX/0IBHFmdcm5gtNx2RuDcB5ZY2WZFDzIwXz20Zli&#10;ou2d93Q7+FwECLsEFRTe14mULivIoOvbmjh4Z9sY9EE2udQN3gPcVHIQRbE0WHJYKLCmtKDscrga&#10;BZt0ucP9z8CM/6p0tT0v6t/T91Cp7me7mIDw1Pp3+NVeawWj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RC0xQAAANwAAAAPAAAAAAAAAAAAAAAAAJgCAABkcnMv&#10;ZG93bnJldi54bWxQSwUGAAAAAAQABAD1AAAAigM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o_north_cg_busy</w:t>
                          </w:r>
                        </w:p>
                      </w:txbxContent>
                    </v:textbox>
                  </v:shape>
                </v:group>
                <v:group id="Group 767" o:spid="_x0000_s1597" style="position:absolute;left:43891;top:37754;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Straight Arrow Connector 768" o:spid="_x0000_s1598"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LlVMMAAADcAAAADwAAAGRycy9kb3ducmV2LnhtbERPy4rCMBTdC/5DuIIb0dTHVOkYRYTB&#10;x8xmfIDLS3OnLTY3pclo/XuzEFweznu+bEwpblS7wrKC4SACQZxaXXCm4HT86s9AOI+ssbRMCh7k&#10;YLlot+aYaHvnX7odfCZCCLsEFeTeV4mULs3JoBvYijhwf7Y26AOsM6lrvIdwU8pRFMXSYMGhIceK&#10;1jml18O/UbAeT/fn3m6yifGH/TePtruP/UWpbqdZfYLw1Pi3+OXeagXTOKwNZ8IR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i5VTDAAAA3AAAAA8AAAAAAAAAAAAA&#10;AAAAoQIAAGRycy9kb3ducmV2LnhtbFBLBQYAAAAABAAEAPkAAACRAwAAAAA=&#10;" strokecolor="#4579b8 [3044]">
                    <v:stroke endarrow="block"/>
                  </v:shape>
                  <v:shape id="Text Box 105" o:spid="_x0000_s1599"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ExscA&#10;AADcAAAADwAAAGRycy9kb3ducmV2LnhtbESPT2vCQBTE7wW/w/KE3urGQK2NriKBYCntwT+X3p7Z&#10;ZxLcfRuzW0376bsFweMwM79h5sveGnGhzjeOFYxHCQji0umGKwX7XfE0BeEDskbjmBT8kIflYvAw&#10;x0y7K2/osg2ViBD2GSqoQ2gzKX1Zk0U/ci1x9I6usxii7CqpO7xGuDUyTZKJtNhwXKixpbym8rT9&#10;tgre8+ITN4fUTn9Nvv44rtrz/utZqcdhv5qBCNSHe/jWftMKXia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6hMbHAAAA3AAAAA8AAAAAAAAAAAAAAAAAmAIAAGRy&#10;cy9kb3ducmV2LnhtbFBLBQYAAAAABAAEAPUAAACMAw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o_west_cg_busy</w:t>
                          </w:r>
                        </w:p>
                      </w:txbxContent>
                    </v:textbox>
                  </v:shape>
                </v:group>
                <v:group id="Group 770" o:spid="_x0000_s1600" style="position:absolute;left:43891;top:3251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r2cIAAADcAAAADwAAAGRycy9kb3ducmV2LnhtbERPy4rCMBTdC/MP4Q64&#10;07Qj2qEaRWRGXIjgAwZ3l+baFpub0mTa+vdmIbg8nPdi1ZtKtNS40rKCeByBIM6sLjlXcDn/jr5B&#10;OI+ssbJMCh7kYLX8GCww1bbjI7Unn4sQwi5FBYX3dSqlywoy6Ma2Jg7czTYGfYBNLnWDXQg3lfyK&#10;opk0WHJoKLCmTUHZ/fRvFGw77NaT+Kfd32+bx/U8PfztY1Jq+Nmv5yA89f4tfrl3WkGS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WJK9nCAAAA3AAAAA8A&#10;AAAAAAAAAAAAAAAAqgIAAGRycy9kb3ducmV2LnhtbFBLBQYAAAAABAAEAPoAAACZAwAAAAA=&#10;">
                  <v:shape id="Straight Arrow Connector 771" o:spid="_x0000_s1601"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HaFMYAAADcAAAADwAAAGRycy9kb3ducmV2LnhtbESPW2vCQBSE3wX/w3KEvhTdeKmR6Coi&#10;FC/tS7UFHw/ZYxLMng3ZVeO/d4WCj8PMfMPMFo0pxZVqV1hW0O9FIIhTqwvOFPwePrsTEM4jaywt&#10;k4I7OVjM260ZJtre+Ieue5+JAGGXoILc+yqR0qU5GXQ9WxEH72Rrgz7IOpO6xluAm1IOomgsDRYc&#10;FnKsaJVTet5fjILVMN79vW9H6zF+s//iwWb7sTsq9dZpllMQnhr/Cv+3N1pBHPfheSYc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B2hTGAAAA3AAAAA8AAAAAAAAA&#10;AAAAAAAAoQIAAGRycy9kb3ducmV2LnhtbFBLBQYAAAAABAAEAPkAAACUAwAAAAA=&#10;" strokecolor="#4579b8 [3044]">
                    <v:stroke endarrow="block"/>
                  </v:shape>
                  <v:shape id="Text Box 105" o:spid="_x0000_s1602"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AascA&#10;AADcAAAADwAAAGRycy9kb3ducmV2LnhtbESPzWrDMBCE74G+g9hCbolcQ5vgRjHGYFJCesjPpbet&#10;tbFNrZVrKY7Tp68KhRyHmfmGWaWjacVAvWssK3iaRyCIS6sbrhScjsVsCcJ5ZI2tZVJwIwfp+mGy&#10;wkTbK+9pOPhKBAi7BBXU3neJlK6syaCb2444eGfbG/RB9pXUPV4D3LQyjqIXabDhsFBjR3lN5dfh&#10;YhRs8+Id95+xWf60+WZ3zrrv08ezUtPHMXsF4Wn09/B/+00rWCx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HgGrHAAAA3AAAAA8AAAAAAAAAAAAAAAAAmAIAAGRy&#10;cy9kb3ducmV2LnhtbFBLBQYAAAAABAAEAPUAAACMAwAAAAA=&#10;" filled="f" stroked="f" strokeweight=".5pt">
                    <v:textbox>
                      <w:txbxContent>
                        <w:p w:rsidR="00D4165B" w:rsidRDefault="00D4165B" w:rsidP="00026970">
                          <w:pPr>
                            <w:pStyle w:val="NormalWeb"/>
                            <w:spacing w:before="0" w:beforeAutospacing="0" w:after="0" w:afterAutospacing="0"/>
                          </w:pPr>
                          <w:r>
                            <w:rPr>
                              <w:rFonts w:ascii="Verdana" w:eastAsia="Times New Roman" w:hAnsi="Verdana" w:cs="Arial"/>
                              <w:color w:val="000000"/>
                              <w:sz w:val="14"/>
                              <w:szCs w:val="14"/>
                            </w:rPr>
                            <w:t>o_south_cg_busy</w:t>
                          </w:r>
                        </w:p>
                      </w:txbxContent>
                    </v:textbox>
                  </v:shape>
                </v:group>
                <v:group id="Group 773" o:spid="_x0000_s1603" style="position:absolute;left:43891;top:2797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u1rsYAAADcAAAADwAAAGRycy9kb3ducmV2LnhtbESPQWvCQBSE7wX/w/IK&#10;3ppNlDa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W7WuxgAAANwA&#10;AAAPAAAAAAAAAAAAAAAAAKoCAABkcnMvZG93bnJldi54bWxQSwUGAAAAAAQABAD6AAAAnQMAAAAA&#10;">
                  <v:shape id="Straight Arrow Connector 774" o:spid="_x0000_s1604"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5jMUAAADcAAAADwAAAGRycy9kb3ducmV2LnhtbESPT2vCQBTE74LfYXlCL6KbWmskukoR&#10;pGq9+A88PrLPJDT7NmRXTb99VxA8DjPzG2Y6b0wpblS7wrKC934Egji1uuBMwfGw7I1BOI+ssbRM&#10;Cv7IwXzWbk0x0fbOO7rtfSYChF2CCnLvq0RKl+Zk0PVtRRy8i60N+iDrTOoa7wFuSjmIopE0WHBY&#10;yLGiRU7p7/5qFCw+4s2pux5+j3DL/ocHq/Xn5qzUW6f5moDw1PhX+NleaQVxPIT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Z5jMUAAADcAAAADwAAAAAAAAAA&#10;AAAAAAChAgAAZHJzL2Rvd25yZXYueG1sUEsFBgAAAAAEAAQA+QAAAJMDAAAAAA==&#10;" strokecolor="#4579b8 [3044]">
                    <v:stroke endarrow="block"/>
                  </v:shape>
                  <v:shape id="Text Box 105" o:spid="_x0000_s1605"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YHsUA&#10;AADcAAAADwAAAGRycy9kb3ducmV2LnhtbESPQYvCMBSE78L+h/AWvGmq4FqqUaQgK6IHXS97ezbP&#10;tti8dJuodX+9EQSPw8x8w0znranElRpXWlYw6EcgiDOrS84VHH6WvRiE88gaK8uk4E4O5rOPzhQT&#10;bW+8o+ve5yJA2CWooPC+TqR0WUEGXd/WxME72cagD7LJpW7wFuCmksMo+pIGSw4LBdaUFpSd9xej&#10;YJ0ut7g7Dk38X6Xfm9Oi/jv8jpTqfraLCQhPrX+HX+2VVjAe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hgexQAAANwAAAAPAAAAAAAAAAAAAAAAAJgCAABkcnMv&#10;ZG93bnJldi54bWxQSwUGAAAAAAQABAD1AAAAigMAAAAA&#10;" filled="f" stroked="f" strokeweight=".5pt">
                    <v:textbox>
                      <w:txbxContent>
                        <w:p w:rsidR="00D4165B" w:rsidRDefault="00D4165B" w:rsidP="000F255D">
                          <w:pPr>
                            <w:pStyle w:val="NormalWeb"/>
                            <w:spacing w:before="0" w:beforeAutospacing="0" w:after="0" w:afterAutospacing="0"/>
                          </w:pPr>
                          <w:r>
                            <w:rPr>
                              <w:rFonts w:ascii="Verdana" w:eastAsia="Times New Roman" w:hAnsi="Verdana" w:cs="Arial"/>
                              <w:color w:val="000000"/>
                              <w:sz w:val="14"/>
                              <w:szCs w:val="14"/>
                            </w:rPr>
                            <w:t>o_east_cg_busy</w:t>
                          </w:r>
                        </w:p>
                      </w:txbxContent>
                    </v:textbox>
                  </v:shape>
                </v:group>
                <v:group id="Group 776" o:spid="_x0000_s1606" style="position:absolute;left:43668;top:49659;width:10783;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wWNsYAAADcAAAADwAAAGRycy9kb3ducmV2LnhtbESPT2vCQBTE7wW/w/KE&#10;3uomSlWiq4jU0kMoNBFKb4/sMwlm34bsNn++fbdQ6HGYmd8w++NoGtFT52rLCuJFBIK4sLrmUsE1&#10;vzxtQTiPrLGxTAomcnA8zB72mGg78Af1mS9FgLBLUEHlfZtI6YqKDLqFbYmDd7OdQR9kV0rd4RDg&#10;ppHLKFpLgzWHhQpbOldU3LNvo+B1wOG0il/69H47T1/58/tnGpNSj/PxtAPhafT/4b/2m1aw2a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BY2xgAAANwA&#10;AAAPAAAAAAAAAAAAAAAAAKoCAABkcnMvZG93bnJldi54bWxQSwUGAAAAAAQABAD6AAAAnQMAAAAA&#10;">
                  <v:shape id="Straight Arrow Connector 777" o:spid="_x0000_s1607"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vE8YAAADcAAAADwAAAGRycy9kb3ducmV2LnhtbESP3WrCQBSE7wt9h+UUvKubihpNXUUE&#10;aaH+W3p9mj1NgtmzaXYb49t3BcHLYWa+YSaz1pSiodoVlhW8dCMQxKnVBWcKPo/L5xEI55E1lpZJ&#10;wYUczKaPDxNMtD3znpqDz0SAsEtQQe59lUjp0pwMuq6tiIP3Y2uDPsg6k7rGc4CbUvaiaCgNFhwW&#10;cqxokVN6OvwZBRs//u5HX6vfdfo2HLgdNbvBx1apzlM7fwXhqfX38K39rhXEcQzXM+EIyO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abxPGAAAA3AAAAA8AAAAAAAAA&#10;AAAAAAAAoQIAAGRycy9kb3ducmV2LnhtbFBLBQYAAAAABAAEAPkAAACUAwAAAAA=&#10;" strokecolor="#4579b8 [3044]">
                    <v:stroke startarrow="block"/>
                  </v:shape>
                  <v:shape id="Text Box 105" o:spid="_x0000_s1608"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gMQA&#10;AADcAAAADwAAAGRycy9kb3ducmV2LnhtbERPyWrDMBC9F/IPYgK9NXICbYIT2RhDaCntIcslt4k1&#10;Xog1ci3Vdvv11aGQ4+Ptu3QyrRiod41lBctFBIK4sLrhSsH5tH/agHAeWWNrmRT8kIM0mT3sMNZ2&#10;5AMNR1+JEMIuRgW1910spStqMugWtiMOXGl7gz7AvpK6xzGEm1auouhFGmw4NNTYUV5TcTt+GwXv&#10;+f4TD9eV2fy2+etHmXVf58uzUo/zKduC8DT5u/jf/aYVrN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t4DEAAAA3AAAAA8AAAAAAAAAAAAAAAAAmAIAAGRycy9k&#10;b3ducmV2LnhtbFBLBQYAAAAABAAEAPUAAACJAwAAAAA=&#10;" filled="f" stroked="f" strokeweight=".5pt">
                    <v:textbox>
                      <w:txbxContent>
                        <w:p w:rsidR="00D4165B" w:rsidRDefault="00D4165B" w:rsidP="002562A5">
                          <w:pPr>
                            <w:pStyle w:val="NormalWeb"/>
                            <w:spacing w:before="0" w:beforeAutospacing="0" w:after="0" w:afterAutospacing="0"/>
                          </w:pPr>
                          <w:r>
                            <w:rPr>
                              <w:rFonts w:ascii="Verdana" w:eastAsia="Times New Roman" w:hAnsi="Verdana" w:cs="Arial"/>
                              <w:color w:val="000000"/>
                              <w:sz w:val="14"/>
                              <w:szCs w:val="14"/>
                            </w:rPr>
                            <w:t>i_reg_cg_busy</w:t>
                          </w:r>
                        </w:p>
                      </w:txbxContent>
                    </v:textbox>
                  </v:shape>
                </v:group>
                <v:shape id="Straight Arrow Connector 782" o:spid="_x0000_s1609" type="#_x0000_t32" style="position:absolute;left:16192;top:5061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i8rMYAAADcAAAADwAAAGRycy9kb3ducmV2LnhtbESPW2vCQBSE3wX/w3KEvulGqbfoKiKU&#10;FrT1is+n2dMkmD2bZrcx/ffdguDjMDPfMPNlYwpRU+Vyywr6vQgEcWJ1zqmC8+mlOwHhPLLGwjIp&#10;+CUHy0W7NcdY2xsfqD76VAQIuxgVZN6XsZQuycig69mSOHhftjLog6xSqSu8Bbgp5CCKRtJgzmEh&#10;w5LWGSXX449R8OGnn8/RZfv9nryOhm5P9X642Sn11GlWMxCeGv8I39tvWsF4MoD/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4vKzGAAAA3AAAAA8AAAAAAAAA&#10;AAAAAAAAoQIAAGRycy9kb3ducmV2LnhtbFBLBQYAAAAABAAEAPkAAACUAwAAAAA=&#10;" strokecolor="#4579b8 [3044]">
                  <v:stroke startarrow="block"/>
                </v:shape>
                <v:shape id="Text Box 105" o:spid="_x0000_s1610" type="#_x0000_t202" style="position:absolute;left:17049;top:4887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V1scA&#10;AADcAAAADwAAAGRycy9kb3ducmV2LnhtbESPzWvCQBTE70L/h+UVetNNLa0huhEJSEXagx8Xb8/s&#10;ywdm36bZrab9611B8DjMzG+Y2bw3jThT52rLCl5HEQji3OqaSwX73XIYg3AeWWNjmRT8kYN5+jSY&#10;YaLthTd03vpSBAi7BBVU3reJlC6vyKAb2ZY4eIXtDPogu1LqDi8Bbho5jqIPabDmsFBhS1lF+Wn7&#10;axSss+U3bo5jE/832edXsWh/9od3pV6e+8UUhKfeP8L39kormMR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VdbHAAAA3AAAAA8AAAAAAAAAAAAAAAAAmAIAAGRy&#10;cy9kb3ducmV2LnhtbFBLBQYAAAAABAAEAPUAAACMAwAAAAA=&#10;" filled="f" stroked="f" strokeweight=".5pt">
                  <v:textbox>
                    <w:txbxContent>
                      <w:p w:rsidR="00D4165B" w:rsidRDefault="00D4165B" w:rsidP="000B7D54">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784" o:spid="_x0000_s1611" type="#_x0000_t32" style="position:absolute;left:16192;top:5570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2BQ8UAAADcAAAADwAAAGRycy9kb3ducmV2LnhtbESPW2vCQBSE3wX/w3KEvulG8dboKiJI&#10;C71ZW3w+Zo9JMHs2ZteY/ntXEPo4zMw3zHzZmELUVLncsoJ+LwJBnFidc6rg92fTnYJwHlljYZkU&#10;/JGD5aLdmmOs7ZW/qd75VAQIuxgVZN6XsZQuycig69mSOHhHWxn0QVap1BVeA9wUchBFY2kw57CQ&#10;YUnrjJLT7mIUfPrnwzDav58/kpfxyG2p3o7evpR66jSrGQhPjf8PP9qvWsFkOoT7mXA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2BQ8UAAADcAAAADwAAAAAAAAAA&#10;AAAAAAChAgAAZHJzL2Rvd25yZXYueG1sUEsFBgAAAAAEAAQA+QAAAJMDAAAAAA==&#10;" strokecolor="#4579b8 [3044]">
                  <v:stroke startarrow="block"/>
                </v:shape>
                <v:shape id="Text Box 105" o:spid="_x0000_s1612" type="#_x0000_t202" style="position:absolute;left:17049;top:540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toOcUA&#10;AADcAAAADwAAAGRycy9kb3ducmV2LnhtbESPT4vCMBTE7wt+h/AEb2uq4FqqUaQgK8t68M/F27N5&#10;tsXmpTZZ7frpjSB4HGbmN8x03ppKXKlxpWUFg34EgjizuuRcwX63/IxBOI+ssbJMCv7JwXzW+Zhi&#10;ou2NN3Td+lwECLsEFRTe14mULivIoOvbmjh4J9sY9EE2udQN3gLcVHIYRV/SYMlhocCa0oKy8/bP&#10;KPhJl2vcHIcmvlfp9+9pUV/2h5FSvW67mIDw1Pp3+NVeaQX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2g5xQAAANwAAAAPAAAAAAAAAAAAAAAAAJgCAABkcnMv&#10;ZG93bnJldi54bWxQSwUGAAAAAAQABAD1AAAAigMAAAAA&#10;" filled="f" stroked="f" strokeweight=".5pt">
                  <v:textbox>
                    <w:txbxContent>
                      <w:p w:rsidR="00D4165B" w:rsidRDefault="00D4165B" w:rsidP="000B7D54">
                        <w:pPr>
                          <w:pStyle w:val="NormalWeb"/>
                          <w:spacing w:before="0" w:beforeAutospacing="0" w:after="0" w:afterAutospacing="0"/>
                        </w:pPr>
                        <w:r>
                          <w:rPr>
                            <w:rFonts w:ascii="Verdana" w:eastAsia="Times New Roman" w:hAnsi="Verdana" w:cs="Arial"/>
                            <w:color w:val="000000"/>
                            <w:sz w:val="14"/>
                            <w:szCs w:val="14"/>
                          </w:rPr>
                          <w:t>Core_cg_clk</w:t>
                        </w:r>
                      </w:p>
                    </w:txbxContent>
                  </v:textbox>
                </v:shape>
                <v:group id="Group 786" o:spid="_x0000_s1613" style="position:absolute;left:43371;top:5255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lmEcYAAADcAAAADwAAAGRycy9kb3ducmV2LnhtbESPQWvCQBSE7wX/w/KE&#10;3uomllpJ3YQgWnqQQlWQ3h7ZZxKSfRuyaxL/fbdQ6HGYmW+YTTaZVgzUu9qygngRgSAurK65VHA+&#10;7Z/WIJxH1thaJgV3cpCls4cNJtqO/EXD0ZciQNglqKDyvkukdEVFBt3CdsTBu9reoA+yL6XucQxw&#10;08plFK2kwZrDQoUdbSsqmuPNKHgfccyf491waK7b+/fp5fNyiEmpx/mUv4HwNPn/8F/7Qyt4X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WYRxgAAANwA&#10;AAAPAAAAAAAAAAAAAAAAAKoCAABkcnMvZG93bnJldi54bWxQSwUGAAAAAAQABAD6AAAAnQMAAAAA&#10;">
                  <v:shape id="Straight Arrow Connector 787" o:spid="_x0000_s1614"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8fNMYAAADcAAAADwAAAGRycy9kb3ducmV2LnhtbESP3WrCQBSE7wt9h+UUvKubSv2LriKF&#10;otCq0RavT7OnSWj2bMyuMX17VxC8HGbmG2Y6b00pGqpdYVnBSzcCQZxaXXCm4Pvr/XkEwnlkjaVl&#10;UvBPDuazx4cpxtqeeUfN3mciQNjFqCD3voqldGlOBl3XVsTB+7W1QR9knUld4znATSl7UTSQBgsO&#10;CzlW9JZT+rc/GQUbP/55jQ6fx3W6HPRdQk3S/9gq1XlqFxMQnlp/D9/aK61gOBrC9Uw4AnJ2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PHzTGAAAA3AAAAA8AAAAAAAAA&#10;AAAAAAAAoQIAAGRycy9kb3ducmV2LnhtbFBLBQYAAAAABAAEAPkAAACUAwAAAAA=&#10;" strokecolor="#4579b8 [3044]">
                    <v:stroke startarrow="block"/>
                  </v:shape>
                  <v:shape id="Text Box 105" o:spid="_x0000_s1615"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Hp8QA&#10;AADcAAAADwAAAGRycy9kb3ducmV2LnhtbERPTWvCQBC9F/wPywi9NRsFbYhZRQJSKe1B68XbmB2T&#10;YHY2ZrdJ6q/vHgo9Pt53thlNI3rqXG1ZwSyKQRAXVtdcKjh97V4SEM4ja2wsk4IfcrBZT54yTLUd&#10;+ED90ZcihLBLUUHlfZtK6YqKDLrItsSBu9rOoA+wK6XucAjhppHzOF5KgzWHhgpbyisqbsdvo+A9&#10;333i4TI3yaPJ3z6u2/Z+Oi+Uep6O2xUIT6P/F/+591rBax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6x6fEAAAA3AAAAA8AAAAAAAAAAAAAAAAAmAIAAGRycy9k&#10;b3ducmV2LnhtbFBLBQYAAAAABAAEAPUAAACJAwAAAAA=&#10;" filled="f" stroked="f" strokeweight=".5pt">
                    <v:textbox>
                      <w:txbxContent>
                        <w:p w:rsidR="00D4165B" w:rsidRDefault="00D4165B" w:rsidP="004D1396">
                          <w:pPr>
                            <w:pStyle w:val="NormalWeb"/>
                            <w:spacing w:before="0" w:beforeAutospacing="0" w:after="0" w:afterAutospacing="0"/>
                          </w:pPr>
                          <w:r>
                            <w:rPr>
                              <w:rFonts w:ascii="Verdana" w:eastAsia="Times New Roman" w:hAnsi="Verdana" w:cs="Arial"/>
                              <w:color w:val="000000"/>
                              <w:sz w:val="14"/>
                              <w:szCs w:val="14"/>
                            </w:rPr>
                            <w:t>System_clk_en</w:t>
                          </w:r>
                        </w:p>
                      </w:txbxContent>
                    </v:textbox>
                  </v:shape>
                </v:group>
                <v:group id="Group 789" o:spid="_x0000_s1616" style="position:absolute;left:43371;top:5484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shape id="Straight Arrow Connector 790" o:spid="_x0000_s1617"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8RncQAAADcAAAADwAAAGRycy9kb3ducmV2LnhtbERPy2rCQBTdF/yH4Qrd1YlSbU2dhCIU&#10;BR/1Ubq+zVyT0MydNDPG+PfOQujycN6ztDOVaKlxpWUFw0EEgjizuuRcwdfx4+kVhPPIGivLpOBK&#10;DtKk9zDDWNsL76k9+FyEEHYxKii8r2MpXVaQQTewNXHgTrYx6ANscqkbvIRwU8lRFE2kwZJDQ4E1&#10;zQvKfg9no2Drpz/P0ff6b5MtJmO3o3Y3Xn0q9djv3t9AeOr8v/juXmoFL9MwP5wJR0A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xGdxAAAANwAAAAPAAAAAAAAAAAA&#10;AAAAAKECAABkcnMvZG93bnJldi54bWxQSwUGAAAAAAQABAD5AAAAkgMAAAAA&#10;" strokecolor="#4579b8 [3044]">
                    <v:stroke startarrow="block"/>
                  </v:shape>
                  <v:shape id="Text Box 105" o:spid="_x0000_s1618"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458YA&#10;AADcAAAADwAAAGRycy9kb3ducmV2LnhtbESPT4vCMBTE7wt+h/AEb2uqsK5Wo0hBVsQ9+Ofi7dk8&#10;22LzUpuo1U+/WRA8DjPzG2Yya0wpblS7wrKCXjcCQZxaXXCmYL9bfA5BOI+ssbRMCh7kYDZtfUww&#10;1vbOG7ptfSYChF2MCnLvq1hKl+Zk0HVtRRy8k60N+iDrTOoa7wFuStmPooE0WHBYyLGiJKf0vL0a&#10;Batk8YubY98Mn2Xysz7Nq8v+8KVUp93MxyA8Nf4dfrWXWsH3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n458YAAADcAAAADwAAAAAAAAAAAAAAAACYAgAAZHJz&#10;L2Rvd25yZXYueG1sUEsFBgAAAAAEAAQA9QAAAIsDAAAAAA==&#10;" filled="f" stroked="f" strokeweight=".5pt">
                    <v:textbox>
                      <w:txbxContent>
                        <w:p w:rsidR="00D4165B" w:rsidRDefault="00D4165B" w:rsidP="004D1396">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shape id="Text Box 115" o:spid="_x0000_s1619"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D4165B" w:rsidRPr="00B808E5" w:rsidRDefault="00D4165B">
                        <w:pPr>
                          <w:rPr>
                            <w:sz w:val="14"/>
                            <w:szCs w:val="14"/>
                          </w:rPr>
                        </w:pPr>
                        <w:r>
                          <w:rPr>
                            <w:sz w:val="14"/>
                            <w:szCs w:val="14"/>
                          </w:rPr>
                          <w:t>Core_clk</w:t>
                        </w:r>
                      </w:p>
                    </w:txbxContent>
                  </v:textbox>
                </v:shape>
                <v:shape id="Straight Arrow Connector 847" o:spid="_x0000_s1620" type="#_x0000_t32" style="position:absolute;left:16192;top:52535;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Ix+MUAAADcAAAADwAAAGRycy9kb3ducmV2LnhtbESPW2vCQBSE3wX/w3KEvulG8dboKiJI&#10;C71ZW3w+Zo9JMHs2ZteY/ntXEPo4zMw3zHzZmELUVLncsoJ+LwJBnFidc6rg92fTnYJwHlljYZkU&#10;/JGD5aLdmmOs7ZW/qd75VAQIuxgVZN6XsZQuycig69mSOHhHWxn0QVap1BVeA9wUchBFY2kw57CQ&#10;YUnrjJLT7mIUfPrnwzDav58/kpfxyG2p3o7evpR66jSrGQhPjf8PP9qvWsF0OIH7mXA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Ix+MUAAADcAAAADwAAAAAAAAAA&#10;AAAAAAChAgAAZHJzL2Rvd25yZXYueG1sUEsFBgAAAAAEAAQA+QAAAJMDAAAAAA==&#10;" strokecolor="#4579b8 [3044]">
                  <v:stroke startarrow="block"/>
                </v:shape>
                <v:shape id="Text Box 105" o:spid="_x0000_s1621" type="#_x0000_t202" style="position:absolute;left:17049;top:50802;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pa8QA&#10;AADcAAAADwAAAGRycy9kb3ducmV2LnhtbERPTWvCQBC9F/wPywi9NRtFS4hZRQJSKe1B68XbmB2T&#10;YHY2ZrdJ6q/vHgo9Pt53thlNI3rqXG1ZwSyKQRAXVtdcKjh97V4SEM4ja2wsk4IfcrBZT54yTLUd&#10;+ED90ZcihLBLUUHlfZtK6YqKDLrItsSBu9rOoA+wK6XucAjhppHzOH6VBmsODRW2lFdU3I7fRsF7&#10;vvvEw2VukkeTv31ct+39dF4q9TwdtysQnkb/L/5z77WCZBH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36WvEAAAA3AAAAA8AAAAAAAAAAAAAAAAAmAIAAGRycy9k&#10;b3ducmV2LnhtbFBLBQYAAAAABAAEAPUAAACJAwAAAAA=&#10;" filled="f" stroked="f" strokeweight=".5pt">
                  <v:textbox>
                    <w:txbxContent>
                      <w:p w:rsidR="00D4165B" w:rsidRDefault="00D4165B" w:rsidP="000756E7">
                        <w:pPr>
                          <w:pStyle w:val="NormalWeb"/>
                          <w:spacing w:before="0" w:beforeAutospacing="0" w:after="0" w:afterAutospacing="0"/>
                        </w:pPr>
                        <w:r>
                          <w:rPr>
                            <w:rFonts w:ascii="Verdana" w:eastAsia="Times New Roman" w:hAnsi="Verdana" w:cs="Arial"/>
                            <w:color w:val="000000"/>
                            <w:sz w:val="14"/>
                            <w:szCs w:val="14"/>
                          </w:rPr>
                          <w:t>Router_cg_reg[16:0]</w:t>
                        </w:r>
                      </w:p>
                    </w:txbxContent>
                  </v:textbox>
                </v:shape>
                <v:group id="Group 1172" o:spid="_x0000_s1622" style="position:absolute;left:43371;top:57066;width:10782;height:3227" coordsize="10782,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Mub8UAAADdAAAADwAAAGRycy9kb3ducmV2LnhtbERPS2vCQBC+F/wPywi9&#10;1U0irSV1FREtPUjBRCi9DdkxCWZnQ3bN4993C4Xe5uN7zno7mkb01LnasoJ4EYEgLqyuuVRwyY9P&#10;ryCcR9bYWCYFEznYbmYPa0y1HfhMfeZLEULYpaig8r5NpXRFRQbdwrbEgbvazqAPsCul7nAI4aaR&#10;SRS9SIM1h4YKW9pXVNyyu1HwPuCwW8aH/nS77qfv/Pnz6xSTUo/zcfcGwtPo/8V/7g8d5ser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jLm/FAAAA3QAA&#10;AA8AAAAAAAAAAAAAAAAAqgIAAGRycy9kb3ducmV2LnhtbFBLBQYAAAAABAAEAPoAAACcAwAAAAA=&#10;">
                  <v:shape id="Straight Arrow Connector 1173" o:spid="_x0000_s1623"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IwpMUAAADdAAAADwAAAGRycy9kb3ducmV2LnhtbERP22rCQBB9F/yHZQTfdGO9VKOrlEJp&#10;oWqtis9jdkxCs7Npdo3p37uFQt/mcK6zWDWmEDVVLresYNCPQBAnVuecKjgeXnpTEM4jaywsk4If&#10;crBatlsLjLW98SfVe5+KEMIuRgWZ92UspUsyMuj6tiQO3MVWBn2AVSp1hbcQbgr5EEUTaTDn0JBh&#10;Sc8ZJV/7q1Gw9bPzKDqtvzfJ62TsdlTvxu8fSnU7zdMchKfG/4v/3G86zB88DuH3m3CC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IwpMUAAADdAAAADwAAAAAAAAAA&#10;AAAAAAChAgAAZHJzL2Rvd25yZXYueG1sUEsFBgAAAAAEAAQA+QAAAJMDAAAAAA==&#10;" strokecolor="#4579b8 [3044]">
                    <v:stroke startarrow="block"/>
                  </v:shape>
                  <v:shape id="Text Box 105" o:spid="_x0000_s1624" type="#_x0000_t202" style="position:absolute;left:122;width:10660;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sVcQA&#10;AADdAAAADwAAAGRycy9kb3ducmV2LnhtbERPS4vCMBC+L/gfwgje1lRZV6lGkYKsiHvwcfE2NmNb&#10;bCa1iVr99ZsFwdt8fM+ZzBpTihvVrrCsoNeNQBCnVhecKdjvFp8jEM4jaywtk4IHOZhNWx8TjLW9&#10;84ZuW5+JEMIuRgW591UspUtzMui6tiIO3MnWBn2AdSZ1jfcQbkrZj6JvabDg0JBjRUlO6Xl7NQpW&#10;yeIXN8e+GT3L5Gd9mleX/WGgVKfdzMcgPDX+LX65lzrM7w2/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LFXEAAAA3QAAAA8AAAAAAAAAAAAAAAAAmAIAAGRycy9k&#10;b3ducmV2LnhtbFBLBQYAAAAABAAEAPUAAACJAwAAAAA=&#10;" filled="f" stroked="f" strokeweight=".5pt">
                    <v:textbox>
                      <w:txbxContent>
                        <w:p w:rsidR="00D4165B" w:rsidRDefault="00D4165B" w:rsidP="005473F6">
                          <w:pPr>
                            <w:pStyle w:val="NormalWeb"/>
                            <w:spacing w:before="0" w:beforeAutospacing="0" w:after="0" w:afterAutospacing="0"/>
                          </w:pPr>
                          <w:r>
                            <w:rPr>
                              <w:rFonts w:ascii="Verdana" w:eastAsia="Times New Roman" w:hAnsi="Verdana" w:cs="Arial"/>
                              <w:color w:val="000000"/>
                              <w:sz w:val="14"/>
                              <w:szCs w:val="14"/>
                            </w:rPr>
                            <w:t>System_ next_node_disabledled</w:t>
                          </w:r>
                        </w:p>
                      </w:txbxContent>
                    </v:textbox>
                  </v:shape>
                </v:group>
                <w10:anchorlock/>
              </v:group>
            </w:pict>
          </mc:Fallback>
        </mc:AlternateContent>
      </w:r>
    </w:p>
    <w:p w:rsidR="00B45273" w:rsidRPr="00B45273" w:rsidRDefault="001E409E" w:rsidP="001E409E">
      <w:pPr>
        <w:pStyle w:val="Caption"/>
      </w:pPr>
      <w:bookmarkStart w:id="88" w:name="_Toc380556077"/>
      <w:r>
        <w:t xml:space="preserve">Figure </w:t>
      </w:r>
      <w:r w:rsidR="00B926E2">
        <w:fldChar w:fldCharType="begin"/>
      </w:r>
      <w:r w:rsidR="00B926E2">
        <w:instrText xml:space="preserve"> SEQ Figure \* ARABIC </w:instrText>
      </w:r>
      <w:r w:rsidR="00B926E2">
        <w:fldChar w:fldCharType="separate"/>
      </w:r>
      <w:r w:rsidR="00257CBE">
        <w:rPr>
          <w:noProof/>
        </w:rPr>
        <w:t>10</w:t>
      </w:r>
      <w:r w:rsidR="00B926E2">
        <w:rPr>
          <w:noProof/>
        </w:rPr>
        <w:fldChar w:fldCharType="end"/>
      </w:r>
      <w:r>
        <w:t xml:space="preserve"> </w:t>
      </w:r>
      <w:r w:rsidR="0077552A">
        <w:t xml:space="preserve">Implementation #1: </w:t>
      </w:r>
      <w:r>
        <w:t>Router hierarchy for clock gating</w:t>
      </w:r>
      <w:bookmarkEnd w:id="88"/>
    </w:p>
    <w:p w:rsidR="00C46139" w:rsidRDefault="00C46139" w:rsidP="00C46139">
      <w:pPr>
        <w:pStyle w:val="Body"/>
      </w:pPr>
    </w:p>
    <w:p w:rsidR="00FB306C" w:rsidRDefault="00FB306C" w:rsidP="00FB306C">
      <w:pPr>
        <w:pStyle w:val="Heading4"/>
        <w:numPr>
          <w:ilvl w:val="0"/>
          <w:numId w:val="0"/>
        </w:numPr>
        <w:ind w:left="864" w:hanging="864"/>
      </w:pPr>
    </w:p>
    <w:p w:rsidR="00FB306C" w:rsidRDefault="00FB306C" w:rsidP="00FB306C">
      <w:pPr>
        <w:pStyle w:val="Body"/>
      </w:pPr>
    </w:p>
    <w:p w:rsidR="00FB306C" w:rsidRPr="00FB306C" w:rsidRDefault="00FB306C" w:rsidP="00FB306C">
      <w:pPr>
        <w:pStyle w:val="Heading4"/>
        <w:numPr>
          <w:ilvl w:val="0"/>
          <w:numId w:val="0"/>
        </w:numPr>
      </w:pPr>
    </w:p>
    <w:p w:rsidR="005426B7" w:rsidRDefault="00EF4086" w:rsidP="00EF4086">
      <w:pPr>
        <w:pStyle w:val="Heading3"/>
      </w:pPr>
      <w:r>
        <w:t xml:space="preserve"> </w:t>
      </w:r>
      <w:bookmarkStart w:id="89" w:name="_Toc388376301"/>
      <w:r w:rsidR="004077B4">
        <w:t xml:space="preserve">Implementation #1: </w:t>
      </w:r>
      <w:r w:rsidR="005426B7">
        <w:t>Router clock gating module interface signals</w:t>
      </w:r>
      <w:bookmarkEnd w:id="89"/>
    </w:p>
    <w:p w:rsidR="00FB306C" w:rsidRPr="00FB306C" w:rsidRDefault="00FB306C" w:rsidP="00FB306C">
      <w:pPr>
        <w:pStyle w:val="Body"/>
      </w:pPr>
    </w:p>
    <w:p w:rsidR="00FB306C" w:rsidRDefault="00FB306C" w:rsidP="00FB306C">
      <w:pPr>
        <w:pStyle w:val="Caption"/>
        <w:keepNext/>
      </w:pPr>
      <w:bookmarkStart w:id="90" w:name="_Toc388376343"/>
      <w:r>
        <w:t xml:space="preserve">Table </w:t>
      </w:r>
      <w:r w:rsidR="00B926E2">
        <w:fldChar w:fldCharType="begin"/>
      </w:r>
      <w:r w:rsidR="00B926E2">
        <w:instrText xml:space="preserve"> SEQ Table \* ARABIC </w:instrText>
      </w:r>
      <w:r w:rsidR="00B926E2">
        <w:fldChar w:fldCharType="separate"/>
      </w:r>
      <w:r w:rsidR="00A21017">
        <w:rPr>
          <w:noProof/>
        </w:rPr>
        <w:t>6</w:t>
      </w:r>
      <w:r w:rsidR="00B926E2">
        <w:rPr>
          <w:noProof/>
        </w:rPr>
        <w:fldChar w:fldCharType="end"/>
      </w:r>
      <w:r>
        <w:t xml:space="preserve"> </w:t>
      </w:r>
      <w:r w:rsidR="00060011">
        <w:t xml:space="preserve">Implementation #1: </w:t>
      </w:r>
      <w:r>
        <w:t>Router Clock gate module Interface signals</w:t>
      </w:r>
      <w:bookmarkEnd w:id="90"/>
    </w:p>
    <w:tbl>
      <w:tblPr>
        <w:tblStyle w:val="TableGrid"/>
        <w:tblW w:w="9801" w:type="dxa"/>
        <w:tblLook w:val="04A0" w:firstRow="1" w:lastRow="0" w:firstColumn="1" w:lastColumn="0" w:noHBand="0" w:noVBand="1"/>
      </w:tblPr>
      <w:tblGrid>
        <w:gridCol w:w="3111"/>
        <w:gridCol w:w="1032"/>
        <w:gridCol w:w="1723"/>
        <w:gridCol w:w="3935"/>
      </w:tblGrid>
      <w:tr w:rsidR="00FB306C" w:rsidTr="00853D3A">
        <w:trPr>
          <w:trHeight w:val="242"/>
        </w:trPr>
        <w:tc>
          <w:tcPr>
            <w:tcW w:w="3111" w:type="dxa"/>
          </w:tcPr>
          <w:p w:rsidR="00FB306C" w:rsidRPr="0095770D" w:rsidRDefault="00FB306C" w:rsidP="00B42039">
            <w:pPr>
              <w:pStyle w:val="Body"/>
              <w:jc w:val="center"/>
              <w:rPr>
                <w:b/>
              </w:rPr>
            </w:pPr>
            <w:r w:rsidRPr="0095770D">
              <w:rPr>
                <w:b/>
              </w:rPr>
              <w:t>Signal Name</w:t>
            </w:r>
          </w:p>
        </w:tc>
        <w:tc>
          <w:tcPr>
            <w:tcW w:w="1032" w:type="dxa"/>
          </w:tcPr>
          <w:p w:rsidR="00FB306C" w:rsidRPr="0095770D" w:rsidRDefault="00FB306C" w:rsidP="00B42039">
            <w:pPr>
              <w:pStyle w:val="Body"/>
              <w:jc w:val="center"/>
              <w:rPr>
                <w:b/>
              </w:rPr>
            </w:pPr>
            <w:r w:rsidRPr="0095770D">
              <w:rPr>
                <w:b/>
              </w:rPr>
              <w:t>Width</w:t>
            </w:r>
          </w:p>
        </w:tc>
        <w:tc>
          <w:tcPr>
            <w:tcW w:w="1723" w:type="dxa"/>
          </w:tcPr>
          <w:p w:rsidR="00FB306C" w:rsidRPr="0095770D" w:rsidRDefault="00FB306C" w:rsidP="00B42039">
            <w:pPr>
              <w:pStyle w:val="Body"/>
              <w:jc w:val="center"/>
              <w:rPr>
                <w:b/>
              </w:rPr>
            </w:pPr>
            <w:r w:rsidRPr="0095770D">
              <w:rPr>
                <w:b/>
              </w:rPr>
              <w:t>Direction</w:t>
            </w:r>
          </w:p>
        </w:tc>
        <w:tc>
          <w:tcPr>
            <w:tcW w:w="3935" w:type="dxa"/>
          </w:tcPr>
          <w:p w:rsidR="00FB306C" w:rsidRPr="0095770D" w:rsidRDefault="00FB306C" w:rsidP="00B42039">
            <w:pPr>
              <w:pStyle w:val="Body"/>
              <w:jc w:val="center"/>
              <w:rPr>
                <w:b/>
              </w:rPr>
            </w:pPr>
            <w:r w:rsidRPr="0095770D">
              <w:rPr>
                <w:b/>
              </w:rPr>
              <w:t>Description</w:t>
            </w:r>
          </w:p>
        </w:tc>
      </w:tr>
      <w:tr w:rsidR="00FB306C" w:rsidTr="00FD0C49">
        <w:trPr>
          <w:trHeight w:val="242"/>
        </w:trPr>
        <w:tc>
          <w:tcPr>
            <w:tcW w:w="9801" w:type="dxa"/>
            <w:gridSpan w:val="4"/>
          </w:tcPr>
          <w:p w:rsidR="00FB306C" w:rsidRPr="003C4293" w:rsidRDefault="00FB306C" w:rsidP="00B42039">
            <w:pPr>
              <w:pStyle w:val="Body"/>
              <w:jc w:val="center"/>
              <w:rPr>
                <w:b/>
              </w:rPr>
            </w:pPr>
            <w:r w:rsidRPr="003C4293">
              <w:rPr>
                <w:b/>
              </w:rPr>
              <w:t>System Signals</w:t>
            </w:r>
            <w:r w:rsidR="000B3F2C" w:rsidRPr="003C4293">
              <w:rPr>
                <w:b/>
              </w:rPr>
              <w:t xml:space="preserve"> (</w:t>
            </w:r>
            <w:r w:rsidR="003C4293">
              <w:rPr>
                <w:b/>
              </w:rPr>
              <w:t>Wrapper I/O</w:t>
            </w:r>
            <w:r w:rsidR="000B3F2C" w:rsidRPr="003C4293">
              <w:rPr>
                <w:b/>
              </w:rPr>
              <w:t>)</w:t>
            </w:r>
          </w:p>
        </w:tc>
      </w:tr>
      <w:tr w:rsidR="00FB306C" w:rsidTr="00853D3A">
        <w:trPr>
          <w:trHeight w:val="242"/>
        </w:trPr>
        <w:tc>
          <w:tcPr>
            <w:tcW w:w="3111" w:type="dxa"/>
          </w:tcPr>
          <w:p w:rsidR="00FB306C" w:rsidRDefault="00FB306C" w:rsidP="00853D3A">
            <w:pPr>
              <w:pStyle w:val="Body"/>
            </w:pPr>
            <w:r>
              <w:t>System_</w:t>
            </w:r>
            <w:r w:rsidR="00C66F7B">
              <w:t>noc_</w:t>
            </w:r>
            <w:r>
              <w:t>clk_en</w:t>
            </w:r>
          </w:p>
        </w:tc>
        <w:tc>
          <w:tcPr>
            <w:tcW w:w="1032" w:type="dxa"/>
          </w:tcPr>
          <w:p w:rsidR="00FB306C" w:rsidRDefault="00FB306C" w:rsidP="00B42039">
            <w:pPr>
              <w:pStyle w:val="Body"/>
              <w:jc w:val="center"/>
            </w:pPr>
            <w:r>
              <w:t>1</w:t>
            </w:r>
          </w:p>
        </w:tc>
        <w:tc>
          <w:tcPr>
            <w:tcW w:w="1723" w:type="dxa"/>
          </w:tcPr>
          <w:p w:rsidR="00FB306C" w:rsidRDefault="00FB306C" w:rsidP="00B42039">
            <w:pPr>
              <w:pStyle w:val="Body"/>
              <w:jc w:val="center"/>
            </w:pPr>
            <w:r>
              <w:t>Input</w:t>
            </w:r>
          </w:p>
        </w:tc>
        <w:tc>
          <w:tcPr>
            <w:tcW w:w="3935" w:type="dxa"/>
          </w:tcPr>
          <w:p w:rsidR="00FB306C" w:rsidRDefault="00FB306C" w:rsidP="004B4295">
            <w:pPr>
              <w:pStyle w:val="Body"/>
            </w:pPr>
            <w:r>
              <w:t>System Clock Enable</w:t>
            </w:r>
            <w:r w:rsidR="00C66F7B">
              <w:t xml:space="preserve"> from NoC IO</w:t>
            </w:r>
          </w:p>
        </w:tc>
      </w:tr>
      <w:tr w:rsidR="00FB306C" w:rsidTr="00853D3A">
        <w:trPr>
          <w:trHeight w:val="227"/>
        </w:trPr>
        <w:tc>
          <w:tcPr>
            <w:tcW w:w="3111" w:type="dxa"/>
          </w:tcPr>
          <w:p w:rsidR="00FB306C" w:rsidRDefault="00FB306C" w:rsidP="00853D3A">
            <w:pPr>
              <w:pStyle w:val="Body"/>
            </w:pPr>
            <w:r>
              <w:t>System_</w:t>
            </w:r>
            <w:r w:rsidR="00C66F7B">
              <w:t>noc_</w:t>
            </w:r>
            <w:r>
              <w:t>cg_or</w:t>
            </w:r>
          </w:p>
        </w:tc>
        <w:tc>
          <w:tcPr>
            <w:tcW w:w="1032" w:type="dxa"/>
          </w:tcPr>
          <w:p w:rsidR="00FB306C" w:rsidRDefault="00FB306C" w:rsidP="00B42039">
            <w:pPr>
              <w:pStyle w:val="Body"/>
              <w:jc w:val="center"/>
            </w:pPr>
            <w:r>
              <w:t>1</w:t>
            </w:r>
          </w:p>
        </w:tc>
        <w:tc>
          <w:tcPr>
            <w:tcW w:w="1723" w:type="dxa"/>
          </w:tcPr>
          <w:p w:rsidR="00FB306C" w:rsidRDefault="00FB306C" w:rsidP="00B42039">
            <w:pPr>
              <w:pStyle w:val="Body"/>
              <w:jc w:val="center"/>
            </w:pPr>
            <w:r>
              <w:t>Input</w:t>
            </w:r>
          </w:p>
        </w:tc>
        <w:tc>
          <w:tcPr>
            <w:tcW w:w="3935" w:type="dxa"/>
          </w:tcPr>
          <w:p w:rsidR="00FB306C" w:rsidRDefault="00C66F7B" w:rsidP="004B4295">
            <w:pPr>
              <w:pStyle w:val="Body"/>
            </w:pPr>
            <w:r>
              <w:t>System Clock Gate Override from NoC IO</w:t>
            </w:r>
          </w:p>
        </w:tc>
      </w:tr>
      <w:tr w:rsidR="00C66F7B" w:rsidTr="00853D3A">
        <w:trPr>
          <w:trHeight w:val="227"/>
        </w:trPr>
        <w:tc>
          <w:tcPr>
            <w:tcW w:w="3111" w:type="dxa"/>
          </w:tcPr>
          <w:p w:rsidR="00C66F7B" w:rsidRDefault="00C66F7B" w:rsidP="009B7E48">
            <w:pPr>
              <w:pStyle w:val="Body"/>
            </w:pPr>
            <w:r>
              <w:t>System_reg_clk_en</w:t>
            </w:r>
          </w:p>
        </w:tc>
        <w:tc>
          <w:tcPr>
            <w:tcW w:w="1032" w:type="dxa"/>
          </w:tcPr>
          <w:p w:rsidR="00C66F7B" w:rsidRDefault="00C66F7B" w:rsidP="009B7E48">
            <w:pPr>
              <w:pStyle w:val="Body"/>
              <w:jc w:val="center"/>
            </w:pPr>
            <w:r>
              <w:t>1</w:t>
            </w:r>
          </w:p>
        </w:tc>
        <w:tc>
          <w:tcPr>
            <w:tcW w:w="1723" w:type="dxa"/>
          </w:tcPr>
          <w:p w:rsidR="00C66F7B" w:rsidRDefault="00C66F7B" w:rsidP="009B7E48">
            <w:pPr>
              <w:pStyle w:val="Body"/>
              <w:jc w:val="center"/>
            </w:pPr>
            <w:r>
              <w:t>Input</w:t>
            </w:r>
          </w:p>
        </w:tc>
        <w:tc>
          <w:tcPr>
            <w:tcW w:w="3935" w:type="dxa"/>
          </w:tcPr>
          <w:p w:rsidR="00C66F7B" w:rsidRDefault="00C66F7B" w:rsidP="009B7E48">
            <w:pPr>
              <w:pStyle w:val="Body"/>
            </w:pPr>
            <w:r>
              <w:t>System Clock Enable from Regbus register</w:t>
            </w:r>
            <w:r w:rsidR="00F2179D">
              <w:t xml:space="preserve"> </w:t>
            </w:r>
          </w:p>
        </w:tc>
      </w:tr>
      <w:tr w:rsidR="00C66F7B" w:rsidTr="00853D3A">
        <w:trPr>
          <w:trHeight w:val="227"/>
        </w:trPr>
        <w:tc>
          <w:tcPr>
            <w:tcW w:w="3111" w:type="dxa"/>
          </w:tcPr>
          <w:p w:rsidR="00C66F7B" w:rsidRDefault="00C66F7B" w:rsidP="009B7E48">
            <w:pPr>
              <w:pStyle w:val="Body"/>
            </w:pPr>
            <w:r>
              <w:t>System_reg_cg_or</w:t>
            </w:r>
          </w:p>
        </w:tc>
        <w:tc>
          <w:tcPr>
            <w:tcW w:w="1032" w:type="dxa"/>
          </w:tcPr>
          <w:p w:rsidR="00C66F7B" w:rsidRDefault="00C66F7B" w:rsidP="009B7E48">
            <w:pPr>
              <w:pStyle w:val="Body"/>
              <w:jc w:val="center"/>
            </w:pPr>
            <w:r>
              <w:t>1</w:t>
            </w:r>
          </w:p>
        </w:tc>
        <w:tc>
          <w:tcPr>
            <w:tcW w:w="1723" w:type="dxa"/>
          </w:tcPr>
          <w:p w:rsidR="00C66F7B" w:rsidRDefault="00C66F7B" w:rsidP="009B7E48">
            <w:pPr>
              <w:pStyle w:val="Body"/>
              <w:jc w:val="center"/>
            </w:pPr>
            <w:r>
              <w:t>Input</w:t>
            </w:r>
          </w:p>
        </w:tc>
        <w:tc>
          <w:tcPr>
            <w:tcW w:w="3935" w:type="dxa"/>
          </w:tcPr>
          <w:p w:rsidR="00C66F7B" w:rsidRDefault="00C66F7B" w:rsidP="009B7E48">
            <w:pPr>
              <w:pStyle w:val="Body"/>
            </w:pPr>
            <w:r>
              <w:t>System Clock Gate Override from Regbus Register</w:t>
            </w:r>
          </w:p>
        </w:tc>
      </w:tr>
      <w:tr w:rsidR="00782E3F" w:rsidTr="00853D3A">
        <w:trPr>
          <w:trHeight w:val="227"/>
        </w:trPr>
        <w:tc>
          <w:tcPr>
            <w:tcW w:w="3111" w:type="dxa"/>
          </w:tcPr>
          <w:p w:rsidR="00782E3F" w:rsidRDefault="00782E3F" w:rsidP="00853D3A">
            <w:pPr>
              <w:pStyle w:val="Body"/>
            </w:pPr>
            <w:r>
              <w:t xml:space="preserve">    System_next_node_disabled</w:t>
            </w:r>
          </w:p>
        </w:tc>
        <w:tc>
          <w:tcPr>
            <w:tcW w:w="1032" w:type="dxa"/>
          </w:tcPr>
          <w:p w:rsidR="00782E3F" w:rsidRDefault="00782E3F" w:rsidP="00734B19">
            <w:pPr>
              <w:pStyle w:val="Body"/>
              <w:jc w:val="center"/>
            </w:pPr>
            <w:r>
              <w:t>4</w:t>
            </w:r>
          </w:p>
        </w:tc>
        <w:tc>
          <w:tcPr>
            <w:tcW w:w="1723" w:type="dxa"/>
          </w:tcPr>
          <w:p w:rsidR="00782E3F" w:rsidRDefault="00782E3F" w:rsidP="00734B19">
            <w:pPr>
              <w:pStyle w:val="Body"/>
              <w:jc w:val="center"/>
            </w:pPr>
            <w:r>
              <w:t>Input</w:t>
            </w:r>
          </w:p>
        </w:tc>
        <w:tc>
          <w:tcPr>
            <w:tcW w:w="3935" w:type="dxa"/>
          </w:tcPr>
          <w:p w:rsidR="00782E3F" w:rsidRDefault="00782E3F" w:rsidP="004B4295">
            <w:pPr>
              <w:pStyle w:val="Body"/>
            </w:pPr>
            <w:r>
              <w:t>Next node is disabled (from RegBus Slave Chain)</w:t>
            </w:r>
            <w:r>
              <w:br/>
              <w:t>0 : Node on “North” disabled</w:t>
            </w:r>
            <w:r>
              <w:br/>
              <w:t>1 : Node on “East”   disabled</w:t>
            </w:r>
          </w:p>
          <w:p w:rsidR="00782E3F" w:rsidRDefault="00782E3F" w:rsidP="004B4295">
            <w:pPr>
              <w:pStyle w:val="Body"/>
            </w:pPr>
            <w:r>
              <w:t>2 : Node on “West”  disabled</w:t>
            </w:r>
          </w:p>
          <w:p w:rsidR="00782E3F" w:rsidRPr="00914185" w:rsidRDefault="00782E3F" w:rsidP="004B4295">
            <w:pPr>
              <w:pStyle w:val="Body"/>
            </w:pPr>
            <w:r>
              <w:t>3 : Node on “South” disabled</w:t>
            </w:r>
            <w:r>
              <w:br/>
            </w:r>
          </w:p>
        </w:tc>
      </w:tr>
      <w:tr w:rsidR="00FB306C" w:rsidTr="00853D3A">
        <w:trPr>
          <w:trHeight w:val="242"/>
        </w:trPr>
        <w:tc>
          <w:tcPr>
            <w:tcW w:w="3111" w:type="dxa"/>
          </w:tcPr>
          <w:p w:rsidR="00FB306C" w:rsidRPr="002D3624" w:rsidRDefault="002D3624" w:rsidP="00853D3A">
            <w:pPr>
              <w:pStyle w:val="Body"/>
            </w:pPr>
            <w:r>
              <w:t>Core_clk</w:t>
            </w:r>
          </w:p>
        </w:tc>
        <w:tc>
          <w:tcPr>
            <w:tcW w:w="1032" w:type="dxa"/>
          </w:tcPr>
          <w:p w:rsidR="00FB306C" w:rsidRPr="002D3624" w:rsidRDefault="00FB306C" w:rsidP="00B42039">
            <w:pPr>
              <w:pStyle w:val="Body"/>
              <w:jc w:val="center"/>
            </w:pPr>
            <w:r w:rsidRPr="002D3624">
              <w:t>1</w:t>
            </w:r>
          </w:p>
        </w:tc>
        <w:tc>
          <w:tcPr>
            <w:tcW w:w="1723" w:type="dxa"/>
          </w:tcPr>
          <w:p w:rsidR="00FB306C" w:rsidRPr="002D3624" w:rsidRDefault="00FB306C" w:rsidP="00B42039">
            <w:pPr>
              <w:pStyle w:val="Body"/>
              <w:jc w:val="center"/>
            </w:pPr>
            <w:r w:rsidRPr="002D3624">
              <w:t>Input</w:t>
            </w:r>
          </w:p>
        </w:tc>
        <w:tc>
          <w:tcPr>
            <w:tcW w:w="3935" w:type="dxa"/>
          </w:tcPr>
          <w:p w:rsidR="00FB306C" w:rsidRPr="002D3624" w:rsidRDefault="002D3624" w:rsidP="004B4295">
            <w:pPr>
              <w:pStyle w:val="Body"/>
            </w:pPr>
            <w:r>
              <w:t>Free running clock input</w:t>
            </w:r>
          </w:p>
        </w:tc>
      </w:tr>
      <w:tr w:rsidR="002D3624" w:rsidTr="00853D3A">
        <w:trPr>
          <w:trHeight w:val="242"/>
        </w:trPr>
        <w:tc>
          <w:tcPr>
            <w:tcW w:w="3111" w:type="dxa"/>
          </w:tcPr>
          <w:p w:rsidR="002D3624" w:rsidRDefault="002D3624" w:rsidP="00853D3A">
            <w:pPr>
              <w:pStyle w:val="Body"/>
            </w:pPr>
            <w:r>
              <w:t>Noc_reset</w:t>
            </w:r>
          </w:p>
        </w:tc>
        <w:tc>
          <w:tcPr>
            <w:tcW w:w="1032" w:type="dxa"/>
          </w:tcPr>
          <w:p w:rsidR="002D3624" w:rsidRPr="002D3624" w:rsidRDefault="002D3624" w:rsidP="00B42039">
            <w:pPr>
              <w:pStyle w:val="Body"/>
              <w:jc w:val="center"/>
            </w:pPr>
            <w:r>
              <w:t>1</w:t>
            </w:r>
          </w:p>
        </w:tc>
        <w:tc>
          <w:tcPr>
            <w:tcW w:w="1723" w:type="dxa"/>
          </w:tcPr>
          <w:p w:rsidR="002D3624" w:rsidRPr="002D3624" w:rsidRDefault="002D3624" w:rsidP="00B42039">
            <w:pPr>
              <w:pStyle w:val="Body"/>
              <w:jc w:val="center"/>
            </w:pPr>
            <w:r>
              <w:t>Input</w:t>
            </w:r>
          </w:p>
        </w:tc>
        <w:tc>
          <w:tcPr>
            <w:tcW w:w="3935" w:type="dxa"/>
          </w:tcPr>
          <w:p w:rsidR="002D3624" w:rsidRDefault="002D3624" w:rsidP="004B4295">
            <w:pPr>
              <w:pStyle w:val="Body"/>
            </w:pPr>
            <w:r>
              <w:t>Global reset</w:t>
            </w:r>
          </w:p>
        </w:tc>
      </w:tr>
      <w:tr w:rsidR="009C58D7" w:rsidTr="00853D3A">
        <w:trPr>
          <w:trHeight w:val="242"/>
        </w:trPr>
        <w:tc>
          <w:tcPr>
            <w:tcW w:w="3111" w:type="dxa"/>
          </w:tcPr>
          <w:p w:rsidR="009C58D7" w:rsidRPr="002D3624" w:rsidRDefault="009C58D7" w:rsidP="009B7E48">
            <w:pPr>
              <w:pStyle w:val="Body"/>
            </w:pPr>
            <w:r>
              <w:t>Scan_mode</w:t>
            </w:r>
          </w:p>
        </w:tc>
        <w:tc>
          <w:tcPr>
            <w:tcW w:w="1032" w:type="dxa"/>
          </w:tcPr>
          <w:p w:rsidR="009C58D7" w:rsidRPr="002D3624" w:rsidRDefault="009C58D7" w:rsidP="009B7E48">
            <w:pPr>
              <w:pStyle w:val="Body"/>
              <w:jc w:val="center"/>
            </w:pPr>
            <w:r w:rsidRPr="002D3624">
              <w:t>1</w:t>
            </w:r>
          </w:p>
        </w:tc>
        <w:tc>
          <w:tcPr>
            <w:tcW w:w="1723" w:type="dxa"/>
          </w:tcPr>
          <w:p w:rsidR="009C58D7" w:rsidRPr="002D3624" w:rsidRDefault="009C58D7" w:rsidP="009B7E48">
            <w:pPr>
              <w:pStyle w:val="Body"/>
              <w:jc w:val="center"/>
            </w:pPr>
            <w:r w:rsidRPr="002D3624">
              <w:t>Input</w:t>
            </w:r>
          </w:p>
        </w:tc>
        <w:tc>
          <w:tcPr>
            <w:tcW w:w="3935" w:type="dxa"/>
          </w:tcPr>
          <w:p w:rsidR="009C58D7" w:rsidRPr="002D3624" w:rsidRDefault="009C58D7" w:rsidP="009B7E48">
            <w:pPr>
              <w:pStyle w:val="Body"/>
            </w:pPr>
            <w:r>
              <w:t xml:space="preserve">Scan mode pin for clock gate cell </w:t>
            </w:r>
          </w:p>
        </w:tc>
      </w:tr>
      <w:tr w:rsidR="00FB306C" w:rsidTr="00FD0C49">
        <w:trPr>
          <w:trHeight w:val="485"/>
        </w:trPr>
        <w:tc>
          <w:tcPr>
            <w:tcW w:w="9801" w:type="dxa"/>
            <w:gridSpan w:val="4"/>
          </w:tcPr>
          <w:p w:rsidR="009D022B" w:rsidRDefault="00853D3A" w:rsidP="00B42039">
            <w:pPr>
              <w:pStyle w:val="Body"/>
              <w:jc w:val="center"/>
              <w:rPr>
                <w:b/>
              </w:rPr>
            </w:pPr>
            <w:r>
              <w:rPr>
                <w:b/>
              </w:rPr>
              <w:t>NoC [port] Signals (Wrapper I/O</w:t>
            </w:r>
            <w:r w:rsidR="009D022B">
              <w:rPr>
                <w:b/>
              </w:rPr>
              <w:t>)</w:t>
            </w:r>
          </w:p>
          <w:p w:rsidR="00FB306C" w:rsidRDefault="00FB306C" w:rsidP="00B42039">
            <w:pPr>
              <w:pStyle w:val="Body"/>
              <w:jc w:val="center"/>
            </w:pPr>
            <w:r w:rsidRPr="00103176">
              <w:rPr>
                <w:b/>
              </w:rPr>
              <w:t xml:space="preserve"> where [port] is one of {north, east, west, south, host</w:t>
            </w:r>
            <w:r>
              <w:rPr>
                <w:b/>
              </w:rPr>
              <w:t>, reg</w:t>
            </w:r>
            <w:r w:rsidRPr="00103176">
              <w:rPr>
                <w:b/>
              </w:rPr>
              <w:t>}</w:t>
            </w:r>
          </w:p>
        </w:tc>
      </w:tr>
      <w:tr w:rsidR="00FB306C" w:rsidTr="00853D3A">
        <w:trPr>
          <w:trHeight w:val="242"/>
        </w:trPr>
        <w:tc>
          <w:tcPr>
            <w:tcW w:w="3111" w:type="dxa"/>
          </w:tcPr>
          <w:p w:rsidR="00FB306C" w:rsidRDefault="00FB306C" w:rsidP="00853D3A">
            <w:pPr>
              <w:pStyle w:val="Body"/>
            </w:pPr>
            <w:r>
              <w:t>o_[port]_cg_busy</w:t>
            </w:r>
          </w:p>
        </w:tc>
        <w:tc>
          <w:tcPr>
            <w:tcW w:w="1032" w:type="dxa"/>
          </w:tcPr>
          <w:p w:rsidR="00FB306C" w:rsidRDefault="00FB306C" w:rsidP="00B42039">
            <w:pPr>
              <w:pStyle w:val="Body"/>
              <w:jc w:val="center"/>
            </w:pPr>
            <w:r>
              <w:t>1</w:t>
            </w:r>
          </w:p>
        </w:tc>
        <w:tc>
          <w:tcPr>
            <w:tcW w:w="1723" w:type="dxa"/>
          </w:tcPr>
          <w:p w:rsidR="00FB306C" w:rsidRDefault="00FB306C" w:rsidP="00B42039">
            <w:pPr>
              <w:pStyle w:val="Body"/>
              <w:jc w:val="center"/>
            </w:pPr>
            <w:r>
              <w:t>Output</w:t>
            </w:r>
          </w:p>
        </w:tc>
        <w:tc>
          <w:tcPr>
            <w:tcW w:w="3935" w:type="dxa"/>
          </w:tcPr>
          <w:p w:rsidR="00FB306C" w:rsidRDefault="00FB306C" w:rsidP="004B4295">
            <w:pPr>
              <w:pStyle w:val="Body"/>
            </w:pPr>
            <w:r>
              <w:t>Output Port</w:t>
            </w:r>
            <w:r w:rsidRPr="00103176">
              <w:t xml:space="preserve"> Busy</w:t>
            </w:r>
            <w:r w:rsidR="00405BA4">
              <w:t xml:space="preserve"> (to neighboring NoC)</w:t>
            </w:r>
          </w:p>
        </w:tc>
      </w:tr>
      <w:tr w:rsidR="00FB306C" w:rsidTr="00853D3A">
        <w:trPr>
          <w:trHeight w:val="242"/>
        </w:trPr>
        <w:tc>
          <w:tcPr>
            <w:tcW w:w="3111" w:type="dxa"/>
          </w:tcPr>
          <w:p w:rsidR="00FB306C" w:rsidRDefault="00405BA4" w:rsidP="00853D3A">
            <w:pPr>
              <w:pStyle w:val="Body"/>
            </w:pPr>
            <w:r>
              <w:t>i</w:t>
            </w:r>
            <w:r w:rsidR="00FB306C">
              <w:t>_[port]_cg_busy</w:t>
            </w:r>
          </w:p>
        </w:tc>
        <w:tc>
          <w:tcPr>
            <w:tcW w:w="1032" w:type="dxa"/>
          </w:tcPr>
          <w:p w:rsidR="00FB306C" w:rsidRDefault="00FB306C" w:rsidP="00B42039">
            <w:pPr>
              <w:pStyle w:val="Body"/>
              <w:jc w:val="center"/>
            </w:pPr>
            <w:r>
              <w:t>1</w:t>
            </w:r>
          </w:p>
        </w:tc>
        <w:tc>
          <w:tcPr>
            <w:tcW w:w="1723" w:type="dxa"/>
          </w:tcPr>
          <w:p w:rsidR="00FB306C" w:rsidRDefault="00FB306C" w:rsidP="00B42039">
            <w:pPr>
              <w:pStyle w:val="Body"/>
              <w:jc w:val="center"/>
            </w:pPr>
            <w:r>
              <w:t>Input</w:t>
            </w:r>
          </w:p>
        </w:tc>
        <w:tc>
          <w:tcPr>
            <w:tcW w:w="3935" w:type="dxa"/>
          </w:tcPr>
          <w:p w:rsidR="00FB306C" w:rsidRDefault="00FB306C" w:rsidP="004B4295">
            <w:pPr>
              <w:pStyle w:val="Body"/>
            </w:pPr>
            <w:r>
              <w:t>Input Port Busy</w:t>
            </w:r>
            <w:r w:rsidR="00405BA4">
              <w:t xml:space="preserve"> (from neighboring NoC)</w:t>
            </w:r>
          </w:p>
        </w:tc>
      </w:tr>
      <w:tr w:rsidR="00853D3A" w:rsidTr="00AC1B5A">
        <w:trPr>
          <w:trHeight w:val="242"/>
        </w:trPr>
        <w:tc>
          <w:tcPr>
            <w:tcW w:w="9801" w:type="dxa"/>
            <w:gridSpan w:val="4"/>
          </w:tcPr>
          <w:p w:rsidR="00853D3A" w:rsidRDefault="00853D3A" w:rsidP="00853D3A">
            <w:pPr>
              <w:pStyle w:val="Body"/>
              <w:jc w:val="center"/>
            </w:pPr>
            <w:r w:rsidRPr="00853D3A">
              <w:rPr>
                <w:b/>
              </w:rPr>
              <w:t>Router [port] Signals (Wrapper Internal)</w:t>
            </w:r>
            <w:r>
              <w:br/>
            </w:r>
            <w:r w:rsidRPr="00103176">
              <w:rPr>
                <w:b/>
              </w:rPr>
              <w:t>where [port] is one of {north, east, west, south, host}</w:t>
            </w:r>
          </w:p>
        </w:tc>
      </w:tr>
      <w:tr w:rsidR="0077299D" w:rsidTr="00853D3A">
        <w:trPr>
          <w:trHeight w:val="242"/>
        </w:trPr>
        <w:tc>
          <w:tcPr>
            <w:tcW w:w="3111" w:type="dxa"/>
          </w:tcPr>
          <w:p w:rsidR="0077299D" w:rsidRDefault="002D3624" w:rsidP="00853D3A">
            <w:pPr>
              <w:pStyle w:val="Body"/>
            </w:pPr>
            <w:r>
              <w:t>i</w:t>
            </w:r>
            <w:r w:rsidR="0077299D">
              <w:t>_[port]_clk</w:t>
            </w:r>
          </w:p>
        </w:tc>
        <w:tc>
          <w:tcPr>
            <w:tcW w:w="1032" w:type="dxa"/>
          </w:tcPr>
          <w:p w:rsidR="0077299D" w:rsidRDefault="0077299D" w:rsidP="00B42039">
            <w:pPr>
              <w:pStyle w:val="Body"/>
              <w:jc w:val="center"/>
            </w:pPr>
            <w:r>
              <w:t>1</w:t>
            </w:r>
          </w:p>
        </w:tc>
        <w:tc>
          <w:tcPr>
            <w:tcW w:w="1723" w:type="dxa"/>
          </w:tcPr>
          <w:p w:rsidR="0077299D" w:rsidRDefault="0077299D" w:rsidP="00B42039">
            <w:pPr>
              <w:pStyle w:val="Body"/>
              <w:jc w:val="center"/>
            </w:pPr>
            <w:r>
              <w:t>Input</w:t>
            </w:r>
          </w:p>
        </w:tc>
        <w:tc>
          <w:tcPr>
            <w:tcW w:w="3935" w:type="dxa"/>
          </w:tcPr>
          <w:p w:rsidR="0077299D" w:rsidRDefault="0077299D" w:rsidP="004B4295">
            <w:pPr>
              <w:pStyle w:val="Body"/>
            </w:pPr>
            <w:r>
              <w:t xml:space="preserve">Input </w:t>
            </w:r>
            <w:r w:rsidR="00FA107C">
              <w:t xml:space="preserve">Write </w:t>
            </w:r>
            <w:r>
              <w:t>clock (from neighboring router)</w:t>
            </w:r>
            <w:r w:rsidR="00FA107C">
              <w:t xml:space="preserve"> – </w:t>
            </w:r>
            <w:r w:rsidR="00FA107C" w:rsidRPr="004B601A">
              <w:rPr>
                <w:b/>
              </w:rPr>
              <w:t>Async Case</w:t>
            </w:r>
          </w:p>
        </w:tc>
      </w:tr>
      <w:tr w:rsidR="00FB306C" w:rsidTr="00BD1FB3">
        <w:trPr>
          <w:trHeight w:val="251"/>
        </w:trPr>
        <w:tc>
          <w:tcPr>
            <w:tcW w:w="3111" w:type="dxa"/>
          </w:tcPr>
          <w:p w:rsidR="00FB306C" w:rsidRDefault="00C46137" w:rsidP="00853D3A">
            <w:pPr>
              <w:pStyle w:val="Body"/>
            </w:pPr>
            <w:r>
              <w:t>i_[port]_fifo_empty</w:t>
            </w:r>
          </w:p>
        </w:tc>
        <w:tc>
          <w:tcPr>
            <w:tcW w:w="1032" w:type="dxa"/>
          </w:tcPr>
          <w:p w:rsidR="00FB306C" w:rsidRDefault="00E87B52" w:rsidP="00B42039">
            <w:pPr>
              <w:pStyle w:val="Body"/>
              <w:jc w:val="center"/>
            </w:pPr>
            <w:r>
              <w:t>1</w:t>
            </w:r>
          </w:p>
        </w:tc>
        <w:tc>
          <w:tcPr>
            <w:tcW w:w="1723" w:type="dxa"/>
          </w:tcPr>
          <w:p w:rsidR="00FB306C" w:rsidRDefault="00C46137" w:rsidP="00B42039">
            <w:pPr>
              <w:pStyle w:val="Body"/>
              <w:jc w:val="center"/>
            </w:pPr>
            <w:r>
              <w:t>Input</w:t>
            </w:r>
          </w:p>
        </w:tc>
        <w:tc>
          <w:tcPr>
            <w:tcW w:w="3935" w:type="dxa"/>
          </w:tcPr>
          <w:p w:rsidR="00C46137" w:rsidRPr="00C46137" w:rsidRDefault="00E03B7E" w:rsidP="00853D3A">
            <w:pPr>
              <w:pStyle w:val="Body"/>
            </w:pPr>
            <w:r>
              <w:t>Input [port] VC FIFOs are empty</w:t>
            </w:r>
          </w:p>
        </w:tc>
      </w:tr>
      <w:tr w:rsidR="00C46137" w:rsidTr="00853D3A">
        <w:trPr>
          <w:trHeight w:val="1970"/>
        </w:trPr>
        <w:tc>
          <w:tcPr>
            <w:tcW w:w="3111" w:type="dxa"/>
          </w:tcPr>
          <w:p w:rsidR="00C46137" w:rsidRDefault="00741BB9" w:rsidP="00853D3A">
            <w:pPr>
              <w:pStyle w:val="Body"/>
            </w:pPr>
            <w:r>
              <w:t>i_[port]_outp</w:t>
            </w:r>
          </w:p>
        </w:tc>
        <w:tc>
          <w:tcPr>
            <w:tcW w:w="1032" w:type="dxa"/>
          </w:tcPr>
          <w:p w:rsidR="00C46137" w:rsidRDefault="00741BB9" w:rsidP="00B42039">
            <w:pPr>
              <w:pStyle w:val="Body"/>
              <w:jc w:val="center"/>
            </w:pPr>
            <w:r>
              <w:t>15</w:t>
            </w:r>
          </w:p>
        </w:tc>
        <w:tc>
          <w:tcPr>
            <w:tcW w:w="1723" w:type="dxa"/>
          </w:tcPr>
          <w:p w:rsidR="00C46137" w:rsidRDefault="00741BB9" w:rsidP="00B42039">
            <w:pPr>
              <w:pStyle w:val="Body"/>
              <w:jc w:val="center"/>
            </w:pPr>
            <w:r>
              <w:t>Input</w:t>
            </w:r>
          </w:p>
        </w:tc>
        <w:tc>
          <w:tcPr>
            <w:tcW w:w="3935" w:type="dxa"/>
          </w:tcPr>
          <w:p w:rsidR="00741BB9" w:rsidRDefault="00741BB9" w:rsidP="004B4295">
            <w:pPr>
              <w:pStyle w:val="Body"/>
            </w:pPr>
            <w:r>
              <w:t xml:space="preserve">Bit[2:0] </w:t>
            </w:r>
            <w:r w:rsidR="00FD0C49">
              <w:t xml:space="preserve"> </w:t>
            </w:r>
            <w:r>
              <w:t>– outp at head of VC0 Fifo</w:t>
            </w:r>
          </w:p>
          <w:p w:rsidR="00741BB9" w:rsidRDefault="00741BB9" w:rsidP="004B4295">
            <w:pPr>
              <w:pStyle w:val="Body"/>
            </w:pPr>
            <w:r>
              <w:t xml:space="preserve">Bit[5:3] </w:t>
            </w:r>
            <w:r w:rsidR="00FD0C49">
              <w:t xml:space="preserve">  </w:t>
            </w:r>
            <w:r>
              <w:t>– outp at head of VC1 Fifo</w:t>
            </w:r>
          </w:p>
          <w:p w:rsidR="00741BB9" w:rsidRDefault="00FD0C49" w:rsidP="004B4295">
            <w:pPr>
              <w:pStyle w:val="Body"/>
            </w:pPr>
            <w:r>
              <w:t>Bit[8:6</w:t>
            </w:r>
            <w:r w:rsidR="00741BB9">
              <w:t xml:space="preserve">] </w:t>
            </w:r>
            <w:r>
              <w:t xml:space="preserve">  </w:t>
            </w:r>
            <w:r w:rsidR="00741BB9">
              <w:t>–</w:t>
            </w:r>
            <w:r>
              <w:t xml:space="preserve"> outp at head of VC2 Fifo</w:t>
            </w:r>
          </w:p>
          <w:p w:rsidR="00C46137" w:rsidRDefault="00FD0C49" w:rsidP="004B4295">
            <w:pPr>
              <w:pStyle w:val="Body"/>
            </w:pPr>
            <w:r>
              <w:t>Bit[11:9</w:t>
            </w:r>
            <w:r w:rsidR="00741BB9">
              <w:t xml:space="preserve">] – </w:t>
            </w:r>
            <w:r>
              <w:t>outp at head of VC3 Fifo</w:t>
            </w:r>
          </w:p>
          <w:p w:rsidR="00FD0C49" w:rsidRDefault="00FD0C49" w:rsidP="004B4295">
            <w:pPr>
              <w:pStyle w:val="Body"/>
            </w:pPr>
            <w:r>
              <w:t xml:space="preserve">Bit[14:12] – Registered outp input </w:t>
            </w:r>
          </w:p>
          <w:p w:rsidR="00FD0C49" w:rsidRPr="00FD0C49" w:rsidRDefault="004B4295" w:rsidP="004B4295">
            <w:pPr>
              <w:pStyle w:val="Body"/>
            </w:pPr>
            <w:r>
              <w:t xml:space="preserve">                </w:t>
            </w:r>
            <w:r w:rsidR="00FD0C49">
              <w:t>(</w:t>
            </w:r>
            <w:r w:rsidR="00FD0C49" w:rsidRPr="00FD0C49">
              <w:rPr>
                <w:b/>
              </w:rPr>
              <w:t>Synchronous ca</w:t>
            </w:r>
            <w:r>
              <w:rPr>
                <w:b/>
              </w:rPr>
              <w:t xml:space="preserve">se </w:t>
            </w:r>
            <w:r>
              <w:rPr>
                <w:b/>
              </w:rPr>
              <w:br/>
              <w:t xml:space="preserve">                 </w:t>
            </w:r>
            <w:r w:rsidR="00FD0C49" w:rsidRPr="00FD0C49">
              <w:rPr>
                <w:b/>
              </w:rPr>
              <w:t>else drive it to zero</w:t>
            </w:r>
            <w:r w:rsidR="00FD0C49">
              <w:rPr>
                <w:b/>
              </w:rPr>
              <w:t>)</w:t>
            </w:r>
          </w:p>
        </w:tc>
      </w:tr>
      <w:tr w:rsidR="003A5BE2" w:rsidTr="00853D3A">
        <w:trPr>
          <w:trHeight w:val="242"/>
        </w:trPr>
        <w:tc>
          <w:tcPr>
            <w:tcW w:w="3111" w:type="dxa"/>
          </w:tcPr>
          <w:p w:rsidR="003A5BE2" w:rsidRDefault="002F611D" w:rsidP="007D1A64">
            <w:pPr>
              <w:pStyle w:val="Body"/>
            </w:pPr>
            <w:r>
              <w:t>Router_cg_reg</w:t>
            </w:r>
          </w:p>
        </w:tc>
        <w:tc>
          <w:tcPr>
            <w:tcW w:w="1032" w:type="dxa"/>
          </w:tcPr>
          <w:p w:rsidR="003A5BE2" w:rsidRDefault="002F611D" w:rsidP="00B42039">
            <w:pPr>
              <w:pStyle w:val="Body"/>
              <w:jc w:val="center"/>
            </w:pPr>
            <w:r>
              <w:t>17</w:t>
            </w:r>
          </w:p>
        </w:tc>
        <w:tc>
          <w:tcPr>
            <w:tcW w:w="1723" w:type="dxa"/>
          </w:tcPr>
          <w:p w:rsidR="003A5BE2" w:rsidRDefault="002F611D" w:rsidP="00B42039">
            <w:pPr>
              <w:pStyle w:val="Body"/>
              <w:jc w:val="center"/>
            </w:pPr>
            <w:r>
              <w:t>Input</w:t>
            </w:r>
          </w:p>
        </w:tc>
        <w:tc>
          <w:tcPr>
            <w:tcW w:w="3935" w:type="dxa"/>
          </w:tcPr>
          <w:p w:rsidR="003A5BE2" w:rsidRDefault="002F611D" w:rsidP="007D1A64">
            <w:pPr>
              <w:pStyle w:val="Body"/>
            </w:pPr>
            <w:r>
              <w:t>17 bit register read value from clock gate control register (Section</w:t>
            </w:r>
            <w:r w:rsidR="006C24C6">
              <w:t xml:space="preserve"> </w:t>
            </w:r>
            <w:r w:rsidR="006C24C6">
              <w:fldChar w:fldCharType="begin"/>
            </w:r>
            <w:r w:rsidR="006C24C6">
              <w:instrText xml:space="preserve"> REF _Ref380048167 \r \h </w:instrText>
            </w:r>
            <w:r w:rsidR="007D1A64">
              <w:instrText xml:space="preserve"> \* MERGEFORMAT </w:instrText>
            </w:r>
            <w:r w:rsidR="006C24C6">
              <w:fldChar w:fldCharType="separate"/>
            </w:r>
            <w:r w:rsidR="00257CBE">
              <w:t>9.1.2</w:t>
            </w:r>
            <w:r w:rsidR="006C24C6">
              <w:fldChar w:fldCharType="end"/>
            </w:r>
            <w:r>
              <w:t>)</w:t>
            </w:r>
          </w:p>
        </w:tc>
      </w:tr>
      <w:tr w:rsidR="00B62CA0" w:rsidTr="00853D3A">
        <w:trPr>
          <w:trHeight w:val="242"/>
        </w:trPr>
        <w:tc>
          <w:tcPr>
            <w:tcW w:w="3111" w:type="dxa"/>
          </w:tcPr>
          <w:p w:rsidR="00B62CA0" w:rsidRDefault="00B62CA0" w:rsidP="007D1A64">
            <w:pPr>
              <w:pStyle w:val="Body"/>
            </w:pPr>
            <w:r>
              <w:t>o_[port]_flits_empty</w:t>
            </w:r>
          </w:p>
        </w:tc>
        <w:tc>
          <w:tcPr>
            <w:tcW w:w="1032" w:type="dxa"/>
          </w:tcPr>
          <w:p w:rsidR="00B62CA0" w:rsidRDefault="00B62CA0" w:rsidP="00B42039">
            <w:pPr>
              <w:pStyle w:val="Body"/>
              <w:jc w:val="center"/>
            </w:pPr>
            <w:r>
              <w:t>1</w:t>
            </w:r>
          </w:p>
        </w:tc>
        <w:tc>
          <w:tcPr>
            <w:tcW w:w="1723" w:type="dxa"/>
          </w:tcPr>
          <w:p w:rsidR="00B62CA0" w:rsidRDefault="00B62CA0" w:rsidP="00B42039">
            <w:pPr>
              <w:pStyle w:val="Body"/>
              <w:jc w:val="center"/>
            </w:pPr>
            <w:r>
              <w:t xml:space="preserve">Input </w:t>
            </w:r>
          </w:p>
        </w:tc>
        <w:tc>
          <w:tcPr>
            <w:tcW w:w="3935" w:type="dxa"/>
          </w:tcPr>
          <w:p w:rsidR="00B62CA0" w:rsidRDefault="00B62CA0" w:rsidP="007D1A64">
            <w:pPr>
              <w:pStyle w:val="Body"/>
            </w:pPr>
            <w:r>
              <w:t xml:space="preserve">All flits bound for output [port] have been transmitted (no flits outstanding) and all credits returned </w:t>
            </w:r>
            <w:r>
              <w:lastRenderedPageBreak/>
              <w:t>from the destination NoC element</w:t>
            </w:r>
          </w:p>
        </w:tc>
      </w:tr>
      <w:tr w:rsidR="007837F8" w:rsidTr="00853D3A">
        <w:trPr>
          <w:trHeight w:val="242"/>
        </w:trPr>
        <w:tc>
          <w:tcPr>
            <w:tcW w:w="3111" w:type="dxa"/>
          </w:tcPr>
          <w:p w:rsidR="007837F8" w:rsidRDefault="007837F8" w:rsidP="007D1A64">
            <w:pPr>
              <w:pStyle w:val="Body"/>
            </w:pPr>
            <w:r>
              <w:lastRenderedPageBreak/>
              <w:t>o_[port]_cg_status</w:t>
            </w:r>
          </w:p>
        </w:tc>
        <w:tc>
          <w:tcPr>
            <w:tcW w:w="1032" w:type="dxa"/>
          </w:tcPr>
          <w:p w:rsidR="007837F8" w:rsidRDefault="007837F8" w:rsidP="00B42039">
            <w:pPr>
              <w:pStyle w:val="Body"/>
              <w:jc w:val="center"/>
            </w:pPr>
            <w:r>
              <w:t>1</w:t>
            </w:r>
          </w:p>
        </w:tc>
        <w:tc>
          <w:tcPr>
            <w:tcW w:w="1723" w:type="dxa"/>
          </w:tcPr>
          <w:p w:rsidR="007837F8" w:rsidRDefault="007837F8" w:rsidP="00B42039">
            <w:pPr>
              <w:pStyle w:val="Body"/>
              <w:jc w:val="center"/>
            </w:pPr>
            <w:r>
              <w:t>Output</w:t>
            </w:r>
          </w:p>
        </w:tc>
        <w:tc>
          <w:tcPr>
            <w:tcW w:w="3935" w:type="dxa"/>
          </w:tcPr>
          <w:p w:rsidR="007837F8" w:rsidRPr="007837F8" w:rsidRDefault="00BE6677" w:rsidP="007837F8">
            <w:pPr>
              <w:pStyle w:val="Body"/>
            </w:pPr>
            <w:r>
              <w:t>NoC Element on [</w:t>
            </w:r>
            <w:r w:rsidR="007837F8">
              <w:t>port</w:t>
            </w:r>
            <w:r>
              <w:t>]</w:t>
            </w:r>
            <w:r w:rsidR="007837F8">
              <w:t xml:space="preserve"> Status</w:t>
            </w:r>
            <w:r w:rsidR="007837F8">
              <w:br/>
              <w:t>1: Clock Enabled</w:t>
            </w:r>
            <w:r w:rsidR="007837F8">
              <w:br/>
              <w:t>0: Clock Disabled</w:t>
            </w:r>
          </w:p>
        </w:tc>
      </w:tr>
      <w:tr w:rsidR="00B66AFA" w:rsidTr="00853D3A">
        <w:trPr>
          <w:trHeight w:val="242"/>
        </w:trPr>
        <w:tc>
          <w:tcPr>
            <w:tcW w:w="3111" w:type="dxa"/>
          </w:tcPr>
          <w:p w:rsidR="00B66AFA" w:rsidRDefault="00855260" w:rsidP="00061F3B">
            <w:pPr>
              <w:pStyle w:val="Body"/>
            </w:pPr>
            <w:r>
              <w:t>i</w:t>
            </w:r>
            <w:r w:rsidR="00B66AFA">
              <w:t>_[p]_wr_</w:t>
            </w:r>
            <w:r w:rsidR="008667FB">
              <w:t>cg_</w:t>
            </w:r>
            <w:r w:rsidR="00B66AFA">
              <w:t>clk</w:t>
            </w:r>
          </w:p>
        </w:tc>
        <w:tc>
          <w:tcPr>
            <w:tcW w:w="1032" w:type="dxa"/>
          </w:tcPr>
          <w:p w:rsidR="00B66AFA" w:rsidRDefault="00B66AFA" w:rsidP="00B42039">
            <w:pPr>
              <w:pStyle w:val="Body"/>
              <w:jc w:val="center"/>
            </w:pPr>
            <w:r>
              <w:t>1</w:t>
            </w:r>
          </w:p>
        </w:tc>
        <w:tc>
          <w:tcPr>
            <w:tcW w:w="1723" w:type="dxa"/>
          </w:tcPr>
          <w:p w:rsidR="00B66AFA" w:rsidRDefault="00B66AFA" w:rsidP="00B42039">
            <w:pPr>
              <w:pStyle w:val="Body"/>
              <w:jc w:val="center"/>
            </w:pPr>
            <w:r>
              <w:t>Output</w:t>
            </w:r>
          </w:p>
        </w:tc>
        <w:tc>
          <w:tcPr>
            <w:tcW w:w="3935" w:type="dxa"/>
          </w:tcPr>
          <w:p w:rsidR="00B66AFA" w:rsidRDefault="00B66AFA" w:rsidP="00C920A4">
            <w:pPr>
              <w:pStyle w:val="Body"/>
            </w:pPr>
            <w:r>
              <w:t xml:space="preserve">Write side gated clk </w:t>
            </w:r>
            <w:r w:rsidR="00855260">
              <w:t>for</w:t>
            </w:r>
            <w:r w:rsidR="00D640A9">
              <w:t xml:space="preserve"> I/P VC Fifos </w:t>
            </w:r>
            <w:r w:rsidR="00D640A9">
              <w:br/>
              <w:t xml:space="preserve">Use in </w:t>
            </w:r>
            <w:r w:rsidR="00855260">
              <w:t xml:space="preserve">Async </w:t>
            </w:r>
            <w:r w:rsidR="00D640A9">
              <w:t xml:space="preserve">case only : based on </w:t>
            </w:r>
            <w:r w:rsidR="00D640A9" w:rsidRPr="00D640A9">
              <w:rPr>
                <w:i/>
              </w:rPr>
              <w:t>Interface_Busy</w:t>
            </w:r>
            <w:r w:rsidR="00D640A9">
              <w:t xml:space="preserve"> </w:t>
            </w:r>
            <w:r w:rsidR="00CE760B">
              <w:t>condition</w:t>
            </w:r>
          </w:p>
        </w:tc>
      </w:tr>
      <w:tr w:rsidR="00B66AFA" w:rsidTr="00853D3A">
        <w:trPr>
          <w:trHeight w:val="242"/>
        </w:trPr>
        <w:tc>
          <w:tcPr>
            <w:tcW w:w="3111" w:type="dxa"/>
          </w:tcPr>
          <w:p w:rsidR="00B66AFA" w:rsidRDefault="00855260" w:rsidP="00061F3B">
            <w:pPr>
              <w:pStyle w:val="Body"/>
            </w:pPr>
            <w:r>
              <w:t>i_[p]_rd_</w:t>
            </w:r>
            <w:r w:rsidR="008667FB">
              <w:t>cg_</w:t>
            </w:r>
            <w:r>
              <w:t>clk</w:t>
            </w:r>
          </w:p>
        </w:tc>
        <w:tc>
          <w:tcPr>
            <w:tcW w:w="1032" w:type="dxa"/>
          </w:tcPr>
          <w:p w:rsidR="00B66AFA" w:rsidRDefault="00855260" w:rsidP="00B42039">
            <w:pPr>
              <w:pStyle w:val="Body"/>
              <w:jc w:val="center"/>
            </w:pPr>
            <w:r>
              <w:t>1</w:t>
            </w:r>
          </w:p>
        </w:tc>
        <w:tc>
          <w:tcPr>
            <w:tcW w:w="1723" w:type="dxa"/>
          </w:tcPr>
          <w:p w:rsidR="00B66AFA" w:rsidRDefault="00855260" w:rsidP="00B42039">
            <w:pPr>
              <w:pStyle w:val="Body"/>
              <w:jc w:val="center"/>
            </w:pPr>
            <w:r>
              <w:t>Output</w:t>
            </w:r>
          </w:p>
        </w:tc>
        <w:tc>
          <w:tcPr>
            <w:tcW w:w="3935" w:type="dxa"/>
          </w:tcPr>
          <w:p w:rsidR="00B66AFA" w:rsidRDefault="00B217CD" w:rsidP="00855260">
            <w:pPr>
              <w:pStyle w:val="Body"/>
            </w:pPr>
            <w:r>
              <w:t>Read Side gated clk</w:t>
            </w:r>
            <w:r>
              <w:br/>
            </w:r>
            <w:r w:rsidR="00D640A9">
              <w:t xml:space="preserve">Use in </w:t>
            </w:r>
            <w:r>
              <w:t>Sync</w:t>
            </w:r>
            <w:r w:rsidR="00D640A9">
              <w:t xml:space="preserve"> case only : Based on</w:t>
            </w:r>
            <w:r w:rsidR="00855260">
              <w:t xml:space="preserve"> </w:t>
            </w:r>
            <w:r w:rsidR="00D640A9">
              <w:t xml:space="preserve">I/P </w:t>
            </w:r>
            <w:r w:rsidR="00D640A9" w:rsidRPr="00D640A9">
              <w:rPr>
                <w:i/>
              </w:rPr>
              <w:t>Fifo empty</w:t>
            </w:r>
            <w:r w:rsidR="00D640A9">
              <w:t xml:space="preserve"> condition</w:t>
            </w:r>
          </w:p>
        </w:tc>
      </w:tr>
      <w:tr w:rsidR="00CE760B" w:rsidTr="00853D3A">
        <w:trPr>
          <w:trHeight w:val="242"/>
        </w:trPr>
        <w:tc>
          <w:tcPr>
            <w:tcW w:w="3111" w:type="dxa"/>
          </w:tcPr>
          <w:p w:rsidR="00CE760B" w:rsidRDefault="00CE760B" w:rsidP="00061F3B">
            <w:pPr>
              <w:pStyle w:val="Body"/>
            </w:pPr>
            <w:r>
              <w:t>i_[p]_cg_clk</w:t>
            </w:r>
          </w:p>
        </w:tc>
        <w:tc>
          <w:tcPr>
            <w:tcW w:w="1032" w:type="dxa"/>
          </w:tcPr>
          <w:p w:rsidR="00CE760B" w:rsidRDefault="00CE760B" w:rsidP="00B42039">
            <w:pPr>
              <w:pStyle w:val="Body"/>
              <w:jc w:val="center"/>
            </w:pPr>
            <w:r>
              <w:t>1</w:t>
            </w:r>
          </w:p>
        </w:tc>
        <w:tc>
          <w:tcPr>
            <w:tcW w:w="1723" w:type="dxa"/>
          </w:tcPr>
          <w:p w:rsidR="00CE760B" w:rsidRDefault="00CE760B" w:rsidP="00B42039">
            <w:pPr>
              <w:pStyle w:val="Body"/>
              <w:jc w:val="center"/>
            </w:pPr>
            <w:r>
              <w:t>Output</w:t>
            </w:r>
          </w:p>
        </w:tc>
        <w:tc>
          <w:tcPr>
            <w:tcW w:w="3935" w:type="dxa"/>
          </w:tcPr>
          <w:p w:rsidR="00CE760B" w:rsidRDefault="00CE760B" w:rsidP="00855260">
            <w:pPr>
              <w:pStyle w:val="Body"/>
            </w:pPr>
            <w:r>
              <w:t xml:space="preserve">Sync case only  : Based on both </w:t>
            </w:r>
            <w:r w:rsidRPr="00CE760B">
              <w:rPr>
                <w:i/>
              </w:rPr>
              <w:t>Interface_Busy</w:t>
            </w:r>
            <w:r>
              <w:t xml:space="preserve"> signal condition and </w:t>
            </w:r>
            <w:r w:rsidRPr="00CE760B">
              <w:rPr>
                <w:i/>
              </w:rPr>
              <w:t>Fifo empty</w:t>
            </w:r>
            <w:r>
              <w:t xml:space="preserve"> condition</w:t>
            </w:r>
          </w:p>
        </w:tc>
      </w:tr>
      <w:tr w:rsidR="00C920A4" w:rsidTr="00853D3A">
        <w:trPr>
          <w:trHeight w:val="242"/>
        </w:trPr>
        <w:tc>
          <w:tcPr>
            <w:tcW w:w="3111" w:type="dxa"/>
          </w:tcPr>
          <w:p w:rsidR="00C920A4" w:rsidRDefault="00773ADE" w:rsidP="00615F46">
            <w:pPr>
              <w:pStyle w:val="Body"/>
            </w:pPr>
            <w:r>
              <w:t>Core_cg_clk</w:t>
            </w:r>
          </w:p>
        </w:tc>
        <w:tc>
          <w:tcPr>
            <w:tcW w:w="1032" w:type="dxa"/>
          </w:tcPr>
          <w:p w:rsidR="00C920A4" w:rsidRDefault="00773ADE" w:rsidP="00B42039">
            <w:pPr>
              <w:pStyle w:val="Body"/>
              <w:jc w:val="center"/>
            </w:pPr>
            <w:r>
              <w:t>1</w:t>
            </w:r>
          </w:p>
        </w:tc>
        <w:tc>
          <w:tcPr>
            <w:tcW w:w="1723" w:type="dxa"/>
          </w:tcPr>
          <w:p w:rsidR="00C920A4" w:rsidRDefault="00773ADE" w:rsidP="00B42039">
            <w:pPr>
              <w:pStyle w:val="Body"/>
              <w:jc w:val="center"/>
            </w:pPr>
            <w:r>
              <w:t>Output</w:t>
            </w:r>
          </w:p>
        </w:tc>
        <w:tc>
          <w:tcPr>
            <w:tcW w:w="3935" w:type="dxa"/>
          </w:tcPr>
          <w:p w:rsidR="00C920A4" w:rsidRDefault="00773ADE" w:rsidP="00855260">
            <w:pPr>
              <w:pStyle w:val="Body"/>
            </w:pPr>
            <w:r>
              <w:t>Gated clock for arbitration and u_[port]_outblk</w:t>
            </w:r>
            <w:r w:rsidR="003A5BE2">
              <w:t xml:space="preserve">. An additional port is required in the router for this clock. </w:t>
            </w:r>
            <w:r w:rsidR="003A5BE2" w:rsidRPr="003A5BE2">
              <w:rPr>
                <w:b/>
              </w:rPr>
              <w:t>Core_clk will still be an input to the router for free running signals</w:t>
            </w:r>
            <w:r w:rsidR="00440AE5">
              <w:rPr>
                <w:b/>
              </w:rPr>
              <w:t>.</w:t>
            </w:r>
          </w:p>
        </w:tc>
      </w:tr>
    </w:tbl>
    <w:p w:rsidR="00FB306C" w:rsidRDefault="00FB306C" w:rsidP="00FB306C">
      <w:pPr>
        <w:pStyle w:val="Body"/>
      </w:pPr>
    </w:p>
    <w:p w:rsidR="009F3BF8" w:rsidRDefault="00F2179D" w:rsidP="009F3BF8">
      <w:pPr>
        <w:pStyle w:val="Body"/>
      </w:pPr>
      <w:r w:rsidRPr="00F2179D">
        <w:rPr>
          <w:b/>
        </w:rPr>
        <w:t>Note for NoC Studio</w:t>
      </w:r>
      <w:r>
        <w:t xml:space="preserve"> : There would be two System clock enable</w:t>
      </w:r>
      <w:r w:rsidR="009F3BF8">
        <w:t xml:space="preserve"> signals</w:t>
      </w:r>
      <w:r>
        <w:t xml:space="preserve"> at NoC </w:t>
      </w:r>
      <w:r w:rsidR="009F3BF8">
        <w:t xml:space="preserve">top </w:t>
      </w:r>
      <w:r>
        <w:t xml:space="preserve">level -  </w:t>
      </w:r>
      <w:r w:rsidRPr="009F3BF8">
        <w:rPr>
          <w:i/>
        </w:rPr>
        <w:t>System_noc_clk_en</w:t>
      </w:r>
      <w:r>
        <w:t xml:space="preserve"> and </w:t>
      </w:r>
      <w:r w:rsidRPr="009F3BF8">
        <w:rPr>
          <w:i/>
        </w:rPr>
        <w:t>System_reg_clk_en</w:t>
      </w:r>
      <w:r>
        <w:t>.</w:t>
      </w:r>
    </w:p>
    <w:p w:rsidR="009F3BF8" w:rsidRDefault="00B37EC5" w:rsidP="00B165CF">
      <w:pPr>
        <w:pStyle w:val="Body"/>
        <w:numPr>
          <w:ilvl w:val="0"/>
          <w:numId w:val="26"/>
        </w:numPr>
      </w:pPr>
      <w:r>
        <w:t xml:space="preserve">For Non RegBus NoC layers, </w:t>
      </w:r>
      <w:r w:rsidR="009F3BF8">
        <w:t xml:space="preserve">the </w:t>
      </w:r>
      <w:r w:rsidR="009F3BF8" w:rsidRPr="009F3BF8">
        <w:rPr>
          <w:i/>
        </w:rPr>
        <w:t>System_clk_en</w:t>
      </w:r>
      <w:r w:rsidR="009F3BF8">
        <w:t xml:space="preserve"> pin of the NoC element would be connected to </w:t>
      </w:r>
      <w:r w:rsidR="009F3BF8" w:rsidRPr="009F3BF8">
        <w:rPr>
          <w:i/>
        </w:rPr>
        <w:t>System_noc_clk_en</w:t>
      </w:r>
      <w:r w:rsidR="009F3BF8">
        <w:t xml:space="preserve"> signal</w:t>
      </w:r>
    </w:p>
    <w:p w:rsidR="009F3BF8" w:rsidRDefault="009F3BF8" w:rsidP="00B165CF">
      <w:pPr>
        <w:pStyle w:val="Body"/>
        <w:numPr>
          <w:ilvl w:val="0"/>
          <w:numId w:val="26"/>
        </w:numPr>
      </w:pPr>
      <w:r>
        <w:t xml:space="preserve">For RegBus NoC layer, the </w:t>
      </w:r>
      <w:r w:rsidRPr="009F3BF8">
        <w:rPr>
          <w:i/>
        </w:rPr>
        <w:t>System_clk_en</w:t>
      </w:r>
      <w:r>
        <w:t xml:space="preserve"> pin of the NoC element would be connected to </w:t>
      </w:r>
      <w:r w:rsidRPr="009F3BF8">
        <w:rPr>
          <w:i/>
        </w:rPr>
        <w:t>System_reg_clk_en</w:t>
      </w:r>
      <w:r>
        <w:t xml:space="preserve"> signal.</w:t>
      </w:r>
      <w:r w:rsidR="00F2179D">
        <w:br/>
      </w:r>
    </w:p>
    <w:p w:rsidR="007B73E0" w:rsidRDefault="00F2179D" w:rsidP="009F3BF8">
      <w:pPr>
        <w:pStyle w:val="Body"/>
      </w:pPr>
      <w:r>
        <w:t>Similarly there would be two System Clock Gating override</w:t>
      </w:r>
      <w:r w:rsidR="009F3BF8">
        <w:t xml:space="preserve"> signals at NoC top level</w:t>
      </w:r>
      <w:r>
        <w:t xml:space="preserve"> </w:t>
      </w:r>
      <w:r w:rsidR="00B37EC5">
        <w:t xml:space="preserve">- </w:t>
      </w:r>
      <w:r>
        <w:t xml:space="preserve"> </w:t>
      </w:r>
      <w:r w:rsidR="00B37EC5" w:rsidRPr="009F3BF8">
        <w:rPr>
          <w:i/>
        </w:rPr>
        <w:t>System_noc_cg_or</w:t>
      </w:r>
      <w:r w:rsidR="00B37EC5">
        <w:t xml:space="preserve"> and </w:t>
      </w:r>
      <w:r w:rsidR="00B37EC5" w:rsidRPr="009F3BF8">
        <w:rPr>
          <w:i/>
        </w:rPr>
        <w:t>System_reg_cg_or</w:t>
      </w:r>
    </w:p>
    <w:p w:rsidR="009F3BF8" w:rsidRDefault="009F3BF8" w:rsidP="00B165CF">
      <w:pPr>
        <w:pStyle w:val="Body"/>
        <w:numPr>
          <w:ilvl w:val="0"/>
          <w:numId w:val="27"/>
        </w:numPr>
      </w:pPr>
      <w:r>
        <w:t xml:space="preserve">For Non RegBus NoC layers, the </w:t>
      </w:r>
      <w:r w:rsidRPr="009F3BF8">
        <w:rPr>
          <w:i/>
        </w:rPr>
        <w:t>System_c</w:t>
      </w:r>
      <w:r>
        <w:rPr>
          <w:i/>
        </w:rPr>
        <w:t>g_or</w:t>
      </w:r>
      <w:r>
        <w:t xml:space="preserve"> pin of the NoC element would be connected to </w:t>
      </w:r>
      <w:r w:rsidRPr="009F3BF8">
        <w:rPr>
          <w:i/>
        </w:rPr>
        <w:t>System_noc_c</w:t>
      </w:r>
      <w:r>
        <w:rPr>
          <w:i/>
        </w:rPr>
        <w:t>g_or</w:t>
      </w:r>
      <w:r>
        <w:t xml:space="preserve"> signal</w:t>
      </w:r>
    </w:p>
    <w:p w:rsidR="00F2179D" w:rsidRPr="00F2179D" w:rsidRDefault="009F3BF8" w:rsidP="00B165CF">
      <w:pPr>
        <w:pStyle w:val="Body"/>
        <w:numPr>
          <w:ilvl w:val="0"/>
          <w:numId w:val="27"/>
        </w:numPr>
      </w:pPr>
      <w:r>
        <w:t xml:space="preserve">For RegBus NoC layer, the </w:t>
      </w:r>
      <w:r w:rsidRPr="009F3BF8">
        <w:rPr>
          <w:i/>
        </w:rPr>
        <w:t>System_c</w:t>
      </w:r>
      <w:r w:rsidR="001A77B3">
        <w:rPr>
          <w:i/>
        </w:rPr>
        <w:t>g_or</w:t>
      </w:r>
      <w:r>
        <w:t xml:space="preserve"> pin of the NoC element would be connected to </w:t>
      </w:r>
      <w:r w:rsidRPr="009F3BF8">
        <w:rPr>
          <w:i/>
        </w:rPr>
        <w:t>System_</w:t>
      </w:r>
      <w:r w:rsidR="001A77B3">
        <w:rPr>
          <w:i/>
        </w:rPr>
        <w:t>reg_cg_or</w:t>
      </w:r>
      <w:r>
        <w:t xml:space="preserve"> signal.</w:t>
      </w:r>
    </w:p>
    <w:p w:rsidR="00F2179D" w:rsidRPr="00F2179D" w:rsidRDefault="007B73E0" w:rsidP="00F2179D">
      <w:pPr>
        <w:pStyle w:val="Caption"/>
        <w:keepNext/>
      </w:pPr>
      <w:bookmarkStart w:id="91" w:name="_Toc388376344"/>
      <w:r>
        <w:t xml:space="preserve">Table </w:t>
      </w:r>
      <w:r w:rsidR="00B926E2">
        <w:fldChar w:fldCharType="begin"/>
      </w:r>
      <w:r w:rsidR="00B926E2">
        <w:instrText xml:space="preserve"> SEQ Table \* ARABIC </w:instrText>
      </w:r>
      <w:r w:rsidR="00B926E2">
        <w:fldChar w:fldCharType="separate"/>
      </w:r>
      <w:r w:rsidR="00A21017">
        <w:rPr>
          <w:noProof/>
        </w:rPr>
        <w:t>7</w:t>
      </w:r>
      <w:r w:rsidR="00B926E2">
        <w:rPr>
          <w:noProof/>
        </w:rPr>
        <w:fldChar w:fldCharType="end"/>
      </w:r>
      <w:r>
        <w:t xml:space="preserve"> </w:t>
      </w:r>
      <w:r w:rsidR="00776178">
        <w:t xml:space="preserve">Implementation #1 : </w:t>
      </w:r>
      <w:r>
        <w:t xml:space="preserve">New Router module pins </w:t>
      </w:r>
      <w:r w:rsidR="00A817F0">
        <w:t xml:space="preserve">to be added </w:t>
      </w:r>
      <w:r w:rsidR="000A3EEF">
        <w:t>(</w:t>
      </w:r>
      <w:r>
        <w:t>NoC</w:t>
      </w:r>
      <w:r w:rsidR="000A3EEF">
        <w:t xml:space="preserve"> </w:t>
      </w:r>
      <w:r>
        <w:t>Studio</w:t>
      </w:r>
      <w:r w:rsidR="000A3EEF">
        <w:t xml:space="preserve"> to add hooks</w:t>
      </w:r>
      <w:r>
        <w:t>)</w:t>
      </w:r>
      <w:bookmarkEnd w:id="91"/>
      <w:r>
        <w:t xml:space="preserve"> </w:t>
      </w:r>
    </w:p>
    <w:tbl>
      <w:tblPr>
        <w:tblStyle w:val="TableGrid"/>
        <w:tblW w:w="9801" w:type="dxa"/>
        <w:tblLook w:val="04A0" w:firstRow="1" w:lastRow="0" w:firstColumn="1" w:lastColumn="0" w:noHBand="0" w:noVBand="1"/>
      </w:tblPr>
      <w:tblGrid>
        <w:gridCol w:w="3111"/>
        <w:gridCol w:w="1032"/>
        <w:gridCol w:w="1723"/>
        <w:gridCol w:w="3935"/>
      </w:tblGrid>
      <w:tr w:rsidR="007B73E0" w:rsidRPr="0095770D" w:rsidTr="009B7E48">
        <w:trPr>
          <w:trHeight w:val="242"/>
        </w:trPr>
        <w:tc>
          <w:tcPr>
            <w:tcW w:w="3111" w:type="dxa"/>
          </w:tcPr>
          <w:p w:rsidR="007B73E0" w:rsidRPr="0095770D" w:rsidRDefault="007B73E0" w:rsidP="009B7E48">
            <w:pPr>
              <w:pStyle w:val="Body"/>
              <w:jc w:val="center"/>
              <w:rPr>
                <w:b/>
              </w:rPr>
            </w:pPr>
            <w:r w:rsidRPr="0095770D">
              <w:rPr>
                <w:b/>
              </w:rPr>
              <w:t>Signal Name</w:t>
            </w:r>
          </w:p>
        </w:tc>
        <w:tc>
          <w:tcPr>
            <w:tcW w:w="1032" w:type="dxa"/>
          </w:tcPr>
          <w:p w:rsidR="007B73E0" w:rsidRPr="0095770D" w:rsidRDefault="007B73E0" w:rsidP="009B7E48">
            <w:pPr>
              <w:pStyle w:val="Body"/>
              <w:jc w:val="center"/>
              <w:rPr>
                <w:b/>
              </w:rPr>
            </w:pPr>
            <w:r w:rsidRPr="0095770D">
              <w:rPr>
                <w:b/>
              </w:rPr>
              <w:t>Width</w:t>
            </w:r>
          </w:p>
        </w:tc>
        <w:tc>
          <w:tcPr>
            <w:tcW w:w="1723" w:type="dxa"/>
          </w:tcPr>
          <w:p w:rsidR="007B73E0" w:rsidRPr="0095770D" w:rsidRDefault="007B73E0" w:rsidP="009B7E48">
            <w:pPr>
              <w:pStyle w:val="Body"/>
              <w:jc w:val="center"/>
              <w:rPr>
                <w:b/>
              </w:rPr>
            </w:pPr>
            <w:r w:rsidRPr="0095770D">
              <w:rPr>
                <w:b/>
              </w:rPr>
              <w:t>Direction</w:t>
            </w:r>
          </w:p>
        </w:tc>
        <w:tc>
          <w:tcPr>
            <w:tcW w:w="3935" w:type="dxa"/>
          </w:tcPr>
          <w:p w:rsidR="007B73E0" w:rsidRPr="0095770D" w:rsidRDefault="007B73E0" w:rsidP="009B7E48">
            <w:pPr>
              <w:pStyle w:val="Body"/>
              <w:jc w:val="center"/>
              <w:rPr>
                <w:b/>
              </w:rPr>
            </w:pPr>
            <w:r w:rsidRPr="0095770D">
              <w:rPr>
                <w:b/>
              </w:rPr>
              <w:t>Description</w:t>
            </w:r>
          </w:p>
        </w:tc>
      </w:tr>
      <w:tr w:rsidR="007B73E0" w:rsidRPr="003C4293" w:rsidTr="009B7E48">
        <w:trPr>
          <w:trHeight w:val="242"/>
        </w:trPr>
        <w:tc>
          <w:tcPr>
            <w:tcW w:w="9801" w:type="dxa"/>
            <w:gridSpan w:val="4"/>
          </w:tcPr>
          <w:p w:rsidR="007B73E0" w:rsidRPr="003C4293" w:rsidRDefault="007B73E0" w:rsidP="009B7E48">
            <w:pPr>
              <w:pStyle w:val="Body"/>
              <w:jc w:val="center"/>
              <w:rPr>
                <w:b/>
              </w:rPr>
            </w:pPr>
            <w:r w:rsidRPr="003C4293">
              <w:rPr>
                <w:b/>
              </w:rPr>
              <w:t xml:space="preserve">System Signals </w:t>
            </w:r>
          </w:p>
        </w:tc>
      </w:tr>
      <w:tr w:rsidR="007B73E0" w:rsidTr="009B7E48">
        <w:trPr>
          <w:trHeight w:val="242"/>
        </w:trPr>
        <w:tc>
          <w:tcPr>
            <w:tcW w:w="3111" w:type="dxa"/>
          </w:tcPr>
          <w:p w:rsidR="007B73E0" w:rsidRPr="007F18FE" w:rsidRDefault="00B37EC5" w:rsidP="009B7E48">
            <w:pPr>
              <w:pStyle w:val="Body"/>
              <w:rPr>
                <w:highlight w:val="yellow"/>
              </w:rPr>
            </w:pPr>
            <w:r>
              <w:rPr>
                <w:highlight w:val="yellow"/>
              </w:rPr>
              <w:t>System_</w:t>
            </w:r>
            <w:r w:rsidR="007B73E0" w:rsidRPr="007F18FE">
              <w:rPr>
                <w:highlight w:val="yellow"/>
              </w:rPr>
              <w:t>clk_en</w:t>
            </w:r>
          </w:p>
        </w:tc>
        <w:tc>
          <w:tcPr>
            <w:tcW w:w="1032" w:type="dxa"/>
          </w:tcPr>
          <w:p w:rsidR="007B73E0" w:rsidRPr="007F18FE" w:rsidRDefault="007B73E0" w:rsidP="009B7E48">
            <w:pPr>
              <w:pStyle w:val="Body"/>
              <w:jc w:val="center"/>
              <w:rPr>
                <w:highlight w:val="yellow"/>
              </w:rPr>
            </w:pPr>
            <w:r w:rsidRPr="007F18FE">
              <w:rPr>
                <w:highlight w:val="yellow"/>
              </w:rPr>
              <w:t>1</w:t>
            </w:r>
          </w:p>
        </w:tc>
        <w:tc>
          <w:tcPr>
            <w:tcW w:w="1723" w:type="dxa"/>
          </w:tcPr>
          <w:p w:rsidR="007B73E0" w:rsidRPr="007F18FE" w:rsidRDefault="007B73E0" w:rsidP="009B7E48">
            <w:pPr>
              <w:pStyle w:val="Body"/>
              <w:jc w:val="center"/>
              <w:rPr>
                <w:highlight w:val="yellow"/>
              </w:rPr>
            </w:pPr>
            <w:r w:rsidRPr="007F18FE">
              <w:rPr>
                <w:highlight w:val="yellow"/>
              </w:rPr>
              <w:t>Input</w:t>
            </w:r>
          </w:p>
        </w:tc>
        <w:tc>
          <w:tcPr>
            <w:tcW w:w="3935" w:type="dxa"/>
          </w:tcPr>
          <w:p w:rsidR="007B73E0" w:rsidRPr="007F18FE" w:rsidRDefault="00B37EC5" w:rsidP="009B7E48">
            <w:pPr>
              <w:pStyle w:val="Body"/>
              <w:rPr>
                <w:highlight w:val="yellow"/>
              </w:rPr>
            </w:pPr>
            <w:r>
              <w:rPr>
                <w:highlight w:val="yellow"/>
              </w:rPr>
              <w:t>System Clock Enable -</w:t>
            </w:r>
            <w:r>
              <w:rPr>
                <w:highlight w:val="yellow"/>
              </w:rPr>
              <w:br/>
              <w:t xml:space="preserve">Non Regbus Layer : to be connected to </w:t>
            </w:r>
            <w:r w:rsidRPr="0094149E">
              <w:rPr>
                <w:i/>
                <w:highlight w:val="yellow"/>
              </w:rPr>
              <w:t>System_noc_clk_en</w:t>
            </w:r>
            <w:r w:rsidRPr="00B37EC5">
              <w:rPr>
                <w:highlight w:val="yellow"/>
              </w:rPr>
              <w:br/>
              <w:t>Regbus Layer : to be connected to System_reg_clk_en</w:t>
            </w:r>
          </w:p>
        </w:tc>
      </w:tr>
      <w:tr w:rsidR="007B73E0" w:rsidTr="009B7E48">
        <w:trPr>
          <w:trHeight w:val="227"/>
        </w:trPr>
        <w:tc>
          <w:tcPr>
            <w:tcW w:w="3111" w:type="dxa"/>
          </w:tcPr>
          <w:p w:rsidR="007B73E0" w:rsidRPr="007F18FE" w:rsidRDefault="00B37EC5" w:rsidP="009B7E48">
            <w:pPr>
              <w:pStyle w:val="Body"/>
              <w:rPr>
                <w:highlight w:val="yellow"/>
              </w:rPr>
            </w:pPr>
            <w:r>
              <w:rPr>
                <w:highlight w:val="yellow"/>
              </w:rPr>
              <w:t>System_</w:t>
            </w:r>
            <w:r w:rsidR="007B73E0" w:rsidRPr="007F18FE">
              <w:rPr>
                <w:highlight w:val="yellow"/>
              </w:rPr>
              <w:t>cg_or</w:t>
            </w:r>
          </w:p>
        </w:tc>
        <w:tc>
          <w:tcPr>
            <w:tcW w:w="1032" w:type="dxa"/>
          </w:tcPr>
          <w:p w:rsidR="007B73E0" w:rsidRPr="007F18FE" w:rsidRDefault="007B73E0" w:rsidP="009B7E48">
            <w:pPr>
              <w:pStyle w:val="Body"/>
              <w:jc w:val="center"/>
              <w:rPr>
                <w:highlight w:val="yellow"/>
              </w:rPr>
            </w:pPr>
            <w:r w:rsidRPr="007F18FE">
              <w:rPr>
                <w:highlight w:val="yellow"/>
              </w:rPr>
              <w:t>1</w:t>
            </w:r>
          </w:p>
        </w:tc>
        <w:tc>
          <w:tcPr>
            <w:tcW w:w="1723" w:type="dxa"/>
          </w:tcPr>
          <w:p w:rsidR="007B73E0" w:rsidRPr="007F18FE" w:rsidRDefault="007B73E0" w:rsidP="009B7E48">
            <w:pPr>
              <w:pStyle w:val="Body"/>
              <w:jc w:val="center"/>
              <w:rPr>
                <w:highlight w:val="yellow"/>
              </w:rPr>
            </w:pPr>
            <w:r w:rsidRPr="007F18FE">
              <w:rPr>
                <w:highlight w:val="yellow"/>
              </w:rPr>
              <w:t>Input</w:t>
            </w:r>
          </w:p>
        </w:tc>
        <w:tc>
          <w:tcPr>
            <w:tcW w:w="3935" w:type="dxa"/>
          </w:tcPr>
          <w:p w:rsidR="007B73E0" w:rsidRPr="007F18FE" w:rsidRDefault="007B73E0" w:rsidP="009B7E48">
            <w:pPr>
              <w:pStyle w:val="Body"/>
              <w:rPr>
                <w:highlight w:val="yellow"/>
              </w:rPr>
            </w:pPr>
            <w:r w:rsidRPr="007F18FE">
              <w:rPr>
                <w:highlight w:val="yellow"/>
              </w:rPr>
              <w:t>System</w:t>
            </w:r>
            <w:r w:rsidR="00B37EC5">
              <w:rPr>
                <w:highlight w:val="yellow"/>
              </w:rPr>
              <w:t xml:space="preserve"> Clock Gate Override -</w:t>
            </w:r>
            <w:r w:rsidR="00B37EC5">
              <w:rPr>
                <w:highlight w:val="yellow"/>
              </w:rPr>
              <w:br/>
              <w:t>Non Regbus Layer : to be connected to System_noc_cg_or</w:t>
            </w:r>
            <w:r w:rsidR="00B37EC5">
              <w:rPr>
                <w:highlight w:val="yellow"/>
              </w:rPr>
              <w:br/>
              <w:t xml:space="preserve">RegBus Layer : to be connected to </w:t>
            </w:r>
            <w:r w:rsidR="00B37EC5" w:rsidRPr="0094149E">
              <w:rPr>
                <w:i/>
                <w:highlight w:val="yellow"/>
              </w:rPr>
              <w:t>System_reg_cg_or</w:t>
            </w:r>
          </w:p>
        </w:tc>
      </w:tr>
      <w:tr w:rsidR="007B73E0" w:rsidRPr="00914185" w:rsidTr="009B7E48">
        <w:trPr>
          <w:trHeight w:val="227"/>
        </w:trPr>
        <w:tc>
          <w:tcPr>
            <w:tcW w:w="3111" w:type="dxa"/>
          </w:tcPr>
          <w:p w:rsidR="007B73E0" w:rsidRPr="007F18FE" w:rsidRDefault="007B73E0" w:rsidP="009B7E48">
            <w:pPr>
              <w:pStyle w:val="Body"/>
            </w:pPr>
            <w:r w:rsidRPr="007F18FE">
              <w:t xml:space="preserve">    System_next_node_disabled</w:t>
            </w:r>
          </w:p>
        </w:tc>
        <w:tc>
          <w:tcPr>
            <w:tcW w:w="1032" w:type="dxa"/>
          </w:tcPr>
          <w:p w:rsidR="007B73E0" w:rsidRPr="007F18FE" w:rsidRDefault="007B73E0" w:rsidP="009B7E48">
            <w:pPr>
              <w:pStyle w:val="Body"/>
              <w:jc w:val="center"/>
            </w:pPr>
            <w:r w:rsidRPr="007F18FE">
              <w:t>4</w:t>
            </w:r>
          </w:p>
        </w:tc>
        <w:tc>
          <w:tcPr>
            <w:tcW w:w="1723" w:type="dxa"/>
          </w:tcPr>
          <w:p w:rsidR="007B73E0" w:rsidRPr="007F18FE" w:rsidRDefault="007B73E0" w:rsidP="009B7E48">
            <w:pPr>
              <w:pStyle w:val="Body"/>
              <w:jc w:val="center"/>
            </w:pPr>
            <w:r w:rsidRPr="007F18FE">
              <w:t>Input</w:t>
            </w:r>
          </w:p>
        </w:tc>
        <w:tc>
          <w:tcPr>
            <w:tcW w:w="3935" w:type="dxa"/>
          </w:tcPr>
          <w:p w:rsidR="007B73E0" w:rsidRPr="007F18FE" w:rsidRDefault="007B73E0" w:rsidP="009B7E48">
            <w:pPr>
              <w:pStyle w:val="Body"/>
            </w:pPr>
            <w:r w:rsidRPr="007F18FE">
              <w:t>Next node is disabled (from RegBus Slave Chain)</w:t>
            </w:r>
            <w:r w:rsidRPr="007F18FE">
              <w:br/>
              <w:t>0 : Node on “North” disabled</w:t>
            </w:r>
            <w:r w:rsidRPr="007F18FE">
              <w:br/>
              <w:t>1 : Node on “East”   disabled</w:t>
            </w:r>
          </w:p>
          <w:p w:rsidR="007B73E0" w:rsidRPr="007F18FE" w:rsidRDefault="007B73E0" w:rsidP="009B7E48">
            <w:pPr>
              <w:pStyle w:val="Body"/>
            </w:pPr>
            <w:r w:rsidRPr="007F18FE">
              <w:t>2 : Node on “West”  disabled</w:t>
            </w:r>
          </w:p>
          <w:p w:rsidR="007B73E0" w:rsidRPr="007F18FE" w:rsidRDefault="007B73E0" w:rsidP="009B7E48">
            <w:pPr>
              <w:pStyle w:val="Body"/>
            </w:pPr>
            <w:r w:rsidRPr="007F18FE">
              <w:lastRenderedPageBreak/>
              <w:t>3 : Node on “South” disabled</w:t>
            </w:r>
            <w:r w:rsidRPr="007F18FE">
              <w:br/>
            </w:r>
          </w:p>
        </w:tc>
      </w:tr>
      <w:tr w:rsidR="007B73E0" w:rsidRPr="002D3624" w:rsidTr="009B7E48">
        <w:trPr>
          <w:trHeight w:val="242"/>
        </w:trPr>
        <w:tc>
          <w:tcPr>
            <w:tcW w:w="3111" w:type="dxa"/>
          </w:tcPr>
          <w:p w:rsidR="007B73E0" w:rsidRPr="007F18FE" w:rsidRDefault="00A817F0" w:rsidP="009B7E48">
            <w:pPr>
              <w:pStyle w:val="Body"/>
              <w:rPr>
                <w:highlight w:val="yellow"/>
              </w:rPr>
            </w:pPr>
            <w:r w:rsidRPr="007F18FE">
              <w:rPr>
                <w:highlight w:val="yellow"/>
              </w:rPr>
              <w:lastRenderedPageBreak/>
              <w:t>Scan_mode</w:t>
            </w:r>
          </w:p>
        </w:tc>
        <w:tc>
          <w:tcPr>
            <w:tcW w:w="1032" w:type="dxa"/>
          </w:tcPr>
          <w:p w:rsidR="007B73E0" w:rsidRPr="007F18FE" w:rsidRDefault="007B73E0" w:rsidP="009B7E48">
            <w:pPr>
              <w:pStyle w:val="Body"/>
              <w:jc w:val="center"/>
              <w:rPr>
                <w:highlight w:val="yellow"/>
              </w:rPr>
            </w:pPr>
            <w:r w:rsidRPr="007F18FE">
              <w:rPr>
                <w:highlight w:val="yellow"/>
              </w:rPr>
              <w:t>1</w:t>
            </w:r>
          </w:p>
        </w:tc>
        <w:tc>
          <w:tcPr>
            <w:tcW w:w="1723" w:type="dxa"/>
          </w:tcPr>
          <w:p w:rsidR="007B73E0" w:rsidRPr="007F18FE" w:rsidRDefault="007B73E0" w:rsidP="009B7E48">
            <w:pPr>
              <w:pStyle w:val="Body"/>
              <w:jc w:val="center"/>
              <w:rPr>
                <w:highlight w:val="yellow"/>
              </w:rPr>
            </w:pPr>
            <w:r w:rsidRPr="007F18FE">
              <w:rPr>
                <w:highlight w:val="yellow"/>
              </w:rPr>
              <w:t>Input</w:t>
            </w:r>
          </w:p>
        </w:tc>
        <w:tc>
          <w:tcPr>
            <w:tcW w:w="3935" w:type="dxa"/>
          </w:tcPr>
          <w:p w:rsidR="007B73E0" w:rsidRPr="007F18FE" w:rsidRDefault="007F18FE" w:rsidP="009B7E48">
            <w:pPr>
              <w:pStyle w:val="Body"/>
              <w:rPr>
                <w:highlight w:val="yellow"/>
              </w:rPr>
            </w:pPr>
            <w:r>
              <w:rPr>
                <w:highlight w:val="yellow"/>
              </w:rPr>
              <w:t xml:space="preserve">Scan mode override </w:t>
            </w:r>
          </w:p>
        </w:tc>
      </w:tr>
      <w:tr w:rsidR="007B73E0" w:rsidTr="009B7E48">
        <w:trPr>
          <w:trHeight w:val="242"/>
        </w:trPr>
        <w:tc>
          <w:tcPr>
            <w:tcW w:w="3111" w:type="dxa"/>
          </w:tcPr>
          <w:p w:rsidR="007B73E0" w:rsidRDefault="007B73E0" w:rsidP="009B7E48">
            <w:pPr>
              <w:pStyle w:val="Body"/>
            </w:pPr>
          </w:p>
        </w:tc>
        <w:tc>
          <w:tcPr>
            <w:tcW w:w="1032" w:type="dxa"/>
          </w:tcPr>
          <w:p w:rsidR="007B73E0" w:rsidRPr="002D3624" w:rsidRDefault="007B73E0" w:rsidP="009B7E48">
            <w:pPr>
              <w:pStyle w:val="Body"/>
              <w:jc w:val="center"/>
            </w:pPr>
          </w:p>
        </w:tc>
        <w:tc>
          <w:tcPr>
            <w:tcW w:w="1723" w:type="dxa"/>
          </w:tcPr>
          <w:p w:rsidR="007B73E0" w:rsidRPr="002D3624" w:rsidRDefault="007B73E0" w:rsidP="009B7E48">
            <w:pPr>
              <w:pStyle w:val="Body"/>
              <w:jc w:val="center"/>
            </w:pPr>
          </w:p>
        </w:tc>
        <w:tc>
          <w:tcPr>
            <w:tcW w:w="3935" w:type="dxa"/>
          </w:tcPr>
          <w:p w:rsidR="007B73E0" w:rsidRDefault="007B73E0" w:rsidP="009B7E48">
            <w:pPr>
              <w:pStyle w:val="Body"/>
            </w:pPr>
          </w:p>
        </w:tc>
      </w:tr>
      <w:tr w:rsidR="007B73E0" w:rsidTr="009B7E48">
        <w:trPr>
          <w:trHeight w:val="485"/>
        </w:trPr>
        <w:tc>
          <w:tcPr>
            <w:tcW w:w="9801" w:type="dxa"/>
            <w:gridSpan w:val="4"/>
          </w:tcPr>
          <w:p w:rsidR="007B73E0" w:rsidRDefault="007D2003" w:rsidP="009B7E48">
            <w:pPr>
              <w:pStyle w:val="Body"/>
              <w:jc w:val="center"/>
              <w:rPr>
                <w:b/>
              </w:rPr>
            </w:pPr>
            <w:r>
              <w:rPr>
                <w:b/>
              </w:rPr>
              <w:t xml:space="preserve">Router [port] Signals </w:t>
            </w:r>
          </w:p>
          <w:p w:rsidR="007B73E0" w:rsidRDefault="007B73E0" w:rsidP="009B7E48">
            <w:pPr>
              <w:pStyle w:val="Body"/>
              <w:jc w:val="center"/>
            </w:pPr>
            <w:r w:rsidRPr="00103176">
              <w:rPr>
                <w:b/>
              </w:rPr>
              <w:t xml:space="preserve"> where [port] is one of {north, east, west, south, host</w:t>
            </w:r>
            <w:r>
              <w:rPr>
                <w:b/>
              </w:rPr>
              <w:t>, reg</w:t>
            </w:r>
            <w:r w:rsidRPr="00103176">
              <w:rPr>
                <w:b/>
              </w:rPr>
              <w:t>}</w:t>
            </w:r>
          </w:p>
        </w:tc>
      </w:tr>
      <w:tr w:rsidR="007B73E0" w:rsidTr="009B7E48">
        <w:trPr>
          <w:trHeight w:val="242"/>
        </w:trPr>
        <w:tc>
          <w:tcPr>
            <w:tcW w:w="3111" w:type="dxa"/>
          </w:tcPr>
          <w:p w:rsidR="007B73E0" w:rsidRPr="007F18FE" w:rsidRDefault="007B73E0" w:rsidP="009B7E48">
            <w:pPr>
              <w:pStyle w:val="Body"/>
              <w:rPr>
                <w:highlight w:val="yellow"/>
              </w:rPr>
            </w:pPr>
            <w:r w:rsidRPr="007F18FE">
              <w:rPr>
                <w:highlight w:val="yellow"/>
              </w:rPr>
              <w:t>o_[port]_cg_busy</w:t>
            </w:r>
          </w:p>
        </w:tc>
        <w:tc>
          <w:tcPr>
            <w:tcW w:w="1032" w:type="dxa"/>
          </w:tcPr>
          <w:p w:rsidR="007B73E0" w:rsidRPr="007F18FE" w:rsidRDefault="007B73E0" w:rsidP="009B7E48">
            <w:pPr>
              <w:pStyle w:val="Body"/>
              <w:jc w:val="center"/>
              <w:rPr>
                <w:highlight w:val="yellow"/>
              </w:rPr>
            </w:pPr>
            <w:r w:rsidRPr="007F18FE">
              <w:rPr>
                <w:highlight w:val="yellow"/>
              </w:rPr>
              <w:t>1</w:t>
            </w:r>
          </w:p>
        </w:tc>
        <w:tc>
          <w:tcPr>
            <w:tcW w:w="1723" w:type="dxa"/>
          </w:tcPr>
          <w:p w:rsidR="007B73E0" w:rsidRPr="007F18FE" w:rsidRDefault="007B73E0" w:rsidP="009B7E48">
            <w:pPr>
              <w:pStyle w:val="Body"/>
              <w:jc w:val="center"/>
              <w:rPr>
                <w:highlight w:val="yellow"/>
              </w:rPr>
            </w:pPr>
            <w:r w:rsidRPr="007F18FE">
              <w:rPr>
                <w:highlight w:val="yellow"/>
              </w:rPr>
              <w:t>Output</w:t>
            </w:r>
          </w:p>
        </w:tc>
        <w:tc>
          <w:tcPr>
            <w:tcW w:w="3935" w:type="dxa"/>
          </w:tcPr>
          <w:p w:rsidR="007B73E0" w:rsidRPr="007F18FE" w:rsidRDefault="007B73E0" w:rsidP="009B7E48">
            <w:pPr>
              <w:pStyle w:val="Body"/>
              <w:rPr>
                <w:highlight w:val="yellow"/>
              </w:rPr>
            </w:pPr>
            <w:r w:rsidRPr="007F18FE">
              <w:rPr>
                <w:highlight w:val="yellow"/>
              </w:rPr>
              <w:t>Output Port Busy (to neighboring NoC)</w:t>
            </w:r>
          </w:p>
        </w:tc>
      </w:tr>
      <w:tr w:rsidR="007B73E0" w:rsidTr="009B7E48">
        <w:trPr>
          <w:trHeight w:val="242"/>
        </w:trPr>
        <w:tc>
          <w:tcPr>
            <w:tcW w:w="3111" w:type="dxa"/>
          </w:tcPr>
          <w:p w:rsidR="007B73E0" w:rsidRPr="007F18FE" w:rsidRDefault="007B73E0" w:rsidP="009B7E48">
            <w:pPr>
              <w:pStyle w:val="Body"/>
              <w:rPr>
                <w:highlight w:val="yellow"/>
              </w:rPr>
            </w:pPr>
            <w:r w:rsidRPr="007F18FE">
              <w:rPr>
                <w:highlight w:val="yellow"/>
              </w:rPr>
              <w:t>i_[port]_cg_busy</w:t>
            </w:r>
          </w:p>
        </w:tc>
        <w:tc>
          <w:tcPr>
            <w:tcW w:w="1032" w:type="dxa"/>
          </w:tcPr>
          <w:p w:rsidR="007B73E0" w:rsidRPr="007F18FE" w:rsidRDefault="007B73E0" w:rsidP="009B7E48">
            <w:pPr>
              <w:pStyle w:val="Body"/>
              <w:jc w:val="center"/>
              <w:rPr>
                <w:highlight w:val="yellow"/>
              </w:rPr>
            </w:pPr>
            <w:r w:rsidRPr="007F18FE">
              <w:rPr>
                <w:highlight w:val="yellow"/>
              </w:rPr>
              <w:t>1</w:t>
            </w:r>
          </w:p>
        </w:tc>
        <w:tc>
          <w:tcPr>
            <w:tcW w:w="1723" w:type="dxa"/>
          </w:tcPr>
          <w:p w:rsidR="007B73E0" w:rsidRPr="007F18FE" w:rsidRDefault="007B73E0" w:rsidP="009B7E48">
            <w:pPr>
              <w:pStyle w:val="Body"/>
              <w:jc w:val="center"/>
              <w:rPr>
                <w:highlight w:val="yellow"/>
              </w:rPr>
            </w:pPr>
            <w:r w:rsidRPr="007F18FE">
              <w:rPr>
                <w:highlight w:val="yellow"/>
              </w:rPr>
              <w:t>Input</w:t>
            </w:r>
          </w:p>
        </w:tc>
        <w:tc>
          <w:tcPr>
            <w:tcW w:w="3935" w:type="dxa"/>
          </w:tcPr>
          <w:p w:rsidR="007B73E0" w:rsidRPr="007F18FE" w:rsidRDefault="007B73E0" w:rsidP="009B7E48">
            <w:pPr>
              <w:pStyle w:val="Body"/>
              <w:rPr>
                <w:highlight w:val="yellow"/>
              </w:rPr>
            </w:pPr>
            <w:r w:rsidRPr="007F18FE">
              <w:rPr>
                <w:highlight w:val="yellow"/>
              </w:rPr>
              <w:t>Input Port Busy (from neighboring NoC)</w:t>
            </w:r>
          </w:p>
        </w:tc>
      </w:tr>
    </w:tbl>
    <w:p w:rsidR="007B73E0" w:rsidRPr="007B73E0" w:rsidRDefault="007B73E0" w:rsidP="007B73E0">
      <w:pPr>
        <w:pStyle w:val="Body"/>
      </w:pPr>
    </w:p>
    <w:p w:rsidR="003A5BE2" w:rsidRDefault="00EF4086" w:rsidP="00EF4086">
      <w:pPr>
        <w:pStyle w:val="Heading3"/>
      </w:pPr>
      <w:bookmarkStart w:id="92" w:name="_Ref379981290"/>
      <w:r>
        <w:t xml:space="preserve"> </w:t>
      </w:r>
      <w:bookmarkStart w:id="93" w:name="_Ref380048167"/>
      <w:bookmarkStart w:id="94" w:name="_Toc388376302"/>
      <w:r w:rsidR="004077B4">
        <w:t xml:space="preserve">Implementation #1: </w:t>
      </w:r>
      <w:r w:rsidR="002F611D">
        <w:t>Router clock gate control</w:t>
      </w:r>
      <w:r w:rsidR="003A5BE2">
        <w:t xml:space="preserve"> registers</w:t>
      </w:r>
      <w:bookmarkEnd w:id="92"/>
      <w:bookmarkEnd w:id="93"/>
      <w:bookmarkEnd w:id="94"/>
    </w:p>
    <w:p w:rsidR="003A5BE2" w:rsidRDefault="003A5BE2" w:rsidP="003A5BE2">
      <w:pPr>
        <w:pStyle w:val="Body"/>
      </w:pPr>
      <w:r>
        <w:t xml:space="preserve">This register would reside inside the </w:t>
      </w:r>
      <w:r w:rsidR="00010AEA">
        <w:t>u_ns_router_csr</w:t>
      </w:r>
      <w:r w:rsidR="00010AEA" w:rsidRPr="00636E2C">
        <w:rPr>
          <w:b/>
        </w:rPr>
        <w:t>. The read logic for this register should always be free-running</w:t>
      </w:r>
      <w:r w:rsidR="00010AEA">
        <w:t xml:space="preserve"> (verification should take note of this).</w:t>
      </w:r>
    </w:p>
    <w:p w:rsidR="00BD1E1B" w:rsidRPr="00BD1E1B" w:rsidRDefault="00BD1E1B" w:rsidP="00BD1E1B">
      <w:pPr>
        <w:pStyle w:val="Heading4"/>
        <w:numPr>
          <w:ilvl w:val="0"/>
          <w:numId w:val="0"/>
        </w:numPr>
        <w:ind w:left="864"/>
      </w:pPr>
    </w:p>
    <w:p w:rsidR="00BD1E1B" w:rsidRDefault="00BD1E1B" w:rsidP="00BD1E1B">
      <w:pPr>
        <w:pStyle w:val="Caption"/>
        <w:keepNext/>
      </w:pPr>
      <w:bookmarkStart w:id="95" w:name="_Toc388376345"/>
      <w:r>
        <w:t xml:space="preserve">Table </w:t>
      </w:r>
      <w:r w:rsidR="00B926E2">
        <w:fldChar w:fldCharType="begin"/>
      </w:r>
      <w:r w:rsidR="00B926E2">
        <w:instrText xml:space="preserve"> SEQ Table \* ARABIC </w:instrText>
      </w:r>
      <w:r w:rsidR="00B926E2">
        <w:fldChar w:fldCharType="separate"/>
      </w:r>
      <w:r w:rsidR="00A21017">
        <w:rPr>
          <w:noProof/>
        </w:rPr>
        <w:t>8</w:t>
      </w:r>
      <w:r w:rsidR="00B926E2">
        <w:rPr>
          <w:noProof/>
        </w:rPr>
        <w:fldChar w:fldCharType="end"/>
      </w:r>
      <w:r>
        <w:t xml:space="preserve"> </w:t>
      </w:r>
      <w:r w:rsidR="004077B4">
        <w:t xml:space="preserve">Implementation #1: </w:t>
      </w:r>
      <w:r>
        <w:t xml:space="preserve">Router clock gate </w:t>
      </w:r>
      <w:r w:rsidR="0094149E">
        <w:t>hysteresis count</w:t>
      </w:r>
      <w:r>
        <w:t xml:space="preserve"> register</w:t>
      </w:r>
      <w:bookmarkEnd w:id="95"/>
    </w:p>
    <w:bookmarkStart w:id="96" w:name="_MON_1453213486"/>
    <w:bookmarkEnd w:id="96"/>
    <w:p w:rsidR="004C7CF0" w:rsidRDefault="0094149E" w:rsidP="004C7CF0">
      <w:pPr>
        <w:pStyle w:val="Body"/>
      </w:pPr>
      <w:r>
        <w:object w:dxaOrig="10325" w:dyaOrig="601">
          <v:shape id="_x0000_i1025" type="#_x0000_t75" style="width:516.15pt;height:29.95pt" o:ole="">
            <v:imagedata r:id="rId33" o:title=""/>
          </v:shape>
          <o:OLEObject Type="Embed" ProgID="Excel.Sheet.12" ShapeID="_x0000_i1025" DrawAspect="Content" ObjectID="_1462118226" r:id="rId34"/>
        </w:object>
      </w:r>
    </w:p>
    <w:p w:rsidR="0094149E" w:rsidRDefault="0094149E" w:rsidP="0094149E">
      <w:pPr>
        <w:pStyle w:val="Caption"/>
        <w:keepNext/>
      </w:pPr>
      <w:bookmarkStart w:id="97" w:name="_Toc388376346"/>
      <w:r>
        <w:t xml:space="preserve">Table </w:t>
      </w:r>
      <w:r w:rsidR="00B926E2">
        <w:fldChar w:fldCharType="begin"/>
      </w:r>
      <w:r w:rsidR="00B926E2">
        <w:instrText xml:space="preserve"> SEQ Table \* ARABIC </w:instrText>
      </w:r>
      <w:r w:rsidR="00B926E2">
        <w:fldChar w:fldCharType="separate"/>
      </w:r>
      <w:r w:rsidR="00A21017">
        <w:rPr>
          <w:noProof/>
        </w:rPr>
        <w:t>9</w:t>
      </w:r>
      <w:r w:rsidR="00B926E2">
        <w:rPr>
          <w:noProof/>
        </w:rPr>
        <w:fldChar w:fldCharType="end"/>
      </w:r>
      <w:r>
        <w:t xml:space="preserve"> Implementation #1: Router clock gate override register</w:t>
      </w:r>
      <w:bookmarkEnd w:id="97"/>
    </w:p>
    <w:bookmarkStart w:id="98" w:name="_MON_1454498364"/>
    <w:bookmarkEnd w:id="98"/>
    <w:p w:rsidR="0094149E" w:rsidRPr="0094149E" w:rsidRDefault="0094149E" w:rsidP="0094149E">
      <w:pPr>
        <w:pStyle w:val="Heading4"/>
        <w:numPr>
          <w:ilvl w:val="0"/>
          <w:numId w:val="0"/>
        </w:numPr>
        <w:ind w:left="864" w:hanging="864"/>
      </w:pPr>
      <w:r>
        <w:object w:dxaOrig="10325" w:dyaOrig="1168">
          <v:shape id="_x0000_i1026" type="#_x0000_t75" style="width:516.15pt;height:57.45pt" o:ole="">
            <v:imagedata r:id="rId35" o:title=""/>
          </v:shape>
          <o:OLEObject Type="Embed" ProgID="Excel.Sheet.12" ShapeID="_x0000_i1026" DrawAspect="Content" ObjectID="_1462118227" r:id="rId36"/>
        </w:object>
      </w:r>
    </w:p>
    <w:p w:rsidR="00010AEA" w:rsidRPr="00010AEA" w:rsidRDefault="00EF4086" w:rsidP="00EF4086">
      <w:pPr>
        <w:pStyle w:val="Heading3"/>
      </w:pPr>
      <w:r>
        <w:t xml:space="preserve"> </w:t>
      </w:r>
      <w:bookmarkStart w:id="99" w:name="_Toc388376303"/>
      <w:r w:rsidR="004077B4">
        <w:t xml:space="preserve">Implementation #1: </w:t>
      </w:r>
      <w:r w:rsidR="00526C7B">
        <w:t>Router clock gate module parameters</w:t>
      </w:r>
      <w:bookmarkEnd w:id="99"/>
    </w:p>
    <w:p w:rsidR="0077299D" w:rsidRDefault="00526C7B" w:rsidP="00526C7B">
      <w:pPr>
        <w:pStyle w:val="Body"/>
      </w:pPr>
      <w:r>
        <w:t>The following parameter is required by the clock gating module to conditionally instantiate logic for Synchronous/Asynchronous input interface.</w:t>
      </w:r>
    </w:p>
    <w:p w:rsidR="00BD1E1B" w:rsidRPr="00BD1E1B" w:rsidRDefault="00BD1E1B" w:rsidP="00BD1E1B">
      <w:pPr>
        <w:pStyle w:val="Heading4"/>
        <w:numPr>
          <w:ilvl w:val="0"/>
          <w:numId w:val="0"/>
        </w:numPr>
        <w:ind w:left="864"/>
      </w:pPr>
    </w:p>
    <w:p w:rsidR="00533779" w:rsidRDefault="00533779" w:rsidP="00533779">
      <w:pPr>
        <w:pStyle w:val="Caption"/>
        <w:keepNext/>
      </w:pPr>
      <w:bookmarkStart w:id="100" w:name="_Toc388376347"/>
      <w:r>
        <w:t xml:space="preserve">Table </w:t>
      </w:r>
      <w:r w:rsidR="00B926E2">
        <w:fldChar w:fldCharType="begin"/>
      </w:r>
      <w:r w:rsidR="00B926E2">
        <w:instrText xml:space="preserve"> SEQ Table \* ARABIC </w:instrText>
      </w:r>
      <w:r w:rsidR="00B926E2">
        <w:fldChar w:fldCharType="separate"/>
      </w:r>
      <w:r w:rsidR="00A21017">
        <w:rPr>
          <w:noProof/>
        </w:rPr>
        <w:t>10</w:t>
      </w:r>
      <w:r w:rsidR="00B926E2">
        <w:rPr>
          <w:noProof/>
        </w:rPr>
        <w:fldChar w:fldCharType="end"/>
      </w:r>
      <w:r>
        <w:t xml:space="preserve"> </w:t>
      </w:r>
      <w:r w:rsidR="004077B4">
        <w:t xml:space="preserve">Implementation #1: </w:t>
      </w:r>
      <w:r>
        <w:t>Router clock gate module parameter</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BD1E1B" w:rsidRPr="00BD1E1B" w:rsidTr="00B42039">
        <w:trPr>
          <w:tblHeader/>
        </w:trPr>
        <w:tc>
          <w:tcPr>
            <w:tcW w:w="2898" w:type="dxa"/>
            <w:shd w:val="clear" w:color="auto" w:fill="FFFF99"/>
          </w:tcPr>
          <w:p w:rsidR="00BD1E1B" w:rsidRPr="00BD1E1B" w:rsidRDefault="00BD1E1B" w:rsidP="00BD1E1B">
            <w:pPr>
              <w:jc w:val="center"/>
              <w:rPr>
                <w:rFonts w:asciiTheme="minorHAnsi" w:hAnsiTheme="minorHAnsi"/>
                <w:b/>
              </w:rPr>
            </w:pPr>
            <w:r w:rsidRPr="00BD1E1B">
              <w:rPr>
                <w:rFonts w:asciiTheme="minorHAnsi" w:hAnsiTheme="minorHAnsi"/>
                <w:b/>
              </w:rPr>
              <w:t>Parameter Name</w:t>
            </w:r>
          </w:p>
        </w:tc>
        <w:tc>
          <w:tcPr>
            <w:tcW w:w="990" w:type="dxa"/>
            <w:shd w:val="clear" w:color="auto" w:fill="FFFF99"/>
          </w:tcPr>
          <w:p w:rsidR="00BD1E1B" w:rsidRPr="00BD1E1B" w:rsidRDefault="00BD1E1B" w:rsidP="00BD1E1B">
            <w:pPr>
              <w:jc w:val="center"/>
              <w:rPr>
                <w:rFonts w:asciiTheme="minorHAnsi" w:hAnsiTheme="minorHAnsi"/>
                <w:b/>
              </w:rPr>
            </w:pPr>
            <w:r w:rsidRPr="00BD1E1B">
              <w:rPr>
                <w:rFonts w:asciiTheme="minorHAnsi" w:hAnsiTheme="minorHAnsi"/>
                <w:b/>
              </w:rPr>
              <w:t>Bits</w:t>
            </w:r>
          </w:p>
        </w:tc>
        <w:tc>
          <w:tcPr>
            <w:tcW w:w="5688" w:type="dxa"/>
            <w:shd w:val="clear" w:color="auto" w:fill="FFFF99"/>
          </w:tcPr>
          <w:p w:rsidR="00BD1E1B" w:rsidRPr="00BD1E1B" w:rsidRDefault="00BD1E1B" w:rsidP="00BD1E1B">
            <w:pPr>
              <w:jc w:val="center"/>
              <w:rPr>
                <w:rFonts w:asciiTheme="minorHAnsi" w:hAnsiTheme="minorHAnsi"/>
                <w:b/>
              </w:rPr>
            </w:pPr>
            <w:r w:rsidRPr="00BD1E1B">
              <w:rPr>
                <w:rFonts w:asciiTheme="minorHAnsi" w:hAnsiTheme="minorHAnsi"/>
                <w:b/>
              </w:rPr>
              <w:t>Description</w:t>
            </w:r>
          </w:p>
        </w:tc>
      </w:tr>
      <w:tr w:rsidR="00BD1E1B" w:rsidRPr="00BD1E1B" w:rsidTr="00B42039">
        <w:trPr>
          <w:tblHeader/>
        </w:trPr>
        <w:tc>
          <w:tcPr>
            <w:tcW w:w="2898" w:type="dxa"/>
          </w:tcPr>
          <w:p w:rsidR="00BD1E1B" w:rsidRPr="00BD1E1B" w:rsidRDefault="00BD1E1B" w:rsidP="00BD1E1B">
            <w:pPr>
              <w:tabs>
                <w:tab w:val="left" w:pos="1753"/>
              </w:tabs>
              <w:rPr>
                <w:rFonts w:asciiTheme="minorHAnsi" w:hAnsiTheme="minorHAnsi"/>
              </w:rPr>
            </w:pPr>
            <w:r w:rsidRPr="00BD1E1B">
              <w:rPr>
                <w:rFonts w:asciiTheme="minorHAnsi" w:hAnsiTheme="minorHAnsi"/>
              </w:rPr>
              <w:t>P_[p]_IVCBUF_TYPE</w:t>
            </w:r>
          </w:p>
        </w:tc>
        <w:tc>
          <w:tcPr>
            <w:tcW w:w="990" w:type="dxa"/>
          </w:tcPr>
          <w:p w:rsidR="00BD1E1B" w:rsidRPr="00BD1E1B" w:rsidRDefault="00BD1E1B" w:rsidP="00BD1E1B">
            <w:pPr>
              <w:jc w:val="center"/>
              <w:rPr>
                <w:rFonts w:asciiTheme="minorHAnsi" w:hAnsiTheme="minorHAnsi"/>
              </w:rPr>
            </w:pPr>
            <w:r w:rsidRPr="00BD1E1B">
              <w:rPr>
                <w:rFonts w:asciiTheme="minorHAnsi" w:hAnsiTheme="minorHAnsi"/>
              </w:rPr>
              <w:t>8</w:t>
            </w:r>
          </w:p>
        </w:tc>
        <w:tc>
          <w:tcPr>
            <w:tcW w:w="5688" w:type="dxa"/>
          </w:tcPr>
          <w:p w:rsidR="00BD1E1B" w:rsidRPr="00BD1E1B" w:rsidRDefault="00BD1E1B" w:rsidP="00BD1E1B">
            <w:pPr>
              <w:rPr>
                <w:rFonts w:asciiTheme="minorHAnsi" w:hAnsiTheme="minorHAnsi"/>
              </w:rPr>
            </w:pPr>
            <w:r w:rsidRPr="00BD1E1B">
              <w:rPr>
                <w:rFonts w:asciiTheme="minorHAnsi" w:hAnsiTheme="minorHAnsi"/>
              </w:rPr>
              <w:t>4 groups of 2 bits for each VC in the order {3, 2, 1, 0}.  Determines the maximum upsize ratio from that VC of the input port</w:t>
            </w:r>
          </w:p>
          <w:p w:rsidR="00BD1E1B" w:rsidRPr="00BD1E1B" w:rsidRDefault="00BD1E1B" w:rsidP="00BD1E1B">
            <w:pPr>
              <w:rPr>
                <w:rFonts w:asciiTheme="minorHAnsi" w:hAnsiTheme="minorHAnsi"/>
              </w:rPr>
            </w:pPr>
            <w:r w:rsidRPr="00BD1E1B">
              <w:rPr>
                <w:rFonts w:asciiTheme="minorHAnsi" w:hAnsiTheme="minorHAnsi"/>
              </w:rPr>
              <w:t>00=&gt; 1x</w:t>
            </w:r>
          </w:p>
          <w:p w:rsidR="00BD1E1B" w:rsidRPr="00BD1E1B" w:rsidRDefault="00BD1E1B" w:rsidP="00BD1E1B">
            <w:pPr>
              <w:rPr>
                <w:rFonts w:asciiTheme="minorHAnsi" w:hAnsiTheme="minorHAnsi"/>
              </w:rPr>
            </w:pPr>
            <w:r w:rsidRPr="00BD1E1B">
              <w:rPr>
                <w:rFonts w:asciiTheme="minorHAnsi" w:hAnsiTheme="minorHAnsi"/>
              </w:rPr>
              <w:t>01=&gt; 2x</w:t>
            </w:r>
          </w:p>
          <w:p w:rsidR="00BD1E1B" w:rsidRPr="00BD1E1B" w:rsidRDefault="00BD1E1B" w:rsidP="00BD1E1B">
            <w:pPr>
              <w:rPr>
                <w:rFonts w:asciiTheme="minorHAnsi" w:hAnsiTheme="minorHAnsi"/>
              </w:rPr>
            </w:pPr>
            <w:r w:rsidRPr="00BD1E1B">
              <w:rPr>
                <w:rFonts w:asciiTheme="minorHAnsi" w:hAnsiTheme="minorHAnsi"/>
              </w:rPr>
              <w:t>10=&gt; 4x</w:t>
            </w:r>
          </w:p>
          <w:p w:rsidR="00BD1E1B" w:rsidRPr="00BD1E1B" w:rsidRDefault="00BD1E1B" w:rsidP="00BD1E1B">
            <w:pPr>
              <w:rPr>
                <w:rFonts w:asciiTheme="minorHAnsi" w:hAnsiTheme="minorHAnsi"/>
              </w:rPr>
            </w:pPr>
            <w:r w:rsidRPr="00BD1E1B">
              <w:rPr>
                <w:rFonts w:asciiTheme="minorHAnsi" w:hAnsiTheme="minorHAnsi"/>
              </w:rPr>
              <w:t xml:space="preserve">11=&gt; Async mode (1x) </w:t>
            </w:r>
          </w:p>
        </w:tc>
      </w:tr>
      <w:tr w:rsidR="006D09D7" w:rsidRPr="00BD1E1B" w:rsidTr="00B42039">
        <w:trPr>
          <w:tblHeader/>
        </w:trPr>
        <w:tc>
          <w:tcPr>
            <w:tcW w:w="2898" w:type="dxa"/>
          </w:tcPr>
          <w:p w:rsidR="006D09D7" w:rsidRPr="000D6FFF" w:rsidRDefault="006D09D7" w:rsidP="008970E7">
            <w:pPr>
              <w:tabs>
                <w:tab w:val="left" w:pos="1753"/>
              </w:tabs>
              <w:rPr>
                <w:rFonts w:asciiTheme="minorHAnsi" w:hAnsiTheme="minorHAnsi"/>
              </w:rPr>
            </w:pPr>
            <w:r w:rsidRPr="000D6FFF">
              <w:rPr>
                <w:rFonts w:asciiTheme="minorHAnsi" w:hAnsiTheme="minorHAnsi"/>
              </w:rPr>
              <w:t>P_[p]_IN_ENB</w:t>
            </w:r>
          </w:p>
        </w:tc>
        <w:tc>
          <w:tcPr>
            <w:tcW w:w="990" w:type="dxa"/>
          </w:tcPr>
          <w:p w:rsidR="006D09D7" w:rsidRPr="000D6FFF" w:rsidRDefault="006D09D7" w:rsidP="008970E7">
            <w:pPr>
              <w:jc w:val="center"/>
              <w:rPr>
                <w:rFonts w:asciiTheme="minorHAnsi" w:hAnsiTheme="minorHAnsi"/>
              </w:rPr>
            </w:pPr>
            <w:r>
              <w:rPr>
                <w:rFonts w:asciiTheme="minorHAnsi" w:hAnsiTheme="minorHAnsi"/>
              </w:rPr>
              <w:t>1</w:t>
            </w:r>
          </w:p>
        </w:tc>
        <w:tc>
          <w:tcPr>
            <w:tcW w:w="5688" w:type="dxa"/>
          </w:tcPr>
          <w:p w:rsidR="006D09D7" w:rsidRPr="00CE3DF6" w:rsidRDefault="006D09D7" w:rsidP="008970E7">
            <w:pPr>
              <w:rPr>
                <w:rFonts w:asciiTheme="minorHAnsi" w:hAnsiTheme="minorHAnsi"/>
              </w:rPr>
            </w:pPr>
            <w:r w:rsidRPr="00CE3DF6">
              <w:rPr>
                <w:rFonts w:asciiTheme="minorHAnsi" w:hAnsiTheme="minorHAnsi"/>
              </w:rPr>
              <w:t>Enable input port [p]. 0=&gt; disabled, 1=&gt; enabled</w:t>
            </w:r>
          </w:p>
        </w:tc>
      </w:tr>
      <w:tr w:rsidR="006D09D7" w:rsidRPr="00BD1E1B" w:rsidTr="00B42039">
        <w:trPr>
          <w:tblHeader/>
        </w:trPr>
        <w:tc>
          <w:tcPr>
            <w:tcW w:w="2898" w:type="dxa"/>
          </w:tcPr>
          <w:p w:rsidR="006D09D7" w:rsidRPr="000D6FFF" w:rsidRDefault="006D09D7" w:rsidP="008970E7">
            <w:pPr>
              <w:tabs>
                <w:tab w:val="left" w:pos="1753"/>
              </w:tabs>
              <w:rPr>
                <w:rFonts w:asciiTheme="minorHAnsi" w:hAnsiTheme="minorHAnsi"/>
              </w:rPr>
            </w:pPr>
            <w:r w:rsidRPr="000D6FFF">
              <w:rPr>
                <w:rFonts w:asciiTheme="minorHAnsi" w:hAnsiTheme="minorHAnsi"/>
              </w:rPr>
              <w:lastRenderedPageBreak/>
              <w:t>P_[p]_OUT_ENB</w:t>
            </w:r>
          </w:p>
        </w:tc>
        <w:tc>
          <w:tcPr>
            <w:tcW w:w="990" w:type="dxa"/>
          </w:tcPr>
          <w:p w:rsidR="006D09D7" w:rsidRPr="000D6FFF" w:rsidRDefault="006D09D7" w:rsidP="008970E7">
            <w:pPr>
              <w:jc w:val="center"/>
              <w:rPr>
                <w:rFonts w:asciiTheme="minorHAnsi" w:hAnsiTheme="minorHAnsi"/>
              </w:rPr>
            </w:pPr>
            <w:r>
              <w:rPr>
                <w:rFonts w:asciiTheme="minorHAnsi" w:hAnsiTheme="minorHAnsi"/>
              </w:rPr>
              <w:t>1</w:t>
            </w:r>
          </w:p>
        </w:tc>
        <w:tc>
          <w:tcPr>
            <w:tcW w:w="5688" w:type="dxa"/>
          </w:tcPr>
          <w:p w:rsidR="006D09D7" w:rsidRPr="00FB527F" w:rsidRDefault="006D09D7" w:rsidP="008970E7">
            <w:pPr>
              <w:rPr>
                <w:rFonts w:asciiTheme="minorHAnsi" w:hAnsiTheme="minorHAnsi"/>
              </w:rPr>
            </w:pPr>
            <w:r w:rsidRPr="00FB527F">
              <w:rPr>
                <w:rFonts w:asciiTheme="minorHAnsi" w:hAnsiTheme="minorHAnsi"/>
              </w:rPr>
              <w:t>Enable output port [p]. 0=&gt; disabled, 1=&gt; enabled</w:t>
            </w:r>
          </w:p>
        </w:tc>
      </w:tr>
      <w:tr w:rsidR="003E6D0F" w:rsidRPr="00BD1E1B" w:rsidTr="00B42039">
        <w:trPr>
          <w:tblHeader/>
        </w:trPr>
        <w:tc>
          <w:tcPr>
            <w:tcW w:w="2898" w:type="dxa"/>
          </w:tcPr>
          <w:p w:rsidR="003E6D0F" w:rsidRPr="00BD1E1B" w:rsidRDefault="003E6D0F" w:rsidP="00BD1E1B">
            <w:pPr>
              <w:tabs>
                <w:tab w:val="left" w:pos="1753"/>
              </w:tabs>
              <w:rPr>
                <w:rFonts w:asciiTheme="minorHAnsi" w:hAnsiTheme="minorHAnsi"/>
              </w:rPr>
            </w:pPr>
            <w:r>
              <w:rPr>
                <w:rFonts w:asciiTheme="minorHAnsi" w:hAnsiTheme="minorHAnsi"/>
              </w:rPr>
              <w:t>P_[p]</w:t>
            </w:r>
            <w:r w:rsidRPr="003E6D0F">
              <w:rPr>
                <w:rFonts w:asciiTheme="minorHAnsi" w:hAnsiTheme="minorHAnsi"/>
              </w:rPr>
              <w:t>_OUTPUT_REG_ENA</w:t>
            </w:r>
          </w:p>
        </w:tc>
        <w:tc>
          <w:tcPr>
            <w:tcW w:w="990" w:type="dxa"/>
          </w:tcPr>
          <w:p w:rsidR="003E6D0F" w:rsidRPr="00BD1E1B" w:rsidRDefault="003E6D0F" w:rsidP="00BD1E1B">
            <w:pPr>
              <w:jc w:val="center"/>
              <w:rPr>
                <w:rFonts w:asciiTheme="minorHAnsi" w:hAnsiTheme="minorHAnsi"/>
              </w:rPr>
            </w:pPr>
            <w:r>
              <w:rPr>
                <w:rFonts w:asciiTheme="minorHAnsi" w:hAnsiTheme="minorHAnsi"/>
              </w:rPr>
              <w:t>1</w:t>
            </w:r>
          </w:p>
        </w:tc>
        <w:tc>
          <w:tcPr>
            <w:tcW w:w="5688" w:type="dxa"/>
          </w:tcPr>
          <w:p w:rsidR="003E6D0F" w:rsidRPr="00BD1E1B" w:rsidRDefault="003E6D0F" w:rsidP="00BD1E1B">
            <w:pPr>
              <w:rPr>
                <w:rFonts w:asciiTheme="minorHAnsi" w:hAnsiTheme="minorHAnsi"/>
              </w:rPr>
            </w:pPr>
            <w:r>
              <w:rPr>
                <w:rFonts w:asciiTheme="minorHAnsi" w:hAnsiTheme="minorHAnsi"/>
              </w:rPr>
              <w:t>Output port is registered enabled</w:t>
            </w:r>
          </w:p>
        </w:tc>
      </w:tr>
      <w:tr w:rsidR="00A84B47" w:rsidRPr="00BD1E1B" w:rsidTr="00B42039">
        <w:trPr>
          <w:tblHeader/>
        </w:trPr>
        <w:tc>
          <w:tcPr>
            <w:tcW w:w="2898" w:type="dxa"/>
          </w:tcPr>
          <w:p w:rsidR="00A84B47" w:rsidRDefault="00A84B47" w:rsidP="00BD1E1B">
            <w:pPr>
              <w:tabs>
                <w:tab w:val="left" w:pos="1753"/>
              </w:tabs>
              <w:rPr>
                <w:rFonts w:asciiTheme="minorHAnsi" w:hAnsiTheme="minorHAnsi"/>
              </w:rPr>
            </w:pPr>
            <w:r>
              <w:rPr>
                <w:rFonts w:asciiTheme="minorHAnsi" w:hAnsiTheme="minorHAnsi"/>
              </w:rPr>
              <w:t>P_SYSTEM_CK_EN_VIA_REGBUS</w:t>
            </w:r>
          </w:p>
        </w:tc>
        <w:tc>
          <w:tcPr>
            <w:tcW w:w="990" w:type="dxa"/>
          </w:tcPr>
          <w:p w:rsidR="00A84B47" w:rsidRDefault="00A84B47" w:rsidP="00BD1E1B">
            <w:pPr>
              <w:jc w:val="center"/>
              <w:rPr>
                <w:rFonts w:asciiTheme="minorHAnsi" w:hAnsiTheme="minorHAnsi"/>
              </w:rPr>
            </w:pPr>
            <w:r>
              <w:rPr>
                <w:rFonts w:asciiTheme="minorHAnsi" w:hAnsiTheme="minorHAnsi"/>
              </w:rPr>
              <w:t>1</w:t>
            </w:r>
          </w:p>
        </w:tc>
        <w:tc>
          <w:tcPr>
            <w:tcW w:w="5688" w:type="dxa"/>
          </w:tcPr>
          <w:p w:rsidR="00A84B47" w:rsidRDefault="00F6499D" w:rsidP="00BD1E1B">
            <w:pPr>
              <w:rPr>
                <w:rFonts w:asciiTheme="minorHAnsi" w:hAnsiTheme="minorHAnsi"/>
              </w:rPr>
            </w:pPr>
            <w:r>
              <w:rPr>
                <w:rFonts w:asciiTheme="minorHAnsi" w:hAnsiTheme="minorHAnsi"/>
              </w:rPr>
              <w:t xml:space="preserve">1 =&gt; </w:t>
            </w:r>
            <w:r w:rsidR="00A84B47">
              <w:rPr>
                <w:rFonts w:asciiTheme="minorHAnsi" w:hAnsiTheme="minorHAnsi"/>
              </w:rPr>
              <w:t>System Clock Enable and System Clock Gate Override signals to be provided by the RegBus</w:t>
            </w:r>
          </w:p>
          <w:p w:rsidR="00F6499D" w:rsidRDefault="00F6499D" w:rsidP="00BD1E1B">
            <w:pPr>
              <w:rPr>
                <w:rFonts w:asciiTheme="minorHAnsi" w:hAnsiTheme="minorHAnsi"/>
              </w:rPr>
            </w:pPr>
            <w:r>
              <w:rPr>
                <w:rFonts w:asciiTheme="minorHAnsi" w:hAnsiTheme="minorHAnsi"/>
              </w:rPr>
              <w:t>0 =&gt; System Clock Enable and System Clock Gate Override signals to be provided by NoC IO Pins</w:t>
            </w:r>
          </w:p>
        </w:tc>
      </w:tr>
    </w:tbl>
    <w:p w:rsidR="00526C7B" w:rsidRDefault="00526C7B" w:rsidP="000A3EEF">
      <w:pPr>
        <w:pStyle w:val="Body"/>
      </w:pPr>
    </w:p>
    <w:p w:rsidR="000A3EEF" w:rsidRDefault="000A3EEF" w:rsidP="000A3EEF">
      <w:pPr>
        <w:pStyle w:val="Body"/>
      </w:pPr>
    </w:p>
    <w:p w:rsidR="000A3EEF" w:rsidRPr="0094149E" w:rsidRDefault="000A3EEF" w:rsidP="000A3EEF">
      <w:pPr>
        <w:pStyle w:val="Caption"/>
        <w:keepNext/>
        <w:rPr>
          <w:strike/>
        </w:rPr>
      </w:pPr>
      <w:bookmarkStart w:id="101" w:name="_Toc388376348"/>
      <w:r>
        <w:t xml:space="preserve">Table </w:t>
      </w:r>
      <w:r w:rsidR="00B926E2">
        <w:fldChar w:fldCharType="begin"/>
      </w:r>
      <w:r w:rsidR="00B926E2">
        <w:instrText xml:space="preserve"> SEQ Table \* ARABIC </w:instrText>
      </w:r>
      <w:r w:rsidR="00B926E2">
        <w:fldChar w:fldCharType="separate"/>
      </w:r>
      <w:r w:rsidR="00A21017">
        <w:rPr>
          <w:noProof/>
        </w:rPr>
        <w:t>11</w:t>
      </w:r>
      <w:r w:rsidR="00B926E2">
        <w:rPr>
          <w:noProof/>
        </w:rPr>
        <w:fldChar w:fldCharType="end"/>
      </w:r>
      <w:r>
        <w:t xml:space="preserve"> </w:t>
      </w:r>
      <w:r w:rsidR="00776178" w:rsidRPr="0094149E">
        <w:rPr>
          <w:strike/>
        </w:rPr>
        <w:t xml:space="preserve">Implementation #1: </w:t>
      </w:r>
      <w:r w:rsidRPr="0094149E">
        <w:rPr>
          <w:strike/>
        </w:rPr>
        <w:t>New Router parameter to be added (NoC Studio to add hooks)</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0A3EEF" w:rsidRPr="0094149E" w:rsidTr="009B7E48">
        <w:trPr>
          <w:tblHeader/>
        </w:trPr>
        <w:tc>
          <w:tcPr>
            <w:tcW w:w="2898" w:type="dxa"/>
          </w:tcPr>
          <w:p w:rsidR="000A3EEF" w:rsidRPr="0094149E" w:rsidRDefault="000A3EEF" w:rsidP="009B7E48">
            <w:pPr>
              <w:tabs>
                <w:tab w:val="left" w:pos="1753"/>
              </w:tabs>
              <w:rPr>
                <w:rFonts w:asciiTheme="minorHAnsi" w:hAnsiTheme="minorHAnsi"/>
                <w:strike/>
              </w:rPr>
            </w:pPr>
            <w:r w:rsidRPr="0094149E">
              <w:rPr>
                <w:rFonts w:asciiTheme="minorHAnsi" w:hAnsiTheme="minorHAnsi"/>
                <w:strike/>
              </w:rPr>
              <w:t>P_SYSTEM_CK_EN_VIA_REGBUS</w:t>
            </w:r>
          </w:p>
        </w:tc>
        <w:tc>
          <w:tcPr>
            <w:tcW w:w="990" w:type="dxa"/>
          </w:tcPr>
          <w:p w:rsidR="000A3EEF" w:rsidRPr="0094149E" w:rsidRDefault="000A3EEF" w:rsidP="009B7E48">
            <w:pPr>
              <w:jc w:val="center"/>
              <w:rPr>
                <w:rFonts w:asciiTheme="minorHAnsi" w:hAnsiTheme="minorHAnsi"/>
                <w:strike/>
              </w:rPr>
            </w:pPr>
            <w:r w:rsidRPr="0094149E">
              <w:rPr>
                <w:rFonts w:asciiTheme="minorHAnsi" w:hAnsiTheme="minorHAnsi"/>
                <w:strike/>
              </w:rPr>
              <w:t>1</w:t>
            </w:r>
          </w:p>
        </w:tc>
        <w:tc>
          <w:tcPr>
            <w:tcW w:w="5688" w:type="dxa"/>
          </w:tcPr>
          <w:p w:rsidR="000A3EEF" w:rsidRPr="0094149E" w:rsidRDefault="000A3EEF" w:rsidP="009B7E48">
            <w:pPr>
              <w:rPr>
                <w:rFonts w:asciiTheme="minorHAnsi" w:hAnsiTheme="minorHAnsi"/>
                <w:strike/>
              </w:rPr>
            </w:pPr>
            <w:r w:rsidRPr="0094149E">
              <w:rPr>
                <w:rFonts w:asciiTheme="minorHAnsi" w:hAnsiTheme="minorHAnsi"/>
                <w:strike/>
              </w:rPr>
              <w:t>1 =&gt; System Clock Enable and System Clock Gate Override signals to be provided by the RegBus</w:t>
            </w:r>
          </w:p>
          <w:p w:rsidR="000A3EEF" w:rsidRPr="0094149E" w:rsidRDefault="000A3EEF" w:rsidP="009B7E48">
            <w:pPr>
              <w:rPr>
                <w:rFonts w:asciiTheme="minorHAnsi" w:hAnsiTheme="minorHAnsi"/>
                <w:strike/>
              </w:rPr>
            </w:pPr>
            <w:r w:rsidRPr="0094149E">
              <w:rPr>
                <w:rFonts w:asciiTheme="minorHAnsi" w:hAnsiTheme="minorHAnsi"/>
                <w:strike/>
              </w:rPr>
              <w:t>0 =&gt; System Clock Enable and System Clock Gate Override signals to be provided by NoC IO Pins</w:t>
            </w:r>
          </w:p>
        </w:tc>
      </w:tr>
    </w:tbl>
    <w:p w:rsidR="000A3EEF" w:rsidRPr="000A3EEF" w:rsidRDefault="000A3EEF" w:rsidP="000A3EEF">
      <w:pPr>
        <w:pStyle w:val="Body"/>
      </w:pPr>
    </w:p>
    <w:p w:rsidR="000A3EEF" w:rsidRPr="000A3EEF" w:rsidRDefault="000A3EEF" w:rsidP="000A3EEF">
      <w:pPr>
        <w:pStyle w:val="Body"/>
      </w:pPr>
    </w:p>
    <w:p w:rsidR="004D772C" w:rsidRPr="004D772C" w:rsidRDefault="00B60DD0" w:rsidP="004D772C">
      <w:pPr>
        <w:pStyle w:val="Heading2"/>
      </w:pPr>
      <w:bookmarkStart w:id="102" w:name="_Toc388376304"/>
      <w:r>
        <w:t xml:space="preserve">Implementation #1: </w:t>
      </w:r>
      <w:r w:rsidR="003A4867">
        <w:t>Streaming Bridge</w:t>
      </w:r>
      <w:r w:rsidR="004D772C" w:rsidRPr="004D772C">
        <w:t xml:space="preserve"> Clock Gate module instantiation and hierarchy</w:t>
      </w:r>
      <w:bookmarkEnd w:id="102"/>
    </w:p>
    <w:p w:rsidR="004D772C" w:rsidRDefault="004D772C" w:rsidP="004D772C">
      <w:pPr>
        <w:pStyle w:val="Body"/>
      </w:pPr>
      <w:r>
        <w:t>The following diagram illustrates where the clock gate m</w:t>
      </w:r>
      <w:r w:rsidR="003A4867">
        <w:t xml:space="preserve">odule </w:t>
      </w:r>
      <w:r w:rsidR="00DC733D">
        <w:t>ns_str</w:t>
      </w:r>
      <w:r w:rsidR="003A4867" w:rsidRPr="003A4867">
        <w:t>brdg</w:t>
      </w:r>
      <w:r w:rsidR="003A4867">
        <w:t>_cg</w:t>
      </w:r>
      <w:r>
        <w:t xml:space="preserve"> will be instantiated inside the Streaming Bridge wrapper and the corresponding signal interactions</w:t>
      </w:r>
      <w:r w:rsidR="00DC733D">
        <w:t>.</w:t>
      </w:r>
    </w:p>
    <w:p w:rsidR="00DC733D" w:rsidRDefault="00DC733D" w:rsidP="00DC733D">
      <w:pPr>
        <w:pStyle w:val="Heading4"/>
        <w:numPr>
          <w:ilvl w:val="0"/>
          <w:numId w:val="0"/>
        </w:numPr>
        <w:ind w:left="864"/>
      </w:pPr>
    </w:p>
    <w:p w:rsidR="00DC733D" w:rsidRDefault="00DC733D" w:rsidP="00DC733D">
      <w:pPr>
        <w:pStyle w:val="Body"/>
      </w:pPr>
    </w:p>
    <w:p w:rsidR="00DC733D" w:rsidRDefault="00DC733D" w:rsidP="00DC733D">
      <w:pPr>
        <w:pStyle w:val="Heading4"/>
        <w:numPr>
          <w:ilvl w:val="0"/>
          <w:numId w:val="0"/>
        </w:numPr>
        <w:ind w:left="864"/>
      </w:pPr>
    </w:p>
    <w:p w:rsidR="00DC733D" w:rsidRDefault="00DC733D" w:rsidP="00DC733D">
      <w:pPr>
        <w:pStyle w:val="Heading4"/>
        <w:numPr>
          <w:ilvl w:val="0"/>
          <w:numId w:val="0"/>
        </w:numPr>
        <w:ind w:left="864"/>
      </w:pPr>
    </w:p>
    <w:p w:rsidR="00FC2772" w:rsidRDefault="00DC733D" w:rsidP="00FC2772">
      <w:pPr>
        <w:pStyle w:val="Heading4"/>
        <w:numPr>
          <w:ilvl w:val="0"/>
          <w:numId w:val="0"/>
        </w:numPr>
        <w:ind w:left="864"/>
      </w:pPr>
      <w:r w:rsidRPr="00DC733D">
        <w:rPr>
          <w:rFonts w:ascii="Verdana" w:hAnsi="Verdana"/>
          <w:b w:val="0"/>
          <w:noProof/>
          <w:color w:val="000000"/>
          <w:sz w:val="20"/>
          <w:szCs w:val="20"/>
        </w:rPr>
        <mc:AlternateContent>
          <mc:Choice Requires="wpc">
            <w:drawing>
              <wp:inline distT="0" distB="0" distL="0" distR="0" wp14:anchorId="04AC0AE4" wp14:editId="572A8A0B">
                <wp:extent cx="5486400" cy="6305550"/>
                <wp:effectExtent l="0" t="0" r="19050" b="0"/>
                <wp:docPr id="996" name="Canvas 9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Rectangle 116"/>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117"/>
                        <wps:cNvSpPr txBox="1"/>
                        <wps:spPr>
                          <a:xfrm>
                            <a:off x="1857375" y="9525"/>
                            <a:ext cx="2314575" cy="266700"/>
                          </a:xfrm>
                          <a:prstGeom prst="rect">
                            <a:avLst/>
                          </a:prstGeom>
                          <a:noFill/>
                          <a:ln w="6350">
                            <a:noFill/>
                          </a:ln>
                          <a:effectLst/>
                        </wps:spPr>
                        <wps:txbx>
                          <w:txbxContent>
                            <w:p w:rsidR="00D4165B" w:rsidRDefault="00D4165B" w:rsidP="00C940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DC733D">
                              <w:pPr>
                                <w:jc w:val="center"/>
                              </w:pPr>
                              <w:r>
                                <w:t>u_ns_strbrdg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000376" y="400051"/>
                            <a:ext cx="1904999" cy="5629274"/>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Text Box 120"/>
                        <wps:cNvSpPr txBox="1"/>
                        <wps:spPr>
                          <a:xfrm>
                            <a:off x="3274365" y="466725"/>
                            <a:ext cx="1343025" cy="285750"/>
                          </a:xfrm>
                          <a:prstGeom prst="rect">
                            <a:avLst/>
                          </a:prstGeom>
                          <a:noFill/>
                          <a:ln w="6350">
                            <a:noFill/>
                          </a:ln>
                          <a:effectLst/>
                        </wps:spPr>
                        <wps:txbx>
                          <w:txbxContent>
                            <w:p w:rsidR="00D4165B" w:rsidRDefault="00D4165B" w:rsidP="00DC733D">
                              <w:pPr>
                                <w:jc w:val="center"/>
                              </w:pPr>
                              <w:r>
                                <w:t>u_strbrdg_cg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3102754" y="4791075"/>
                            <a:ext cx="1110578" cy="46448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D4165B" w:rsidRPr="00E41CCB" w:rsidRDefault="00D4165B" w:rsidP="00DC733D">
                              <w:pPr>
                                <w:jc w:val="center"/>
                                <w:rPr>
                                  <w:sz w:val="16"/>
                                  <w:szCs w:val="16"/>
                                </w:rPr>
                              </w:pPr>
                              <w:r>
                                <w:rPr>
                                  <w:sz w:val="16"/>
                                  <w:szCs w:val="16"/>
                                </w:rPr>
                                <w:t>u</w:t>
                              </w:r>
                              <w:r w:rsidRPr="00E41CCB">
                                <w:rPr>
                                  <w:sz w:val="16"/>
                                  <w:szCs w:val="16"/>
                                </w:rPr>
                                <w:t>_</w:t>
                              </w:r>
                              <w:r>
                                <w:rPr>
                                  <w:sz w:val="16"/>
                                  <w:szCs w:val="16"/>
                                </w:rPr>
                                <w:t>csr_</w:t>
                              </w:r>
                              <w:r w:rsidRPr="00E41CCB">
                                <w:rPr>
                                  <w:sz w:val="16"/>
                                  <w:szCs w:val="16"/>
                                </w:rPr>
                                <w:t>cg</w:t>
                              </w:r>
                            </w:p>
                            <w:p w:rsidR="00D4165B" w:rsidRDefault="00D4165B" w:rsidP="00DC733D">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3133728" y="5343525"/>
                            <a:ext cx="1110578" cy="6096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DC733D">
                              <w:pPr>
                                <w:jc w:val="center"/>
                              </w:pPr>
                              <w:r>
                                <w:t>u_strbrdg_cg</w:t>
                              </w:r>
                              <w:r>
                                <w:br/>
                              </w:r>
                              <w:r>
                                <w:rPr>
                                  <w:sz w:val="14"/>
                                  <w:szCs w:val="14"/>
                                </w:rPr>
                                <w:t>(bridge</w:t>
                              </w:r>
                              <w:r w:rsidRPr="007D1E06">
                                <w:rPr>
                                  <w:sz w:val="14"/>
                                  <w:szCs w:val="14"/>
                                </w:rPr>
                                <w:t xml:space="preserve"> complete</w:t>
                              </w:r>
                              <w:r>
                                <w:rPr>
                                  <w:sz w:val="14"/>
                                  <w:szCs w:val="14"/>
                                </w:rPr>
                                <w:br/>
                                <w:t>shut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3214961" y="703161"/>
                            <a:ext cx="1109980" cy="533400"/>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3D32FB">
                              <w:pPr>
                                <w:pStyle w:val="NormalWeb"/>
                                <w:spacing w:before="0" w:beforeAutospacing="0" w:after="0" w:afterAutospacing="0"/>
                                <w:jc w:val="center"/>
                              </w:pPr>
                              <w:r>
                                <w:rPr>
                                  <w:rFonts w:ascii="Verdana" w:eastAsia="Times New Roman" w:hAnsi="Verdana" w:cs="Arial"/>
                                  <w:color w:val="000000"/>
                                  <w:sz w:val="16"/>
                                  <w:szCs w:val="16"/>
                                </w:rPr>
                                <w:t>TX_inblk_cg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225071" y="1387387"/>
                            <a:ext cx="1109980" cy="584288"/>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3D32FB">
                              <w:pPr>
                                <w:pStyle w:val="NormalWeb"/>
                                <w:spacing w:before="0" w:beforeAutospacing="0" w:after="0" w:afterAutospacing="0"/>
                                <w:jc w:val="center"/>
                              </w:pPr>
                              <w:r>
                                <w:rPr>
                                  <w:rFonts w:ascii="Verdana" w:eastAsia="Times New Roman" w:hAnsi="Verdana" w:cs="Arial"/>
                                  <w:color w:val="000000"/>
                                  <w:kern w:val="32"/>
                                  <w:sz w:val="16"/>
                                  <w:szCs w:val="16"/>
                                </w:rPr>
                                <w:t>RX_inblk_cg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619250" y="1615987"/>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46" name="Text Box 3"/>
                        <wps:cNvSpPr txBox="1"/>
                        <wps:spPr>
                          <a:xfrm>
                            <a:off x="1559845" y="1441544"/>
                            <a:ext cx="1655115" cy="228601"/>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kern w:val="32"/>
                                  <w:sz w:val="14"/>
                                  <w:szCs w:val="14"/>
                                </w:rPr>
                                <w:t>rt_strrx_fifo_empty[#lyrs-1:0]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Straight Arrow Connector 147"/>
                        <wps:cNvCnPr/>
                        <wps:spPr>
                          <a:xfrm>
                            <a:off x="1619250" y="1783784"/>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48" name="Text Box 105"/>
                        <wps:cNvSpPr txBox="1"/>
                        <wps:spPr>
                          <a:xfrm>
                            <a:off x="1559845" y="1615987"/>
                            <a:ext cx="1440530" cy="231863"/>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rt_strrx_cg_clk[#lyrs-1:0]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Straight Arrow Connector 152"/>
                        <wps:cNvCnPr/>
                        <wps:spPr>
                          <a:xfrm>
                            <a:off x="1619251" y="817714"/>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53" name="Text Box 3"/>
                        <wps:cNvSpPr txBox="1"/>
                        <wps:spPr>
                          <a:xfrm>
                            <a:off x="1619250" y="641636"/>
                            <a:ext cx="1381125" cy="228601"/>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kern w:val="32"/>
                                  <w:sz w:val="14"/>
                                  <w:szCs w:val="14"/>
                                </w:rPr>
                                <w:t>strtx_rt_fifo_empty[3:0]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Straight Arrow Connector 154"/>
                        <wps:cNvCnPr/>
                        <wps:spPr>
                          <a:xfrm>
                            <a:off x="1619251" y="985511"/>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55" name="Text Box 105"/>
                        <wps:cNvSpPr txBox="1"/>
                        <wps:spPr>
                          <a:xfrm>
                            <a:off x="1704976" y="817714"/>
                            <a:ext cx="1295400"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strtx_rt_cg_clk[3:0]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72" name="Group 172"/>
                        <wpg:cNvGrpSpPr/>
                        <wpg:grpSpPr>
                          <a:xfrm>
                            <a:off x="4337157" y="1387387"/>
                            <a:ext cx="1125827" cy="393595"/>
                            <a:chOff x="-47597" y="-146773"/>
                            <a:chExt cx="1125827" cy="393595"/>
                          </a:xfrm>
                        </wpg:grpSpPr>
                        <wps:wsp>
                          <wps:cNvPr id="173" name="Straight Arrow Connector 173"/>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74" name="Text Box 105"/>
                          <wps:cNvSpPr txBox="1"/>
                          <wps:spPr>
                            <a:xfrm>
                              <a:off x="-47597" y="-146773"/>
                              <a:ext cx="1125827" cy="393595"/>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rt_strbrdg_cg_busy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86" name="Rectangle 186"/>
                        <wps:cNvSpPr/>
                        <wps:spPr>
                          <a:xfrm>
                            <a:off x="3215150" y="2164408"/>
                            <a:ext cx="1109791" cy="1481125"/>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DC733D">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00" name="Group 200"/>
                        <wpg:cNvGrpSpPr/>
                        <wpg:grpSpPr>
                          <a:xfrm>
                            <a:off x="1619250" y="2164408"/>
                            <a:ext cx="1895475" cy="228601"/>
                            <a:chOff x="-1" y="0"/>
                            <a:chExt cx="1895475" cy="228601"/>
                          </a:xfrm>
                        </wpg:grpSpPr>
                        <wps:wsp>
                          <wps:cNvPr id="201" name="Straight Arrow Connector 201"/>
                          <wps:cNvCnPr/>
                          <wps:spPr>
                            <a:xfrm>
                              <a:off x="0"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02" name="Text Box 3"/>
                          <wps:cNvSpPr txBox="1"/>
                          <wps:spPr>
                            <a:xfrm>
                              <a:off x="-1" y="0"/>
                              <a:ext cx="1895475" cy="228601"/>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Intfa_strtx_rt_layer_valid[#lyrs-1:0]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5" name="Group 215"/>
                        <wpg:cNvGrpSpPr/>
                        <wpg:grpSpPr>
                          <a:xfrm>
                            <a:off x="4324941" y="2476500"/>
                            <a:ext cx="1128414" cy="324701"/>
                            <a:chOff x="-50184" y="-96101"/>
                            <a:chExt cx="1128414" cy="324701"/>
                          </a:xfrm>
                        </wpg:grpSpPr>
                        <wps:wsp>
                          <wps:cNvPr id="216" name="Straight Arrow Connector 216"/>
                          <wps:cNvCnPr/>
                          <wps:spPr>
                            <a:xfrm>
                              <a:off x="-50184" y="162560"/>
                              <a:ext cx="1128414"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17" name="Text Box 105"/>
                          <wps:cNvSpPr txBox="1"/>
                          <wps:spPr>
                            <a:xfrm>
                              <a:off x="58563" y="-96101"/>
                              <a:ext cx="967704" cy="324701"/>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strtx_rt_cg_busy</w:t>
                                </w:r>
                                <w:r>
                                  <w:rPr>
                                    <w:rFonts w:ascii="Verdana" w:eastAsia="Times New Roman" w:hAnsi="Verdana" w:cs="Arial"/>
                                    <w:color w:val="000000"/>
                                    <w:sz w:val="14"/>
                                    <w:szCs w:val="14"/>
                                  </w:rPr>
                                  <w:br/>
                                  <w:t>[#lyrs-1:0]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303" name="Group 303"/>
                        <wpg:cNvGrpSpPr/>
                        <wpg:grpSpPr>
                          <a:xfrm>
                            <a:off x="4366896" y="4965918"/>
                            <a:ext cx="1078230" cy="228600"/>
                            <a:chOff x="0" y="0"/>
                            <a:chExt cx="1078230" cy="228600"/>
                          </a:xfrm>
                        </wpg:grpSpPr>
                        <wps:wsp>
                          <wps:cNvPr id="304" name="Straight Arrow Connector 304"/>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92" name="Text Box 105"/>
                          <wps:cNvSpPr txBox="1"/>
                          <wps:spPr>
                            <a:xfrm>
                              <a:off x="110526" y="0"/>
                              <a:ext cx="967704"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i_reg_cg_busy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93" name="Straight Arrow Connector 793"/>
                        <wps:cNvCnPr/>
                        <wps:spPr>
                          <a:xfrm>
                            <a:off x="1619251" y="490511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94" name="Text Box 105"/>
                        <wps:cNvSpPr txBox="1"/>
                        <wps:spPr>
                          <a:xfrm>
                            <a:off x="1704976" y="4737318"/>
                            <a:ext cx="1295400"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5" name="Straight Arrow Connector 795"/>
                        <wps:cNvCnPr/>
                        <wps:spPr>
                          <a:xfrm>
                            <a:off x="1619251" y="55701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96" name="Text Box 105"/>
                        <wps:cNvSpPr txBox="1"/>
                        <wps:spPr>
                          <a:xfrm>
                            <a:off x="1704976" y="5407398"/>
                            <a:ext cx="1295400"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797" name="Group 797"/>
                        <wpg:cNvGrpSpPr/>
                        <wpg:grpSpPr>
                          <a:xfrm>
                            <a:off x="4337157" y="5255555"/>
                            <a:ext cx="1078230" cy="228600"/>
                            <a:chOff x="0" y="0"/>
                            <a:chExt cx="1078230" cy="228600"/>
                          </a:xfrm>
                        </wpg:grpSpPr>
                        <wps:wsp>
                          <wps:cNvPr id="798" name="Straight Arrow Connector 798"/>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99" name="Text Box 105"/>
                          <wps:cNvSpPr txBox="1"/>
                          <wps:spPr>
                            <a:xfrm>
                              <a:off x="110526" y="0"/>
                              <a:ext cx="967704"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System_clk_en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992" name="Group 992"/>
                        <wpg:cNvGrpSpPr/>
                        <wpg:grpSpPr>
                          <a:xfrm>
                            <a:off x="4337157" y="5484155"/>
                            <a:ext cx="1078230" cy="228600"/>
                            <a:chOff x="0" y="0"/>
                            <a:chExt cx="1078230" cy="228600"/>
                          </a:xfrm>
                        </wpg:grpSpPr>
                        <wps:wsp>
                          <wps:cNvPr id="993" name="Straight Arrow Connector 993"/>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94" name="Text Box 105"/>
                          <wps:cNvSpPr txBox="1"/>
                          <wps:spPr>
                            <a:xfrm>
                              <a:off x="110526" y="0"/>
                              <a:ext cx="967704" cy="228600"/>
                            </a:xfrm>
                            <a:prstGeom prst="rect">
                              <a:avLst/>
                            </a:prstGeom>
                            <a:noFill/>
                            <a:ln w="6350">
                              <a:noFill/>
                            </a:ln>
                            <a:effectLst/>
                          </wps:spPr>
                          <wps:txb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95" name="Text Box 995"/>
                        <wps:cNvSpPr txBox="1"/>
                        <wps:spPr>
                          <a:xfrm>
                            <a:off x="981076" y="5434285"/>
                            <a:ext cx="638175" cy="294640"/>
                          </a:xfrm>
                          <a:prstGeom prst="rect">
                            <a:avLst/>
                          </a:prstGeom>
                          <a:noFill/>
                          <a:ln w="6350">
                            <a:noFill/>
                          </a:ln>
                          <a:effectLst/>
                        </wps:spPr>
                        <wps:txbx>
                          <w:txbxContent>
                            <w:p w:rsidR="00D4165B" w:rsidRPr="00B808E5" w:rsidRDefault="00D4165B" w:rsidP="00DC733D">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837" name="Group 837"/>
                        <wpg:cNvGrpSpPr/>
                        <wpg:grpSpPr>
                          <a:xfrm>
                            <a:off x="1619250" y="2506560"/>
                            <a:ext cx="1895475" cy="228601"/>
                            <a:chOff x="0" y="0"/>
                            <a:chExt cx="1895475" cy="228601"/>
                          </a:xfrm>
                        </wpg:grpSpPr>
                        <wps:wsp>
                          <wps:cNvPr id="838" name="Straight Arrow Connector 838"/>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839" name="Text Box 3"/>
                          <wps:cNvSpPr txBox="1"/>
                          <wps:spPr>
                            <a:xfrm>
                              <a:off x="0" y="0"/>
                              <a:ext cx="1895475" cy="228601"/>
                            </a:xfrm>
                            <a:prstGeom prst="rect">
                              <a:avLst/>
                            </a:prstGeom>
                            <a:noFill/>
                            <a:ln w="6350">
                              <a:noFill/>
                            </a:ln>
                            <a:effectLst/>
                          </wps:spPr>
                          <wps:txbx>
                            <w:txbxContent>
                              <w:p w:rsidR="00D4165B" w:rsidRDefault="00D4165B" w:rsidP="00A0082F">
                                <w:pPr>
                                  <w:pStyle w:val="NormalWeb"/>
                                  <w:spacing w:before="0" w:beforeAutospacing="0" w:after="0" w:afterAutospacing="0"/>
                                </w:pPr>
                                <w:r>
                                  <w:rPr>
                                    <w:rFonts w:ascii="Verdana" w:eastAsia="Times New Roman" w:hAnsi="Verdana" w:cs="Arial"/>
                                    <w:color w:val="000000"/>
                                    <w:sz w:val="14"/>
                                    <w:szCs w:val="14"/>
                                  </w:rPr>
                                  <w:t>Intfb_strtx_rt_layer_valid[#lyrs-1:0]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840" name="Group 840"/>
                        <wpg:cNvGrpSpPr/>
                        <wpg:grpSpPr>
                          <a:xfrm>
                            <a:off x="1593894" y="2885100"/>
                            <a:ext cx="1895475" cy="228601"/>
                            <a:chOff x="0" y="0"/>
                            <a:chExt cx="1895475" cy="228601"/>
                          </a:xfrm>
                        </wpg:grpSpPr>
                        <wps:wsp>
                          <wps:cNvPr id="844" name="Straight Arrow Connector 844"/>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845" name="Text Box 3"/>
                          <wps:cNvSpPr txBox="1"/>
                          <wps:spPr>
                            <a:xfrm>
                              <a:off x="0" y="0"/>
                              <a:ext cx="1895475" cy="228601"/>
                            </a:xfrm>
                            <a:prstGeom prst="rect">
                              <a:avLst/>
                            </a:prstGeom>
                            <a:noFill/>
                            <a:ln w="6350">
                              <a:noFill/>
                            </a:ln>
                            <a:effectLst/>
                          </wps:spPr>
                          <wps:txbx>
                            <w:txbxContent>
                              <w:p w:rsidR="00D4165B" w:rsidRDefault="00D4165B" w:rsidP="00BD3BC3">
                                <w:pPr>
                                  <w:pStyle w:val="NormalWeb"/>
                                  <w:spacing w:before="0" w:beforeAutospacing="0" w:after="0" w:afterAutospacing="0"/>
                                </w:pPr>
                                <w:r>
                                  <w:rPr>
                                    <w:rFonts w:ascii="Verdana" w:eastAsia="Times New Roman" w:hAnsi="Verdana" w:cs="Arial"/>
                                    <w:color w:val="000000"/>
                                    <w:sz w:val="14"/>
                                    <w:szCs w:val="14"/>
                                  </w:rPr>
                                  <w:t>Intfc_strtx_rt_layer_valid[#lyrs-1:0]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841" name="Group 841"/>
                        <wpg:cNvGrpSpPr/>
                        <wpg:grpSpPr>
                          <a:xfrm>
                            <a:off x="1593894" y="3227366"/>
                            <a:ext cx="1895475" cy="228601"/>
                            <a:chOff x="0" y="342265"/>
                            <a:chExt cx="1895475" cy="228601"/>
                          </a:xfrm>
                        </wpg:grpSpPr>
                        <wps:wsp>
                          <wps:cNvPr id="842" name="Straight Arrow Connector 842"/>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843" name="Text Box 3"/>
                          <wps:cNvSpPr txBox="1"/>
                          <wps:spPr>
                            <a:xfrm>
                              <a:off x="0" y="342265"/>
                              <a:ext cx="1895475" cy="228601"/>
                            </a:xfrm>
                            <a:prstGeom prst="rect">
                              <a:avLst/>
                            </a:prstGeom>
                            <a:noFill/>
                            <a:ln w="6350">
                              <a:noFill/>
                            </a:ln>
                            <a:effectLst/>
                          </wps:spPr>
                          <wps:txbx>
                            <w:txbxContent>
                              <w:p w:rsidR="00D4165B" w:rsidRDefault="00D4165B" w:rsidP="00BD3BC3">
                                <w:pPr>
                                  <w:pStyle w:val="NormalWeb"/>
                                  <w:spacing w:before="0" w:beforeAutospacing="0" w:after="0" w:afterAutospacing="0"/>
                                </w:pPr>
                                <w:r>
                                  <w:rPr>
                                    <w:rFonts w:ascii="Verdana" w:eastAsia="Times New Roman" w:hAnsi="Verdana" w:cs="Arial"/>
                                    <w:color w:val="000000"/>
                                    <w:sz w:val="14"/>
                                    <w:szCs w:val="14"/>
                                  </w:rPr>
                                  <w:t>Intfd_strtx_rt_layer_valid[#lyrs-1:0]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49" name="Straight Arrow Connector 849"/>
                        <wps:cNvCnPr/>
                        <wps:spPr>
                          <a:xfrm>
                            <a:off x="1619251" y="506751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50" name="Text Box 105"/>
                        <wps:cNvSpPr txBox="1"/>
                        <wps:spPr>
                          <a:xfrm>
                            <a:off x="1704976" y="4899878"/>
                            <a:ext cx="1295400" cy="228600"/>
                          </a:xfrm>
                          <a:prstGeom prst="rect">
                            <a:avLst/>
                          </a:prstGeom>
                          <a:noFill/>
                          <a:ln w="6350">
                            <a:noFill/>
                          </a:ln>
                          <a:effectLst/>
                        </wps:spPr>
                        <wps:txbx>
                          <w:txbxContent>
                            <w:p w:rsidR="00D4165B" w:rsidRDefault="00D4165B" w:rsidP="000578B2">
                              <w:pPr>
                                <w:pStyle w:val="NormalWeb"/>
                                <w:spacing w:before="0" w:beforeAutospacing="0" w:after="0" w:afterAutospacing="0"/>
                              </w:pPr>
                              <w:r>
                                <w:rPr>
                                  <w:rFonts w:ascii="Verdana" w:eastAsia="Times New Roman" w:hAnsi="Verdana" w:cs="Arial"/>
                                  <w:color w:val="000000"/>
                                  <w:sz w:val="14"/>
                                  <w:szCs w:val="14"/>
                                </w:rPr>
                                <w:t>strtx_cg_reg[16:0]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1" name="Straight Arrow Connector 851"/>
                        <wps:cNvCnPr/>
                        <wps:spPr>
                          <a:xfrm>
                            <a:off x="1619250" y="523515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52" name="Text Box 105"/>
                        <wps:cNvSpPr txBox="1"/>
                        <wps:spPr>
                          <a:xfrm>
                            <a:off x="1704975" y="5067518"/>
                            <a:ext cx="1295400" cy="228600"/>
                          </a:xfrm>
                          <a:prstGeom prst="rect">
                            <a:avLst/>
                          </a:prstGeom>
                          <a:noFill/>
                          <a:ln w="6350">
                            <a:noFill/>
                          </a:ln>
                          <a:effectLst/>
                        </wps:spPr>
                        <wps:txbx>
                          <w:txbxContent>
                            <w:p w:rsidR="00D4165B" w:rsidRDefault="00D4165B" w:rsidP="000578B2">
                              <w:pPr>
                                <w:pStyle w:val="NormalWeb"/>
                                <w:spacing w:before="0" w:beforeAutospacing="0" w:after="0" w:afterAutospacing="0"/>
                              </w:pPr>
                              <w:r>
                                <w:rPr>
                                  <w:rFonts w:ascii="Verdana" w:eastAsia="Times New Roman" w:hAnsi="Verdana" w:cs="Arial"/>
                                  <w:color w:val="000000"/>
                                  <w:sz w:val="14"/>
                                  <w:szCs w:val="14"/>
                                </w:rPr>
                                <w:t>Strrx_cg_reg[16:0]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96" o:spid="_x0000_s1625"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">
                <v:shape id="_x0000_s1626" type="#_x0000_t75" style="position:absolute;width:54864;height:63055;visibility:visible;mso-wrap-style:square">
                  <v:fill o:detectmouseclick="t"/>
                  <v:path o:connecttype="none"/>
                </v:shape>
                <v:rect id="Rectangle 116" o:spid="_x0000_s1627"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lesMA&#10;AADcAAAADwAAAGRycy9kb3ducmV2LnhtbERPPW/CMBDdK/U/WFeJrThARUuIgwoI0bWUpdspPhLT&#10;+BxiE1J+PUaq1O2e3udli97WoqPWG8cKRsMEBHHhtOFSwf5r8/wGwgdkjbVjUvBLHhb540OGqXYX&#10;/qRuF0oRQ9inqKAKoUml9EVFFv3QNcSRO7jWYoiwLaVu8RLDbS3HSTKVFg3HhgobWlVU/OzOVsHB&#10;mEm3t9v+pfh+PS5ns+tp49ZKDZ769zmIQH34F/+5P3ScP5rC/Zl4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ilesMAAADcAAAADwAAAAAAAAAAAAAAAACYAgAAZHJzL2Rv&#10;d25yZXYueG1sUEsFBgAAAAAEAAQA9QAAAIgDAAAAAA==&#10;" filled="f" strokecolor="#385d8a" strokeweight="2pt"/>
                <v:shape id="Text Box 117" o:spid="_x0000_s1628"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D4165B" w:rsidRDefault="00D4165B" w:rsidP="00C940BA"/>
                    </w:txbxContent>
                  </v:textbox>
                </v:shape>
                <v:rect id="Rectangle 118" o:spid="_x0000_s1629"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T2MUA&#10;AADcAAAADwAAAGRycy9kb3ducmV2LnhtbESPQWsCMRCF74X+hzCF3mpWwVJWo4hQ6EWwWw8eh824&#10;G9xM1iS6W3+9cyj0NsN78943y/XoO3WjmFxgA9NJAYq4DtZxY+Dw8/n2ASplZItdYDLwSwnWq+en&#10;JZY2DPxNtyo3SkI4lWigzbkvtU51Sx7TJPTEop1C9JhljY22EQcJ952eFcW79uhYGlrsadtSfa6u&#10;3sC8G66z/eF8quLuvg/zizu63daY15dxswCVacz/5r/rLyv4U6GVZ2QCv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VPYxQAAANwAAAAPAAAAAAAAAAAAAAAAAJgCAABkcnMv&#10;ZG93bnJldi54bWxQSwUGAAAAAAQABAD1AAAAigMAAAAA&#10;" fillcolor="window" strokecolor="#c0504d" strokeweight="2pt">
                  <v:textbox>
                    <w:txbxContent>
                      <w:p w:rsidR="00D4165B" w:rsidRDefault="00D4165B" w:rsidP="00DC733D">
                        <w:pPr>
                          <w:jc w:val="center"/>
                        </w:pPr>
                        <w:r>
                          <w:t>u_ns_strbrdg</w:t>
                        </w:r>
                      </w:p>
                    </w:txbxContent>
                  </v:textbox>
                </v:rect>
                <v:rect id="Rectangle 119" o:spid="_x0000_s1630" style="position:absolute;left:30003;top:4000;width:19050;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A1MMA&#10;AADcAAAADwAAAGRycy9kb3ducmV2LnhtbERPzWrCQBC+F/oOyxS8NZsIhpq6SlCq0ks09gHG7JgE&#10;s7Mhu9X49t1Cobf5+H5nsRpNJ240uNaygiSKQRBXVrdcK/g6fby+gXAeWWNnmRQ8yMFq+fy0wEzb&#10;Ox/pVvpahBB2GSpovO8zKV3VkEEX2Z44cBc7GPQBDrXUA95DuOnkNI5TabDl0NBgT+uGqmv5bRTM&#10;8s0hT1x9RHMuZtP0c7ctLjulJi9j/g7C0+j/xX/uvQ7zkzn8Ph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2A1MMAAADcAAAADwAAAAAAAAAAAAAAAACYAgAAZHJzL2Rv&#10;d25yZXYueG1sUEsFBgAAAAAEAAQA9QAAAIgDAAAAAA==&#10;" fillcolor="window" strokecolor="#4f81bd" strokeweight="2pt"/>
                <v:shape id="Text Box 120" o:spid="_x0000_s1631" type="#_x0000_t202" style="position:absolute;left:32743;top:4667;width:1343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D4165B" w:rsidRDefault="00D4165B" w:rsidP="00DC733D">
                        <w:pPr>
                          <w:jc w:val="center"/>
                        </w:pPr>
                        <w:r>
                          <w:t>u_strbrdg_cg</w:t>
                        </w:r>
                      </w:p>
                    </w:txbxContent>
                  </v:textbox>
                </v:shape>
                <v:rect id="Rectangle 121" o:spid="_x0000_s1632" style="position:absolute;left:31027;top:47910;width:11106;height:4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psAA&#10;AADcAAAADwAAAGRycy9kb3ducmV2LnhtbERPS4vCMBC+L/gfwix4W1N7UOkaRRZ8Hhaseh+a2abY&#10;TEoTa/33RljwNh/fc+bL3taio9ZXjhWMRwkI4sLpiksF59P6awbCB2SNtWNS8CAPy8XgY46Zdnc+&#10;UpeHUsQQ9hkqMCE0mZS+MGTRj1xDHLk/11oMEbal1C3eY7itZZokE2mx4thgsKEfQ8U1v1kF6Vl3&#10;s3DRpjxcN9vV9HdPNTZKDT/71TeIQH14i//dOx3np2N4PRMv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NpsAAAADcAAAADwAAAAAAAAAAAAAAAACYAgAAZHJzL2Rvd25y&#10;ZXYueG1sUEsFBgAAAAAEAAQA9QAAAIUDAAAAAA==&#10;" fillcolor="#dafda7" strokecolor="#98b954">
                  <v:fill color2="#f5ffe6" rotate="t" angle="180" colors="0 #dafda7;22938f #e4fdc2;1 #f5ffe6" focus="100%" type="gradient"/>
                  <v:shadow on="t" color="black" opacity="24903f" origin=",.5" offset="0,.55556mm"/>
                  <v:textbox>
                    <w:txbxContent>
                      <w:p w:rsidR="00D4165B" w:rsidRPr="00E41CCB" w:rsidRDefault="00D4165B" w:rsidP="00DC733D">
                        <w:pPr>
                          <w:jc w:val="center"/>
                          <w:rPr>
                            <w:sz w:val="16"/>
                            <w:szCs w:val="16"/>
                          </w:rPr>
                        </w:pPr>
                        <w:r>
                          <w:rPr>
                            <w:sz w:val="16"/>
                            <w:szCs w:val="16"/>
                          </w:rPr>
                          <w:t>u</w:t>
                        </w:r>
                        <w:r w:rsidRPr="00E41CCB">
                          <w:rPr>
                            <w:sz w:val="16"/>
                            <w:szCs w:val="16"/>
                          </w:rPr>
                          <w:t>_</w:t>
                        </w:r>
                        <w:r>
                          <w:rPr>
                            <w:sz w:val="16"/>
                            <w:szCs w:val="16"/>
                          </w:rPr>
                          <w:t>csr_</w:t>
                        </w:r>
                        <w:r w:rsidRPr="00E41CCB">
                          <w:rPr>
                            <w:sz w:val="16"/>
                            <w:szCs w:val="16"/>
                          </w:rPr>
                          <w:t>cg</w:t>
                        </w:r>
                      </w:p>
                      <w:p w:rsidR="00D4165B" w:rsidRDefault="00D4165B" w:rsidP="00DC733D">
                        <w:pPr>
                          <w:pStyle w:val="NormalWeb"/>
                          <w:spacing w:before="0" w:beforeAutospacing="0" w:after="0" w:afterAutospacing="0"/>
                        </w:pPr>
                      </w:p>
                    </w:txbxContent>
                  </v:textbox>
                </v:rect>
                <v:rect id="Rectangle 122" o:spid="_x0000_s1633" style="position:absolute;left:31337;top:53435;width:1110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GEJsMA&#10;AADcAAAADwAAAGRycy9kb3ducmV2LnhtbERPS2vCQBC+F/wPywje6sYcRKKrSECRVmt9nofsmA1m&#10;Z0N2q+m/7xYKvc3H95zZorO1eFDrK8cKRsMEBHHhdMWlgvNp9ToB4QOyxtoxKfgmD4t572WGmXZP&#10;PtDjGEoRQ9hnqMCE0GRS+sKQRT90DXHkbq61GCJsS6lbfMZwW8s0ScbSYsWxwWBDuaHifvyyCj4m&#10;4ZKvP6/N7mDed8v8tN3v37ZKDfrdcgoiUBf+xX/ujY7z0xR+n4kX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GEJsMAAADcAAAADwAAAAAAAAAAAAAAAACYAgAAZHJzL2Rv&#10;d25yZXYueG1sUEsFBgAAAAAEAAQA9QAAAIgDAAAAAA==&#10;" fillcolor="#c9b5e8" strokecolor="#7d60a0">
                  <v:fill color2="#f0eaf9" rotate="t" angle="180" colors="0 #c9b5e8;22938f #d9cbee;1 #f0eaf9" focus="100%" type="gradient"/>
                  <v:shadow on="t" color="black" opacity="24903f" origin=",.5" offset="0,.55556mm"/>
                  <v:textbox>
                    <w:txbxContent>
                      <w:p w:rsidR="00D4165B" w:rsidRDefault="00D4165B" w:rsidP="00DC733D">
                        <w:pPr>
                          <w:jc w:val="center"/>
                        </w:pPr>
                        <w:r>
                          <w:t>u_strbrdg_cg</w:t>
                        </w:r>
                        <w:r>
                          <w:br/>
                        </w:r>
                        <w:r>
                          <w:rPr>
                            <w:sz w:val="14"/>
                            <w:szCs w:val="14"/>
                          </w:rPr>
                          <w:t>(bridge</w:t>
                        </w:r>
                        <w:r w:rsidRPr="007D1E06">
                          <w:rPr>
                            <w:sz w:val="14"/>
                            <w:szCs w:val="14"/>
                          </w:rPr>
                          <w:t xml:space="preserve"> complete</w:t>
                        </w:r>
                        <w:r>
                          <w:rPr>
                            <w:sz w:val="14"/>
                            <w:szCs w:val="14"/>
                          </w:rPr>
                          <w:br/>
                          <w:t>shut off)</w:t>
                        </w:r>
                      </w:p>
                    </w:txbxContent>
                  </v:textbox>
                </v:rect>
                <v:rect id="Rectangle 124" o:spid="_x0000_s1634" style="position:absolute;left:32149;top:7031;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bsEA&#10;AADcAAAADwAAAGRycy9kb3ducmV2LnhtbERP32vCMBB+H/g/hBP2NtPKkNEZRRRhuCetuNejOZti&#10;cylJrN3+eiMIe7uP7+fNl4NtRU8+NI4V5JMMBHHldMO1gmO5ffsAESKyxtYxKfilAMvF6GWOhXY3&#10;3lN/iLVIIRwKVGBi7AopQ2XIYpi4jjhxZ+ctxgR9LbXHWwq3rZxm2UxabDg1GOxobai6HK5Wwe4P&#10;/Xf5U27ytelP+Wm/2u6oVup1PKw+QUQa4r/46f7Saf70HR7PpAvk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CGG7BAAAA3AAAAA8AAAAAAAAAAAAAAAAAmAIAAGRycy9kb3du&#10;cmV2LnhtbFBLBQYAAAAABAAEAPUAAACGAwAAAAA=&#10;" fillcolor="#9eeaff" strokecolor="#46aac5">
                  <v:fill color2="#e4f9ff" rotate="t" angle="180" colors="0 #9eeaff;22938f #bbefff;1 #e4f9ff" focus="100%" type="gradient"/>
                  <v:shadow on="t" color="black" opacity="24903f" origin=",.5" offset="0,.55556mm"/>
                  <v:textbox>
                    <w:txbxContent>
                      <w:p w:rsidR="00D4165B" w:rsidRDefault="00D4165B" w:rsidP="003D32FB">
                        <w:pPr>
                          <w:pStyle w:val="NormalWeb"/>
                          <w:spacing w:before="0" w:beforeAutospacing="0" w:after="0" w:afterAutospacing="0"/>
                          <w:jc w:val="center"/>
                        </w:pPr>
                        <w:r>
                          <w:rPr>
                            <w:rFonts w:ascii="Verdana" w:eastAsia="Times New Roman" w:hAnsi="Verdana" w:cs="Arial"/>
                            <w:color w:val="000000"/>
                            <w:sz w:val="16"/>
                            <w:szCs w:val="16"/>
                          </w:rPr>
                          <w:t>TX_inblk_cg</w:t>
                        </w:r>
                      </w:p>
                    </w:txbxContent>
                  </v:textbox>
                </v:rect>
                <v:rect id="Rectangle 128" o:spid="_x0000_s1635" style="position:absolute;left:32250;top:13873;width:11100;height:5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Sa8QA&#10;AADcAAAADwAAAGRycy9kb3ducmV2LnhtbESPQWvDMAyF74X9B6PBbq2THsZI65bSURjdqc1oryJW&#10;47BYDraXZvv102Gwm8R7eu/Tejv5Xo0UUxfYQLkoQBE3wXbcGvioD/MXUCkjW+wDk4FvSrDdPMzW&#10;WNlw5xON59wqCeFUoQGX81BpnRpHHtMiDMSi3UL0mGWNrbYR7xLue70simftsWNpcDjQ3lHzef7y&#10;Bo4/GN/ra/1a7t14KS+n3eFIrTFPj9NuBSrTlP/Nf9dvVvCXQivPyAR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Emv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4165B" w:rsidRDefault="00D4165B" w:rsidP="003D32FB">
                        <w:pPr>
                          <w:pStyle w:val="NormalWeb"/>
                          <w:spacing w:before="0" w:beforeAutospacing="0" w:after="0" w:afterAutospacing="0"/>
                          <w:jc w:val="center"/>
                        </w:pPr>
                        <w:r>
                          <w:rPr>
                            <w:rFonts w:ascii="Verdana" w:eastAsia="Times New Roman" w:hAnsi="Verdana" w:cs="Arial"/>
                            <w:color w:val="000000"/>
                            <w:kern w:val="32"/>
                            <w:sz w:val="16"/>
                            <w:szCs w:val="16"/>
                          </w:rPr>
                          <w:t>RX_inblk_cg</w:t>
                        </w:r>
                      </w:p>
                    </w:txbxContent>
                  </v:textbox>
                </v:rect>
                <v:shape id="Straight Arrow Connector 144" o:spid="_x0000_s1636" type="#_x0000_t32" style="position:absolute;left:16192;top:1615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u2cEAAADcAAAADwAAAGRycy9kb3ducmV2LnhtbERPS4vCMBC+C/sfwix409QHol2j7Aqr&#10;vXhQe/E2NGNbtpmEJqv13xtB8DYf33OW68404kqtry0rGA0TEMSF1TWXCvLT72AOwgdkjY1lUnAn&#10;D+vVR2+JqbY3PtD1GEoRQ9inqKAKwaVS+qIig35oHXHkLrY1GCJsS6lbvMVw08hxksykwZpjQ4WO&#10;NhUVf8d/o8DZS/YTRttyr7fnXXaY5AvjcqX6n933F4hAXXiLX+5Mx/nTKTyfiR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WS7ZwQAAANwAAAAPAAAAAAAAAAAAAAAA&#10;AKECAABkcnMvZG93bnJldi54bWxQSwUGAAAAAAQABAD5AAAAjwMAAAAA&#10;" strokecolor="#4a7ebb">
                  <v:stroke endarrow="block"/>
                </v:shape>
                <v:shape id="Text Box 3" o:spid="_x0000_s1637" type="#_x0000_t202" style="position:absolute;left:15598;top:14415;width:165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kern w:val="32"/>
                            <w:sz w:val="14"/>
                            <w:szCs w:val="14"/>
                          </w:rPr>
                          <w:t>rt_strrx_fifo_empty[#lyrs-1:0]</w:t>
                        </w:r>
                      </w:p>
                    </w:txbxContent>
                  </v:textbox>
                </v:shape>
                <v:shape id="Straight Arrow Connector 147" o:spid="_x0000_s1638" type="#_x0000_t32" style="position:absolute;left:16192;top:1783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NMMAAADcAAAADwAAAGRycy9kb3ducmV2LnhtbERPTWvCQBC9F/wPywje6kaxalNXKYJg&#10;Dx6MpdLbkJ0mwcxsml01/ntXKPQ2j/c5i1XHtbpQ6ysnBkbDBBRJ7mwlhYHPw+Z5DsoHFIu1EzJw&#10;Iw+rZe9pgal1V9nTJQuFiiHiUzRQhtCkWvu8JEY/dA1J5H5cyxgibAttW7zGcK71OEmmmrGS2FBi&#10;Q+uS8lN2ZgMf1cuOx7Pf1+54otGGJ5wdvr+MGfS79zdQgbrwL/5zb22cP5nB45l4gV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IWTTDAAAA3AAAAA8AAAAAAAAAAAAA&#10;AAAAoQIAAGRycy9kb3ducmV2LnhtbFBLBQYAAAAABAAEAPkAAACRAwAAAAA=&#10;" strokecolor="#4a7ebb">
                  <v:stroke startarrow="block"/>
                </v:shape>
                <v:shape id="Text Box 105" o:spid="_x0000_s1639" type="#_x0000_t202" style="position:absolute;left:15598;top:16159;width:14405;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rt_strrx_cg_clk[#lyrs-1:0]</w:t>
                        </w:r>
                      </w:p>
                    </w:txbxContent>
                  </v:textbox>
                </v:shape>
                <v:shape id="Straight Arrow Connector 152" o:spid="_x0000_s1640" type="#_x0000_t32" style="position:absolute;left:16192;top:817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68MAAADcAAAADwAAAGRycy9kb3ducmV2LnhtbERPTWvCQBC9F/oflil4q5ukVDR1DW2h&#10;mosHNRdvQ3ZMQrOzS3Yb4793C4Xe5vE+Z11MphcjDb6zrCCdJyCIa6s7bhRUp6/nJQgfkDX2lknB&#10;jTwUm8eHNebaXvlA4zE0Ioawz1FBG4LLpfR1Swb93DriyF3sYDBEODRSD3iN4aaXWZIspMGOY0OL&#10;jj5bqr+PP0aBs5fyI6TbZq+35115eKlWxlVKzZ6m9zcQgabwL/5zlzrOf83g95l4gd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lhevDAAAA3AAAAA8AAAAAAAAAAAAA&#10;AAAAoQIAAGRycy9kb3ducmV2LnhtbFBLBQYAAAAABAAEAPkAAACRAwAAAAA=&#10;" strokecolor="#4a7ebb">
                  <v:stroke endarrow="block"/>
                </v:shape>
                <v:shape id="Text Box 3" o:spid="_x0000_s1641" type="#_x0000_t202" style="position:absolute;left:16192;top:6416;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kern w:val="32"/>
                            <w:sz w:val="14"/>
                            <w:szCs w:val="14"/>
                          </w:rPr>
                          <w:t>strtx_rt_fifo_empty[3:0]</w:t>
                        </w:r>
                      </w:p>
                    </w:txbxContent>
                  </v:textbox>
                </v:shape>
                <v:shape id="Straight Arrow Connector 154" o:spid="_x0000_s1642" type="#_x0000_t32" style="position:absolute;left:16192;top:9855;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RnsMAAADcAAAADwAAAGRycy9kb3ducmV2LnhtbERPTWvCQBC9F/wPywje6kZRa1NXKYKg&#10;Bw+NpdLbkJ0mwcxsml01/nu3IPQ2j/c5i1XHtbpQ6ysnBkbDBBRJ7mwlhYHPw+Z5DsoHFIu1EzJw&#10;Iw+rZe9pgal1V/mgSxYKFUPEp2igDKFJtfZ5SYx+6BqSyP24ljFE2BbatniN4VzrcZLMNGMlsaHE&#10;htYl5afszAZ21XTP45ff1+54otGGJ5wdvr+MGfS79zdQgbrwL364tzbOn07g75l4gV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DUZ7DAAAA3AAAAA8AAAAAAAAAAAAA&#10;AAAAoQIAAGRycy9kb3ducmV2LnhtbFBLBQYAAAAABAAEAPkAAACRAwAAAAA=&#10;" strokecolor="#4a7ebb">
                  <v:stroke startarrow="block"/>
                </v:shape>
                <v:shape id="Text Box 105" o:spid="_x0000_s1643" type="#_x0000_t202" style="position:absolute;left:17049;top:8177;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strtx_rt_cg_clk[3:0]</w:t>
                        </w:r>
                      </w:p>
                    </w:txbxContent>
                  </v:textbox>
                </v:shape>
                <v:group id="Group 172" o:spid="_x0000_s1644" style="position:absolute;left:43371;top:13873;width:11258;height:3936" coordorigin="-475,-1467" coordsize="11258,3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shape id="Straight Arrow Connector 173" o:spid="_x0000_s164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VisMAAADcAAAADwAAAGRycy9kb3ducmV2LnhtbERPTWvCQBC9C/6HZQq96Ubbqk1dpRQE&#10;PfTQKIq3ITtNgpnZmF01/fduodDbPN7nzJcd1+pKra+cGBgNE1AkubOVFAZ229VgBsoHFIu1EzLw&#10;Qx6Wi35vjql1N/miaxYKFUPEp2igDKFJtfZ5SYx+6BqSyH27ljFE2BbatniL4VzrcZJMNGMlsaHE&#10;hj5Kyk/ZhQ1sqpdPHk/Pr93hRKMVP3O2Pe6NeXzo3t9ABerCv/jPvbZx/vQJfp+JF+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flYrDAAAA3AAAAA8AAAAAAAAAAAAA&#10;AAAAoQIAAGRycy9kb3ducmV2LnhtbFBLBQYAAAAABAAEAPkAAACRAwAAAAA=&#10;" strokecolor="#4a7ebb">
                    <v:stroke startarrow="block"/>
                  </v:shape>
                  <v:shape id="Text Box 105" o:spid="_x0000_s1646" type="#_x0000_t202" style="position:absolute;left:-475;top:-1467;width:11257;height:3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rt_strbrdg_cg_busy</w:t>
                          </w:r>
                          <w:r>
                            <w:rPr>
                              <w:rFonts w:ascii="Verdana" w:eastAsia="Times New Roman" w:hAnsi="Verdana" w:cs="Arial"/>
                              <w:color w:val="000000"/>
                              <w:sz w:val="14"/>
                              <w:szCs w:val="14"/>
                            </w:rPr>
                            <w:br/>
                            <w:t xml:space="preserve"> [#lyrs-1:0]</w:t>
                          </w:r>
                        </w:p>
                      </w:txbxContent>
                    </v:textbox>
                  </v:shape>
                </v:group>
                <v:rect id="Rectangle 186" o:spid="_x0000_s1647" style="position:absolute;left:32151;top:21644;width:11098;height:14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4McIA&#10;AADcAAAADwAAAGRycy9kb3ducmV2LnhtbERP32vCMBB+H/g/hBN8kTVVWC2dUUQYuMc5Qfp2a25J&#10;sbmUJqvdf78MBnu7j+/nbfeT68RIQ2g9K1hlOQjixuuWjYLL+8tjCSJEZI2dZ1LwTQH2u9nDFivt&#10;7/xG4zkakUI4VKjAxthXUobGksOQ+Z44cZ9+cBgTHIzUA95TuOvkOs8L6bDl1GCxp6Ol5nb+cgo2&#10;y/Iwvh6tPMnlVJvrU/FRU6HUYj4dnkFEmuK/+M990ml+WcDvM+k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fgxwgAAANwAAAAPAAAAAAAAAAAAAAAAAJgCAABkcnMvZG93&#10;bnJldi54bWxQSwUGAAAAAAQABAD1AAAAhwMAAAAA&#10;" fillcolor="#ffbe86" strokecolor="#f69240">
                  <v:fill color2="#ffebdb" rotate="t" angle="180" colors="0 #ffbe86;22938f #ffd0aa;1 #ffebdb" focus="100%" type="gradient"/>
                  <v:shadow on="t" color="black" opacity="24903f" origin=",.5" offset="0,.55556mm"/>
                  <v:textbox>
                    <w:txbxContent>
                      <w:p w:rsidR="00D4165B" w:rsidRDefault="00D4165B" w:rsidP="00DC733D">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group id="Group 200" o:spid="_x0000_s1648" style="position:absolute;left:16192;top:21644;width:18955;height:2286" coordorigin=""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Straight Arrow Connector 201" o:spid="_x0000_s164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FV/cMAAADcAAAADwAAAGRycy9kb3ducmV2LnhtbESPQYvCMBSE78L+h/CEvWlaF8StRnGF&#10;1V48qL3s7dE822LzEpqo3X9vBMHjMDPfMItVb1pxo843lhWk4wQEcWl1w5WC4vQ7moHwAVlja5kU&#10;/JOH1fJjsMBM2zsf6HYMlYgQ9hkqqENwmZS+rMmgH1tHHL2z7QyGKLtK6g7vEW5aOUmSqTTYcFyo&#10;0dGmpvJyvBoFzp7zn5Buq73e/u3yw1fxbVyh1OewX89BBOrDO/xq51rBJEnh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Vf3DAAAA3AAAAA8AAAAAAAAAAAAA&#10;AAAAoQIAAGRycy9kb3ducmV2LnhtbFBLBQYAAAAABAAEAPkAAACRAwAAAAA=&#10;" strokecolor="#4a7ebb">
                    <v:stroke endarrow="block"/>
                  </v:shape>
                  <v:shape id="Text Box 3" o:spid="_x0000_s1650"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Intfa_strtx_rt_layer_valid[#lyrs-1:0]</w:t>
                          </w:r>
                        </w:p>
                      </w:txbxContent>
                    </v:textbox>
                  </v:shape>
                </v:group>
                <v:group id="Group 215" o:spid="_x0000_s1651" style="position:absolute;left:43249;top:24765;width:11284;height:3247" coordorigin="-501,-961" coordsize="11284,3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Straight Arrow Connector 216" o:spid="_x0000_s1652" type="#_x0000_t32" style="position:absolute;left:-501;top:1625;width:112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FbVMMAAADcAAAADwAAAGRycy9kb3ducmV2LnhtbESPQYvCMBSE78L+h/AW9qZpXRCtRnEX&#10;VnvxoPbi7dE822LzEpqs1n9vBMHjMDPfMItVb1pxpc43lhWkowQEcWl1w5WC4vg3nILwAVlja5kU&#10;3MnDavkxWGCm7Y33dD2ESkQI+wwV1CG4TEpf1mTQj6wjjt7ZdgZDlF0ldYe3CDetHCfJRBpsOC7U&#10;6Oi3pvJy+DcKnD3nPyHdVDu9OW3z/XcxM65Q6uuzX89BBOrDO/xq51rBOJ3A80w8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W1TDAAAA3AAAAA8AAAAAAAAAAAAA&#10;AAAAoQIAAGRycy9kb3ducmV2LnhtbFBLBQYAAAAABAAEAPkAAACRAwAAAAA=&#10;" strokecolor="#4a7ebb">
                    <v:stroke endarrow="block"/>
                  </v:shape>
                  <v:shape id="Text Box 105" o:spid="_x0000_s1653" type="#_x0000_t202" style="position:absolute;left:585;top:-961;width:9677;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strtx_rt_cg_busy</w:t>
                          </w:r>
                          <w:r>
                            <w:rPr>
                              <w:rFonts w:ascii="Verdana" w:eastAsia="Times New Roman" w:hAnsi="Verdana" w:cs="Arial"/>
                              <w:color w:val="000000"/>
                              <w:sz w:val="14"/>
                              <w:szCs w:val="14"/>
                            </w:rPr>
                            <w:br/>
                            <w:t>[#lyrs-1:0]</w:t>
                          </w:r>
                        </w:p>
                      </w:txbxContent>
                    </v:textbox>
                  </v:shape>
                </v:group>
                <v:group id="Group 303" o:spid="_x0000_s1654" style="position:absolute;left:43668;top:49659;width:10783;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Straight Arrow Connector 304" o:spid="_x0000_s165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QQYsYAAADcAAAADwAAAGRycy9kb3ducmV2LnhtbESPQWvCQBSE70L/w/IKvelGa6umriIF&#10;oR56MBbF2yP7mgTz3sbsVtN/7xYKHoeZ+YaZLzuu1YVaXzkxMBwkoEhyZyspDHzt1v0pKB9QLNZO&#10;yMAveVguHnpzTK27ypYuWShUhIhP0UAZQpNq7fOSGP3ANSTR+3YtY4iyLbRt8RrhXOtRkrxqxkri&#10;QokNvZeUn7IfNrCpXj55NDnPusOJhmsec7Y77o15euxWb6ACdeEe/m9/WAPPyRj+zsQjo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0EGLGAAAA3AAAAA8AAAAAAAAA&#10;AAAAAAAAoQIAAGRycy9kb3ducmV2LnhtbFBLBQYAAAAABAAEAPkAAACUAwAAAAA=&#10;" strokecolor="#4a7ebb">
                    <v:stroke startarrow="block"/>
                  </v:shape>
                  <v:shape id="Text Box 105" o:spid="_x0000_s165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mkMcA&#10;AADcAAAADwAAAGRycy9kb3ducmV2LnhtbESPzWvCQBTE7wX/h+UJ3urGQFuNWUUC0lLswY+Lt2f2&#10;5QOzb2N21dS/vlso9DjMzG+YdNmbRtyoc7VlBZNxBII4t7rmUsFhv36egnAeWWNjmRR8k4PlYvCU&#10;YqLtnbd02/lSBAi7BBVU3reJlC6vyKAb25Y4eIXtDPogu1LqDu8BbhoZR9GrNFhzWKiwpayi/Ly7&#10;GgWf2foLt6fYTB9N9r4pVu3lcHxRajTsV3MQnnr/H/5rf2gFb7M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LZpDHAAAA3AAAAA8AAAAAAAAAAAAAAAAAmAIAAGRy&#10;cy9kb3ducmV2LnhtbFBLBQYAAAAABAAEAPUAAACMAw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i_reg_cg_busy</w:t>
                          </w:r>
                        </w:p>
                      </w:txbxContent>
                    </v:textbox>
                  </v:shape>
                </v:group>
                <v:shape id="Straight Arrow Connector 793" o:spid="_x0000_s1657" type="#_x0000_t32" style="position:absolute;left:16192;top:4905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ixiMYAAADcAAAADwAAAGRycy9kb3ducmV2LnhtbESPQWvCQBSE7wX/w/KE3upG22qNrlIK&#10;gh56MJYWb4/sMwnmvY3ZVdN/7xYKHoeZ+YaZLzuu1YVaXzkxMBwkoEhyZyspDHztVk9voHxAsVg7&#10;IQO/5GG56D3MMbXuKlu6ZKFQESI+RQNlCE2qtc9LYvQD15BE7+BaxhBlW2jb4jXCudajJBlrxkri&#10;QokNfZSUH7MzG9hUr588mpym3c+Rhit+4Wy3/zbmsd+9z0AF6sI9/N9eWwOT6TP8nYlHQC9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YsYjGAAAA3AAAAA8AAAAAAAAA&#10;AAAAAAAAoQIAAGRycy9kb3ducmV2LnhtbFBLBQYAAAAABAAEAPkAAACUAwAAAAA=&#10;" strokecolor="#4a7ebb">
                  <v:stroke startarrow="block"/>
                </v:shape>
                <v:shape id="Text Box 105" o:spid="_x0000_s1658" type="#_x0000_t202" style="position:absolute;left:17049;top:473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bf8cA&#10;AADcAAAADwAAAGRycy9kb3ducmV2LnhtbESPQWvCQBSE70L/w/IK3nRT0VbTbEQCUhE9mHrp7Zl9&#10;JqHZt2l2q7G/visUehxm5hsmWfamERfqXG1ZwdM4AkFcWF1zqeD4vh7NQTiPrLGxTApu5GCZPgwS&#10;jLW98oEuuS9FgLCLUUHlfRtL6YqKDLqxbYmDd7adQR9kV0rd4TXATSMnUfQsDdYcFipsKauo+My/&#10;jYJttt7j4TQx858me9udV+3X8WOm1PCxX72C8NT7//Bfe6MVvCy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uW3/HAAAA3AAAAA8AAAAAAAAAAAAAAAAAmAIAAGRy&#10;cy9kb3ducmV2LnhtbFBLBQYAAAAABAAEAPUAAACMAw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795" o:spid="_x0000_s1659" type="#_x0000_t32" style="position:absolute;left:16192;top:5570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2MZ8YAAADcAAAADwAAAGRycy9kb3ducmV2LnhtbESPQWvCQBSE74L/YXlCb7pRatXUVaQg&#10;tAcPTYqlt0f2NQnmvY3Zrab/visIPQ4z8w2z3vbcqAt1vnZiYDpJQJEUztZSGvjI9+MlKB9QLDZO&#10;yMAvedhuhoM1ptZd5Z0uWShVhIhP0UAVQptq7YuKGP3EtSTR+3YdY4iyK7Xt8Brh3OhZkjxpxlri&#10;QoUtvVRUnLIfNvBWzw88W5xX/eeJpnt+5Cz/OhrzMOp3z6AC9eE/fG+/WgOL1RxuZ+IR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9jGfGAAAA3AAAAA8AAAAAAAAA&#10;AAAAAAAAoQIAAGRycy9kb3ducmV2LnhtbFBLBQYAAAAABAAEAPkAAACUAwAAAAA=&#10;" strokecolor="#4a7ebb">
                  <v:stroke startarrow="block"/>
                </v:shape>
                <v:shape id="Text Box 105" o:spid="_x0000_s1660" type="#_x0000_t202" style="position:absolute;left:17049;top:540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gk8cA&#10;AADcAAAADwAAAGRycy9kb3ducmV2LnhtbESPT2vCQBTE7wW/w/KE3urGQK2NriKBYCntwT+X3p7Z&#10;ZxLcfRuzW0376bsFweMwM79h5sveGnGhzjeOFYxHCQji0umGKwX7XfE0BeEDskbjmBT8kIflYvAw&#10;x0y7K2/osg2ViBD2GSqoQ2gzKX1Zk0U/ci1x9I6usxii7CqpO7xGuDUyTZKJtNhwXKixpbym8rT9&#10;tgre8+ITN4fUTn9Nvv44rtrz/utZqcdhv5qBCNSHe/jWftMKXl4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wYJPHAAAA3AAAAA8AAAAAAAAAAAAAAAAAmAIAAGRy&#10;cy9kb3ducmV2LnhtbFBLBQYAAAAABAAEAPUAAACMAw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Core_cg_clk</w:t>
                        </w:r>
                      </w:p>
                    </w:txbxContent>
                  </v:textbox>
                </v:shape>
                <v:group id="Group 797" o:spid="_x0000_s1661" style="position:absolute;left:43371;top:5255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shape id="Straight Arrow Connector 798" o:spid="_x0000_s1662"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wj+cMAAADcAAAADwAAAGRycy9kb3ducmV2LnhtbERPTWvCQBC9C/6HZQq96cbQao2uQQpC&#10;e+jBKBZvQ3aaBDOzaXar6b/vHgoeH+97nQ/cqiv1vnFiYDZNQJGUzjZSGTgedpMXUD6gWGydkIFf&#10;8pBvxqM1ZtbdZE/XIlQqhojP0EAdQpdp7cuaGP3UdSSR+3I9Y4iwr7Tt8RbDudVpksw1YyOxocaO&#10;XmsqL8UPG3hvnj84XXwvh88LzXb8xMXhfDLm8WHYrkAFGsJd/O9+swYWy7g2nolHQG/+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8I/nDAAAA3AAAAA8AAAAAAAAAAAAA&#10;AAAAoQIAAGRycy9kb3ducmV2LnhtbFBLBQYAAAAABAAEAPkAAACRAwAAAAA=&#10;" strokecolor="#4a7ebb">
                    <v:stroke startarrow="block"/>
                  </v:shape>
                  <v:shape id="Text Box 105" o:spid="_x0000_s1663"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04cUA&#10;AADcAAAADwAAAGRycy9kb3ducmV2LnhtbESPT4vCMBTE78J+h/CEvWmq4L9qFCmIIutB14u3Z/Ns&#10;i81Lt8lq3U9vBGGPw8z8hpktGlOKG9WusKyg141AEKdWF5wpOH6vOmMQziNrLC2Tggc5WMw/WjOM&#10;tb3znm4Hn4kAYRejgtz7KpbSpTkZdF1bEQfvYmuDPsg6k7rGe4CbUvajaCgNFhwWcqwoySm9Hn6N&#10;gm2y2uH+3DfjvzJZf12W1c/xNFDqs90spyA8Nf4//G5vtILRZAK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ThxQAAANwAAAAPAAAAAAAAAAAAAAAAAJgCAABkcnMv&#10;ZG93bnJldi54bWxQSwUGAAAAAAQABAD1AAAAigM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System_clk_en</w:t>
                          </w:r>
                        </w:p>
                      </w:txbxContent>
                    </v:textbox>
                  </v:shape>
                </v:group>
                <v:group id="Group 992" o:spid="_x0000_s1664" style="position:absolute;left:43371;top:5484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shape id="Straight Arrow Connector 993" o:spid="_x0000_s166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0qQ8YAAADcAAAADwAAAGRycy9kb3ducmV2LnhtbESPQWvCQBSE7wX/w/IKvdWN1laTuooI&#10;QnvoobEo3h7ZZxLMexuzW43/vlso9DjMzDfMfNlzoy7U+dqJgdEwAUVSOFtLaeBru3mcgfIBxWLj&#10;hAzcyMNyMbibY2bdVT7pkodSRYj4DA1UIbSZ1r6oiNEPXUsSvaPrGEOUXalth9cI50aPk+RFM9YS&#10;FypsaV1Rccq/2cB7/fzB4+k57fcnGm14wvn2sDPm4b5fvYIK1If/8F/7zRpI0yf4PROPgF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NKkPGAAAA3AAAAA8AAAAAAAAA&#10;AAAAAAAAoQIAAGRycy9kb3ducmV2LnhtbFBLBQYAAAAABAAEAPkAAACUAwAAAAA=&#10;" strokecolor="#4a7ebb">
                    <v:stroke startarrow="block"/>
                  </v:shape>
                  <v:shape id="Text Box 105" o:spid="_x0000_s166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AtMUA&#10;AADcAAAADwAAAGRycy9kb3ducmV2LnhtbESPQYvCMBSE78L+h/CEvWmqqGg1ihREkfWg68Xbs3m2&#10;xeal22S17q83grDHYWa+YWaLxpTiRrUrLCvodSMQxKnVBWcKjt+rzhiE88gaS8uk4EEOFvOP1gxj&#10;be+8p9vBZyJA2MWoIPe+iqV0aU4GXddWxMG72NqgD7LOpK7xHuCmlP0oGkmDBYeFHCtKckqvh1+j&#10;YJusdrg/9834r0zWX5dl9XM8DZX6bDfLKQhPjf8Pv9sbrWAyG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8C0xQAAANwAAAAPAAAAAAAAAAAAAAAAAJgCAABkcnMv&#10;ZG93bnJldi54bWxQSwUGAAAAAAQABAD1AAAAigMAAAAA&#10;" filled="f" stroked="f" strokeweight=".5pt">
                    <v:textbox>
                      <w:txbxContent>
                        <w:p w:rsidR="00D4165B" w:rsidRDefault="00D4165B" w:rsidP="00DC733D">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shape id="Text Box 995" o:spid="_x0000_s1667"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L8UA&#10;AADcAAAADwAAAGRycy9kb3ducmV2LnhtbESPQYvCMBSE78L+h/AWvGmq4GKrUaQgK6IHXS97ezbP&#10;tti8dJuodX+9EQSPw8x8w0znranElRpXWlYw6EcgiDOrS84VHH6WvTEI55E1VpZJwZ0czGcfnSkm&#10;2t54R9e9z0WAsEtQQeF9nUjpsoIMur6tiYN3so1BH2STS93gLcBNJYdR9CUNlhwWCqwpLSg77y9G&#10;wTpdbnF3HJrxf5V+b06L+u/wO1Kq+9kuJiA8tf4dfrVXWkEc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92UvxQAAANwAAAAPAAAAAAAAAAAAAAAAAJgCAABkcnMv&#10;ZG93bnJldi54bWxQSwUGAAAAAAQABAD1AAAAigMAAAAA&#10;" filled="f" stroked="f" strokeweight=".5pt">
                  <v:textbox>
                    <w:txbxContent>
                      <w:p w:rsidR="00D4165B" w:rsidRPr="00B808E5" w:rsidRDefault="00D4165B" w:rsidP="00DC733D">
                        <w:pPr>
                          <w:rPr>
                            <w:sz w:val="14"/>
                            <w:szCs w:val="14"/>
                          </w:rPr>
                        </w:pPr>
                        <w:r>
                          <w:rPr>
                            <w:sz w:val="14"/>
                            <w:szCs w:val="14"/>
                          </w:rPr>
                          <w:t>Core_clk</w:t>
                        </w:r>
                      </w:p>
                    </w:txbxContent>
                  </v:textbox>
                </v:shape>
                <v:group id="Group 837" o:spid="_x0000_s1668" style="position:absolute;left:16192;top:25065;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6eO8YAAADcAAAADwAAAGRycy9kb3ducmV2LnhtbESPQWvCQBSE7wX/w/KE&#10;3uomSltJ3YQgtvQgQlWQ3h7ZZxKSfRuy2yT++25B6HGYmW+YTTaZVgzUu9qygngRgSAurK65VHA+&#10;vT+tQTiPrLG1TApu5CBLZw8bTLQd+YuGoy9FgLBLUEHlfZdI6YqKDLqF7YiDd7W9QR9kX0rd4xjg&#10;ppXLKHqRBmsOCxV2tK2oaI4/RsHHiGO+infDvrlub9+n58NlH5NSj/MpfwPhafL/4Xv7UytYr1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p47xgAAANwA&#10;AAAPAAAAAAAAAAAAAAAAAKoCAABkcnMvZG93bnJldi54bWxQSwUGAAAAAAQABAD6AAAAnQMAAAAA&#10;">
                  <v:shape id="Straight Arrow Connector 838" o:spid="_x0000_s166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0BD78AAADcAAAADwAAAGRycy9kb3ducmV2LnhtbERPTYvCMBC9L/gfwgje1tQVRKtRdEHt&#10;xYPai7ehGdtiMwlN1PrvzUHw+Hjfi1VnGvGg1teWFYyGCQjiwuqaSwX5efs7BeEDssbGMil4kYfV&#10;svezwFTbJx/pcQqliCHsU1RQheBSKX1RkUE/tI44clfbGgwRtqXULT5juGnkX5JMpMGaY0OFjv4r&#10;Km6nu1Hg7DXbhNGuPOjdZZ8dx/nMuFypQb9bz0EE6sJX/HFnWsF0HNfGM/EIyO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0BD78AAADcAAAADwAAAAAAAAAAAAAAAACh&#10;AgAAZHJzL2Rvd25yZXYueG1sUEsFBgAAAAAEAAQA+QAAAI0DAAAAAA==&#10;" strokecolor="#4a7ebb">
                    <v:stroke endarrow="block"/>
                  </v:shape>
                  <v:shape id="Text Box 3" o:spid="_x0000_s1670"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0/jcYA&#10;AADcAAAADwAAAGRycy9kb3ducmV2LnhtbESPQWvCQBSE70L/w/IKvemmipKmriIBUaQeTL14e2af&#10;SWj2bZrdauyvdwXB4zAz3zDTeWdqcabWVZYVvA8iEMS51RUXCvbfy34MwnlkjbVlUnAlB/PZS2+K&#10;ibYX3tE584UIEHYJKii9bxIpXV6SQTewDXHwTrY16INsC6lbvAS4qeUwiibSYMVhocSG0pLyn+zP&#10;KNikyy3ujkMT/9fp6uu0aH73h7FSb6/d4hOEp84/w4/2WiuIRx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0/jcYAAADcAAAADwAAAAAAAAAAAAAAAACYAgAAZHJz&#10;L2Rvd25yZXYueG1sUEsFBgAAAAAEAAQA9QAAAIsDAAAAAA==&#10;" filled="f" stroked="f" strokeweight=".5pt">
                    <v:textbox>
                      <w:txbxContent>
                        <w:p w:rsidR="00D4165B" w:rsidRDefault="00D4165B" w:rsidP="00A0082F">
                          <w:pPr>
                            <w:pStyle w:val="NormalWeb"/>
                            <w:spacing w:before="0" w:beforeAutospacing="0" w:after="0" w:afterAutospacing="0"/>
                          </w:pPr>
                          <w:r>
                            <w:rPr>
                              <w:rFonts w:ascii="Verdana" w:eastAsia="Times New Roman" w:hAnsi="Verdana" w:cs="Arial"/>
                              <w:color w:val="000000"/>
                              <w:sz w:val="14"/>
                              <w:szCs w:val="14"/>
                            </w:rPr>
                            <w:t>Intfb_strtx_rt_layer_valid[#lyrs-1:0]</w:t>
                          </w:r>
                        </w:p>
                      </w:txbxContent>
                    </v:textbox>
                  </v:shape>
                </v:group>
                <v:group id="Group 840" o:spid="_x0000_s1671"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shape id="Straight Arrow Connector 844" o:spid="_x0000_s167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Z4d8UAAADcAAAADwAAAGRycy9kb3ducmV2LnhtbESPQWvCQBSE74L/YXlCb7qxFbHRNbSF&#10;2lw8JObS2yP7TILZt0t2G9N/3y0Uehxm5hvmkE2mFyMNvrOsYL1KQBDXVnfcKKgu78sdCB+QNfaW&#10;ScE3eciO89kBU23vXNBYhkZECPsUFbQhuFRKX7dk0K+sI47e1Q4GQ5RDI/WA9wg3vXxMkq002HFc&#10;aNHRW0v1rfwyCpy95q9hfWrO+vT5kRdP1bNxlVIPi+llDyLQFP7Df+1cK9htNvB7Jh4Be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Z4d8UAAADcAAAADwAAAAAAAAAA&#10;AAAAAAChAgAAZHJzL2Rvd25yZXYueG1sUEsFBgAAAAAEAAQA+QAAAJMDAAAAAA==&#10;" strokecolor="#4a7ebb">
                    <v:stroke endarrow="block"/>
                  </v:shape>
                  <v:shape id="Text Box 3" o:spid="_x0000_s1673"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G9ccA&#10;AADcAAAADwAAAGRycy9kb3ducmV2LnhtbESPQWvCQBSE7wX/w/IK3uqmQUtIXSUEQkXsQevF2zP7&#10;TEKzb2N2G2N/fbdQ6HGYmW+Y5Xo0rRiod41lBc+zCARxaXXDlYLjR/GUgHAeWWNrmRTcycF6NXlY&#10;Yqrtjfc0HHwlAoRdigpq77tUSlfWZNDNbEccvIvtDfog+0rqHm8BbloZR9GLNNhwWKixo7ym8vPw&#10;ZRRs8+Id9+fYJN9t/ra7ZN31eFooNX0cs1cQnkb/H/5rb7SCZL6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2RvXHAAAA3AAAAA8AAAAAAAAAAAAAAAAAmAIAAGRy&#10;cy9kb3ducmV2LnhtbFBLBQYAAAAABAAEAPUAAACMAwAAAAA=&#10;" filled="f" stroked="f" strokeweight=".5pt">
                    <v:textbox>
                      <w:txbxContent>
                        <w:p w:rsidR="00D4165B" w:rsidRDefault="00D4165B" w:rsidP="00BD3BC3">
                          <w:pPr>
                            <w:pStyle w:val="NormalWeb"/>
                            <w:spacing w:before="0" w:beforeAutospacing="0" w:after="0" w:afterAutospacing="0"/>
                          </w:pPr>
                          <w:r>
                            <w:rPr>
                              <w:rFonts w:ascii="Verdana" w:eastAsia="Times New Roman" w:hAnsi="Verdana" w:cs="Arial"/>
                              <w:color w:val="000000"/>
                              <w:sz w:val="14"/>
                              <w:szCs w:val="14"/>
                            </w:rPr>
                            <w:t>Intfc_strtx_rt_layer_valid[#lyrs-1:0]</w:t>
                          </w:r>
                        </w:p>
                      </w:txbxContent>
                    </v:textbox>
                  </v:shape>
                </v:group>
                <v:group id="Group 841" o:spid="_x0000_s1674"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3QqcQAAADcAAAADwAAAGRycy9kb3ducmV2LnhtbESPQYvCMBSE78L+h/CE&#10;vWnaXV2kGkXEXTyIoC6It0fzbIvNS2liW/+9EQSPw8x8w8wWnSlFQ7UrLCuIhxEI4tTqgjMF/8ff&#10;wQSE88gaS8uk4E4OFvOP3gwTbVveU3PwmQgQdgkqyL2vEildmpNBN7QVcfAutjbog6wzqWtsA9yU&#10;8iuKfqTBgsNCjhWtckqvh5tR8Ndiu/yO1832elndz8fx7rSNSanPfrecgvDU+Xf41d5oBZNR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h3QqcQAAADcAAAA&#10;DwAAAAAAAAAAAAAAAACqAgAAZHJzL2Rvd25yZXYueG1sUEsFBgAAAAAEAAQA+gAAAJsDAAAAAA==&#10;">
                  <v:shape id="Straight Arrow Connector 842" o:spid="_x0000_s1675"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NFmMUAAADcAAAADwAAAGRycy9kb3ducmV2LnhtbESPQWvCQBSE74X+h+UVvNVNYimaugla&#10;0ObSg5qLt0f2mYRm3y7ZrcZ/3y0Uehxm5htmXU5mEFcafW9ZQTpPQBA3VvfcKqhPu+clCB+QNQ6W&#10;ScGdPJTF48Mac21vfKDrMbQiQtjnqKALweVS+qYjg35uHXH0LnY0GKIcW6lHvEW4GWSWJK/SYM9x&#10;oUNH7x01X8dvo8DZS7UN6b791PvzR3VY1CvjaqVmT9PmDUSgKfyH/9qVVrB8yeD3TDwCsv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NFmMUAAADcAAAADwAAAAAAAAAA&#10;AAAAAAChAgAAZHJzL2Rvd25yZXYueG1sUEsFBgAAAAAEAAQA+QAAAJMDAAAAAA==&#10;" strokecolor="#4a7ebb">
                    <v:stroke endarrow="block"/>
                  </v:shape>
                  <v:shape id="Text Box 3" o:spid="_x0000_s1676"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GscA&#10;AADcAAAADwAAAGRycy9kb3ducmV2LnhtbESPzWvCQBTE70L/h+UVetNNbSshuhEJSEXagx8Xb8/s&#10;ywdm36bZrab9611B8DjMzG+Y2bw3jThT52rLCl5HEQji3OqaSwX73XIYg3AeWWNjmRT8kYN5+jSY&#10;YaLthTd03vpSBAi7BBVU3reJlC6vyKAb2ZY4eIXtDPogu1LqDi8Bbho5jqKJNFhzWKiwpayi/LT9&#10;NQrW2fIbN8exif+b7POrWLQ/+8OHUi/P/WIKwlPvH+F7e6UVxO9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exrHAAAA3AAAAA8AAAAAAAAAAAAAAAAAmAIAAGRy&#10;cy9kb3ducmV2LnhtbFBLBQYAAAAABAAEAPUAAACMAwAAAAA=&#10;" filled="f" stroked="f" strokeweight=".5pt">
                    <v:textbox>
                      <w:txbxContent>
                        <w:p w:rsidR="00D4165B" w:rsidRDefault="00D4165B" w:rsidP="00BD3BC3">
                          <w:pPr>
                            <w:pStyle w:val="NormalWeb"/>
                            <w:spacing w:before="0" w:beforeAutospacing="0" w:after="0" w:afterAutospacing="0"/>
                          </w:pPr>
                          <w:r>
                            <w:rPr>
                              <w:rFonts w:ascii="Verdana" w:eastAsia="Times New Roman" w:hAnsi="Verdana" w:cs="Arial"/>
                              <w:color w:val="000000"/>
                              <w:sz w:val="14"/>
                              <w:szCs w:val="14"/>
                            </w:rPr>
                            <w:t>Intfd_strtx_rt_layer_valid[#lyrs-1:0]</w:t>
                          </w:r>
                        </w:p>
                      </w:txbxContent>
                    </v:textbox>
                  </v:shape>
                </v:group>
                <v:shape id="Straight Arrow Connector 849" o:spid="_x0000_s1677" type="#_x0000_t32" style="position:absolute;left:16192;top:50675;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Q+c8YAAADcAAAADwAAAGRycy9kb3ducmV2LnhtbESPT2vCQBTE74V+h+UVeqsbxb+pq5SC&#10;0B48mEhLb4/saxLMe5tmtxq/vSsIHoeZ+Q2zXPfcqCN1vnZiYDhIQJEUztZSGtjnm5c5KB9QLDZO&#10;yMCZPKxXjw9LTK07yY6OWShVhIhP0UAVQptq7YuKGP3AtSTR+3UdY4iyK7Xt8BTh3OhRkkw1Yy1x&#10;ocKW3isqDtk/G/isJ1sezf4W/feBhhsec5b/fBnz/NS/vYIK1Id7+Nb+sAbm4wVcz8QjoF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kPnPGAAAA3AAAAA8AAAAAAAAA&#10;AAAAAAAAoQIAAGRycy9kb3ducmV2LnhtbFBLBQYAAAAABAAEAPkAAACUAwAAAAA=&#10;" strokecolor="#4a7ebb">
                  <v:stroke startarrow="block"/>
                </v:shape>
                <v:shape id="Text Box 105" o:spid="_x0000_s1678" type="#_x0000_t202" style="position:absolute;left:17049;top:4899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zsMIA&#10;AADcAAAADwAAAGRycy9kb3ducmV2LnhtbERPTYvCMBC9L/gfwgje1lRBKdW0SEEUcQ+6XvY2NmNb&#10;bCa1iVr315vDwh4f73uZ9aYRD+pcbVnBZByBIC6srrlUcPpef8YgnEfW2FgmBS9ykKWDjyUm2j75&#10;QI+jL0UIYZeggsr7NpHSFRUZdGPbEgfuYjuDPsCulLrDZwg3jZxG0VwarDk0VNhSXlFxPd6Ngl2+&#10;/sLDeWri3ybf7C+r9nb6mSk1GvarBQhPvf8X/7m3WkE8C/PDmXAEZ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HOwwgAAANwAAAAPAAAAAAAAAAAAAAAAAJgCAABkcnMvZG93&#10;bnJldi54bWxQSwUGAAAAAAQABAD1AAAAhwMAAAAA&#10;" filled="f" stroked="f" strokeweight=".5pt">
                  <v:textbox>
                    <w:txbxContent>
                      <w:p w:rsidR="00D4165B" w:rsidRDefault="00D4165B" w:rsidP="000578B2">
                        <w:pPr>
                          <w:pStyle w:val="NormalWeb"/>
                          <w:spacing w:before="0" w:beforeAutospacing="0" w:after="0" w:afterAutospacing="0"/>
                        </w:pPr>
                        <w:r>
                          <w:rPr>
                            <w:rFonts w:ascii="Verdana" w:eastAsia="Times New Roman" w:hAnsi="Verdana" w:cs="Arial"/>
                            <w:color w:val="000000"/>
                            <w:sz w:val="14"/>
                            <w:szCs w:val="14"/>
                          </w:rPr>
                          <w:t>strtx_cg_reg[16:0]</w:t>
                        </w:r>
                      </w:p>
                    </w:txbxContent>
                  </v:textbox>
                </v:shape>
                <v:shape id="Straight Arrow Connector 851" o:spid="_x0000_s1679" type="#_x0000_t32" style="position:absolute;left:16192;top:5235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ukqMYAAADcAAAADwAAAGRycy9kb3ducmV2LnhtbESPQWvCQBSE74L/YXmF3nQTqa1GV5GC&#10;0B48GEvF2yP7mgTz3qbZrab/3hUKPQ4z8w2zXPfcqAt1vnZiIB0noEgKZ2spDXwctqMZKB9QLDZO&#10;yMAveVivhoMlZtZdZU+XPJQqQsRnaKAKoc209kVFjH7sWpLofbmOMUTZldp2eI1wbvQkSZ41Yy1x&#10;ocKWXisqzvkPG3ivpzuevHzP++OZ0i0/cX44fRrz+NBvFqAC9eE//Nd+swZm0xTuZ+IR0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LpKjGAAAA3AAAAA8AAAAAAAAA&#10;AAAAAAAAoQIAAGRycy9kb3ducmV2LnhtbFBLBQYAAAAABAAEAPkAAACUAwAAAAA=&#10;" strokecolor="#4a7ebb">
                  <v:stroke startarrow="block"/>
                </v:shape>
                <v:shape id="Text Box 105" o:spid="_x0000_s1680" type="#_x0000_t202" style="position:absolute;left:17049;top:50675;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IXMYA&#10;AADcAAAADwAAAGRycy9kb3ducmV2LnhtbESPQWvCQBSE74X+h+UVems2BiIhuooEpKW0B20uvT2z&#10;zySYfZtmtzHtr3cFweMwM98wy/VkOjHS4FrLCmZRDIK4srrlWkH5tX3JQDiPrLGzTAr+yMF69fiw&#10;xFzbM+9o3PtaBAi7HBU03ve5lK5qyKCLbE8cvKMdDPogh1rqAc8BbjqZxPFcGmw5LDTYU9FQddr/&#10;GgXvxfYTd4fEZP9d8fpx3PQ/5Xeq1PPTtFmA8DT5e/jWftMKsjS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ZIXMYAAADcAAAADwAAAAAAAAAAAAAAAACYAgAAZHJz&#10;L2Rvd25yZXYueG1sUEsFBgAAAAAEAAQA9QAAAIsDAAAAAA==&#10;" filled="f" stroked="f" strokeweight=".5pt">
                  <v:textbox>
                    <w:txbxContent>
                      <w:p w:rsidR="00D4165B" w:rsidRDefault="00D4165B" w:rsidP="000578B2">
                        <w:pPr>
                          <w:pStyle w:val="NormalWeb"/>
                          <w:spacing w:before="0" w:beforeAutospacing="0" w:after="0" w:afterAutospacing="0"/>
                        </w:pPr>
                        <w:r>
                          <w:rPr>
                            <w:rFonts w:ascii="Verdana" w:eastAsia="Times New Roman" w:hAnsi="Verdana" w:cs="Arial"/>
                            <w:color w:val="000000"/>
                            <w:sz w:val="14"/>
                            <w:szCs w:val="14"/>
                          </w:rPr>
                          <w:t>Strrx_cg_reg[16:0]</w:t>
                        </w:r>
                      </w:p>
                    </w:txbxContent>
                  </v:textbox>
                </v:shape>
                <w10:anchorlock/>
              </v:group>
            </w:pict>
          </mc:Fallback>
        </mc:AlternateContent>
      </w:r>
    </w:p>
    <w:p w:rsidR="00FC2772" w:rsidRDefault="00FC2772" w:rsidP="00FC2772">
      <w:pPr>
        <w:pStyle w:val="Caption"/>
      </w:pPr>
    </w:p>
    <w:p w:rsidR="00DC733D" w:rsidRDefault="00FC2772" w:rsidP="00FC2772">
      <w:pPr>
        <w:pStyle w:val="Caption"/>
      </w:pPr>
      <w:r>
        <w:t xml:space="preserve">                 </w:t>
      </w:r>
      <w:bookmarkStart w:id="103" w:name="_Toc380556078"/>
      <w:r>
        <w:t xml:space="preserve">Figure </w:t>
      </w:r>
      <w:r w:rsidR="00B926E2">
        <w:fldChar w:fldCharType="begin"/>
      </w:r>
      <w:r w:rsidR="00B926E2">
        <w:instrText xml:space="preserve"> SEQ Figure \* ARABIC </w:instrText>
      </w:r>
      <w:r w:rsidR="00B926E2">
        <w:fldChar w:fldCharType="separate"/>
      </w:r>
      <w:r w:rsidR="00257CBE">
        <w:rPr>
          <w:noProof/>
        </w:rPr>
        <w:t>11</w:t>
      </w:r>
      <w:r w:rsidR="00B926E2">
        <w:rPr>
          <w:noProof/>
        </w:rPr>
        <w:fldChar w:fldCharType="end"/>
      </w:r>
      <w:r>
        <w:t xml:space="preserve"> </w:t>
      </w:r>
      <w:r w:rsidR="00B60DD0">
        <w:t xml:space="preserve">Implementation #1: </w:t>
      </w:r>
      <w:r>
        <w:t>Streaming Bridge clock gating hierarchy</w:t>
      </w:r>
      <w:bookmarkEnd w:id="103"/>
    </w:p>
    <w:p w:rsidR="00AA6A2E" w:rsidRDefault="00AA6A2E" w:rsidP="00AA6A2E"/>
    <w:p w:rsidR="00AA6A2E" w:rsidRDefault="00AA6A2E" w:rsidP="00AA6A2E"/>
    <w:p w:rsidR="00AA6A2E" w:rsidRDefault="00AA6A2E" w:rsidP="00AA6A2E"/>
    <w:p w:rsidR="00AA6A2E" w:rsidRDefault="00AA6A2E" w:rsidP="00AA6A2E"/>
    <w:p w:rsidR="00AA6A2E" w:rsidRDefault="00AA6A2E" w:rsidP="00AA6A2E"/>
    <w:p w:rsidR="00AA6A2E" w:rsidRDefault="00AA6A2E" w:rsidP="00AA6A2E"/>
    <w:p w:rsidR="00AA6A2E" w:rsidRDefault="00AA6A2E" w:rsidP="00AA6A2E"/>
    <w:p w:rsidR="00AA6A2E" w:rsidRDefault="00AA6A2E" w:rsidP="00AA6A2E"/>
    <w:p w:rsidR="00AA6A2E" w:rsidRDefault="00AA6A2E" w:rsidP="00AA6A2E"/>
    <w:p w:rsidR="00AA6A2E" w:rsidRDefault="00AA6A2E" w:rsidP="00AA6A2E">
      <w:pPr>
        <w:pStyle w:val="Heading3"/>
      </w:pPr>
      <w:r>
        <w:t xml:space="preserve"> </w:t>
      </w:r>
      <w:bookmarkStart w:id="104" w:name="_Toc388376305"/>
      <w:r w:rsidR="00E95E6E">
        <w:t xml:space="preserve">Implementation #1: </w:t>
      </w:r>
      <w:r>
        <w:t>Streaming Bridge clock gating module interface</w:t>
      </w:r>
      <w:bookmarkEnd w:id="104"/>
    </w:p>
    <w:p w:rsidR="00AA6A2E" w:rsidRPr="00AA6A2E" w:rsidRDefault="00AA6A2E" w:rsidP="00AA6A2E">
      <w:pPr>
        <w:pStyle w:val="Body"/>
      </w:pPr>
    </w:p>
    <w:p w:rsidR="00245D2D" w:rsidRDefault="00245D2D" w:rsidP="00245D2D">
      <w:pPr>
        <w:pStyle w:val="Caption"/>
        <w:keepNext/>
      </w:pPr>
      <w:bookmarkStart w:id="105" w:name="_Toc388376349"/>
      <w:r>
        <w:t xml:space="preserve">Table </w:t>
      </w:r>
      <w:r w:rsidR="00B926E2">
        <w:fldChar w:fldCharType="begin"/>
      </w:r>
      <w:r w:rsidR="00B926E2">
        <w:instrText xml:space="preserve"> SEQ Table \* ARABIC </w:instrText>
      </w:r>
      <w:r w:rsidR="00B926E2">
        <w:fldChar w:fldCharType="separate"/>
      </w:r>
      <w:r w:rsidR="00A21017">
        <w:rPr>
          <w:noProof/>
        </w:rPr>
        <w:t>12</w:t>
      </w:r>
      <w:r w:rsidR="00B926E2">
        <w:rPr>
          <w:noProof/>
        </w:rPr>
        <w:fldChar w:fldCharType="end"/>
      </w:r>
      <w:r w:rsidR="001950B9">
        <w:t xml:space="preserve"> </w:t>
      </w:r>
      <w:r w:rsidR="00060011">
        <w:t xml:space="preserve">Implementation #1: </w:t>
      </w:r>
      <w:r w:rsidR="001950B9">
        <w:t>Streaming Bridge clock gating module interface</w:t>
      </w:r>
      <w:bookmarkEnd w:id="105"/>
    </w:p>
    <w:tbl>
      <w:tblPr>
        <w:tblStyle w:val="TableGrid"/>
        <w:tblW w:w="9801" w:type="dxa"/>
        <w:tblLook w:val="04A0" w:firstRow="1" w:lastRow="0" w:firstColumn="1" w:lastColumn="0" w:noHBand="0" w:noVBand="1"/>
      </w:tblPr>
      <w:tblGrid>
        <w:gridCol w:w="3111"/>
        <w:gridCol w:w="3436"/>
        <w:gridCol w:w="1240"/>
        <w:gridCol w:w="2014"/>
      </w:tblGrid>
      <w:tr w:rsidR="00B42039" w:rsidTr="005473F6">
        <w:trPr>
          <w:trHeight w:val="242"/>
        </w:trPr>
        <w:tc>
          <w:tcPr>
            <w:tcW w:w="3111" w:type="dxa"/>
          </w:tcPr>
          <w:p w:rsidR="00B42039" w:rsidRPr="0095770D" w:rsidRDefault="00B42039" w:rsidP="00B42039">
            <w:pPr>
              <w:pStyle w:val="Body"/>
              <w:jc w:val="center"/>
              <w:rPr>
                <w:b/>
              </w:rPr>
            </w:pPr>
            <w:r w:rsidRPr="0095770D">
              <w:rPr>
                <w:b/>
              </w:rPr>
              <w:t>Signal Name</w:t>
            </w:r>
          </w:p>
        </w:tc>
        <w:tc>
          <w:tcPr>
            <w:tcW w:w="3436" w:type="dxa"/>
          </w:tcPr>
          <w:p w:rsidR="00B42039" w:rsidRPr="0095770D" w:rsidRDefault="00B42039" w:rsidP="00B42039">
            <w:pPr>
              <w:pStyle w:val="Body"/>
              <w:jc w:val="center"/>
              <w:rPr>
                <w:b/>
              </w:rPr>
            </w:pPr>
            <w:r w:rsidRPr="0095770D">
              <w:rPr>
                <w:b/>
              </w:rPr>
              <w:t>Width</w:t>
            </w:r>
          </w:p>
        </w:tc>
        <w:tc>
          <w:tcPr>
            <w:tcW w:w="1240" w:type="dxa"/>
          </w:tcPr>
          <w:p w:rsidR="00B42039" w:rsidRPr="0095770D" w:rsidRDefault="00B42039" w:rsidP="00B42039">
            <w:pPr>
              <w:pStyle w:val="Body"/>
              <w:jc w:val="center"/>
              <w:rPr>
                <w:b/>
              </w:rPr>
            </w:pPr>
            <w:r w:rsidRPr="0095770D">
              <w:rPr>
                <w:b/>
              </w:rPr>
              <w:t>Direction</w:t>
            </w:r>
          </w:p>
        </w:tc>
        <w:tc>
          <w:tcPr>
            <w:tcW w:w="2014" w:type="dxa"/>
          </w:tcPr>
          <w:p w:rsidR="00B42039" w:rsidRPr="0095770D" w:rsidRDefault="00B42039" w:rsidP="00B42039">
            <w:pPr>
              <w:pStyle w:val="Body"/>
              <w:jc w:val="center"/>
              <w:rPr>
                <w:b/>
              </w:rPr>
            </w:pPr>
            <w:r w:rsidRPr="0095770D">
              <w:rPr>
                <w:b/>
              </w:rPr>
              <w:t>Description</w:t>
            </w:r>
          </w:p>
        </w:tc>
      </w:tr>
      <w:tr w:rsidR="00B42039" w:rsidTr="00B42039">
        <w:trPr>
          <w:trHeight w:val="242"/>
        </w:trPr>
        <w:tc>
          <w:tcPr>
            <w:tcW w:w="9801" w:type="dxa"/>
            <w:gridSpan w:val="4"/>
          </w:tcPr>
          <w:p w:rsidR="00B42039" w:rsidRPr="00C56AB2" w:rsidRDefault="00C56AB2" w:rsidP="00B42039">
            <w:pPr>
              <w:pStyle w:val="Body"/>
              <w:jc w:val="center"/>
              <w:rPr>
                <w:b/>
              </w:rPr>
            </w:pPr>
            <w:r w:rsidRPr="00C56AB2">
              <w:rPr>
                <w:b/>
              </w:rPr>
              <w:t>System Signals (</w:t>
            </w:r>
            <w:r>
              <w:rPr>
                <w:b/>
              </w:rPr>
              <w:t>W</w:t>
            </w:r>
            <w:r w:rsidRPr="00C56AB2">
              <w:rPr>
                <w:b/>
              </w:rPr>
              <w:t>rapper I/O</w:t>
            </w:r>
            <w:r w:rsidR="00B42039" w:rsidRPr="00C56AB2">
              <w:rPr>
                <w:b/>
              </w:rPr>
              <w:t>)</w:t>
            </w:r>
          </w:p>
        </w:tc>
      </w:tr>
      <w:tr w:rsidR="00B42039" w:rsidTr="005473F6">
        <w:trPr>
          <w:trHeight w:val="242"/>
        </w:trPr>
        <w:tc>
          <w:tcPr>
            <w:tcW w:w="3111" w:type="dxa"/>
          </w:tcPr>
          <w:p w:rsidR="00B42039" w:rsidRDefault="00B42039" w:rsidP="00BA28CE">
            <w:pPr>
              <w:pStyle w:val="Body"/>
            </w:pPr>
            <w:r>
              <w:t>System_</w:t>
            </w:r>
            <w:r w:rsidR="006B718B">
              <w:t>noc_</w:t>
            </w:r>
            <w:r>
              <w:t>clk_en</w:t>
            </w:r>
          </w:p>
        </w:tc>
        <w:tc>
          <w:tcPr>
            <w:tcW w:w="3436" w:type="dxa"/>
          </w:tcPr>
          <w:p w:rsidR="00B42039" w:rsidRDefault="00B42039" w:rsidP="00B42039">
            <w:pPr>
              <w:pStyle w:val="Body"/>
              <w:jc w:val="center"/>
            </w:pPr>
            <w:r>
              <w:t>1</w:t>
            </w:r>
          </w:p>
        </w:tc>
        <w:tc>
          <w:tcPr>
            <w:tcW w:w="1240" w:type="dxa"/>
          </w:tcPr>
          <w:p w:rsidR="00B42039" w:rsidRDefault="00B42039" w:rsidP="00B42039">
            <w:pPr>
              <w:pStyle w:val="Body"/>
              <w:jc w:val="center"/>
            </w:pPr>
            <w:r>
              <w:t>Input</w:t>
            </w:r>
          </w:p>
        </w:tc>
        <w:tc>
          <w:tcPr>
            <w:tcW w:w="2014" w:type="dxa"/>
          </w:tcPr>
          <w:p w:rsidR="00B42039" w:rsidRDefault="00B42039" w:rsidP="00BA28CE">
            <w:pPr>
              <w:pStyle w:val="Body"/>
            </w:pPr>
            <w:r>
              <w:t>System Clock Enable</w:t>
            </w:r>
            <w:r w:rsidR="00603198">
              <w:t xml:space="preserve"> </w:t>
            </w:r>
            <w:r w:rsidR="006B718B">
              <w:t>from NoC IO</w:t>
            </w:r>
          </w:p>
        </w:tc>
      </w:tr>
      <w:tr w:rsidR="00B42039" w:rsidTr="005473F6">
        <w:trPr>
          <w:trHeight w:val="227"/>
        </w:trPr>
        <w:tc>
          <w:tcPr>
            <w:tcW w:w="3111" w:type="dxa"/>
          </w:tcPr>
          <w:p w:rsidR="00B42039" w:rsidRDefault="00B42039" w:rsidP="00BA28CE">
            <w:pPr>
              <w:pStyle w:val="Body"/>
            </w:pPr>
            <w:r>
              <w:t>System_</w:t>
            </w:r>
            <w:r w:rsidR="006B718B">
              <w:t>noc_</w:t>
            </w:r>
            <w:r>
              <w:t>cg_or</w:t>
            </w:r>
          </w:p>
        </w:tc>
        <w:tc>
          <w:tcPr>
            <w:tcW w:w="3436" w:type="dxa"/>
          </w:tcPr>
          <w:p w:rsidR="00B42039" w:rsidRDefault="00B42039" w:rsidP="00B42039">
            <w:pPr>
              <w:pStyle w:val="Body"/>
              <w:jc w:val="center"/>
            </w:pPr>
            <w:r>
              <w:t>1</w:t>
            </w:r>
          </w:p>
        </w:tc>
        <w:tc>
          <w:tcPr>
            <w:tcW w:w="1240" w:type="dxa"/>
          </w:tcPr>
          <w:p w:rsidR="00B42039" w:rsidRDefault="00B42039" w:rsidP="00B42039">
            <w:pPr>
              <w:pStyle w:val="Body"/>
              <w:jc w:val="center"/>
            </w:pPr>
            <w:r>
              <w:t>Input</w:t>
            </w:r>
          </w:p>
        </w:tc>
        <w:tc>
          <w:tcPr>
            <w:tcW w:w="2014" w:type="dxa"/>
          </w:tcPr>
          <w:p w:rsidR="00B42039" w:rsidRDefault="006B718B" w:rsidP="00BA28CE">
            <w:pPr>
              <w:pStyle w:val="Body"/>
            </w:pPr>
            <w:r>
              <w:t>System Clock Gate Override from NoC IO</w:t>
            </w:r>
          </w:p>
        </w:tc>
      </w:tr>
      <w:tr w:rsidR="006B718B" w:rsidTr="005473F6">
        <w:trPr>
          <w:trHeight w:val="227"/>
        </w:trPr>
        <w:tc>
          <w:tcPr>
            <w:tcW w:w="3111" w:type="dxa"/>
          </w:tcPr>
          <w:p w:rsidR="006B718B" w:rsidRDefault="006B718B" w:rsidP="009B7E48">
            <w:pPr>
              <w:pStyle w:val="Body"/>
            </w:pPr>
            <w:r>
              <w:t>System_reg_clk_en</w:t>
            </w:r>
          </w:p>
        </w:tc>
        <w:tc>
          <w:tcPr>
            <w:tcW w:w="3436" w:type="dxa"/>
          </w:tcPr>
          <w:p w:rsidR="006B718B" w:rsidRDefault="006B718B" w:rsidP="009B7E48">
            <w:pPr>
              <w:pStyle w:val="Body"/>
              <w:jc w:val="center"/>
            </w:pPr>
            <w:r>
              <w:t>1</w:t>
            </w:r>
          </w:p>
        </w:tc>
        <w:tc>
          <w:tcPr>
            <w:tcW w:w="1240" w:type="dxa"/>
          </w:tcPr>
          <w:p w:rsidR="006B718B" w:rsidRDefault="006B718B" w:rsidP="009B7E48">
            <w:pPr>
              <w:pStyle w:val="Body"/>
              <w:jc w:val="center"/>
            </w:pPr>
            <w:r>
              <w:t>Input</w:t>
            </w:r>
          </w:p>
        </w:tc>
        <w:tc>
          <w:tcPr>
            <w:tcW w:w="2014" w:type="dxa"/>
          </w:tcPr>
          <w:p w:rsidR="006B718B" w:rsidRDefault="006B718B" w:rsidP="009B7E48">
            <w:pPr>
              <w:pStyle w:val="Body"/>
            </w:pPr>
            <w:r>
              <w:t>System Clock Enable from RegBus register</w:t>
            </w:r>
          </w:p>
        </w:tc>
      </w:tr>
      <w:tr w:rsidR="006B718B" w:rsidTr="005473F6">
        <w:trPr>
          <w:trHeight w:val="227"/>
        </w:trPr>
        <w:tc>
          <w:tcPr>
            <w:tcW w:w="3111" w:type="dxa"/>
          </w:tcPr>
          <w:p w:rsidR="006B718B" w:rsidRDefault="006B718B" w:rsidP="009B7E48">
            <w:pPr>
              <w:pStyle w:val="Body"/>
            </w:pPr>
            <w:r>
              <w:t>System_reg_cg_or</w:t>
            </w:r>
          </w:p>
        </w:tc>
        <w:tc>
          <w:tcPr>
            <w:tcW w:w="3436" w:type="dxa"/>
          </w:tcPr>
          <w:p w:rsidR="006B718B" w:rsidRDefault="006B718B" w:rsidP="009B7E48">
            <w:pPr>
              <w:pStyle w:val="Body"/>
              <w:jc w:val="center"/>
            </w:pPr>
            <w:r>
              <w:t>1</w:t>
            </w:r>
          </w:p>
        </w:tc>
        <w:tc>
          <w:tcPr>
            <w:tcW w:w="1240" w:type="dxa"/>
          </w:tcPr>
          <w:p w:rsidR="006B718B" w:rsidRDefault="006B718B" w:rsidP="009B7E48">
            <w:pPr>
              <w:pStyle w:val="Body"/>
              <w:jc w:val="center"/>
            </w:pPr>
            <w:r>
              <w:t>Input</w:t>
            </w:r>
          </w:p>
        </w:tc>
        <w:tc>
          <w:tcPr>
            <w:tcW w:w="2014" w:type="dxa"/>
          </w:tcPr>
          <w:p w:rsidR="006B718B" w:rsidRDefault="006B718B" w:rsidP="009B7E48">
            <w:pPr>
              <w:pStyle w:val="Body"/>
            </w:pPr>
            <w:r>
              <w:t>System Clock Gate Override from Regbus register</w:t>
            </w:r>
          </w:p>
        </w:tc>
      </w:tr>
      <w:tr w:rsidR="00B42039" w:rsidTr="005473F6">
        <w:trPr>
          <w:trHeight w:val="242"/>
        </w:trPr>
        <w:tc>
          <w:tcPr>
            <w:tcW w:w="3111" w:type="dxa"/>
          </w:tcPr>
          <w:p w:rsidR="00B42039" w:rsidRPr="002D3624" w:rsidRDefault="00B42039" w:rsidP="00BA28CE">
            <w:pPr>
              <w:pStyle w:val="Body"/>
            </w:pPr>
            <w:r>
              <w:t>Core_clk</w:t>
            </w:r>
          </w:p>
        </w:tc>
        <w:tc>
          <w:tcPr>
            <w:tcW w:w="3436" w:type="dxa"/>
          </w:tcPr>
          <w:p w:rsidR="00B42039" w:rsidRPr="002D3624" w:rsidRDefault="00B42039" w:rsidP="00B42039">
            <w:pPr>
              <w:pStyle w:val="Body"/>
              <w:jc w:val="center"/>
            </w:pPr>
            <w:r w:rsidRPr="002D3624">
              <w:t>1</w:t>
            </w:r>
          </w:p>
        </w:tc>
        <w:tc>
          <w:tcPr>
            <w:tcW w:w="1240" w:type="dxa"/>
          </w:tcPr>
          <w:p w:rsidR="00B42039" w:rsidRPr="002D3624" w:rsidRDefault="00B42039" w:rsidP="00B42039">
            <w:pPr>
              <w:pStyle w:val="Body"/>
              <w:jc w:val="center"/>
            </w:pPr>
            <w:r w:rsidRPr="002D3624">
              <w:t>Input</w:t>
            </w:r>
          </w:p>
        </w:tc>
        <w:tc>
          <w:tcPr>
            <w:tcW w:w="2014" w:type="dxa"/>
          </w:tcPr>
          <w:p w:rsidR="00B42039" w:rsidRPr="002D3624" w:rsidRDefault="00B42039" w:rsidP="00BA28CE">
            <w:pPr>
              <w:pStyle w:val="Body"/>
            </w:pPr>
            <w:r>
              <w:t>Free running clock input</w:t>
            </w:r>
          </w:p>
        </w:tc>
      </w:tr>
      <w:tr w:rsidR="00B42039" w:rsidTr="005473F6">
        <w:trPr>
          <w:trHeight w:val="242"/>
        </w:trPr>
        <w:tc>
          <w:tcPr>
            <w:tcW w:w="3111" w:type="dxa"/>
          </w:tcPr>
          <w:p w:rsidR="00B42039" w:rsidRDefault="00B42039" w:rsidP="00BA28CE">
            <w:pPr>
              <w:pStyle w:val="Body"/>
            </w:pPr>
            <w:r>
              <w:t>Noc_reset</w:t>
            </w:r>
          </w:p>
        </w:tc>
        <w:tc>
          <w:tcPr>
            <w:tcW w:w="3436" w:type="dxa"/>
          </w:tcPr>
          <w:p w:rsidR="00B42039" w:rsidRPr="002D3624" w:rsidRDefault="00B42039" w:rsidP="00B42039">
            <w:pPr>
              <w:pStyle w:val="Body"/>
              <w:jc w:val="center"/>
            </w:pPr>
            <w:r>
              <w:t>1</w:t>
            </w:r>
          </w:p>
        </w:tc>
        <w:tc>
          <w:tcPr>
            <w:tcW w:w="1240" w:type="dxa"/>
          </w:tcPr>
          <w:p w:rsidR="00B42039" w:rsidRPr="002D3624" w:rsidRDefault="00B42039" w:rsidP="00B42039">
            <w:pPr>
              <w:pStyle w:val="Body"/>
              <w:jc w:val="center"/>
            </w:pPr>
            <w:r>
              <w:t>Input</w:t>
            </w:r>
          </w:p>
        </w:tc>
        <w:tc>
          <w:tcPr>
            <w:tcW w:w="2014" w:type="dxa"/>
          </w:tcPr>
          <w:p w:rsidR="00B42039" w:rsidRDefault="00B42039" w:rsidP="00BA28CE">
            <w:pPr>
              <w:pStyle w:val="Body"/>
            </w:pPr>
            <w:r>
              <w:t>Global reset</w:t>
            </w:r>
          </w:p>
        </w:tc>
      </w:tr>
      <w:tr w:rsidR="00A060E4" w:rsidTr="005473F6">
        <w:trPr>
          <w:trHeight w:val="242"/>
        </w:trPr>
        <w:tc>
          <w:tcPr>
            <w:tcW w:w="3111" w:type="dxa"/>
          </w:tcPr>
          <w:p w:rsidR="00A060E4" w:rsidRPr="002D3624" w:rsidRDefault="00A060E4" w:rsidP="009B7E48">
            <w:pPr>
              <w:pStyle w:val="Body"/>
            </w:pPr>
            <w:r>
              <w:t>Scan_mode</w:t>
            </w:r>
          </w:p>
        </w:tc>
        <w:tc>
          <w:tcPr>
            <w:tcW w:w="3436" w:type="dxa"/>
          </w:tcPr>
          <w:p w:rsidR="00A060E4" w:rsidRPr="002D3624" w:rsidRDefault="00A060E4" w:rsidP="009B7E48">
            <w:pPr>
              <w:pStyle w:val="Body"/>
              <w:jc w:val="center"/>
            </w:pPr>
            <w:r w:rsidRPr="002D3624">
              <w:t>1</w:t>
            </w:r>
          </w:p>
        </w:tc>
        <w:tc>
          <w:tcPr>
            <w:tcW w:w="1240" w:type="dxa"/>
          </w:tcPr>
          <w:p w:rsidR="00A060E4" w:rsidRPr="002D3624" w:rsidRDefault="00A060E4" w:rsidP="009B7E48">
            <w:pPr>
              <w:pStyle w:val="Body"/>
              <w:jc w:val="center"/>
            </w:pPr>
            <w:r w:rsidRPr="002D3624">
              <w:t>Input</w:t>
            </w:r>
          </w:p>
        </w:tc>
        <w:tc>
          <w:tcPr>
            <w:tcW w:w="2014" w:type="dxa"/>
          </w:tcPr>
          <w:p w:rsidR="00A060E4" w:rsidRPr="002D3624" w:rsidRDefault="00A060E4" w:rsidP="009B7E48">
            <w:pPr>
              <w:pStyle w:val="Body"/>
            </w:pPr>
            <w:r>
              <w:t xml:space="preserve">Scan mode pin for clock gate cell </w:t>
            </w:r>
          </w:p>
        </w:tc>
      </w:tr>
      <w:tr w:rsidR="00B42039" w:rsidTr="00C604FA">
        <w:trPr>
          <w:trHeight w:val="215"/>
        </w:trPr>
        <w:tc>
          <w:tcPr>
            <w:tcW w:w="9801" w:type="dxa"/>
            <w:gridSpan w:val="4"/>
          </w:tcPr>
          <w:p w:rsidR="00B42039" w:rsidRPr="00C604FA" w:rsidRDefault="00C56AB2" w:rsidP="00C604FA">
            <w:pPr>
              <w:pStyle w:val="Body"/>
              <w:jc w:val="center"/>
              <w:rPr>
                <w:b/>
              </w:rPr>
            </w:pPr>
            <w:r>
              <w:rPr>
                <w:b/>
              </w:rPr>
              <w:t>NoC Signals (Wrapper I/O</w:t>
            </w:r>
            <w:r w:rsidR="00B42039">
              <w:rPr>
                <w:b/>
              </w:rPr>
              <w:t>)</w:t>
            </w:r>
          </w:p>
        </w:tc>
      </w:tr>
      <w:tr w:rsidR="00315E61" w:rsidTr="005473F6">
        <w:trPr>
          <w:trHeight w:val="242"/>
        </w:trPr>
        <w:tc>
          <w:tcPr>
            <w:tcW w:w="3111" w:type="dxa"/>
          </w:tcPr>
          <w:p w:rsidR="00315E61" w:rsidRPr="00745646" w:rsidRDefault="00315E61" w:rsidP="005F2F76">
            <w:pPr>
              <w:pStyle w:val="Body"/>
            </w:pPr>
            <w:r>
              <w:t>s</w:t>
            </w:r>
            <w:r w:rsidR="00C42220">
              <w:t>trtx</w:t>
            </w:r>
            <w:r>
              <w:t>_rt</w:t>
            </w:r>
            <w:r w:rsidRPr="00745646">
              <w:t>_</w:t>
            </w:r>
            <w:r>
              <w:t>cg_</w:t>
            </w:r>
            <w:r w:rsidRPr="00745646">
              <w:t>busy</w:t>
            </w:r>
          </w:p>
        </w:tc>
        <w:tc>
          <w:tcPr>
            <w:tcW w:w="3436" w:type="dxa"/>
          </w:tcPr>
          <w:p w:rsidR="00315E61" w:rsidRPr="00745646" w:rsidRDefault="00315E61" w:rsidP="005F2F76">
            <w:pPr>
              <w:pStyle w:val="Body"/>
            </w:pPr>
            <w:r>
              <w:t>[P_STR_TX_RT_NOOFLAYERS-</w:t>
            </w:r>
            <w:r w:rsidRPr="007D1C79">
              <w:t>1:0]</w:t>
            </w:r>
          </w:p>
        </w:tc>
        <w:tc>
          <w:tcPr>
            <w:tcW w:w="1240" w:type="dxa"/>
          </w:tcPr>
          <w:p w:rsidR="00315E61" w:rsidRPr="00745646" w:rsidRDefault="00315E61" w:rsidP="005F2F76">
            <w:pPr>
              <w:pStyle w:val="Body"/>
            </w:pPr>
            <w:r w:rsidRPr="00745646">
              <w:t>Output</w:t>
            </w:r>
          </w:p>
        </w:tc>
        <w:tc>
          <w:tcPr>
            <w:tcW w:w="2014" w:type="dxa"/>
          </w:tcPr>
          <w:p w:rsidR="00315E61" w:rsidRPr="00745646" w:rsidRDefault="00FF3A21" w:rsidP="005F2F76">
            <w:pPr>
              <w:pStyle w:val="Body"/>
            </w:pPr>
            <w:r>
              <w:t>Output Layer</w:t>
            </w:r>
            <w:r w:rsidR="00315E61" w:rsidRPr="00745646">
              <w:t xml:space="preserve"> Busy</w:t>
            </w:r>
            <w:r>
              <w:t xml:space="preserve"> (</w:t>
            </w:r>
            <w:r w:rsidR="00867AD5">
              <w:t xml:space="preserve">to </w:t>
            </w:r>
            <w:r w:rsidR="001E37CA">
              <w:t>NoC</w:t>
            </w:r>
            <w:r w:rsidR="00867AD5">
              <w:t xml:space="preserve"> </w:t>
            </w:r>
            <w:r w:rsidR="00315E61">
              <w:t>interface)</w:t>
            </w:r>
          </w:p>
        </w:tc>
      </w:tr>
      <w:tr w:rsidR="00125AB0" w:rsidTr="005473F6">
        <w:trPr>
          <w:trHeight w:val="242"/>
        </w:trPr>
        <w:tc>
          <w:tcPr>
            <w:tcW w:w="3111" w:type="dxa"/>
          </w:tcPr>
          <w:p w:rsidR="00125AB0" w:rsidRPr="00745646" w:rsidRDefault="00125AB0" w:rsidP="005F2F76">
            <w:pPr>
              <w:pStyle w:val="Body"/>
            </w:pPr>
            <w:r>
              <w:t>rt</w:t>
            </w:r>
            <w:r w:rsidRPr="00745646">
              <w:t>_</w:t>
            </w:r>
            <w:r w:rsidR="00724349">
              <w:t>str</w:t>
            </w:r>
            <w:r>
              <w:t>rx_cg_</w:t>
            </w:r>
            <w:r w:rsidRPr="00745646">
              <w:t>busy</w:t>
            </w:r>
          </w:p>
        </w:tc>
        <w:tc>
          <w:tcPr>
            <w:tcW w:w="3436" w:type="dxa"/>
          </w:tcPr>
          <w:p w:rsidR="00125AB0" w:rsidRPr="00745646" w:rsidRDefault="00125AB0" w:rsidP="005F2F76">
            <w:pPr>
              <w:pStyle w:val="Body"/>
            </w:pPr>
            <w:r>
              <w:t>[P_STR_TX_RT_NOOFLAYERS-</w:t>
            </w:r>
            <w:r w:rsidRPr="007D1C79">
              <w:t>1:0]</w:t>
            </w:r>
          </w:p>
        </w:tc>
        <w:tc>
          <w:tcPr>
            <w:tcW w:w="1240" w:type="dxa"/>
          </w:tcPr>
          <w:p w:rsidR="00125AB0" w:rsidRPr="00745646" w:rsidRDefault="00125AB0" w:rsidP="005F2F76">
            <w:pPr>
              <w:pStyle w:val="Body"/>
            </w:pPr>
            <w:r>
              <w:t>Input</w:t>
            </w:r>
          </w:p>
        </w:tc>
        <w:tc>
          <w:tcPr>
            <w:tcW w:w="2014" w:type="dxa"/>
          </w:tcPr>
          <w:p w:rsidR="00125AB0" w:rsidRPr="00745646" w:rsidRDefault="001E37CA" w:rsidP="005F2F76">
            <w:pPr>
              <w:pStyle w:val="Body"/>
            </w:pPr>
            <w:r>
              <w:t>In</w:t>
            </w:r>
            <w:r w:rsidR="00125AB0" w:rsidRPr="00745646">
              <w:t>put Port Busy</w:t>
            </w:r>
            <w:r>
              <w:t xml:space="preserve"> </w:t>
            </w:r>
            <w:r w:rsidR="00F54A4F">
              <w:br/>
            </w:r>
            <w:r>
              <w:t>(</w:t>
            </w:r>
            <w:r w:rsidR="00867AD5">
              <w:t xml:space="preserve">from </w:t>
            </w:r>
            <w:r>
              <w:t>NoC</w:t>
            </w:r>
            <w:r w:rsidR="00867AD5">
              <w:t xml:space="preserve"> </w:t>
            </w:r>
            <w:r w:rsidR="00125AB0">
              <w:t>interface)</w:t>
            </w:r>
          </w:p>
        </w:tc>
      </w:tr>
      <w:tr w:rsidR="00B42039" w:rsidTr="00B42039">
        <w:trPr>
          <w:trHeight w:val="242"/>
        </w:trPr>
        <w:tc>
          <w:tcPr>
            <w:tcW w:w="9801" w:type="dxa"/>
            <w:gridSpan w:val="4"/>
          </w:tcPr>
          <w:p w:rsidR="00B42039" w:rsidRPr="00FD0C49" w:rsidRDefault="00F10671" w:rsidP="00B42039">
            <w:pPr>
              <w:pStyle w:val="Body"/>
              <w:jc w:val="center"/>
              <w:rPr>
                <w:b/>
              </w:rPr>
            </w:pPr>
            <w:r>
              <w:rPr>
                <w:b/>
              </w:rPr>
              <w:t>Streaming Bridge</w:t>
            </w:r>
            <w:r w:rsidR="00D5502B">
              <w:rPr>
                <w:b/>
              </w:rPr>
              <w:t xml:space="preserve"> Signals (Wrapper Internal)</w:t>
            </w:r>
          </w:p>
        </w:tc>
      </w:tr>
      <w:tr w:rsidR="00F10671" w:rsidTr="005473F6">
        <w:trPr>
          <w:trHeight w:val="985"/>
        </w:trPr>
        <w:tc>
          <w:tcPr>
            <w:tcW w:w="3111" w:type="dxa"/>
          </w:tcPr>
          <w:p w:rsidR="00F10671" w:rsidRDefault="00F10671" w:rsidP="00BA28CE">
            <w:pPr>
              <w:pStyle w:val="Body"/>
            </w:pPr>
            <w:r>
              <w:t>strtx_rt_fifo_empty</w:t>
            </w:r>
          </w:p>
        </w:tc>
        <w:tc>
          <w:tcPr>
            <w:tcW w:w="3436" w:type="dxa"/>
          </w:tcPr>
          <w:p w:rsidR="00F10671" w:rsidRDefault="00F10671" w:rsidP="005F2F76">
            <w:pPr>
              <w:pStyle w:val="Body"/>
            </w:pPr>
            <w:r w:rsidRPr="004D3F6F">
              <w:t>[P_STR_TX_HST_INTERFACES-1:0]</w:t>
            </w:r>
          </w:p>
        </w:tc>
        <w:tc>
          <w:tcPr>
            <w:tcW w:w="1240" w:type="dxa"/>
          </w:tcPr>
          <w:p w:rsidR="00F10671" w:rsidRDefault="00F10671" w:rsidP="00B42039">
            <w:pPr>
              <w:pStyle w:val="Body"/>
              <w:jc w:val="center"/>
            </w:pPr>
            <w:r>
              <w:t>Input</w:t>
            </w:r>
          </w:p>
        </w:tc>
        <w:tc>
          <w:tcPr>
            <w:tcW w:w="2014" w:type="dxa"/>
          </w:tcPr>
          <w:p w:rsidR="00F10671" w:rsidRPr="00C46137" w:rsidRDefault="006D66B8" w:rsidP="00BA28CE">
            <w:pPr>
              <w:pStyle w:val="Body"/>
            </w:pPr>
            <w:r>
              <w:t>Host interface Fifos are empty</w:t>
            </w:r>
          </w:p>
        </w:tc>
      </w:tr>
      <w:tr w:rsidR="00F10671" w:rsidTr="005473F6">
        <w:trPr>
          <w:trHeight w:val="512"/>
        </w:trPr>
        <w:tc>
          <w:tcPr>
            <w:tcW w:w="3111" w:type="dxa"/>
          </w:tcPr>
          <w:p w:rsidR="00F10671" w:rsidRPr="00AC7811" w:rsidRDefault="00954425" w:rsidP="00BA28CE">
            <w:pPr>
              <w:pStyle w:val="Body"/>
              <w:rPr>
                <w:szCs w:val="20"/>
              </w:rPr>
            </w:pPr>
            <w:r>
              <w:rPr>
                <w:color w:val="000000"/>
                <w:szCs w:val="20"/>
              </w:rPr>
              <w:t>Intfa</w:t>
            </w:r>
            <w:r w:rsidR="00F10671" w:rsidRPr="00AC7811">
              <w:rPr>
                <w:color w:val="000000"/>
                <w:szCs w:val="20"/>
              </w:rPr>
              <w:t>_strtx_rt_layer_valid</w:t>
            </w:r>
          </w:p>
        </w:tc>
        <w:tc>
          <w:tcPr>
            <w:tcW w:w="3436" w:type="dxa"/>
          </w:tcPr>
          <w:p w:rsidR="00F10671" w:rsidRDefault="00F10671" w:rsidP="00B42039">
            <w:pPr>
              <w:pStyle w:val="Body"/>
              <w:jc w:val="center"/>
            </w:pPr>
            <w:r>
              <w:t>[P_STR_TX_RT_NOOFLAYERS-</w:t>
            </w:r>
            <w:r w:rsidRPr="007D1C79">
              <w:t>1:0]</w:t>
            </w:r>
          </w:p>
        </w:tc>
        <w:tc>
          <w:tcPr>
            <w:tcW w:w="1240" w:type="dxa"/>
          </w:tcPr>
          <w:p w:rsidR="00F10671" w:rsidRDefault="00F10671" w:rsidP="00B42039">
            <w:pPr>
              <w:pStyle w:val="Body"/>
              <w:jc w:val="center"/>
            </w:pPr>
            <w:r>
              <w:t>Input</w:t>
            </w:r>
          </w:p>
        </w:tc>
        <w:tc>
          <w:tcPr>
            <w:tcW w:w="2014" w:type="dxa"/>
          </w:tcPr>
          <w:p w:rsidR="00F10671" w:rsidRPr="00FD0C49" w:rsidRDefault="00954425" w:rsidP="00BA28CE">
            <w:pPr>
              <w:pStyle w:val="Body"/>
            </w:pPr>
            <w:r>
              <w:t>Outgoing layer valid from Intf a</w:t>
            </w:r>
          </w:p>
        </w:tc>
      </w:tr>
      <w:tr w:rsidR="00954425" w:rsidTr="005473F6">
        <w:trPr>
          <w:trHeight w:val="512"/>
        </w:trPr>
        <w:tc>
          <w:tcPr>
            <w:tcW w:w="3111" w:type="dxa"/>
          </w:tcPr>
          <w:p w:rsidR="00954425" w:rsidRPr="00AC7811" w:rsidRDefault="00954425" w:rsidP="00BA28CE">
            <w:pPr>
              <w:pStyle w:val="Body"/>
              <w:rPr>
                <w:szCs w:val="20"/>
              </w:rPr>
            </w:pPr>
            <w:r>
              <w:rPr>
                <w:color w:val="000000"/>
                <w:szCs w:val="20"/>
              </w:rPr>
              <w:t>Intfb</w:t>
            </w:r>
            <w:r w:rsidRPr="00AC7811">
              <w:rPr>
                <w:color w:val="000000"/>
                <w:szCs w:val="20"/>
              </w:rPr>
              <w:t>_strtx_rt_layer_valid</w:t>
            </w:r>
          </w:p>
        </w:tc>
        <w:tc>
          <w:tcPr>
            <w:tcW w:w="3436" w:type="dxa"/>
          </w:tcPr>
          <w:p w:rsidR="00954425" w:rsidRDefault="00954425" w:rsidP="005F2F76">
            <w:pPr>
              <w:pStyle w:val="Body"/>
              <w:jc w:val="center"/>
            </w:pPr>
            <w:r>
              <w:t>[P_STR_TX_RT_NOOFLAYERS-</w:t>
            </w:r>
            <w:r w:rsidRPr="007D1C79">
              <w:t>1:0]</w:t>
            </w:r>
          </w:p>
        </w:tc>
        <w:tc>
          <w:tcPr>
            <w:tcW w:w="1240" w:type="dxa"/>
          </w:tcPr>
          <w:p w:rsidR="00954425" w:rsidRDefault="00954425" w:rsidP="005F2F76">
            <w:pPr>
              <w:pStyle w:val="Body"/>
              <w:jc w:val="center"/>
            </w:pPr>
            <w:r>
              <w:t>Input</w:t>
            </w:r>
          </w:p>
        </w:tc>
        <w:tc>
          <w:tcPr>
            <w:tcW w:w="2014" w:type="dxa"/>
          </w:tcPr>
          <w:p w:rsidR="00954425" w:rsidRPr="00FD0C49" w:rsidRDefault="00954425" w:rsidP="00BA28CE">
            <w:pPr>
              <w:pStyle w:val="Body"/>
            </w:pPr>
            <w:r>
              <w:t>Outgoing layer valid from Intf b</w:t>
            </w:r>
          </w:p>
        </w:tc>
      </w:tr>
      <w:tr w:rsidR="00954425" w:rsidTr="005473F6">
        <w:trPr>
          <w:trHeight w:val="512"/>
        </w:trPr>
        <w:tc>
          <w:tcPr>
            <w:tcW w:w="3111" w:type="dxa"/>
          </w:tcPr>
          <w:p w:rsidR="00954425" w:rsidRPr="00AC7811" w:rsidRDefault="00954425" w:rsidP="00BA28CE">
            <w:pPr>
              <w:pStyle w:val="Body"/>
              <w:rPr>
                <w:szCs w:val="20"/>
              </w:rPr>
            </w:pPr>
            <w:r>
              <w:rPr>
                <w:color w:val="000000"/>
                <w:szCs w:val="20"/>
              </w:rPr>
              <w:t>Intfc</w:t>
            </w:r>
            <w:r w:rsidRPr="00AC7811">
              <w:rPr>
                <w:color w:val="000000"/>
                <w:szCs w:val="20"/>
              </w:rPr>
              <w:t>_strtx_rt_layer_valid</w:t>
            </w:r>
          </w:p>
        </w:tc>
        <w:tc>
          <w:tcPr>
            <w:tcW w:w="3436" w:type="dxa"/>
          </w:tcPr>
          <w:p w:rsidR="00954425" w:rsidRDefault="00954425" w:rsidP="005F2F76">
            <w:pPr>
              <w:pStyle w:val="Body"/>
              <w:jc w:val="center"/>
            </w:pPr>
            <w:r>
              <w:t>[P_STR_TX_RT_NOOFLAYERS-</w:t>
            </w:r>
            <w:r w:rsidRPr="007D1C79">
              <w:t>1:0]</w:t>
            </w:r>
          </w:p>
        </w:tc>
        <w:tc>
          <w:tcPr>
            <w:tcW w:w="1240" w:type="dxa"/>
          </w:tcPr>
          <w:p w:rsidR="00954425" w:rsidRDefault="00954425" w:rsidP="005F2F76">
            <w:pPr>
              <w:pStyle w:val="Body"/>
              <w:jc w:val="center"/>
            </w:pPr>
            <w:r>
              <w:t>Input</w:t>
            </w:r>
          </w:p>
        </w:tc>
        <w:tc>
          <w:tcPr>
            <w:tcW w:w="2014" w:type="dxa"/>
          </w:tcPr>
          <w:p w:rsidR="00954425" w:rsidRPr="00FD0C49" w:rsidRDefault="00954425" w:rsidP="00BA28CE">
            <w:pPr>
              <w:pStyle w:val="Body"/>
            </w:pPr>
            <w:r>
              <w:t>Outgoing layer valid from Intf c</w:t>
            </w:r>
          </w:p>
        </w:tc>
      </w:tr>
      <w:tr w:rsidR="00954425" w:rsidTr="005473F6">
        <w:trPr>
          <w:trHeight w:val="512"/>
        </w:trPr>
        <w:tc>
          <w:tcPr>
            <w:tcW w:w="3111" w:type="dxa"/>
          </w:tcPr>
          <w:p w:rsidR="00954425" w:rsidRPr="00AC7811" w:rsidRDefault="00954425" w:rsidP="00BA28CE">
            <w:pPr>
              <w:pStyle w:val="Body"/>
              <w:rPr>
                <w:szCs w:val="20"/>
              </w:rPr>
            </w:pPr>
            <w:r>
              <w:rPr>
                <w:color w:val="000000"/>
                <w:szCs w:val="20"/>
              </w:rPr>
              <w:lastRenderedPageBreak/>
              <w:t>Intfd</w:t>
            </w:r>
            <w:r w:rsidRPr="00AC7811">
              <w:rPr>
                <w:color w:val="000000"/>
                <w:szCs w:val="20"/>
              </w:rPr>
              <w:t>_strtx_rt_layer_valid</w:t>
            </w:r>
          </w:p>
        </w:tc>
        <w:tc>
          <w:tcPr>
            <w:tcW w:w="3436" w:type="dxa"/>
          </w:tcPr>
          <w:p w:rsidR="00954425" w:rsidRDefault="00954425" w:rsidP="005F2F76">
            <w:pPr>
              <w:pStyle w:val="Body"/>
              <w:jc w:val="center"/>
            </w:pPr>
            <w:r>
              <w:t>[P_STR_TX_RT_NOOFLAYERS-</w:t>
            </w:r>
            <w:r w:rsidRPr="007D1C79">
              <w:t>1:0]</w:t>
            </w:r>
          </w:p>
        </w:tc>
        <w:tc>
          <w:tcPr>
            <w:tcW w:w="1240" w:type="dxa"/>
          </w:tcPr>
          <w:p w:rsidR="00954425" w:rsidRDefault="00954425" w:rsidP="005F2F76">
            <w:pPr>
              <w:pStyle w:val="Body"/>
              <w:jc w:val="center"/>
            </w:pPr>
            <w:r>
              <w:t>Input</w:t>
            </w:r>
          </w:p>
        </w:tc>
        <w:tc>
          <w:tcPr>
            <w:tcW w:w="2014" w:type="dxa"/>
          </w:tcPr>
          <w:p w:rsidR="00954425" w:rsidRPr="00FD0C49" w:rsidRDefault="00954425" w:rsidP="00BA28CE">
            <w:pPr>
              <w:pStyle w:val="Body"/>
            </w:pPr>
            <w:r>
              <w:t>Outgoing layer valid from Intf d</w:t>
            </w:r>
          </w:p>
        </w:tc>
      </w:tr>
      <w:tr w:rsidR="00D70C82" w:rsidTr="005473F6">
        <w:trPr>
          <w:trHeight w:val="512"/>
        </w:trPr>
        <w:tc>
          <w:tcPr>
            <w:tcW w:w="3111" w:type="dxa"/>
          </w:tcPr>
          <w:p w:rsidR="00D70C82" w:rsidRDefault="00D70C82" w:rsidP="00BA28CE">
            <w:pPr>
              <w:pStyle w:val="Body"/>
              <w:rPr>
                <w:color w:val="000000"/>
                <w:szCs w:val="20"/>
              </w:rPr>
            </w:pPr>
            <w:r w:rsidRPr="00D70C82">
              <w:rPr>
                <w:color w:val="000000"/>
                <w:szCs w:val="20"/>
              </w:rPr>
              <w:t>rt_strrx_fifo_empty</w:t>
            </w:r>
          </w:p>
        </w:tc>
        <w:tc>
          <w:tcPr>
            <w:tcW w:w="3436" w:type="dxa"/>
          </w:tcPr>
          <w:p w:rsidR="00D70C82" w:rsidRDefault="00D70C82" w:rsidP="005F2F76">
            <w:pPr>
              <w:pStyle w:val="Body"/>
              <w:jc w:val="center"/>
            </w:pPr>
            <w:r w:rsidRPr="00D70C82">
              <w:t>[P_STR_TX_RT_NOOFLAYERS-1:0]</w:t>
            </w:r>
          </w:p>
        </w:tc>
        <w:tc>
          <w:tcPr>
            <w:tcW w:w="1240" w:type="dxa"/>
          </w:tcPr>
          <w:p w:rsidR="00D70C82" w:rsidRDefault="00D70C82" w:rsidP="005F2F76">
            <w:pPr>
              <w:pStyle w:val="Body"/>
              <w:jc w:val="center"/>
            </w:pPr>
            <w:r>
              <w:t>Input</w:t>
            </w:r>
          </w:p>
        </w:tc>
        <w:tc>
          <w:tcPr>
            <w:tcW w:w="2014" w:type="dxa"/>
          </w:tcPr>
          <w:p w:rsidR="00D70C82" w:rsidRDefault="00D70C82" w:rsidP="00BA28CE">
            <w:pPr>
              <w:pStyle w:val="Body"/>
            </w:pPr>
            <w:r>
              <w:t>NoC side Input VC fifos are empty</w:t>
            </w:r>
          </w:p>
        </w:tc>
      </w:tr>
      <w:tr w:rsidR="00262CC2" w:rsidTr="005473F6">
        <w:trPr>
          <w:trHeight w:val="512"/>
        </w:trPr>
        <w:tc>
          <w:tcPr>
            <w:tcW w:w="3111" w:type="dxa"/>
          </w:tcPr>
          <w:p w:rsidR="00262CC2" w:rsidRPr="00745646" w:rsidRDefault="00262CC2" w:rsidP="002F5859">
            <w:pPr>
              <w:pStyle w:val="Body"/>
            </w:pPr>
            <w:r>
              <w:t>strtx_rt</w:t>
            </w:r>
            <w:r w:rsidRPr="00745646">
              <w:t>_</w:t>
            </w:r>
            <w:r>
              <w:t>cg_status</w:t>
            </w:r>
          </w:p>
        </w:tc>
        <w:tc>
          <w:tcPr>
            <w:tcW w:w="3436" w:type="dxa"/>
          </w:tcPr>
          <w:p w:rsidR="00262CC2" w:rsidRPr="00745646" w:rsidRDefault="00262CC2" w:rsidP="002F5859">
            <w:pPr>
              <w:pStyle w:val="Body"/>
            </w:pPr>
            <w:r>
              <w:t>[P_STR_TX_RT_NOOFLAYERS-</w:t>
            </w:r>
            <w:r w:rsidRPr="007D1C79">
              <w:t>1:0]</w:t>
            </w:r>
          </w:p>
        </w:tc>
        <w:tc>
          <w:tcPr>
            <w:tcW w:w="1240" w:type="dxa"/>
          </w:tcPr>
          <w:p w:rsidR="00262CC2" w:rsidRDefault="00262CC2" w:rsidP="002F5859">
            <w:pPr>
              <w:pStyle w:val="Body"/>
              <w:jc w:val="center"/>
            </w:pPr>
            <w:r>
              <w:t>Output</w:t>
            </w:r>
          </w:p>
        </w:tc>
        <w:tc>
          <w:tcPr>
            <w:tcW w:w="2014" w:type="dxa"/>
          </w:tcPr>
          <w:p w:rsidR="00262CC2" w:rsidRPr="007837F8" w:rsidRDefault="000940B7" w:rsidP="002F5859">
            <w:pPr>
              <w:pStyle w:val="Body"/>
            </w:pPr>
            <w:r>
              <w:t>Router</w:t>
            </w:r>
            <w:r w:rsidR="00262CC2">
              <w:t xml:space="preserve"> on [layer] Status</w:t>
            </w:r>
            <w:r w:rsidR="00262CC2">
              <w:br/>
              <w:t>1: Clock Enabled</w:t>
            </w:r>
            <w:r w:rsidR="00262CC2">
              <w:br/>
              <w:t>0: Clock Disabled</w:t>
            </w:r>
          </w:p>
        </w:tc>
      </w:tr>
      <w:tr w:rsidR="003F6B8C" w:rsidTr="005473F6">
        <w:trPr>
          <w:trHeight w:val="512"/>
        </w:trPr>
        <w:tc>
          <w:tcPr>
            <w:tcW w:w="3111" w:type="dxa"/>
          </w:tcPr>
          <w:p w:rsidR="003F6B8C" w:rsidRDefault="003F6B8C" w:rsidP="0094149E">
            <w:pPr>
              <w:pStyle w:val="Body"/>
            </w:pPr>
            <w:r>
              <w:t>Strtx_rt_flits_empty</w:t>
            </w:r>
          </w:p>
        </w:tc>
        <w:tc>
          <w:tcPr>
            <w:tcW w:w="3436" w:type="dxa"/>
          </w:tcPr>
          <w:p w:rsidR="003F6B8C" w:rsidRDefault="003F6B8C" w:rsidP="0094149E">
            <w:pPr>
              <w:pStyle w:val="Body"/>
              <w:jc w:val="center"/>
            </w:pPr>
            <w:r>
              <w:t>[P_STR_TX_RT_NOOFLAYERS-</w:t>
            </w:r>
            <w:r w:rsidRPr="007D1C79">
              <w:t>1:0]</w:t>
            </w:r>
          </w:p>
        </w:tc>
        <w:tc>
          <w:tcPr>
            <w:tcW w:w="1240" w:type="dxa"/>
          </w:tcPr>
          <w:p w:rsidR="003F6B8C" w:rsidRDefault="003F6B8C" w:rsidP="0094149E">
            <w:pPr>
              <w:pStyle w:val="Body"/>
              <w:jc w:val="center"/>
            </w:pPr>
            <w:r>
              <w:t xml:space="preserve">Input </w:t>
            </w:r>
          </w:p>
        </w:tc>
        <w:tc>
          <w:tcPr>
            <w:tcW w:w="2014" w:type="dxa"/>
          </w:tcPr>
          <w:p w:rsidR="003F6B8C" w:rsidRDefault="003F6B8C" w:rsidP="0094149E">
            <w:pPr>
              <w:pStyle w:val="Body"/>
            </w:pPr>
            <w:r>
              <w:t>All flits bound for output [layer] have been transmitted (no flits outstanding) and all credits returned from the destination NoC element</w:t>
            </w:r>
          </w:p>
        </w:tc>
      </w:tr>
      <w:tr w:rsidR="009335A3" w:rsidTr="009335A3">
        <w:trPr>
          <w:trHeight w:val="242"/>
        </w:trPr>
        <w:tc>
          <w:tcPr>
            <w:tcW w:w="3111" w:type="dxa"/>
          </w:tcPr>
          <w:p w:rsidR="009335A3" w:rsidRDefault="009335A3" w:rsidP="00BA28CE">
            <w:pPr>
              <w:pStyle w:val="Body"/>
            </w:pPr>
            <w:r>
              <w:t>strtx_rt_cg_clk</w:t>
            </w:r>
          </w:p>
        </w:tc>
        <w:tc>
          <w:tcPr>
            <w:tcW w:w="3436" w:type="dxa"/>
          </w:tcPr>
          <w:p w:rsidR="009335A3" w:rsidRDefault="009335A3" w:rsidP="00AC1B5A">
            <w:pPr>
              <w:pStyle w:val="Body"/>
            </w:pPr>
            <w:r w:rsidRPr="004D3F6F">
              <w:t>[P_STR_TX_HST_INTERFACES-1:0]</w:t>
            </w:r>
          </w:p>
        </w:tc>
        <w:tc>
          <w:tcPr>
            <w:tcW w:w="1240" w:type="dxa"/>
          </w:tcPr>
          <w:p w:rsidR="009335A3" w:rsidRDefault="009335A3" w:rsidP="00AC1B5A">
            <w:pPr>
              <w:pStyle w:val="Body"/>
            </w:pPr>
            <w:r>
              <w:t>Output</w:t>
            </w:r>
          </w:p>
        </w:tc>
        <w:tc>
          <w:tcPr>
            <w:tcW w:w="2014" w:type="dxa"/>
          </w:tcPr>
          <w:p w:rsidR="009335A3" w:rsidRDefault="009335A3" w:rsidP="00BA28CE">
            <w:pPr>
              <w:pStyle w:val="Body"/>
            </w:pPr>
            <w:r>
              <w:t>Gated Input clock for Transmit Block</w:t>
            </w:r>
          </w:p>
        </w:tc>
      </w:tr>
      <w:tr w:rsidR="009335A3" w:rsidTr="009335A3">
        <w:trPr>
          <w:trHeight w:val="242"/>
        </w:trPr>
        <w:tc>
          <w:tcPr>
            <w:tcW w:w="3111" w:type="dxa"/>
          </w:tcPr>
          <w:p w:rsidR="009335A3" w:rsidRDefault="009335A3" w:rsidP="00BA28CE">
            <w:pPr>
              <w:pStyle w:val="Body"/>
            </w:pPr>
            <w:r>
              <w:t>rt_strrx_cg_clk</w:t>
            </w:r>
          </w:p>
        </w:tc>
        <w:tc>
          <w:tcPr>
            <w:tcW w:w="3436" w:type="dxa"/>
          </w:tcPr>
          <w:p w:rsidR="009335A3" w:rsidRPr="004D3F6F" w:rsidRDefault="009335A3" w:rsidP="00AC1B5A">
            <w:pPr>
              <w:pStyle w:val="Body"/>
            </w:pPr>
            <w:r>
              <w:t>[P_STR_TX_RT_NOOFLAYERS-</w:t>
            </w:r>
            <w:r w:rsidRPr="007D1C79">
              <w:t>1:0]</w:t>
            </w:r>
          </w:p>
        </w:tc>
        <w:tc>
          <w:tcPr>
            <w:tcW w:w="1240" w:type="dxa"/>
          </w:tcPr>
          <w:p w:rsidR="009335A3" w:rsidRDefault="009335A3" w:rsidP="00AC1B5A">
            <w:pPr>
              <w:pStyle w:val="Body"/>
            </w:pPr>
            <w:r>
              <w:t>Output</w:t>
            </w:r>
          </w:p>
        </w:tc>
        <w:tc>
          <w:tcPr>
            <w:tcW w:w="2014" w:type="dxa"/>
          </w:tcPr>
          <w:p w:rsidR="009335A3" w:rsidRDefault="009335A3" w:rsidP="00BA28CE">
            <w:pPr>
              <w:pStyle w:val="Body"/>
            </w:pPr>
            <w:r>
              <w:t>Gate Input clock for Receive Block</w:t>
            </w:r>
          </w:p>
        </w:tc>
      </w:tr>
      <w:tr w:rsidR="00F10671" w:rsidTr="005473F6">
        <w:trPr>
          <w:trHeight w:val="242"/>
        </w:trPr>
        <w:tc>
          <w:tcPr>
            <w:tcW w:w="3111" w:type="dxa"/>
          </w:tcPr>
          <w:p w:rsidR="00F10671" w:rsidRDefault="006A1FDB" w:rsidP="00BA28CE">
            <w:pPr>
              <w:pStyle w:val="Body"/>
            </w:pPr>
            <w:r>
              <w:t>strtxbrdg</w:t>
            </w:r>
            <w:r w:rsidR="00F10671">
              <w:t>_cg_reg</w:t>
            </w:r>
          </w:p>
        </w:tc>
        <w:tc>
          <w:tcPr>
            <w:tcW w:w="3436" w:type="dxa"/>
          </w:tcPr>
          <w:p w:rsidR="00F10671" w:rsidRDefault="00F10671" w:rsidP="00B42039">
            <w:pPr>
              <w:pStyle w:val="Body"/>
              <w:jc w:val="center"/>
            </w:pPr>
            <w:r>
              <w:t>17</w:t>
            </w:r>
          </w:p>
        </w:tc>
        <w:tc>
          <w:tcPr>
            <w:tcW w:w="1240" w:type="dxa"/>
          </w:tcPr>
          <w:p w:rsidR="00F10671" w:rsidRDefault="00F10671" w:rsidP="00B42039">
            <w:pPr>
              <w:pStyle w:val="Body"/>
              <w:jc w:val="center"/>
            </w:pPr>
            <w:r>
              <w:t>Input</w:t>
            </w:r>
          </w:p>
        </w:tc>
        <w:tc>
          <w:tcPr>
            <w:tcW w:w="2014" w:type="dxa"/>
          </w:tcPr>
          <w:p w:rsidR="00F10671" w:rsidRDefault="00F10671" w:rsidP="00BA28CE">
            <w:pPr>
              <w:pStyle w:val="Body"/>
            </w:pPr>
            <w:r>
              <w:t xml:space="preserve">17 bit register read value from </w:t>
            </w:r>
            <w:r w:rsidR="006A1FDB">
              <w:t xml:space="preserve">Transmit block </w:t>
            </w:r>
            <w:r>
              <w:t>clock gate control register (Section</w:t>
            </w:r>
            <w:r w:rsidR="006A1FDB">
              <w:t xml:space="preserve"> </w:t>
            </w:r>
            <w:r w:rsidR="006A1FDB">
              <w:fldChar w:fldCharType="begin"/>
            </w:r>
            <w:r w:rsidR="006A1FDB">
              <w:instrText xml:space="preserve"> REF _Ref380048979 \r \h </w:instrText>
            </w:r>
            <w:r w:rsidR="00BA28CE">
              <w:instrText xml:space="preserve"> \* MERGEFORMAT </w:instrText>
            </w:r>
            <w:r w:rsidR="006A1FDB">
              <w:fldChar w:fldCharType="separate"/>
            </w:r>
            <w:r w:rsidR="00257CBE">
              <w:t>9.2.2</w:t>
            </w:r>
            <w:r w:rsidR="006A1FDB">
              <w:fldChar w:fldCharType="end"/>
            </w:r>
            <w:r>
              <w:t>)</w:t>
            </w:r>
          </w:p>
        </w:tc>
      </w:tr>
      <w:tr w:rsidR="000756E7" w:rsidTr="005473F6">
        <w:trPr>
          <w:trHeight w:val="242"/>
        </w:trPr>
        <w:tc>
          <w:tcPr>
            <w:tcW w:w="3111" w:type="dxa"/>
          </w:tcPr>
          <w:p w:rsidR="000756E7" w:rsidRDefault="00262D33" w:rsidP="00BA28CE">
            <w:pPr>
              <w:pStyle w:val="Body"/>
            </w:pPr>
            <w:r>
              <w:t>strrxbrdg_cg_reg</w:t>
            </w:r>
          </w:p>
        </w:tc>
        <w:tc>
          <w:tcPr>
            <w:tcW w:w="3436" w:type="dxa"/>
          </w:tcPr>
          <w:p w:rsidR="000756E7" w:rsidRDefault="00262D33" w:rsidP="00B42039">
            <w:pPr>
              <w:pStyle w:val="Body"/>
              <w:jc w:val="center"/>
            </w:pPr>
            <w:r>
              <w:t>17</w:t>
            </w:r>
          </w:p>
        </w:tc>
        <w:tc>
          <w:tcPr>
            <w:tcW w:w="1240" w:type="dxa"/>
          </w:tcPr>
          <w:p w:rsidR="000756E7" w:rsidRDefault="00262D33" w:rsidP="00B42039">
            <w:pPr>
              <w:pStyle w:val="Body"/>
              <w:jc w:val="center"/>
            </w:pPr>
            <w:r>
              <w:t>Input</w:t>
            </w:r>
          </w:p>
        </w:tc>
        <w:tc>
          <w:tcPr>
            <w:tcW w:w="2014" w:type="dxa"/>
          </w:tcPr>
          <w:p w:rsidR="000756E7" w:rsidRDefault="00262D33" w:rsidP="006850BC">
            <w:pPr>
              <w:pStyle w:val="Body"/>
            </w:pPr>
            <w:r>
              <w:t xml:space="preserve">17 bit register read value from Receive block clock gate control register (Section </w:t>
            </w:r>
            <w:r>
              <w:fldChar w:fldCharType="begin"/>
            </w:r>
            <w:r>
              <w:instrText xml:space="preserve"> REF _Ref380048979 \r \h </w:instrText>
            </w:r>
            <w:r w:rsidR="00BA28CE">
              <w:instrText xml:space="preserve"> \* MERGEFORMAT </w:instrText>
            </w:r>
            <w:r>
              <w:fldChar w:fldCharType="separate"/>
            </w:r>
            <w:r w:rsidR="00257CBE">
              <w:t>9.2.2</w:t>
            </w:r>
            <w:r>
              <w:fldChar w:fldCharType="end"/>
            </w:r>
            <w:r>
              <w:t>)</w:t>
            </w:r>
          </w:p>
        </w:tc>
      </w:tr>
      <w:tr w:rsidR="00F10671" w:rsidTr="005473F6">
        <w:trPr>
          <w:trHeight w:val="242"/>
        </w:trPr>
        <w:tc>
          <w:tcPr>
            <w:tcW w:w="3111" w:type="dxa"/>
          </w:tcPr>
          <w:p w:rsidR="00F10671" w:rsidRDefault="00F10671" w:rsidP="00BA28CE">
            <w:pPr>
              <w:pStyle w:val="Body"/>
            </w:pPr>
            <w:r>
              <w:t>Core_cg_clk</w:t>
            </w:r>
          </w:p>
        </w:tc>
        <w:tc>
          <w:tcPr>
            <w:tcW w:w="3436" w:type="dxa"/>
          </w:tcPr>
          <w:p w:rsidR="00F10671" w:rsidRDefault="00F10671" w:rsidP="00B42039">
            <w:pPr>
              <w:pStyle w:val="Body"/>
              <w:jc w:val="center"/>
            </w:pPr>
            <w:r>
              <w:t>1</w:t>
            </w:r>
          </w:p>
        </w:tc>
        <w:tc>
          <w:tcPr>
            <w:tcW w:w="1240" w:type="dxa"/>
          </w:tcPr>
          <w:p w:rsidR="00F10671" w:rsidRDefault="00F10671" w:rsidP="00B42039">
            <w:pPr>
              <w:pStyle w:val="Body"/>
              <w:jc w:val="center"/>
            </w:pPr>
            <w:r>
              <w:t>Output</w:t>
            </w:r>
          </w:p>
        </w:tc>
        <w:tc>
          <w:tcPr>
            <w:tcW w:w="2014" w:type="dxa"/>
          </w:tcPr>
          <w:p w:rsidR="00F10671" w:rsidRDefault="00F10671" w:rsidP="00B42039">
            <w:pPr>
              <w:pStyle w:val="Body"/>
            </w:pPr>
            <w:r>
              <w:t>Gated c</w:t>
            </w:r>
            <w:r w:rsidR="006C24C6">
              <w:t xml:space="preserve">lock for complete </w:t>
            </w:r>
            <w:r w:rsidR="00D42448">
              <w:t>shut-</w:t>
            </w:r>
            <w:r w:rsidR="006C24C6">
              <w:t xml:space="preserve">down of the Streaming Bridge. </w:t>
            </w:r>
            <w:r w:rsidRPr="003A5BE2">
              <w:rPr>
                <w:b/>
              </w:rPr>
              <w:t xml:space="preserve">Core_clk will still be an input to the router for </w:t>
            </w:r>
            <w:r w:rsidR="006C24C6">
              <w:rPr>
                <w:b/>
              </w:rPr>
              <w:t xml:space="preserve">some </w:t>
            </w:r>
            <w:r w:rsidRPr="003A5BE2">
              <w:rPr>
                <w:b/>
              </w:rPr>
              <w:t>free running signals</w:t>
            </w:r>
            <w:r>
              <w:rPr>
                <w:b/>
              </w:rPr>
              <w:t>.</w:t>
            </w:r>
          </w:p>
        </w:tc>
      </w:tr>
    </w:tbl>
    <w:p w:rsidR="00AA6A2E" w:rsidRDefault="00AA6A2E" w:rsidP="00AA6A2E"/>
    <w:p w:rsidR="007D2003" w:rsidRDefault="007D2003" w:rsidP="00AA6A2E"/>
    <w:p w:rsidR="0094149E" w:rsidRDefault="0094149E" w:rsidP="00AA6A2E"/>
    <w:p w:rsidR="0094149E" w:rsidRDefault="0094149E" w:rsidP="00AA6A2E"/>
    <w:p w:rsidR="0094149E" w:rsidRDefault="0094149E" w:rsidP="00AA6A2E"/>
    <w:p w:rsidR="0094149E" w:rsidRDefault="0094149E" w:rsidP="00AA6A2E"/>
    <w:p w:rsidR="0094149E" w:rsidRDefault="0094149E" w:rsidP="00AA6A2E"/>
    <w:p w:rsidR="0094149E" w:rsidRDefault="0094149E" w:rsidP="0094149E">
      <w:pPr>
        <w:pStyle w:val="Body"/>
      </w:pPr>
      <w:r w:rsidRPr="00F2179D">
        <w:rPr>
          <w:b/>
        </w:rPr>
        <w:lastRenderedPageBreak/>
        <w:t>Note for NoC Studio</w:t>
      </w:r>
      <w:r>
        <w:t xml:space="preserve"> : There would be two System clock enable signals at NoC top level -  </w:t>
      </w:r>
      <w:r w:rsidRPr="009F3BF8">
        <w:rPr>
          <w:i/>
        </w:rPr>
        <w:t>System_noc_clk_en</w:t>
      </w:r>
      <w:r>
        <w:t xml:space="preserve"> and </w:t>
      </w:r>
      <w:r w:rsidRPr="009F3BF8">
        <w:rPr>
          <w:i/>
        </w:rPr>
        <w:t>System_reg_clk_en</w:t>
      </w:r>
      <w:r>
        <w:t>.</w:t>
      </w:r>
    </w:p>
    <w:p w:rsidR="0094149E" w:rsidRDefault="0094149E" w:rsidP="00B165CF">
      <w:pPr>
        <w:pStyle w:val="Body"/>
        <w:numPr>
          <w:ilvl w:val="0"/>
          <w:numId w:val="26"/>
        </w:numPr>
      </w:pPr>
      <w:r>
        <w:t xml:space="preserve">For Non RegBus NoC layers, the </w:t>
      </w:r>
      <w:r w:rsidRPr="009F3BF8">
        <w:rPr>
          <w:i/>
        </w:rPr>
        <w:t>System_clk_en</w:t>
      </w:r>
      <w:r>
        <w:t xml:space="preserve"> pin of the NoC element would be connected to </w:t>
      </w:r>
      <w:r w:rsidRPr="009F3BF8">
        <w:rPr>
          <w:i/>
        </w:rPr>
        <w:t>System_noc_clk_en</w:t>
      </w:r>
      <w:r>
        <w:t xml:space="preserve"> signal</w:t>
      </w:r>
    </w:p>
    <w:p w:rsidR="0094149E" w:rsidRDefault="0094149E" w:rsidP="00B165CF">
      <w:pPr>
        <w:pStyle w:val="Body"/>
        <w:numPr>
          <w:ilvl w:val="0"/>
          <w:numId w:val="26"/>
        </w:numPr>
      </w:pPr>
      <w:r>
        <w:t xml:space="preserve">For RegBus NoC layer, the </w:t>
      </w:r>
      <w:r w:rsidRPr="009F3BF8">
        <w:rPr>
          <w:i/>
        </w:rPr>
        <w:t>System_clk_en</w:t>
      </w:r>
      <w:r>
        <w:t xml:space="preserve"> pin of the NoC element would be connected to </w:t>
      </w:r>
      <w:r w:rsidRPr="009F3BF8">
        <w:rPr>
          <w:i/>
        </w:rPr>
        <w:t>System_reg_clk_en</w:t>
      </w:r>
      <w:r>
        <w:t xml:space="preserve"> signal.</w:t>
      </w:r>
      <w:r>
        <w:br/>
      </w:r>
    </w:p>
    <w:p w:rsidR="0094149E" w:rsidRDefault="0094149E" w:rsidP="0094149E">
      <w:pPr>
        <w:pStyle w:val="Body"/>
      </w:pPr>
      <w:r>
        <w:t xml:space="preserve">Similarly there would be two System Clock Gating override signals at NoC top level -  </w:t>
      </w:r>
      <w:r w:rsidRPr="009F3BF8">
        <w:rPr>
          <w:i/>
        </w:rPr>
        <w:t>System_noc_cg_or</w:t>
      </w:r>
      <w:r>
        <w:t xml:space="preserve"> and </w:t>
      </w:r>
      <w:r w:rsidRPr="009F3BF8">
        <w:rPr>
          <w:i/>
        </w:rPr>
        <w:t>System_reg_cg_or</w:t>
      </w:r>
    </w:p>
    <w:p w:rsidR="0094149E" w:rsidRDefault="0094149E" w:rsidP="00B165CF">
      <w:pPr>
        <w:pStyle w:val="Body"/>
        <w:numPr>
          <w:ilvl w:val="0"/>
          <w:numId w:val="27"/>
        </w:numPr>
      </w:pPr>
      <w:r>
        <w:t xml:space="preserve">For Non RegBus NoC layers, the </w:t>
      </w:r>
      <w:r w:rsidRPr="009F3BF8">
        <w:rPr>
          <w:i/>
        </w:rPr>
        <w:t>System_c</w:t>
      </w:r>
      <w:r>
        <w:rPr>
          <w:i/>
        </w:rPr>
        <w:t>g_or</w:t>
      </w:r>
      <w:r>
        <w:t xml:space="preserve"> pin of the NoC element would be connected to </w:t>
      </w:r>
      <w:r w:rsidRPr="009F3BF8">
        <w:rPr>
          <w:i/>
        </w:rPr>
        <w:t>System_noc_c</w:t>
      </w:r>
      <w:r>
        <w:rPr>
          <w:i/>
        </w:rPr>
        <w:t>g_or</w:t>
      </w:r>
      <w:r>
        <w:t xml:space="preserve"> signal</w:t>
      </w:r>
    </w:p>
    <w:p w:rsidR="0094149E" w:rsidRPr="00F2179D" w:rsidRDefault="0094149E" w:rsidP="00B165CF">
      <w:pPr>
        <w:pStyle w:val="Body"/>
        <w:numPr>
          <w:ilvl w:val="0"/>
          <w:numId w:val="27"/>
        </w:numPr>
      </w:pPr>
      <w:r>
        <w:t xml:space="preserve">For RegBus NoC layer, the </w:t>
      </w:r>
      <w:r w:rsidRPr="009F3BF8">
        <w:rPr>
          <w:i/>
        </w:rPr>
        <w:t>System_c</w:t>
      </w:r>
      <w:r>
        <w:rPr>
          <w:i/>
        </w:rPr>
        <w:t>g_or</w:t>
      </w:r>
      <w:r>
        <w:t xml:space="preserve"> pin of the NoC element would be connected to </w:t>
      </w:r>
      <w:r w:rsidRPr="009F3BF8">
        <w:rPr>
          <w:i/>
        </w:rPr>
        <w:t>System_</w:t>
      </w:r>
      <w:r>
        <w:rPr>
          <w:i/>
        </w:rPr>
        <w:t>reg_cg_or</w:t>
      </w:r>
      <w:r>
        <w:t xml:space="preserve"> signal.</w:t>
      </w:r>
    </w:p>
    <w:p w:rsidR="0094149E" w:rsidRDefault="0094149E" w:rsidP="00AA6A2E"/>
    <w:p w:rsidR="0094149E" w:rsidRDefault="0094149E" w:rsidP="00AA6A2E"/>
    <w:p w:rsidR="007D2003" w:rsidRDefault="007D2003" w:rsidP="007D2003">
      <w:pPr>
        <w:pStyle w:val="Caption"/>
        <w:keepNext/>
      </w:pPr>
      <w:bookmarkStart w:id="106" w:name="_Toc388376350"/>
      <w:r>
        <w:t xml:space="preserve">Table </w:t>
      </w:r>
      <w:r w:rsidR="00B926E2">
        <w:fldChar w:fldCharType="begin"/>
      </w:r>
      <w:r w:rsidR="00B926E2">
        <w:instrText xml:space="preserve"> SEQ Table \* ARABIC </w:instrText>
      </w:r>
      <w:r w:rsidR="00B926E2">
        <w:fldChar w:fldCharType="separate"/>
      </w:r>
      <w:r w:rsidR="00A21017">
        <w:rPr>
          <w:noProof/>
        </w:rPr>
        <w:t>13</w:t>
      </w:r>
      <w:r w:rsidR="00B926E2">
        <w:rPr>
          <w:noProof/>
        </w:rPr>
        <w:fldChar w:fldCharType="end"/>
      </w:r>
      <w:r>
        <w:t xml:space="preserve"> </w:t>
      </w:r>
      <w:r w:rsidR="00776178">
        <w:t xml:space="preserve">Implementation #1 : </w:t>
      </w:r>
      <w:r>
        <w:t>New Streaming Bridge module pins to be added (NoC Studio to add hooks)</w:t>
      </w:r>
      <w:bookmarkEnd w:id="106"/>
    </w:p>
    <w:tbl>
      <w:tblPr>
        <w:tblStyle w:val="TableGrid"/>
        <w:tblW w:w="9801" w:type="dxa"/>
        <w:tblLook w:val="04A0" w:firstRow="1" w:lastRow="0" w:firstColumn="1" w:lastColumn="0" w:noHBand="0" w:noVBand="1"/>
      </w:tblPr>
      <w:tblGrid>
        <w:gridCol w:w="2931"/>
        <w:gridCol w:w="3406"/>
        <w:gridCol w:w="1240"/>
        <w:gridCol w:w="2224"/>
      </w:tblGrid>
      <w:tr w:rsidR="007D2003" w:rsidRPr="0095770D" w:rsidTr="009B7E48">
        <w:trPr>
          <w:trHeight w:val="242"/>
        </w:trPr>
        <w:tc>
          <w:tcPr>
            <w:tcW w:w="3111" w:type="dxa"/>
          </w:tcPr>
          <w:p w:rsidR="007D2003" w:rsidRPr="0095770D" w:rsidRDefault="007D2003" w:rsidP="009B7E48">
            <w:pPr>
              <w:pStyle w:val="Body"/>
              <w:jc w:val="center"/>
              <w:rPr>
                <w:b/>
              </w:rPr>
            </w:pPr>
            <w:r w:rsidRPr="0095770D">
              <w:rPr>
                <w:b/>
              </w:rPr>
              <w:t>Signal Name</w:t>
            </w:r>
          </w:p>
        </w:tc>
        <w:tc>
          <w:tcPr>
            <w:tcW w:w="3436" w:type="dxa"/>
          </w:tcPr>
          <w:p w:rsidR="007D2003" w:rsidRPr="0095770D" w:rsidRDefault="007D2003" w:rsidP="009B7E48">
            <w:pPr>
              <w:pStyle w:val="Body"/>
              <w:jc w:val="center"/>
              <w:rPr>
                <w:b/>
              </w:rPr>
            </w:pPr>
            <w:r w:rsidRPr="0095770D">
              <w:rPr>
                <w:b/>
              </w:rPr>
              <w:t>Width</w:t>
            </w:r>
          </w:p>
        </w:tc>
        <w:tc>
          <w:tcPr>
            <w:tcW w:w="1240" w:type="dxa"/>
          </w:tcPr>
          <w:p w:rsidR="007D2003" w:rsidRPr="0095770D" w:rsidRDefault="007D2003" w:rsidP="009B7E48">
            <w:pPr>
              <w:pStyle w:val="Body"/>
              <w:jc w:val="center"/>
              <w:rPr>
                <w:b/>
              </w:rPr>
            </w:pPr>
            <w:r w:rsidRPr="0095770D">
              <w:rPr>
                <w:b/>
              </w:rPr>
              <w:t>Direction</w:t>
            </w:r>
          </w:p>
        </w:tc>
        <w:tc>
          <w:tcPr>
            <w:tcW w:w="2014" w:type="dxa"/>
          </w:tcPr>
          <w:p w:rsidR="007D2003" w:rsidRPr="0095770D" w:rsidRDefault="007D2003" w:rsidP="009B7E48">
            <w:pPr>
              <w:pStyle w:val="Body"/>
              <w:jc w:val="center"/>
              <w:rPr>
                <w:b/>
              </w:rPr>
            </w:pPr>
            <w:r w:rsidRPr="0095770D">
              <w:rPr>
                <w:b/>
              </w:rPr>
              <w:t>Description</w:t>
            </w:r>
          </w:p>
        </w:tc>
      </w:tr>
      <w:tr w:rsidR="007D2003" w:rsidRPr="00C56AB2" w:rsidTr="009B7E48">
        <w:trPr>
          <w:trHeight w:val="242"/>
        </w:trPr>
        <w:tc>
          <w:tcPr>
            <w:tcW w:w="9801" w:type="dxa"/>
            <w:gridSpan w:val="4"/>
          </w:tcPr>
          <w:p w:rsidR="007D2003" w:rsidRPr="00C56AB2" w:rsidRDefault="007D2003" w:rsidP="009B7E48">
            <w:pPr>
              <w:pStyle w:val="Body"/>
              <w:jc w:val="center"/>
              <w:rPr>
                <w:b/>
              </w:rPr>
            </w:pPr>
            <w:r w:rsidRPr="00C56AB2">
              <w:rPr>
                <w:b/>
              </w:rPr>
              <w:t xml:space="preserve">System Signals </w:t>
            </w:r>
          </w:p>
        </w:tc>
      </w:tr>
      <w:tr w:rsidR="0094149E" w:rsidTr="009B7E48">
        <w:trPr>
          <w:trHeight w:val="242"/>
        </w:trPr>
        <w:tc>
          <w:tcPr>
            <w:tcW w:w="3111" w:type="dxa"/>
          </w:tcPr>
          <w:p w:rsidR="0094149E" w:rsidRPr="007F18FE" w:rsidRDefault="0094149E" w:rsidP="0094149E">
            <w:pPr>
              <w:pStyle w:val="Body"/>
              <w:rPr>
                <w:highlight w:val="yellow"/>
              </w:rPr>
            </w:pPr>
            <w:r>
              <w:rPr>
                <w:highlight w:val="yellow"/>
              </w:rPr>
              <w:t>System_</w:t>
            </w:r>
            <w:r w:rsidRPr="007F18FE">
              <w:rPr>
                <w:highlight w:val="yellow"/>
              </w:rPr>
              <w:t>clk_en</w:t>
            </w:r>
          </w:p>
        </w:tc>
        <w:tc>
          <w:tcPr>
            <w:tcW w:w="3436" w:type="dxa"/>
          </w:tcPr>
          <w:p w:rsidR="0094149E" w:rsidRPr="007F18FE" w:rsidRDefault="0094149E" w:rsidP="0094149E">
            <w:pPr>
              <w:pStyle w:val="Body"/>
              <w:jc w:val="center"/>
              <w:rPr>
                <w:highlight w:val="yellow"/>
              </w:rPr>
            </w:pPr>
            <w:r w:rsidRPr="007F18FE">
              <w:rPr>
                <w:highlight w:val="yellow"/>
              </w:rPr>
              <w:t>1</w:t>
            </w:r>
          </w:p>
        </w:tc>
        <w:tc>
          <w:tcPr>
            <w:tcW w:w="1240" w:type="dxa"/>
          </w:tcPr>
          <w:p w:rsidR="0094149E" w:rsidRPr="007F18FE" w:rsidRDefault="0094149E" w:rsidP="0094149E">
            <w:pPr>
              <w:pStyle w:val="Body"/>
              <w:jc w:val="center"/>
              <w:rPr>
                <w:highlight w:val="yellow"/>
              </w:rPr>
            </w:pPr>
            <w:r w:rsidRPr="007F18FE">
              <w:rPr>
                <w:highlight w:val="yellow"/>
              </w:rPr>
              <w:t>Input</w:t>
            </w:r>
          </w:p>
        </w:tc>
        <w:tc>
          <w:tcPr>
            <w:tcW w:w="2014" w:type="dxa"/>
          </w:tcPr>
          <w:p w:rsidR="0094149E" w:rsidRPr="007F18FE" w:rsidRDefault="0094149E" w:rsidP="0094149E">
            <w:pPr>
              <w:pStyle w:val="Body"/>
              <w:rPr>
                <w:highlight w:val="yellow"/>
              </w:rPr>
            </w:pPr>
            <w:r>
              <w:rPr>
                <w:highlight w:val="yellow"/>
              </w:rPr>
              <w:t>System Clock Enable -</w:t>
            </w:r>
            <w:r>
              <w:rPr>
                <w:highlight w:val="yellow"/>
              </w:rPr>
              <w:br/>
              <w:t xml:space="preserve">Non Regbus Layer : to be connected to </w:t>
            </w:r>
            <w:r w:rsidRPr="0094149E">
              <w:rPr>
                <w:i/>
                <w:highlight w:val="yellow"/>
              </w:rPr>
              <w:t>System_noc_clk_en</w:t>
            </w:r>
            <w:r w:rsidRPr="00B37EC5">
              <w:rPr>
                <w:highlight w:val="yellow"/>
              </w:rPr>
              <w:br/>
              <w:t>Regbus Layer : to be connected to System_reg_clk_en</w:t>
            </w:r>
          </w:p>
        </w:tc>
      </w:tr>
      <w:tr w:rsidR="0094149E" w:rsidTr="009B7E48">
        <w:trPr>
          <w:trHeight w:val="227"/>
        </w:trPr>
        <w:tc>
          <w:tcPr>
            <w:tcW w:w="3111" w:type="dxa"/>
          </w:tcPr>
          <w:p w:rsidR="0094149E" w:rsidRPr="007F18FE" w:rsidRDefault="0094149E" w:rsidP="0094149E">
            <w:pPr>
              <w:pStyle w:val="Body"/>
              <w:rPr>
                <w:highlight w:val="yellow"/>
              </w:rPr>
            </w:pPr>
            <w:r>
              <w:rPr>
                <w:highlight w:val="yellow"/>
              </w:rPr>
              <w:t>System_</w:t>
            </w:r>
            <w:r w:rsidRPr="007F18FE">
              <w:rPr>
                <w:highlight w:val="yellow"/>
              </w:rPr>
              <w:t>cg_or</w:t>
            </w:r>
          </w:p>
        </w:tc>
        <w:tc>
          <w:tcPr>
            <w:tcW w:w="3436" w:type="dxa"/>
          </w:tcPr>
          <w:p w:rsidR="0094149E" w:rsidRPr="007F18FE" w:rsidRDefault="0094149E" w:rsidP="0094149E">
            <w:pPr>
              <w:pStyle w:val="Body"/>
              <w:jc w:val="center"/>
              <w:rPr>
                <w:highlight w:val="yellow"/>
              </w:rPr>
            </w:pPr>
            <w:r w:rsidRPr="007F18FE">
              <w:rPr>
                <w:highlight w:val="yellow"/>
              </w:rPr>
              <w:t>1</w:t>
            </w:r>
          </w:p>
        </w:tc>
        <w:tc>
          <w:tcPr>
            <w:tcW w:w="1240" w:type="dxa"/>
          </w:tcPr>
          <w:p w:rsidR="0094149E" w:rsidRPr="007F18FE" w:rsidRDefault="0094149E" w:rsidP="0094149E">
            <w:pPr>
              <w:pStyle w:val="Body"/>
              <w:jc w:val="center"/>
              <w:rPr>
                <w:highlight w:val="yellow"/>
              </w:rPr>
            </w:pPr>
            <w:r w:rsidRPr="007F18FE">
              <w:rPr>
                <w:highlight w:val="yellow"/>
              </w:rPr>
              <w:t>Input</w:t>
            </w:r>
          </w:p>
        </w:tc>
        <w:tc>
          <w:tcPr>
            <w:tcW w:w="2014" w:type="dxa"/>
          </w:tcPr>
          <w:p w:rsidR="0094149E" w:rsidRPr="007F18FE" w:rsidRDefault="0094149E" w:rsidP="0094149E">
            <w:pPr>
              <w:pStyle w:val="Body"/>
              <w:rPr>
                <w:highlight w:val="yellow"/>
              </w:rPr>
            </w:pPr>
            <w:r w:rsidRPr="007F18FE">
              <w:rPr>
                <w:highlight w:val="yellow"/>
              </w:rPr>
              <w:t>System</w:t>
            </w:r>
            <w:r>
              <w:rPr>
                <w:highlight w:val="yellow"/>
              </w:rPr>
              <w:t xml:space="preserve"> Clock Gate Override -</w:t>
            </w:r>
            <w:r>
              <w:rPr>
                <w:highlight w:val="yellow"/>
              </w:rPr>
              <w:br/>
              <w:t>Non Regbus Layer : to be connected to System_noc_cg_or</w:t>
            </w:r>
            <w:r>
              <w:rPr>
                <w:highlight w:val="yellow"/>
              </w:rPr>
              <w:br/>
              <w:t xml:space="preserve">RegBus Layer : to be connected to </w:t>
            </w:r>
            <w:r w:rsidRPr="0094149E">
              <w:rPr>
                <w:i/>
                <w:highlight w:val="yellow"/>
              </w:rPr>
              <w:t>System_reg_cg_or</w:t>
            </w:r>
          </w:p>
        </w:tc>
      </w:tr>
      <w:tr w:rsidR="007D2003" w:rsidRPr="002D3624" w:rsidTr="009B7E48">
        <w:trPr>
          <w:trHeight w:val="242"/>
        </w:trPr>
        <w:tc>
          <w:tcPr>
            <w:tcW w:w="3111" w:type="dxa"/>
          </w:tcPr>
          <w:p w:rsidR="007D2003" w:rsidRPr="00951D11" w:rsidRDefault="007D2003" w:rsidP="009B7E48">
            <w:pPr>
              <w:pStyle w:val="Body"/>
              <w:rPr>
                <w:highlight w:val="yellow"/>
              </w:rPr>
            </w:pPr>
            <w:r w:rsidRPr="00951D11">
              <w:rPr>
                <w:highlight w:val="yellow"/>
              </w:rPr>
              <w:t>Scan_mode</w:t>
            </w:r>
          </w:p>
        </w:tc>
        <w:tc>
          <w:tcPr>
            <w:tcW w:w="3436" w:type="dxa"/>
          </w:tcPr>
          <w:p w:rsidR="007D2003" w:rsidRPr="00951D11" w:rsidRDefault="007D2003" w:rsidP="009B7E48">
            <w:pPr>
              <w:pStyle w:val="Body"/>
              <w:jc w:val="center"/>
              <w:rPr>
                <w:highlight w:val="yellow"/>
              </w:rPr>
            </w:pPr>
            <w:r w:rsidRPr="00951D11">
              <w:rPr>
                <w:highlight w:val="yellow"/>
              </w:rPr>
              <w:t>1</w:t>
            </w:r>
          </w:p>
        </w:tc>
        <w:tc>
          <w:tcPr>
            <w:tcW w:w="1240" w:type="dxa"/>
          </w:tcPr>
          <w:p w:rsidR="007D2003" w:rsidRPr="00951D11" w:rsidRDefault="007D2003" w:rsidP="009B7E48">
            <w:pPr>
              <w:pStyle w:val="Body"/>
              <w:jc w:val="center"/>
              <w:rPr>
                <w:highlight w:val="yellow"/>
              </w:rPr>
            </w:pPr>
            <w:r w:rsidRPr="00951D11">
              <w:rPr>
                <w:highlight w:val="yellow"/>
              </w:rPr>
              <w:t>Input</w:t>
            </w:r>
          </w:p>
        </w:tc>
        <w:tc>
          <w:tcPr>
            <w:tcW w:w="2014" w:type="dxa"/>
          </w:tcPr>
          <w:p w:rsidR="007D2003" w:rsidRPr="00951D11" w:rsidRDefault="007D2003" w:rsidP="009B7E48">
            <w:pPr>
              <w:pStyle w:val="Body"/>
              <w:rPr>
                <w:highlight w:val="yellow"/>
              </w:rPr>
            </w:pPr>
            <w:r w:rsidRPr="00951D11">
              <w:rPr>
                <w:highlight w:val="yellow"/>
              </w:rPr>
              <w:t xml:space="preserve">Scan mode pin for clock gate cell </w:t>
            </w:r>
          </w:p>
        </w:tc>
      </w:tr>
      <w:tr w:rsidR="007D2003" w:rsidRPr="00C604FA" w:rsidTr="009B7E48">
        <w:trPr>
          <w:trHeight w:val="215"/>
        </w:trPr>
        <w:tc>
          <w:tcPr>
            <w:tcW w:w="9801" w:type="dxa"/>
            <w:gridSpan w:val="4"/>
          </w:tcPr>
          <w:p w:rsidR="007D2003" w:rsidRPr="00C604FA" w:rsidRDefault="007D2003" w:rsidP="009B7E48">
            <w:pPr>
              <w:pStyle w:val="Body"/>
              <w:jc w:val="center"/>
              <w:rPr>
                <w:b/>
              </w:rPr>
            </w:pPr>
            <w:r>
              <w:rPr>
                <w:b/>
              </w:rPr>
              <w:t xml:space="preserve">NoC Signals </w:t>
            </w:r>
          </w:p>
        </w:tc>
      </w:tr>
      <w:tr w:rsidR="007D2003" w:rsidRPr="00745646" w:rsidTr="009B7E48">
        <w:trPr>
          <w:trHeight w:val="242"/>
        </w:trPr>
        <w:tc>
          <w:tcPr>
            <w:tcW w:w="3111" w:type="dxa"/>
          </w:tcPr>
          <w:p w:rsidR="007D2003" w:rsidRPr="00951D11" w:rsidRDefault="007D2003" w:rsidP="009B7E48">
            <w:pPr>
              <w:pStyle w:val="Body"/>
              <w:rPr>
                <w:highlight w:val="yellow"/>
              </w:rPr>
            </w:pPr>
            <w:r w:rsidRPr="00951D11">
              <w:rPr>
                <w:highlight w:val="yellow"/>
              </w:rPr>
              <w:t>strtx</w:t>
            </w:r>
            <w:r w:rsidR="00951D11">
              <w:rPr>
                <w:highlight w:val="yellow"/>
              </w:rPr>
              <w:t>brdg</w:t>
            </w:r>
            <w:r w:rsidRPr="00951D11">
              <w:rPr>
                <w:highlight w:val="yellow"/>
              </w:rPr>
              <w:t>_rt_cg_busy</w:t>
            </w:r>
          </w:p>
        </w:tc>
        <w:tc>
          <w:tcPr>
            <w:tcW w:w="3436" w:type="dxa"/>
          </w:tcPr>
          <w:p w:rsidR="007D2003" w:rsidRPr="00951D11" w:rsidRDefault="007D2003" w:rsidP="009B7E48">
            <w:pPr>
              <w:pStyle w:val="Body"/>
              <w:rPr>
                <w:highlight w:val="yellow"/>
              </w:rPr>
            </w:pPr>
            <w:r w:rsidRPr="00951D11">
              <w:rPr>
                <w:highlight w:val="yellow"/>
              </w:rPr>
              <w:t>[P_STR_TX_RT_NOOFLAYERS-1:0]</w:t>
            </w:r>
          </w:p>
        </w:tc>
        <w:tc>
          <w:tcPr>
            <w:tcW w:w="1240" w:type="dxa"/>
          </w:tcPr>
          <w:p w:rsidR="007D2003" w:rsidRPr="00951D11" w:rsidRDefault="007D2003" w:rsidP="009B7E48">
            <w:pPr>
              <w:pStyle w:val="Body"/>
              <w:rPr>
                <w:highlight w:val="yellow"/>
              </w:rPr>
            </w:pPr>
            <w:r w:rsidRPr="00951D11">
              <w:rPr>
                <w:highlight w:val="yellow"/>
              </w:rPr>
              <w:t>Output</w:t>
            </w:r>
          </w:p>
        </w:tc>
        <w:tc>
          <w:tcPr>
            <w:tcW w:w="2014" w:type="dxa"/>
          </w:tcPr>
          <w:p w:rsidR="007D2003" w:rsidRPr="00951D11" w:rsidRDefault="007D2003" w:rsidP="009B7E48">
            <w:pPr>
              <w:pStyle w:val="Body"/>
              <w:rPr>
                <w:highlight w:val="yellow"/>
              </w:rPr>
            </w:pPr>
            <w:r w:rsidRPr="00951D11">
              <w:rPr>
                <w:highlight w:val="yellow"/>
              </w:rPr>
              <w:t>Output Layer Busy (to NoC interface)</w:t>
            </w:r>
          </w:p>
        </w:tc>
      </w:tr>
      <w:tr w:rsidR="007D2003" w:rsidRPr="00745646" w:rsidTr="009B7E48">
        <w:trPr>
          <w:trHeight w:val="242"/>
        </w:trPr>
        <w:tc>
          <w:tcPr>
            <w:tcW w:w="3111" w:type="dxa"/>
          </w:tcPr>
          <w:p w:rsidR="007D2003" w:rsidRPr="00951D11" w:rsidRDefault="007D2003" w:rsidP="009B7E48">
            <w:pPr>
              <w:pStyle w:val="Body"/>
              <w:rPr>
                <w:highlight w:val="yellow"/>
              </w:rPr>
            </w:pPr>
            <w:r w:rsidRPr="00951D11">
              <w:rPr>
                <w:highlight w:val="yellow"/>
              </w:rPr>
              <w:t>rt_strrx</w:t>
            </w:r>
            <w:r w:rsidR="00951D11">
              <w:rPr>
                <w:highlight w:val="yellow"/>
              </w:rPr>
              <w:t>brdg</w:t>
            </w:r>
            <w:r w:rsidRPr="00951D11">
              <w:rPr>
                <w:highlight w:val="yellow"/>
              </w:rPr>
              <w:t>_cg_busy</w:t>
            </w:r>
          </w:p>
        </w:tc>
        <w:tc>
          <w:tcPr>
            <w:tcW w:w="3436" w:type="dxa"/>
          </w:tcPr>
          <w:p w:rsidR="007D2003" w:rsidRPr="00951D11" w:rsidRDefault="00951D11" w:rsidP="009B7E48">
            <w:pPr>
              <w:pStyle w:val="Body"/>
              <w:rPr>
                <w:highlight w:val="yellow"/>
              </w:rPr>
            </w:pPr>
            <w:r>
              <w:rPr>
                <w:highlight w:val="yellow"/>
              </w:rPr>
              <w:t>[P_STR_R</w:t>
            </w:r>
            <w:r w:rsidR="007D2003" w:rsidRPr="00951D11">
              <w:rPr>
                <w:highlight w:val="yellow"/>
              </w:rPr>
              <w:t>X_RT_NOOFLAYERS-1:0]</w:t>
            </w:r>
          </w:p>
        </w:tc>
        <w:tc>
          <w:tcPr>
            <w:tcW w:w="1240" w:type="dxa"/>
          </w:tcPr>
          <w:p w:rsidR="007D2003" w:rsidRPr="00951D11" w:rsidRDefault="007D2003" w:rsidP="009B7E48">
            <w:pPr>
              <w:pStyle w:val="Body"/>
              <w:rPr>
                <w:highlight w:val="yellow"/>
              </w:rPr>
            </w:pPr>
            <w:r w:rsidRPr="00951D11">
              <w:rPr>
                <w:highlight w:val="yellow"/>
              </w:rPr>
              <w:t>Input</w:t>
            </w:r>
          </w:p>
        </w:tc>
        <w:tc>
          <w:tcPr>
            <w:tcW w:w="2014" w:type="dxa"/>
          </w:tcPr>
          <w:p w:rsidR="007D2003" w:rsidRPr="00951D11" w:rsidRDefault="007D2003" w:rsidP="009B7E48">
            <w:pPr>
              <w:pStyle w:val="Body"/>
              <w:rPr>
                <w:highlight w:val="yellow"/>
              </w:rPr>
            </w:pPr>
            <w:r w:rsidRPr="00951D11">
              <w:rPr>
                <w:highlight w:val="yellow"/>
              </w:rPr>
              <w:t xml:space="preserve">Input Port Busy </w:t>
            </w:r>
            <w:r w:rsidRPr="00951D11">
              <w:rPr>
                <w:highlight w:val="yellow"/>
              </w:rPr>
              <w:br/>
              <w:t>(from NoC interface)</w:t>
            </w:r>
          </w:p>
        </w:tc>
      </w:tr>
    </w:tbl>
    <w:p w:rsidR="007D2003" w:rsidRDefault="007D2003" w:rsidP="00AA6A2E"/>
    <w:p w:rsidR="00FC1260" w:rsidRDefault="00FC1260" w:rsidP="00FC1260">
      <w:pPr>
        <w:pStyle w:val="Heading3"/>
      </w:pPr>
      <w:r>
        <w:t xml:space="preserve"> </w:t>
      </w:r>
      <w:bookmarkStart w:id="107" w:name="_Ref380048979"/>
      <w:bookmarkStart w:id="108" w:name="_Toc388376306"/>
      <w:r w:rsidR="00E95E6E">
        <w:t xml:space="preserve">Implementation #1: </w:t>
      </w:r>
      <w:r>
        <w:t>Streaming Bridge clock gate control registers</w:t>
      </w:r>
      <w:bookmarkEnd w:id="107"/>
      <w:bookmarkEnd w:id="108"/>
    </w:p>
    <w:p w:rsidR="00FC1260" w:rsidRDefault="00FC1260" w:rsidP="00FC1260">
      <w:pPr>
        <w:pStyle w:val="Body"/>
      </w:pPr>
      <w:r>
        <w:t xml:space="preserve">This register would reside inside the </w:t>
      </w:r>
      <w:r w:rsidR="006A1FDB">
        <w:t>u_ns_</w:t>
      </w:r>
      <w:r>
        <w:t>csr</w:t>
      </w:r>
      <w:r w:rsidRPr="00636E2C">
        <w:rPr>
          <w:b/>
        </w:rPr>
        <w:t>. The read logic for this register should always be free-running</w:t>
      </w:r>
      <w:r>
        <w:t xml:space="preserve"> (verification should take note of this).</w:t>
      </w:r>
    </w:p>
    <w:p w:rsidR="00FC1260" w:rsidRPr="00BD1E1B" w:rsidRDefault="00FC1260" w:rsidP="00FC1260">
      <w:pPr>
        <w:pStyle w:val="Heading4"/>
        <w:numPr>
          <w:ilvl w:val="0"/>
          <w:numId w:val="0"/>
        </w:numPr>
        <w:ind w:left="864"/>
      </w:pPr>
    </w:p>
    <w:p w:rsidR="00FC1260" w:rsidRDefault="00FC1260" w:rsidP="00FC1260">
      <w:pPr>
        <w:pStyle w:val="Caption"/>
        <w:keepNext/>
      </w:pPr>
      <w:bookmarkStart w:id="109" w:name="_Toc388376351"/>
      <w:r>
        <w:t xml:space="preserve">Table </w:t>
      </w:r>
      <w:r w:rsidR="00B926E2">
        <w:fldChar w:fldCharType="begin"/>
      </w:r>
      <w:r w:rsidR="00B926E2">
        <w:instrText xml:space="preserve"> SEQ Table \* ARABIC </w:instrText>
      </w:r>
      <w:r w:rsidR="00B926E2">
        <w:fldChar w:fldCharType="separate"/>
      </w:r>
      <w:r w:rsidR="00A21017">
        <w:rPr>
          <w:noProof/>
        </w:rPr>
        <w:t>14</w:t>
      </w:r>
      <w:r w:rsidR="00B926E2">
        <w:rPr>
          <w:noProof/>
        </w:rPr>
        <w:fldChar w:fldCharType="end"/>
      </w:r>
      <w:r w:rsidR="006A1FDB">
        <w:t xml:space="preserve"> </w:t>
      </w:r>
      <w:r w:rsidR="00E95E6E">
        <w:t xml:space="preserve">Implementation #1: </w:t>
      </w:r>
      <w:r w:rsidR="006A1FDB">
        <w:t xml:space="preserve">Streaming </w:t>
      </w:r>
      <w:r w:rsidR="00A40A60">
        <w:t xml:space="preserve">Transmit </w:t>
      </w:r>
      <w:r w:rsidR="006A1FDB">
        <w:t>Bridge</w:t>
      </w:r>
      <w:r w:rsidR="00FE568E">
        <w:t xml:space="preserve"> clock gate hysteresis </w:t>
      </w:r>
      <w:r>
        <w:t>register</w:t>
      </w:r>
      <w:bookmarkEnd w:id="109"/>
    </w:p>
    <w:bookmarkStart w:id="110" w:name="_MON_1454498957"/>
    <w:bookmarkEnd w:id="110"/>
    <w:p w:rsidR="00FC1260" w:rsidRDefault="004B57F4" w:rsidP="00FC1260">
      <w:pPr>
        <w:pStyle w:val="Body"/>
      </w:pPr>
      <w:r>
        <w:object w:dxaOrig="10325" w:dyaOrig="601">
          <v:shape id="_x0000_i1027" type="#_x0000_t75" style="width:516.15pt;height:29.95pt" o:ole="">
            <v:imagedata r:id="rId37" o:title=""/>
          </v:shape>
          <o:OLEObject Type="Embed" ProgID="Excel.Sheet.12" ShapeID="_x0000_i1027" DrawAspect="Content" ObjectID="_1462118228" r:id="rId38"/>
        </w:object>
      </w:r>
    </w:p>
    <w:p w:rsidR="00FC1260" w:rsidRDefault="00FC1260" w:rsidP="00AA6A2E"/>
    <w:p w:rsidR="00A97651" w:rsidRDefault="00A97651" w:rsidP="00AA6A2E"/>
    <w:p w:rsidR="009677C6" w:rsidRDefault="009677C6" w:rsidP="009677C6">
      <w:pPr>
        <w:pStyle w:val="Caption"/>
        <w:keepNext/>
      </w:pPr>
      <w:bookmarkStart w:id="111" w:name="_Toc388376352"/>
      <w:r>
        <w:t xml:space="preserve">Table </w:t>
      </w:r>
      <w:r w:rsidR="00B926E2">
        <w:fldChar w:fldCharType="begin"/>
      </w:r>
      <w:r w:rsidR="00B926E2">
        <w:instrText xml:space="preserve"> SEQ Table \* ARABIC </w:instrText>
      </w:r>
      <w:r w:rsidR="00B926E2">
        <w:fldChar w:fldCharType="separate"/>
      </w:r>
      <w:r w:rsidR="00A21017">
        <w:rPr>
          <w:noProof/>
        </w:rPr>
        <w:t>15</w:t>
      </w:r>
      <w:r w:rsidR="00B926E2">
        <w:rPr>
          <w:noProof/>
        </w:rPr>
        <w:fldChar w:fldCharType="end"/>
      </w:r>
      <w:r>
        <w:t xml:space="preserve"> Implementation #1: Streaming Transmit Bridge fast path override register</w:t>
      </w:r>
      <w:bookmarkEnd w:id="111"/>
    </w:p>
    <w:bookmarkStart w:id="112" w:name="_MON_1454498989"/>
    <w:bookmarkEnd w:id="112"/>
    <w:p w:rsidR="00A21017" w:rsidRPr="00BD1E1B" w:rsidRDefault="00A21017" w:rsidP="00A21017">
      <w:r>
        <w:object w:dxaOrig="10325" w:dyaOrig="1154">
          <v:shape id="_x0000_i1028" type="#_x0000_t75" style="width:516.15pt;height:56.65pt" o:ole="">
            <v:imagedata r:id="rId39" o:title=""/>
          </v:shape>
          <o:OLEObject Type="Embed" ProgID="Excel.Sheet.12" ShapeID="_x0000_i1028" DrawAspect="Content" ObjectID="_1462118229" r:id="rId40"/>
        </w:object>
      </w:r>
    </w:p>
    <w:p w:rsidR="00A21017" w:rsidRDefault="00A21017" w:rsidP="00A21017">
      <w:pPr>
        <w:pStyle w:val="Caption"/>
        <w:keepNext/>
      </w:pPr>
    </w:p>
    <w:p w:rsidR="00A21017" w:rsidRDefault="00A21017" w:rsidP="00A21017">
      <w:pPr>
        <w:pStyle w:val="Caption"/>
        <w:keepNext/>
      </w:pPr>
      <w:bookmarkStart w:id="113" w:name="_Toc388376353"/>
      <w:r>
        <w:t xml:space="preserve">Table </w:t>
      </w:r>
      <w:r w:rsidR="00B926E2">
        <w:fldChar w:fldCharType="begin"/>
      </w:r>
      <w:r w:rsidR="00B926E2">
        <w:instrText xml:space="preserve"> SEQ Table \* ARABIC </w:instrText>
      </w:r>
      <w:r w:rsidR="00B926E2">
        <w:fldChar w:fldCharType="separate"/>
      </w:r>
      <w:r>
        <w:rPr>
          <w:noProof/>
        </w:rPr>
        <w:t>16</w:t>
      </w:r>
      <w:r w:rsidR="00B926E2">
        <w:rPr>
          <w:noProof/>
        </w:rPr>
        <w:fldChar w:fldCharType="end"/>
      </w:r>
      <w:r>
        <w:t xml:space="preserve"> Implementation #1: Streaming Receive Bridge clock gate hysteresis register</w:t>
      </w:r>
      <w:bookmarkEnd w:id="113"/>
    </w:p>
    <w:bookmarkStart w:id="114" w:name="_MON_1454499716"/>
    <w:bookmarkEnd w:id="114"/>
    <w:p w:rsidR="00A21017" w:rsidRDefault="004B57F4" w:rsidP="00A21017">
      <w:pPr>
        <w:pStyle w:val="Body"/>
      </w:pPr>
      <w:r>
        <w:object w:dxaOrig="10325" w:dyaOrig="601">
          <v:shape id="_x0000_i1029" type="#_x0000_t75" style="width:516.15pt;height:29.95pt" o:ole="">
            <v:imagedata r:id="rId41" o:title=""/>
          </v:shape>
          <o:OLEObject Type="Embed" ProgID="Excel.Sheet.12" ShapeID="_x0000_i1029" DrawAspect="Content" ObjectID="_1462118230" r:id="rId42"/>
        </w:object>
      </w:r>
    </w:p>
    <w:p w:rsidR="00A21017" w:rsidRDefault="00A21017" w:rsidP="00A21017"/>
    <w:p w:rsidR="00A21017" w:rsidRDefault="00A21017" w:rsidP="00A21017"/>
    <w:p w:rsidR="00A21017" w:rsidRDefault="00A21017" w:rsidP="00A21017">
      <w:pPr>
        <w:pStyle w:val="Caption"/>
        <w:keepNext/>
      </w:pPr>
      <w:bookmarkStart w:id="115" w:name="_Toc388376354"/>
      <w:r>
        <w:t xml:space="preserve">Table </w:t>
      </w:r>
      <w:r w:rsidR="00B926E2">
        <w:fldChar w:fldCharType="begin"/>
      </w:r>
      <w:r w:rsidR="00B926E2">
        <w:instrText xml:space="preserve"> SEQ Table \* ARABIC </w:instrText>
      </w:r>
      <w:r w:rsidR="00B926E2">
        <w:fldChar w:fldCharType="separate"/>
      </w:r>
      <w:r>
        <w:rPr>
          <w:noProof/>
        </w:rPr>
        <w:t>17</w:t>
      </w:r>
      <w:r w:rsidR="00B926E2">
        <w:rPr>
          <w:noProof/>
        </w:rPr>
        <w:fldChar w:fldCharType="end"/>
      </w:r>
      <w:r>
        <w:t xml:space="preserve"> Implementation #1: Streaming Receive Bridge fast path override register</w:t>
      </w:r>
      <w:bookmarkEnd w:id="115"/>
    </w:p>
    <w:p w:rsidR="00A21017" w:rsidRPr="00A21017" w:rsidRDefault="00A21017" w:rsidP="00A21017">
      <w:r>
        <w:object w:dxaOrig="10325" w:dyaOrig="1154">
          <v:shape id="_x0000_i1030" type="#_x0000_t75" style="width:516.15pt;height:56.65pt" o:ole="">
            <v:imagedata r:id="rId39" o:title=""/>
          </v:shape>
          <o:OLEObject Type="Embed" ProgID="Excel.Sheet.12" ShapeID="_x0000_i1030" DrawAspect="Content" ObjectID="_1462118231" r:id="rId43"/>
        </w:object>
      </w:r>
    </w:p>
    <w:p w:rsidR="00A97651" w:rsidRDefault="00A97651" w:rsidP="00AA6A2E"/>
    <w:p w:rsidR="00D61C5C" w:rsidRDefault="00D61C5C" w:rsidP="00AA6A2E"/>
    <w:p w:rsidR="00D61C5C" w:rsidRDefault="00D61C5C" w:rsidP="00AA6A2E"/>
    <w:p w:rsidR="00D61C5C" w:rsidRDefault="00D61C5C" w:rsidP="00AA6A2E"/>
    <w:p w:rsidR="00D61C5C" w:rsidRDefault="00D61C5C" w:rsidP="00AA6A2E"/>
    <w:p w:rsidR="00D61C5C" w:rsidRDefault="00D61C5C" w:rsidP="00AA6A2E"/>
    <w:p w:rsidR="00D61C5C" w:rsidRDefault="00D61C5C" w:rsidP="00AA6A2E"/>
    <w:p w:rsidR="00A97651" w:rsidRDefault="00A97651" w:rsidP="00AA6A2E"/>
    <w:p w:rsidR="00D61C5C" w:rsidRDefault="00D61C5C" w:rsidP="00D61C5C">
      <w:pPr>
        <w:pStyle w:val="Caption"/>
        <w:keepNext/>
      </w:pPr>
      <w:bookmarkStart w:id="116" w:name="_Toc388376355"/>
      <w:r>
        <w:t xml:space="preserve">Table </w:t>
      </w:r>
      <w:r w:rsidR="00B926E2">
        <w:fldChar w:fldCharType="begin"/>
      </w:r>
      <w:r w:rsidR="00B926E2">
        <w:instrText xml:space="preserve"> SEQ Table \* ARABIC </w:instrText>
      </w:r>
      <w:r w:rsidR="00B926E2">
        <w:fldChar w:fldCharType="separate"/>
      </w:r>
      <w:r w:rsidR="00A21017">
        <w:rPr>
          <w:noProof/>
        </w:rPr>
        <w:t>18</w:t>
      </w:r>
      <w:r w:rsidR="00B926E2">
        <w:rPr>
          <w:noProof/>
        </w:rPr>
        <w:fldChar w:fldCharType="end"/>
      </w:r>
      <w:r>
        <w:t xml:space="preserve"> Implementation #1 : Streaming Bridge clock gate module parameter</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D61C5C" w:rsidRPr="00BD1E1B" w:rsidTr="009B7E48">
        <w:trPr>
          <w:tblHeader/>
        </w:trPr>
        <w:tc>
          <w:tcPr>
            <w:tcW w:w="2898" w:type="dxa"/>
            <w:shd w:val="clear" w:color="auto" w:fill="FFFF99"/>
          </w:tcPr>
          <w:p w:rsidR="00D61C5C" w:rsidRPr="00BD1E1B" w:rsidRDefault="00D61C5C" w:rsidP="009B7E48">
            <w:pPr>
              <w:jc w:val="center"/>
              <w:rPr>
                <w:rFonts w:asciiTheme="minorHAnsi" w:hAnsiTheme="minorHAnsi"/>
                <w:b/>
              </w:rPr>
            </w:pPr>
            <w:r w:rsidRPr="00BD1E1B">
              <w:rPr>
                <w:rFonts w:asciiTheme="minorHAnsi" w:hAnsiTheme="minorHAnsi"/>
                <w:b/>
              </w:rPr>
              <w:t>Parameter Name</w:t>
            </w:r>
          </w:p>
        </w:tc>
        <w:tc>
          <w:tcPr>
            <w:tcW w:w="990" w:type="dxa"/>
            <w:shd w:val="clear" w:color="auto" w:fill="FFFF99"/>
          </w:tcPr>
          <w:p w:rsidR="00D61C5C" w:rsidRPr="00BD1E1B" w:rsidRDefault="00D61C5C" w:rsidP="009B7E48">
            <w:pPr>
              <w:jc w:val="center"/>
              <w:rPr>
                <w:rFonts w:asciiTheme="minorHAnsi" w:hAnsiTheme="minorHAnsi"/>
                <w:b/>
              </w:rPr>
            </w:pPr>
            <w:r w:rsidRPr="00BD1E1B">
              <w:rPr>
                <w:rFonts w:asciiTheme="minorHAnsi" w:hAnsiTheme="minorHAnsi"/>
                <w:b/>
              </w:rPr>
              <w:t>Bits</w:t>
            </w:r>
          </w:p>
        </w:tc>
        <w:tc>
          <w:tcPr>
            <w:tcW w:w="5688" w:type="dxa"/>
            <w:shd w:val="clear" w:color="auto" w:fill="FFFF99"/>
          </w:tcPr>
          <w:p w:rsidR="00D61C5C" w:rsidRPr="00BD1E1B" w:rsidRDefault="00D61C5C" w:rsidP="009B7E48">
            <w:pPr>
              <w:jc w:val="center"/>
              <w:rPr>
                <w:rFonts w:asciiTheme="minorHAnsi" w:hAnsiTheme="minorHAnsi"/>
                <w:b/>
              </w:rPr>
            </w:pPr>
            <w:r w:rsidRPr="00BD1E1B">
              <w:rPr>
                <w:rFonts w:asciiTheme="minorHAnsi" w:hAnsiTheme="minorHAnsi"/>
                <w:b/>
              </w:rPr>
              <w:t>Description</w:t>
            </w:r>
          </w:p>
        </w:tc>
      </w:tr>
      <w:tr w:rsidR="00D61C5C" w:rsidRPr="00BD1E1B" w:rsidTr="009B7E48">
        <w:trPr>
          <w:tblHeader/>
        </w:trPr>
        <w:tc>
          <w:tcPr>
            <w:tcW w:w="2898" w:type="dxa"/>
          </w:tcPr>
          <w:p w:rsidR="00D61C5C" w:rsidRPr="00BD1E1B" w:rsidRDefault="00D61C5C" w:rsidP="009B7E48">
            <w:pPr>
              <w:tabs>
                <w:tab w:val="left" w:pos="1753"/>
              </w:tabs>
              <w:rPr>
                <w:rFonts w:asciiTheme="minorHAnsi" w:hAnsiTheme="minorHAnsi"/>
              </w:rPr>
            </w:pPr>
            <w:r w:rsidRPr="00D61C5C">
              <w:rPr>
                <w:rFonts w:asciiTheme="minorHAnsi" w:hAnsiTheme="minorHAnsi"/>
              </w:rPr>
              <w:t>P_STR_TX_OUTREGENB</w:t>
            </w:r>
          </w:p>
        </w:tc>
        <w:tc>
          <w:tcPr>
            <w:tcW w:w="990" w:type="dxa"/>
          </w:tcPr>
          <w:p w:rsidR="00D61C5C" w:rsidRPr="00BD1E1B" w:rsidRDefault="00D61C5C" w:rsidP="009B7E48">
            <w:pPr>
              <w:jc w:val="center"/>
              <w:rPr>
                <w:rFonts w:asciiTheme="minorHAnsi" w:hAnsiTheme="minorHAnsi"/>
              </w:rPr>
            </w:pPr>
            <w:r>
              <w:rPr>
                <w:rFonts w:asciiTheme="minorHAnsi" w:hAnsiTheme="minorHAnsi"/>
              </w:rPr>
              <w:t>1</w:t>
            </w:r>
          </w:p>
        </w:tc>
        <w:tc>
          <w:tcPr>
            <w:tcW w:w="5688" w:type="dxa"/>
          </w:tcPr>
          <w:p w:rsidR="00D61C5C" w:rsidRPr="00BD1E1B" w:rsidRDefault="00D61C5C" w:rsidP="009B7E48">
            <w:pPr>
              <w:rPr>
                <w:rFonts w:asciiTheme="minorHAnsi" w:hAnsiTheme="minorHAnsi"/>
              </w:rPr>
            </w:pPr>
            <w:r>
              <w:rPr>
                <w:rFonts w:asciiTheme="minorHAnsi" w:hAnsiTheme="minorHAnsi"/>
              </w:rPr>
              <w:t>Tx Bridge Output port is registered enabled</w:t>
            </w:r>
          </w:p>
        </w:tc>
      </w:tr>
      <w:tr w:rsidR="00D61C5C" w:rsidTr="009B7E48">
        <w:trPr>
          <w:tblHeader/>
        </w:trPr>
        <w:tc>
          <w:tcPr>
            <w:tcW w:w="2898" w:type="dxa"/>
          </w:tcPr>
          <w:p w:rsidR="00D61C5C" w:rsidRDefault="00D61C5C" w:rsidP="009B7E48">
            <w:pPr>
              <w:tabs>
                <w:tab w:val="left" w:pos="1753"/>
              </w:tabs>
              <w:rPr>
                <w:rFonts w:asciiTheme="minorHAnsi" w:hAnsiTheme="minorHAnsi"/>
              </w:rPr>
            </w:pPr>
            <w:r>
              <w:rPr>
                <w:rFonts w:asciiTheme="minorHAnsi" w:hAnsiTheme="minorHAnsi"/>
              </w:rPr>
              <w:t>P_SYSTEM_CK_EN_VIA_REGBUS</w:t>
            </w:r>
          </w:p>
        </w:tc>
        <w:tc>
          <w:tcPr>
            <w:tcW w:w="990" w:type="dxa"/>
          </w:tcPr>
          <w:p w:rsidR="00D61C5C" w:rsidRDefault="00D61C5C" w:rsidP="009B7E48">
            <w:pPr>
              <w:jc w:val="center"/>
              <w:rPr>
                <w:rFonts w:asciiTheme="minorHAnsi" w:hAnsiTheme="minorHAnsi"/>
              </w:rPr>
            </w:pPr>
            <w:r>
              <w:rPr>
                <w:rFonts w:asciiTheme="minorHAnsi" w:hAnsiTheme="minorHAnsi"/>
              </w:rPr>
              <w:t>1</w:t>
            </w:r>
          </w:p>
        </w:tc>
        <w:tc>
          <w:tcPr>
            <w:tcW w:w="5688" w:type="dxa"/>
          </w:tcPr>
          <w:p w:rsidR="00D61C5C" w:rsidRDefault="00D61C5C" w:rsidP="009B7E48">
            <w:pPr>
              <w:rPr>
                <w:rFonts w:asciiTheme="minorHAnsi" w:hAnsiTheme="minorHAnsi"/>
              </w:rPr>
            </w:pPr>
            <w:r>
              <w:rPr>
                <w:rFonts w:asciiTheme="minorHAnsi" w:hAnsiTheme="minorHAnsi"/>
              </w:rPr>
              <w:t>1 =&gt; System Clock Enable and System Clock Gate Override signals to be provided by the RegBus</w:t>
            </w:r>
          </w:p>
          <w:p w:rsidR="00D61C5C" w:rsidRDefault="00D61C5C" w:rsidP="009B7E48">
            <w:pPr>
              <w:rPr>
                <w:rFonts w:asciiTheme="minorHAnsi" w:hAnsiTheme="minorHAnsi"/>
              </w:rPr>
            </w:pPr>
            <w:r>
              <w:rPr>
                <w:rFonts w:asciiTheme="minorHAnsi" w:hAnsiTheme="minorHAnsi"/>
              </w:rPr>
              <w:t>0 =&gt; System Clock Enable and System Clock Gate Override signals to be provided by NoC IO Pins</w:t>
            </w:r>
          </w:p>
        </w:tc>
      </w:tr>
    </w:tbl>
    <w:p w:rsidR="00A97651" w:rsidRDefault="00A97651" w:rsidP="00D61C5C">
      <w:pPr>
        <w:pStyle w:val="Body"/>
      </w:pPr>
    </w:p>
    <w:p w:rsidR="00A97651" w:rsidRDefault="00A97651" w:rsidP="00AA6A2E"/>
    <w:p w:rsidR="00A97651" w:rsidRDefault="00A97651" w:rsidP="00AA6A2E"/>
    <w:p w:rsidR="000B606B" w:rsidRDefault="000B606B" w:rsidP="000B606B">
      <w:pPr>
        <w:pStyle w:val="Caption"/>
        <w:keepNext/>
      </w:pPr>
    </w:p>
    <w:p w:rsidR="000B606B" w:rsidRDefault="000B606B" w:rsidP="000B606B">
      <w:pPr>
        <w:pStyle w:val="Caption"/>
        <w:keepNext/>
      </w:pPr>
      <w:bookmarkStart w:id="117" w:name="_Toc388376356"/>
      <w:r>
        <w:t xml:space="preserve">Table </w:t>
      </w:r>
      <w:r w:rsidR="00B926E2">
        <w:fldChar w:fldCharType="begin"/>
      </w:r>
      <w:r w:rsidR="00B926E2">
        <w:instrText xml:space="preserve"> SEQ Table \* ARABIC </w:instrText>
      </w:r>
      <w:r w:rsidR="00B926E2">
        <w:fldChar w:fldCharType="separate"/>
      </w:r>
      <w:r w:rsidR="00A21017">
        <w:rPr>
          <w:noProof/>
        </w:rPr>
        <w:t>19</w:t>
      </w:r>
      <w:r w:rsidR="00B926E2">
        <w:rPr>
          <w:noProof/>
        </w:rPr>
        <w:fldChar w:fldCharType="end"/>
      </w:r>
      <w:r>
        <w:t xml:space="preserve"> Implementation #1: New Streaming Bridge parameters to be added (NoC Studio to add hooks)</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0B606B" w:rsidTr="009B7E48">
        <w:trPr>
          <w:tblHeader/>
        </w:trPr>
        <w:tc>
          <w:tcPr>
            <w:tcW w:w="2898" w:type="dxa"/>
          </w:tcPr>
          <w:p w:rsidR="000B606B" w:rsidRPr="000D5AEE" w:rsidRDefault="000B606B" w:rsidP="009B7E48">
            <w:pPr>
              <w:tabs>
                <w:tab w:val="left" w:pos="1753"/>
              </w:tabs>
              <w:rPr>
                <w:rFonts w:asciiTheme="minorHAnsi" w:hAnsiTheme="minorHAnsi"/>
                <w:strike/>
              </w:rPr>
            </w:pPr>
            <w:r w:rsidRPr="000D5AEE">
              <w:rPr>
                <w:rFonts w:asciiTheme="minorHAnsi" w:hAnsiTheme="minorHAnsi"/>
                <w:strike/>
              </w:rPr>
              <w:t>P_SYSTEM_CK_EN_VIA_REGBUS</w:t>
            </w:r>
          </w:p>
        </w:tc>
        <w:tc>
          <w:tcPr>
            <w:tcW w:w="990" w:type="dxa"/>
          </w:tcPr>
          <w:p w:rsidR="000B606B" w:rsidRPr="000D5AEE" w:rsidRDefault="000B606B" w:rsidP="009B7E48">
            <w:pPr>
              <w:jc w:val="center"/>
              <w:rPr>
                <w:rFonts w:asciiTheme="minorHAnsi" w:hAnsiTheme="minorHAnsi"/>
                <w:strike/>
              </w:rPr>
            </w:pPr>
            <w:r w:rsidRPr="000D5AEE">
              <w:rPr>
                <w:rFonts w:asciiTheme="minorHAnsi" w:hAnsiTheme="minorHAnsi"/>
                <w:strike/>
              </w:rPr>
              <w:t>1</w:t>
            </w:r>
          </w:p>
        </w:tc>
        <w:tc>
          <w:tcPr>
            <w:tcW w:w="5688" w:type="dxa"/>
          </w:tcPr>
          <w:p w:rsidR="000B606B" w:rsidRPr="000D5AEE" w:rsidRDefault="000B606B" w:rsidP="009B7E48">
            <w:pPr>
              <w:rPr>
                <w:rFonts w:asciiTheme="minorHAnsi" w:hAnsiTheme="minorHAnsi"/>
                <w:strike/>
              </w:rPr>
            </w:pPr>
            <w:r w:rsidRPr="000D5AEE">
              <w:rPr>
                <w:rFonts w:asciiTheme="minorHAnsi" w:hAnsiTheme="minorHAnsi"/>
                <w:strike/>
              </w:rPr>
              <w:t>1 =&gt; System Clock Enable and System Clock Gate Override signals to be provided by the RegBus</w:t>
            </w:r>
          </w:p>
          <w:p w:rsidR="000B606B" w:rsidRPr="000D5AEE" w:rsidRDefault="000B606B" w:rsidP="009B7E48">
            <w:pPr>
              <w:rPr>
                <w:rFonts w:asciiTheme="minorHAnsi" w:hAnsiTheme="minorHAnsi"/>
                <w:strike/>
              </w:rPr>
            </w:pPr>
            <w:r w:rsidRPr="000D5AEE">
              <w:rPr>
                <w:rFonts w:asciiTheme="minorHAnsi" w:hAnsiTheme="minorHAnsi"/>
                <w:strike/>
              </w:rPr>
              <w:t>0 =&gt; System Clock Enable and System Clock Gate Override signals to be provided by NoC IO Pins</w:t>
            </w:r>
          </w:p>
        </w:tc>
      </w:tr>
    </w:tbl>
    <w:p w:rsidR="00A97651" w:rsidRDefault="00A97651" w:rsidP="000B606B">
      <w:pPr>
        <w:pStyle w:val="Body"/>
      </w:pPr>
    </w:p>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97651" w:rsidRDefault="00A97651" w:rsidP="00AA6A2E"/>
    <w:p w:rsidR="00AA64DE" w:rsidRDefault="00E95E6E" w:rsidP="00AA64DE">
      <w:pPr>
        <w:pStyle w:val="Heading2"/>
      </w:pPr>
      <w:bookmarkStart w:id="118" w:name="_Toc388376307"/>
      <w:r>
        <w:t xml:space="preserve">Implementation #1: </w:t>
      </w:r>
      <w:r w:rsidR="00AA64DE">
        <w:t>AXI Master</w:t>
      </w:r>
      <w:r w:rsidR="00AA64DE" w:rsidRPr="00AA64DE">
        <w:t xml:space="preserve"> Bridge Clock Gate module instantiation and hierarchy</w:t>
      </w:r>
      <w:bookmarkEnd w:id="118"/>
    </w:p>
    <w:p w:rsidR="00A97651" w:rsidRDefault="00F704B1" w:rsidP="00A61F18">
      <w:pPr>
        <w:pStyle w:val="Body"/>
      </w:pPr>
      <w:r>
        <w:t xml:space="preserve">The following diagram </w:t>
      </w:r>
      <w:r w:rsidR="00B102CA">
        <w:t xml:space="preserve">illustrates </w:t>
      </w:r>
      <w:r w:rsidR="00A97651" w:rsidRPr="00A97651">
        <w:t xml:space="preserve">where </w:t>
      </w:r>
      <w:r w:rsidR="00B102CA">
        <w:t>the clock gate module ns_acemstrbrdg</w:t>
      </w:r>
      <w:r w:rsidR="00A97651" w:rsidRPr="00A97651">
        <w:t>_cg will be i</w:t>
      </w:r>
      <w:r w:rsidR="00565501">
        <w:t>nstantiated inside the AXI Master</w:t>
      </w:r>
      <w:r w:rsidR="00A97651" w:rsidRPr="00A97651">
        <w:t xml:space="preserve"> Bridge </w:t>
      </w:r>
      <w:r w:rsidR="00066E16">
        <w:t xml:space="preserve">(u_aximstrbrdg) </w:t>
      </w:r>
      <w:r w:rsidR="00A97651" w:rsidRPr="00A97651">
        <w:t>wrapper and the corresponding signal interactions</w:t>
      </w:r>
    </w:p>
    <w:p w:rsidR="002C5BBB" w:rsidRDefault="00A97651" w:rsidP="002C5BBB">
      <w:pPr>
        <w:pStyle w:val="Body"/>
        <w:keepNext/>
      </w:pPr>
      <w:r w:rsidRPr="00DC733D">
        <w:rPr>
          <w:b/>
          <w:noProof/>
          <w:color w:val="000000"/>
          <w:szCs w:val="20"/>
        </w:rPr>
        <w:lastRenderedPageBreak/>
        <mc:AlternateContent>
          <mc:Choice Requires="wpc">
            <w:drawing>
              <wp:inline distT="0" distB="0" distL="0" distR="0" wp14:anchorId="2453E99A" wp14:editId="42358F6A">
                <wp:extent cx="5486400" cy="6305550"/>
                <wp:effectExtent l="0" t="0" r="0" b="0"/>
                <wp:docPr id="1035" name="Canvas 10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7" name="Rectangle 997"/>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 name="Text Box 998"/>
                        <wps:cNvSpPr txBox="1"/>
                        <wps:spPr>
                          <a:xfrm>
                            <a:off x="1857375" y="9525"/>
                            <a:ext cx="2314575" cy="266700"/>
                          </a:xfrm>
                          <a:prstGeom prst="rect">
                            <a:avLst/>
                          </a:prstGeom>
                          <a:noFill/>
                          <a:ln w="6350">
                            <a:noFill/>
                          </a:ln>
                          <a:effectLst/>
                        </wps:spPr>
                        <wps:txbx>
                          <w:txbxContent>
                            <w:p w:rsidR="00D4165B" w:rsidRDefault="00D4165B" w:rsidP="007F0000">
                              <w:pPr>
                                <w:jc w:val="center"/>
                              </w:pPr>
                              <w:r>
                                <w:t>u_aximstrbrdg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9" name="Rectangle 999"/>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A97651">
                              <w:pPr>
                                <w:jc w:val="center"/>
                              </w:pPr>
                              <w:r>
                                <w:t>u_acemstrbrdg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3000376" y="400051"/>
                            <a:ext cx="1904999" cy="5629274"/>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Text Box 1001"/>
                        <wps:cNvSpPr txBox="1"/>
                        <wps:spPr>
                          <a:xfrm>
                            <a:off x="3274365" y="466725"/>
                            <a:ext cx="1469085" cy="285750"/>
                          </a:xfrm>
                          <a:prstGeom prst="rect">
                            <a:avLst/>
                          </a:prstGeom>
                          <a:noFill/>
                          <a:ln w="6350">
                            <a:noFill/>
                          </a:ln>
                          <a:effectLst/>
                        </wps:spPr>
                        <wps:txbx>
                          <w:txbxContent>
                            <w:p w:rsidR="00D4165B" w:rsidRDefault="00D4165B" w:rsidP="00A97651">
                              <w:pPr>
                                <w:jc w:val="center"/>
                              </w:pPr>
                              <w:r>
                                <w:t>u_acemstrbrdg_cg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2" name="Rectangle 1002"/>
                        <wps:cNvSpPr/>
                        <wps:spPr>
                          <a:xfrm>
                            <a:off x="3102754" y="4791075"/>
                            <a:ext cx="1110578" cy="46448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D4165B" w:rsidRPr="00E41CCB" w:rsidRDefault="00D4165B" w:rsidP="00A97651">
                              <w:pPr>
                                <w:jc w:val="center"/>
                                <w:rPr>
                                  <w:sz w:val="16"/>
                                  <w:szCs w:val="16"/>
                                </w:rPr>
                              </w:pPr>
                              <w:r>
                                <w:rPr>
                                  <w:sz w:val="16"/>
                                  <w:szCs w:val="16"/>
                                </w:rPr>
                                <w:t>acmb</w:t>
                              </w:r>
                              <w:r w:rsidRPr="00E41CCB">
                                <w:rPr>
                                  <w:sz w:val="16"/>
                                  <w:szCs w:val="16"/>
                                </w:rPr>
                                <w:t>_</w:t>
                              </w:r>
                              <w:r>
                                <w:rPr>
                                  <w:sz w:val="16"/>
                                  <w:szCs w:val="16"/>
                                </w:rPr>
                                <w:t>csr_</w:t>
                              </w:r>
                              <w:r w:rsidRPr="00E41CCB">
                                <w:rPr>
                                  <w:sz w:val="16"/>
                                  <w:szCs w:val="16"/>
                                </w:rPr>
                                <w:t>cg</w:t>
                              </w:r>
                            </w:p>
                            <w:p w:rsidR="00D4165B" w:rsidRDefault="00D4165B" w:rsidP="00A9765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3133728" y="5343525"/>
                            <a:ext cx="1233168" cy="6096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A97651">
                              <w:pPr>
                                <w:jc w:val="center"/>
                              </w:pPr>
                              <w:r>
                                <w:t>u_acemstrbrdg_cg</w:t>
                              </w:r>
                              <w:r>
                                <w:br/>
                              </w:r>
                              <w:r>
                                <w:rPr>
                                  <w:sz w:val="14"/>
                                  <w:szCs w:val="14"/>
                                </w:rPr>
                                <w:t>(bridge</w:t>
                              </w:r>
                              <w:r w:rsidRPr="007D1E06">
                                <w:rPr>
                                  <w:sz w:val="14"/>
                                  <w:szCs w:val="14"/>
                                </w:rPr>
                                <w:t xml:space="preserve"> complete</w:t>
                              </w:r>
                              <w:r>
                                <w:rPr>
                                  <w:sz w:val="14"/>
                                  <w:szCs w:val="14"/>
                                </w:rPr>
                                <w:br/>
                                <w:t>shut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3207213" y="1590675"/>
                            <a:ext cx="1109980" cy="777397"/>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A97651">
                              <w:pPr>
                                <w:pStyle w:val="NormalWeb"/>
                                <w:spacing w:before="0" w:beforeAutospacing="0" w:after="0" w:afterAutospacing="0"/>
                                <w:jc w:val="center"/>
                              </w:pPr>
                              <w:r>
                                <w:rPr>
                                  <w:rFonts w:ascii="Verdana" w:eastAsia="Times New Roman" w:hAnsi="Verdana" w:cs="Arial"/>
                                  <w:color w:val="000000"/>
                                  <w:kern w:val="32"/>
                                  <w:sz w:val="16"/>
                                  <w:szCs w:val="16"/>
                                </w:rPr>
                                <w:t>RX_Strrx_cg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7" name="Text Box 3"/>
                        <wps:cNvSpPr txBox="1"/>
                        <wps:spPr>
                          <a:xfrm>
                            <a:off x="1057275" y="1554800"/>
                            <a:ext cx="2432094" cy="228601"/>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8" name="Straight Arrow Connector 1008"/>
                        <wps:cNvCnPr/>
                        <wps:spPr>
                          <a:xfrm>
                            <a:off x="1619249" y="188490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09" name="Text Box 105"/>
                        <wps:cNvSpPr txBox="1"/>
                        <wps:spPr>
                          <a:xfrm>
                            <a:off x="1704973" y="1717109"/>
                            <a:ext cx="1502239"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strrxbrdg_cg_clk[#lyrs-1:0]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Straight Arrow Connector 1015"/>
                        <wps:cNvCnPr/>
                        <wps:spPr>
                          <a:xfrm>
                            <a:off x="4317193" y="2093117"/>
                            <a:ext cx="1127934"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16" name="Text Box 105"/>
                        <wps:cNvSpPr txBox="1"/>
                        <wps:spPr>
                          <a:xfrm>
                            <a:off x="4076701" y="1783784"/>
                            <a:ext cx="1368426" cy="393595"/>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rt_acemstrbrdg_cg_busy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7" name="Rectangle 1017"/>
                        <wps:cNvSpPr/>
                        <wps:spPr>
                          <a:xfrm>
                            <a:off x="3215150" y="2619375"/>
                            <a:ext cx="1109791" cy="91440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A97651">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832" name="Group 832"/>
                        <wpg:cNvGrpSpPr/>
                        <wpg:grpSpPr>
                          <a:xfrm>
                            <a:off x="4366896" y="4965918"/>
                            <a:ext cx="1078230" cy="228600"/>
                            <a:chOff x="0" y="0"/>
                            <a:chExt cx="1078230" cy="228600"/>
                          </a:xfrm>
                        </wpg:grpSpPr>
                        <wps:wsp>
                          <wps:cNvPr id="833" name="Straight Arrow Connector 833"/>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34" name="Text Box 105"/>
                          <wps:cNvSpPr txBox="1"/>
                          <wps:spPr>
                            <a:xfrm>
                              <a:off x="110526" y="0"/>
                              <a:ext cx="967704"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i_reg_cg_busy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35" name="Straight Arrow Connector 835"/>
                        <wps:cNvCnPr/>
                        <wps:spPr>
                          <a:xfrm>
                            <a:off x="1619251" y="490511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36" name="Text Box 105"/>
                        <wps:cNvSpPr txBox="1"/>
                        <wps:spPr>
                          <a:xfrm>
                            <a:off x="1704976" y="4737318"/>
                            <a:ext cx="1295400"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3" name="Straight Arrow Connector 853"/>
                        <wps:cNvCnPr/>
                        <wps:spPr>
                          <a:xfrm>
                            <a:off x="1619251" y="55701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54" name="Text Box 105"/>
                        <wps:cNvSpPr txBox="1"/>
                        <wps:spPr>
                          <a:xfrm>
                            <a:off x="1704976" y="5407398"/>
                            <a:ext cx="1295400"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855" name="Group 855"/>
                        <wpg:cNvGrpSpPr/>
                        <wpg:grpSpPr>
                          <a:xfrm>
                            <a:off x="4337157" y="5255555"/>
                            <a:ext cx="1078230" cy="228600"/>
                            <a:chOff x="0" y="0"/>
                            <a:chExt cx="1078230" cy="228600"/>
                          </a:xfrm>
                        </wpg:grpSpPr>
                        <wps:wsp>
                          <wps:cNvPr id="856" name="Straight Arrow Connector 856"/>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57" name="Text Box 105"/>
                          <wps:cNvSpPr txBox="1"/>
                          <wps:spPr>
                            <a:xfrm>
                              <a:off x="110526" y="0"/>
                              <a:ext cx="967704"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System_clk_en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858" name="Group 858"/>
                        <wpg:cNvGrpSpPr/>
                        <wpg:grpSpPr>
                          <a:xfrm>
                            <a:off x="4337157" y="5484155"/>
                            <a:ext cx="1078230" cy="228600"/>
                            <a:chOff x="0" y="0"/>
                            <a:chExt cx="1078230" cy="228600"/>
                          </a:xfrm>
                        </wpg:grpSpPr>
                        <wps:wsp>
                          <wps:cNvPr id="859" name="Straight Arrow Connector 859"/>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60" name="Text Box 105"/>
                          <wps:cNvSpPr txBox="1"/>
                          <wps:spPr>
                            <a:xfrm>
                              <a:off x="110526" y="0"/>
                              <a:ext cx="967704"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1" name="Text Box 861"/>
                        <wps:cNvSpPr txBox="1"/>
                        <wps:spPr>
                          <a:xfrm>
                            <a:off x="981076" y="5434285"/>
                            <a:ext cx="638175" cy="294640"/>
                          </a:xfrm>
                          <a:prstGeom prst="rect">
                            <a:avLst/>
                          </a:prstGeom>
                          <a:noFill/>
                          <a:ln w="6350">
                            <a:noFill/>
                          </a:ln>
                          <a:effectLst/>
                        </wps:spPr>
                        <wps:txbx>
                          <w:txbxContent>
                            <w:p w:rsidR="00D4165B" w:rsidRPr="00B808E5" w:rsidRDefault="00D4165B" w:rsidP="00A97651">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25" name="Group 1025"/>
                        <wpg:cNvGrpSpPr/>
                        <wpg:grpSpPr>
                          <a:xfrm>
                            <a:off x="1593894" y="2885100"/>
                            <a:ext cx="1895475" cy="228601"/>
                            <a:chOff x="0" y="0"/>
                            <a:chExt cx="1895475" cy="228601"/>
                          </a:xfrm>
                        </wpg:grpSpPr>
                        <wps:wsp>
                          <wps:cNvPr id="1026" name="Straight Arrow Connector 1026"/>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27" name="Text Box 3"/>
                          <wps:cNvSpPr txBox="1"/>
                          <wps:spPr>
                            <a:xfrm>
                              <a:off x="0" y="0"/>
                              <a:ext cx="1895475" cy="228601"/>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ar_strtx_rt_layer_valid[#lyrs-1:0]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28" name="Group 1028"/>
                        <wpg:cNvGrpSpPr/>
                        <wpg:grpSpPr>
                          <a:xfrm>
                            <a:off x="1593894" y="3227366"/>
                            <a:ext cx="1895475" cy="228601"/>
                            <a:chOff x="0" y="342265"/>
                            <a:chExt cx="1895475" cy="228601"/>
                          </a:xfrm>
                        </wpg:grpSpPr>
                        <wps:wsp>
                          <wps:cNvPr id="1029" name="Straight Arrow Connector 1029"/>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30" name="Text Box 3"/>
                          <wps:cNvSpPr txBox="1"/>
                          <wps:spPr>
                            <a:xfrm>
                              <a:off x="0" y="342265"/>
                              <a:ext cx="1895475" cy="228601"/>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aw_strtx_rt_layer_valid[#lyrs-1:0]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31" name="Straight Arrow Connector 1031"/>
                        <wps:cNvCnPr/>
                        <wps:spPr>
                          <a:xfrm>
                            <a:off x="1619251" y="506751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32" name="Text Box 105"/>
                        <wps:cNvSpPr txBox="1"/>
                        <wps:spPr>
                          <a:xfrm>
                            <a:off x="1704976" y="4899878"/>
                            <a:ext cx="1295400"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acmb_cg_reg[16:0]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175" name="Group 1175"/>
                        <wpg:cNvGrpSpPr/>
                        <wpg:grpSpPr>
                          <a:xfrm>
                            <a:off x="1619249" y="580833"/>
                            <a:ext cx="2705692" cy="1136277"/>
                            <a:chOff x="1619249" y="580833"/>
                            <a:chExt cx="2705692" cy="1136277"/>
                          </a:xfrm>
                        </wpg:grpSpPr>
                        <wps:wsp>
                          <wps:cNvPr id="1004" name="Rectangle 1004"/>
                          <wps:cNvSpPr/>
                          <wps:spPr>
                            <a:xfrm>
                              <a:off x="3214961" y="703160"/>
                              <a:ext cx="1109980" cy="744639"/>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A97651">
                                <w:pPr>
                                  <w:pStyle w:val="NormalWeb"/>
                                  <w:spacing w:before="0" w:beforeAutospacing="0" w:after="0" w:afterAutospacing="0"/>
                                  <w:jc w:val="center"/>
                                </w:pPr>
                                <w:r>
                                  <w:rPr>
                                    <w:rFonts w:ascii="Verdana" w:eastAsia="Times New Roman" w:hAnsi="Verdana" w:cs="Arial"/>
                                    <w:color w:val="000000"/>
                                    <w:sz w:val="16"/>
                                    <w:szCs w:val="16"/>
                                  </w:rPr>
                                  <w:t>TX_inblk_cg</w:t>
                                </w:r>
                                <w:r>
                                  <w:rPr>
                                    <w:rFonts w:ascii="Verdana" w:eastAsia="Times New Roman" w:hAnsi="Verdana" w:cs="Arial"/>
                                    <w:color w:val="000000"/>
                                    <w:sz w:val="16"/>
                                    <w:szCs w:val="16"/>
                                  </w:rPr>
                                  <w:br/>
                                  <w:t>(AR and AW</w:t>
                                </w:r>
                                <w:r>
                                  <w:rPr>
                                    <w:rFonts w:ascii="Verdana" w:eastAsia="Times New Roman" w:hAnsi="Verdana" w:cs="Arial"/>
                                    <w:color w:val="000000"/>
                                    <w:sz w:val="16"/>
                                    <w:szCs w:val="16"/>
                                  </w:rPr>
                                  <w:br/>
                                  <w:t>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Straight Arrow Connector 1006"/>
                          <wps:cNvCnPr/>
                          <wps:spPr>
                            <a:xfrm>
                              <a:off x="1619249" y="1717109"/>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10" name="Straight Arrow Connector 1010"/>
                          <wps:cNvCnPr/>
                          <wps:spPr>
                            <a:xfrm>
                              <a:off x="1619250" y="756911"/>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11" name="Text Box 3"/>
                          <wps:cNvSpPr txBox="1"/>
                          <wps:spPr>
                            <a:xfrm>
                              <a:off x="1619249" y="580833"/>
                              <a:ext cx="1381125" cy="228601"/>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kern w:val="32"/>
                                    <w:sz w:val="14"/>
                                    <w:szCs w:val="14"/>
                                  </w:rPr>
                                  <w:t>ar_idle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2" name="Straight Arrow Connector 1012"/>
                          <wps:cNvCnPr/>
                          <wps:spPr>
                            <a:xfrm>
                              <a:off x="1619250" y="92470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13" name="Text Box 105"/>
                          <wps:cNvSpPr txBox="1"/>
                          <wps:spPr>
                            <a:xfrm>
                              <a:off x="1704975" y="756911"/>
                              <a:ext cx="1295400" cy="228600"/>
                            </a:xfrm>
                            <a:prstGeom prst="rect">
                              <a:avLst/>
                            </a:prstGeom>
                            <a:noFill/>
                            <a:ln w="6350">
                              <a:noFill/>
                            </a:ln>
                            <a:effectLst/>
                          </wps:spPr>
                          <wps:txb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8" name="Straight Arrow Connector 908"/>
                          <wps:cNvCnPr/>
                          <wps:spPr>
                            <a:xfrm>
                              <a:off x="1619886" y="1124314"/>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909" name="Text Box 3"/>
                          <wps:cNvSpPr txBox="1"/>
                          <wps:spPr>
                            <a:xfrm>
                              <a:off x="1619251" y="948419"/>
                              <a:ext cx="1381125" cy="228600"/>
                            </a:xfrm>
                            <a:prstGeom prst="rect">
                              <a:avLst/>
                            </a:prstGeom>
                            <a:noFill/>
                            <a:ln w="6350">
                              <a:noFill/>
                            </a:ln>
                            <a:effectLst/>
                          </wps:spPr>
                          <wps:txbx>
                            <w:txbxContent>
                              <w:p w:rsidR="00D4165B" w:rsidRDefault="00D4165B" w:rsidP="00E842F9">
                                <w:pPr>
                                  <w:pStyle w:val="NormalWeb"/>
                                  <w:spacing w:before="0" w:beforeAutospacing="0" w:after="0" w:afterAutospacing="0"/>
                                </w:pPr>
                                <w:r>
                                  <w:rPr>
                                    <w:rFonts w:ascii="Verdana" w:eastAsia="Times New Roman" w:hAnsi="Verdana" w:cs="Arial"/>
                                    <w:color w:val="000000"/>
                                    <w:sz w:val="14"/>
                                    <w:szCs w:val="14"/>
                                  </w:rPr>
                                  <w:t>aw_idle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0" name="Straight Arrow Connector 910"/>
                          <wps:cNvCnPr/>
                          <wps:spPr>
                            <a:xfrm>
                              <a:off x="1619886" y="1292589"/>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11" name="Text Box 105"/>
                          <wps:cNvSpPr txBox="1"/>
                          <wps:spPr>
                            <a:xfrm>
                              <a:off x="1705611" y="1124314"/>
                              <a:ext cx="1295400" cy="228600"/>
                            </a:xfrm>
                            <a:prstGeom prst="rect">
                              <a:avLst/>
                            </a:prstGeom>
                            <a:noFill/>
                            <a:ln w="6350">
                              <a:noFill/>
                            </a:ln>
                            <a:effectLst/>
                          </wps:spPr>
                          <wps:txbx>
                            <w:txbxContent>
                              <w:p w:rsidR="00D4165B" w:rsidRDefault="00D4165B" w:rsidP="00E842F9">
                                <w:pPr>
                                  <w:pStyle w:val="NormalWeb"/>
                                  <w:spacing w:before="0" w:beforeAutospacing="0" w:after="0" w:afterAutospacing="0"/>
                                </w:pPr>
                                <w:r>
                                  <w:rPr>
                                    <w:rFonts w:ascii="Verdana" w:eastAsia="Times New Roman" w:hAnsi="Verdana" w:cs="Arial"/>
                                    <w:color w:val="000000"/>
                                    <w:sz w:val="14"/>
                                    <w:szCs w:val="14"/>
                                  </w:rPr>
                                  <w:t>aw_cg_clk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16" name="Straight Arrow Connector 916"/>
                        <wps:cNvCnPr/>
                        <wps:spPr>
                          <a:xfrm>
                            <a:off x="4317193" y="2964927"/>
                            <a:ext cx="1077649"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917" name="Text Box 105"/>
                        <wps:cNvSpPr txBox="1"/>
                        <wps:spPr>
                          <a:xfrm>
                            <a:off x="3983250" y="2667583"/>
                            <a:ext cx="1490452" cy="393595"/>
                          </a:xfrm>
                          <a:prstGeom prst="rect">
                            <a:avLst/>
                          </a:prstGeom>
                          <a:noFill/>
                          <a:ln w="6350">
                            <a:noFill/>
                          </a:ln>
                          <a:effectLst/>
                        </wps:spPr>
                        <wps:txbx>
                          <w:txbxContent>
                            <w:p w:rsidR="00D4165B" w:rsidRDefault="00D4165B" w:rsidP="00DF769C">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176" name="Group 1176"/>
                        <wpg:cNvGrpSpPr/>
                        <wpg:grpSpPr>
                          <a:xfrm>
                            <a:off x="1632057" y="3607799"/>
                            <a:ext cx="2705100" cy="866766"/>
                            <a:chOff x="0" y="0"/>
                            <a:chExt cx="2705692" cy="866966"/>
                          </a:xfrm>
                        </wpg:grpSpPr>
                        <wps:wsp>
                          <wps:cNvPr id="1177" name="Rectangle 1177"/>
                          <wps:cNvSpPr/>
                          <wps:spPr>
                            <a:xfrm>
                              <a:off x="1595712" y="122327"/>
                              <a:ext cx="1109980" cy="744639"/>
                            </a:xfrm>
                            <a:prstGeom prst="rect">
                              <a:avLst/>
                            </a:prstGeom>
                            <a:ln/>
                          </wps:spPr>
                          <wps:style>
                            <a:lnRef idx="1">
                              <a:schemeClr val="dk1"/>
                            </a:lnRef>
                            <a:fillRef idx="2">
                              <a:schemeClr val="dk1"/>
                            </a:fillRef>
                            <a:effectRef idx="1">
                              <a:schemeClr val="dk1"/>
                            </a:effectRef>
                            <a:fontRef idx="minor">
                              <a:schemeClr val="dk1"/>
                            </a:fontRef>
                          </wps:style>
                          <wps:txbx>
                            <w:txbxContent>
                              <w:p w:rsidR="00D4165B" w:rsidRDefault="00D4165B" w:rsidP="00331987">
                                <w:pPr>
                                  <w:pStyle w:val="NormalWeb"/>
                                  <w:spacing w:before="0" w:beforeAutospacing="0" w:after="0" w:afterAutospacing="0"/>
                                  <w:jc w:val="center"/>
                                </w:pPr>
                                <w:r>
                                  <w:rPr>
                                    <w:rFonts w:ascii="Verdana" w:eastAsia="Times New Roman" w:hAnsi="Verdana" w:cs="Arial"/>
                                    <w:color w:val="000000"/>
                                    <w:sz w:val="16"/>
                                    <w:szCs w:val="16"/>
                                  </w:rPr>
                                  <w:t>RX_inblk_cg</w:t>
                                </w:r>
                                <w:r>
                                  <w:rPr>
                                    <w:rFonts w:ascii="Verdana" w:eastAsia="Times New Roman" w:hAnsi="Verdana" w:cs="Arial"/>
                                    <w:color w:val="000000"/>
                                    <w:sz w:val="16"/>
                                    <w:szCs w:val="16"/>
                                  </w:rPr>
                                  <w:br/>
                                  <w:t>(R and B</w:t>
                                </w:r>
                                <w:r>
                                  <w:rPr>
                                    <w:rFonts w:ascii="Verdana" w:eastAsia="Times New Roman" w:hAnsi="Verdana" w:cs="Arial"/>
                                    <w:color w:val="000000"/>
                                    <w:sz w:val="16"/>
                                    <w:szCs w:val="16"/>
                                  </w:rPr>
                                  <w:br/>
                                  <w:t>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9" name="Straight Arrow Connector 1179"/>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180" name="Text Box 3"/>
                          <wps:cNvSpPr txBox="1"/>
                          <wps:spPr>
                            <a:xfrm>
                              <a:off x="0" y="0"/>
                              <a:ext cx="1381125" cy="228601"/>
                            </a:xfrm>
                            <a:prstGeom prst="rect">
                              <a:avLst/>
                            </a:prstGeom>
                            <a:noFill/>
                            <a:ln w="6350">
                              <a:noFill/>
                            </a:ln>
                            <a:effectLst/>
                          </wps:spPr>
                          <wps:txb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1" name="Straight Arrow Connector 1181"/>
                          <wps:cNvCnPr/>
                          <wps:spPr>
                            <a:xfrm>
                              <a:off x="1" y="3438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182" name="Text Box 105"/>
                          <wps:cNvSpPr txBox="1"/>
                          <wps:spPr>
                            <a:xfrm>
                              <a:off x="85726" y="176078"/>
                              <a:ext cx="1295400" cy="228600"/>
                            </a:xfrm>
                            <a:prstGeom prst="rect">
                              <a:avLst/>
                            </a:prstGeom>
                            <a:noFill/>
                            <a:ln w="6350">
                              <a:noFill/>
                            </a:ln>
                            <a:effectLst/>
                          </wps:spPr>
                          <wps:txb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3" name="Straight Arrow Connector 1183"/>
                          <wps:cNvCnPr/>
                          <wps:spPr>
                            <a:xfrm>
                              <a:off x="637" y="543481"/>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184" name="Text Box 3"/>
                          <wps:cNvSpPr txBox="1"/>
                          <wps:spPr>
                            <a:xfrm>
                              <a:off x="2" y="367586"/>
                              <a:ext cx="1381125" cy="228600"/>
                            </a:xfrm>
                            <a:prstGeom prst="rect">
                              <a:avLst/>
                            </a:prstGeom>
                            <a:noFill/>
                            <a:ln w="6350">
                              <a:noFill/>
                            </a:ln>
                            <a:effectLst/>
                          </wps:spPr>
                          <wps:txb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b_idle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5" name="Straight Arrow Connector 1185"/>
                          <wps:cNvCnPr/>
                          <wps:spPr>
                            <a:xfrm>
                              <a:off x="637" y="71175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186" name="Text Box 105"/>
                          <wps:cNvSpPr txBox="1"/>
                          <wps:spPr>
                            <a:xfrm>
                              <a:off x="86362" y="543481"/>
                              <a:ext cx="1295400" cy="228600"/>
                            </a:xfrm>
                            <a:prstGeom prst="rect">
                              <a:avLst/>
                            </a:prstGeom>
                            <a:noFill/>
                            <a:ln w="6350">
                              <a:noFill/>
                            </a:ln>
                            <a:effectLst/>
                          </wps:spPr>
                          <wps:txb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b_cg_clk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1035" o:spid="_x0000_s1681"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">
                <v:shape id="_x0000_s1682" type="#_x0000_t75" style="position:absolute;width:54864;height:63055;visibility:visible;mso-wrap-style:square">
                  <v:fill o:detectmouseclick="t"/>
                  <v:path o:connecttype="none"/>
                </v:shape>
                <v:rect id="Rectangle 997" o:spid="_x0000_s1683"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aiMUA&#10;AADcAAAADwAAAGRycy9kb3ducmV2LnhtbESPzW7CMBCE75V4B2uReitOoQISMAioUHvl58JtFS+J&#10;abwOsRvSPn1dCYnjaGa+0cyXna1ES403jhW8DhIQxLnThgsFx8P2ZQrCB2SNlWNS8EMelove0xwz&#10;7W68o3YfChEh7DNUUIZQZ1L6vCSLfuBq4uidXWMxRNkUUjd4i3BbyWGSjKVFw3GhxJo2JeVf+2+r&#10;4GzMqD3aj+4tP00u6zT9vW7du1LP/W41AxGoC4/wvf2pFaTpB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VqIxQAAANwAAAAPAAAAAAAAAAAAAAAAAJgCAABkcnMv&#10;ZG93bnJldi54bWxQSwUGAAAAAAQABAD1AAAAigMAAAAA&#10;" filled="f" strokecolor="#385d8a" strokeweight="2pt"/>
                <v:shape id="Text Box 998" o:spid="_x0000_s1684"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KscQA&#10;AADcAAAADwAAAGRycy9kb3ducmV2LnhtbERPyWrDMBC9F/IPYgK9NXICLYkT2RhDaCntIcslt4k1&#10;Xog1ci3Vdvv11aGQ4+Ptu3QyrRiod41lBctFBIK4sLrhSsH5tH9ag3AeWWNrmRT8kIM0mT3sMNZ2&#10;5AMNR1+JEMIuRgW1910spStqMugWtiMOXGl7gz7AvpK6xzGEm1auouhFGmw4NNTYUV5TcTt+GwXv&#10;+f4TD9eVWf+2+etHmXVf58uzUo/zKduC8DT5u/jf/aYVbDZ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2yrHEAAAA3AAAAA8AAAAAAAAAAAAAAAAAmAIAAGRycy9k&#10;b3ducmV2LnhtbFBLBQYAAAAABAAEAPUAAACJAwAAAAA=&#10;" filled="f" stroked="f" strokeweight=".5pt">
                  <v:textbox>
                    <w:txbxContent>
                      <w:p w:rsidR="00D4165B" w:rsidRDefault="00D4165B" w:rsidP="007F0000">
                        <w:pPr>
                          <w:jc w:val="center"/>
                        </w:pPr>
                        <w:r>
                          <w:t>u_aximstrbrdg</w:t>
                        </w:r>
                      </w:p>
                    </w:txbxContent>
                  </v:textbox>
                </v:shape>
                <v:rect id="Rectangle 999" o:spid="_x0000_s1685"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sKsUA&#10;AADcAAAADwAAAGRycy9kb3ducmV2LnhtbESPwWrDMBBE74X+g9hCbo3cQELtRA4lUMglkLo55LhY&#10;G1vYWrmSErv9+ipQ6HGYmTfMZjvZXtzIB+NYwcs8A0FcO224UXD6fH9+BREissbeMSn4pgDb8vFh&#10;g4V2I3/QrYqNSBAOBSpoYxwKKUPdksUwdwNx8i7OW4xJ+kZqj2OC214usmwlLRpOCy0OtGup7qqr&#10;VbDsx+vieOoulT/8HN3yy5zNYafU7Gl6W4OINMX/8F97rxXkeQ73M+kI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wqxQAAANwAAAAPAAAAAAAAAAAAAAAAAJgCAABkcnMv&#10;ZG93bnJldi54bWxQSwUGAAAAAAQABAD1AAAAigMAAAAA&#10;" fillcolor="window" strokecolor="#c0504d" strokeweight="2pt">
                  <v:textbox>
                    <w:txbxContent>
                      <w:p w:rsidR="00D4165B" w:rsidRDefault="00D4165B" w:rsidP="00A97651">
                        <w:pPr>
                          <w:jc w:val="center"/>
                        </w:pPr>
                        <w:r>
                          <w:t>u_acemstrbrdg</w:t>
                        </w:r>
                      </w:p>
                    </w:txbxContent>
                  </v:textbox>
                </v:rect>
                <v:rect id="Rectangle 1000" o:spid="_x0000_s1686" style="position:absolute;left:30003;top:4000;width:19050;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78UA&#10;AADdAAAADwAAAGRycy9kb3ducmV2LnhtbESPzW7CQAyE75X6Disj9VZ2QQKhwIIiKqDqhd8HMFmT&#10;RGS9UXYL6dvXh0q92ZrxzOfFqveNelAX68AWRkMDirgIrubSwuW8eZ+BignZYROYLPxQhNXy9WWB&#10;mQtPPtLjlEolIRwztFCl1GZax6Iij3EYWmLRbqHzmGTtSu06fEq4b/TYmKn2WLM0VNjSuqLifvr2&#10;Fib5xyEfxfKI/rqfjKdfu+3+trP2bdDnc1CJ+vRv/rv+dIJvjPDL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3LvxQAAAN0AAAAPAAAAAAAAAAAAAAAAAJgCAABkcnMv&#10;ZG93bnJldi54bWxQSwUGAAAAAAQABAD1AAAAigMAAAAA&#10;" fillcolor="window" strokecolor="#4f81bd" strokeweight="2pt"/>
                <v:shape id="Text Box 1001" o:spid="_x0000_s1687" type="#_x0000_t202" style="position:absolute;left:32743;top:4667;width:1469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fzLcMA&#10;AADdAAAADwAAAGRycy9kb3ducmV2LnhtbERPS4vCMBC+L/gfwgje1kTBRapRpCC7iHvwcfE2NmNb&#10;bCa1iVr3128Ewdt8fM+ZzltbiRs1vnSsYdBXIIgzZ0rONex3y88xCB+QDVaOScODPMxnnY8pJsbd&#10;eUO3bchFDGGfoIYihDqR0mcFWfR9VxNH7uQaiyHCJpemwXsMt5UcKvUlLZYcGwqsKS0oO2+vVsMq&#10;Xf7i5ji0478q/V6fFvVlfxhp3eu2iwmIQG14i1/uHxPnKzWA5zfxB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fzLcMAAADdAAAADwAAAAAAAAAAAAAAAACYAgAAZHJzL2Rv&#10;d25yZXYueG1sUEsFBgAAAAAEAAQA9QAAAIgDAAAAAA==&#10;" filled="f" stroked="f" strokeweight=".5pt">
                  <v:textbox>
                    <w:txbxContent>
                      <w:p w:rsidR="00D4165B" w:rsidRDefault="00D4165B" w:rsidP="00A97651">
                        <w:pPr>
                          <w:jc w:val="center"/>
                        </w:pPr>
                        <w:r>
                          <w:t>u_acemstrbrdg_cg</w:t>
                        </w:r>
                      </w:p>
                    </w:txbxContent>
                  </v:textbox>
                </v:shape>
                <v:rect id="Rectangle 1002" o:spid="_x0000_s1688" style="position:absolute;left:31027;top:47910;width:11106;height:4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2AMEA&#10;AADdAAAADwAAAGRycy9kb3ducmV2LnhtbERPS4vCMBC+L+x/CCN4WxN7UKlGkYVdH4cFX/ehmW2K&#10;zaQ02Vr/vREWvM3H95zFqne16KgNlWcN45ECQVx4U3Gp4Xz6+piBCBHZYO2ZNNwpwGr5/rbA3Pgb&#10;H6g7xlKkEA45arAxNrmUobDkMIx8Q5y4X986jAm2pTQt3lK4q2Wm1EQ6rDg1WGzo01JxPf45DdnZ&#10;dLN4MbbcX7836+nPjmpstB4O+vUcRKQ+vsT/7q1J85XK4PlNOk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0NgDBAAAA3QAAAA8AAAAAAAAAAAAAAAAAmAIAAGRycy9kb3du&#10;cmV2LnhtbFBLBQYAAAAABAAEAPUAAACGAwAAAAA=&#10;" fillcolor="#dafda7" strokecolor="#98b954">
                  <v:fill color2="#f5ffe6" rotate="t" angle="180" colors="0 #dafda7;22938f #e4fdc2;1 #f5ffe6" focus="100%" type="gradient"/>
                  <v:shadow on="t" color="black" opacity="24903f" origin=",.5" offset="0,.55556mm"/>
                  <v:textbox>
                    <w:txbxContent>
                      <w:p w:rsidR="00D4165B" w:rsidRPr="00E41CCB" w:rsidRDefault="00D4165B" w:rsidP="00A97651">
                        <w:pPr>
                          <w:jc w:val="center"/>
                          <w:rPr>
                            <w:sz w:val="16"/>
                            <w:szCs w:val="16"/>
                          </w:rPr>
                        </w:pPr>
                        <w:r>
                          <w:rPr>
                            <w:sz w:val="16"/>
                            <w:szCs w:val="16"/>
                          </w:rPr>
                          <w:t>acmb</w:t>
                        </w:r>
                        <w:r w:rsidRPr="00E41CCB">
                          <w:rPr>
                            <w:sz w:val="16"/>
                            <w:szCs w:val="16"/>
                          </w:rPr>
                          <w:t>_</w:t>
                        </w:r>
                        <w:r>
                          <w:rPr>
                            <w:sz w:val="16"/>
                            <w:szCs w:val="16"/>
                          </w:rPr>
                          <w:t>csr_</w:t>
                        </w:r>
                        <w:r w:rsidRPr="00E41CCB">
                          <w:rPr>
                            <w:sz w:val="16"/>
                            <w:szCs w:val="16"/>
                          </w:rPr>
                          <w:t>cg</w:t>
                        </w:r>
                      </w:p>
                      <w:p w:rsidR="00D4165B" w:rsidRDefault="00D4165B" w:rsidP="00A97651">
                        <w:pPr>
                          <w:pStyle w:val="NormalWeb"/>
                          <w:spacing w:before="0" w:beforeAutospacing="0" w:after="0" w:afterAutospacing="0"/>
                        </w:pPr>
                      </w:p>
                    </w:txbxContent>
                  </v:textbox>
                </v:rect>
                <v:rect id="Rectangle 1003" o:spid="_x0000_s1689" style="position:absolute;left:31337;top:53435;width:123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MzMQA&#10;AADdAAAADwAAAGRycy9kb3ducmV2LnhtbERP22oCMRB9F/oPYQTfNLEFkdUosqCUqvXW9nnYTDdL&#10;N5NlE3X7902h0Lc5nOvMl52rxY3aUHnWMB4pEMSFNxWXGt4u6+EURIjIBmvPpOGbAiwXD705Zsbf&#10;+US3cyxFCuGQoQYbY5NJGQpLDsPIN8SJ+/Stw5hgW0rT4j2Fu1o+KjWRDitODRYbyi0VX+er0/A6&#10;je/55vjR7E92u1/ll93h8LLTetDvVjMQkbr4L/5zP5s0X6kn+P0mn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DMzEAAAA3QAAAA8AAAAAAAAAAAAAAAAAmAIAAGRycy9k&#10;b3ducmV2LnhtbFBLBQYAAAAABAAEAPUAAACJAwAAAAA=&#10;" fillcolor="#c9b5e8" strokecolor="#7d60a0">
                  <v:fill color2="#f0eaf9" rotate="t" angle="180" colors="0 #c9b5e8;22938f #d9cbee;1 #f0eaf9" focus="100%" type="gradient"/>
                  <v:shadow on="t" color="black" opacity="24903f" origin=",.5" offset="0,.55556mm"/>
                  <v:textbox>
                    <w:txbxContent>
                      <w:p w:rsidR="00D4165B" w:rsidRDefault="00D4165B" w:rsidP="00A97651">
                        <w:pPr>
                          <w:jc w:val="center"/>
                        </w:pPr>
                        <w:r>
                          <w:t>u_acemstrbrdg_cg</w:t>
                        </w:r>
                        <w:r>
                          <w:br/>
                        </w:r>
                        <w:r>
                          <w:rPr>
                            <w:sz w:val="14"/>
                            <w:szCs w:val="14"/>
                          </w:rPr>
                          <w:t>(bridge</w:t>
                        </w:r>
                        <w:r w:rsidRPr="007D1E06">
                          <w:rPr>
                            <w:sz w:val="14"/>
                            <w:szCs w:val="14"/>
                          </w:rPr>
                          <w:t xml:space="preserve"> complete</w:t>
                        </w:r>
                        <w:r>
                          <w:rPr>
                            <w:sz w:val="14"/>
                            <w:szCs w:val="14"/>
                          </w:rPr>
                          <w:br/>
                          <w:t>shut off)</w:t>
                        </w:r>
                      </w:p>
                    </w:txbxContent>
                  </v:textbox>
                </v:rect>
                <v:rect id="Rectangle 1005" o:spid="_x0000_s1690" style="position:absolute;left:32072;top:15906;width:11099;height:7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JOEcIA&#10;AADdAAAADwAAAGRycy9kb3ducmV2LnhtbERPTWsCMRC9F/ofwgi91WQLLbIaRSxCsSdd0euwGTeL&#10;m8mSpOu2v74pFLzN433OYjW6TgwUYutZQzFVIIhrb1puNByr7fMMREzIBjvPpOGbIqyWjw8LLI2/&#10;8Z6GQ2pEDuFYogabUl9KGWtLDuPU98SZu/jgMGUYGmkC3nK46+SLUm/SYcu5wWJPG0v19fDlNOx+&#10;MHxW5+q92NjhVJz26+2OGq2fJuN6DiLRmO7if/eHyfOVeoW/b/IJ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k4RwgAAAN0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165B" w:rsidRDefault="00D4165B" w:rsidP="00A97651">
                        <w:pPr>
                          <w:pStyle w:val="NormalWeb"/>
                          <w:spacing w:before="0" w:beforeAutospacing="0" w:after="0" w:afterAutospacing="0"/>
                          <w:jc w:val="center"/>
                        </w:pPr>
                        <w:r>
                          <w:rPr>
                            <w:rFonts w:ascii="Verdana" w:eastAsia="Times New Roman" w:hAnsi="Verdana" w:cs="Arial"/>
                            <w:color w:val="000000"/>
                            <w:kern w:val="32"/>
                            <w:sz w:val="16"/>
                            <w:szCs w:val="16"/>
                          </w:rPr>
                          <w:t>RX_Strrx_cg</w:t>
                        </w:r>
                      </w:p>
                    </w:txbxContent>
                  </v:textbox>
                </v:rect>
                <v:shape id="Text Box 3" o:spid="_x0000_s1691" type="#_x0000_t202" style="position:absolute;left:10572;top:15548;width:243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OwsUA&#10;AADdAAAADwAAAGRycy9kb3ducmV2LnhtbERPTWvCQBC9F/oflil4q7sKtiG6CRKQFmkPWi+9jdkx&#10;CWZn0+xWo7/eLRS8zeN9ziIfbCtO1PvGsYbJWIEgLp1puNKw+1o9JyB8QDbYOiYNF/KQZ48PC0yN&#10;O/OGTttQiRjCPkUNdQhdKqUva7Lox64jjtzB9RZDhH0lTY/nGG5bOVXqRVpsODbU2FFRU3nc/loN&#10;62L1iZv91CbXtnj7OCy7n933TOvR07Ccgwg0hLv43/1u4nylXuHvm3iC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s7CxQAAAN0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v:textbox>
                </v:shape>
                <v:shape id="Straight Arrow Connector 1008" o:spid="_x0000_s1692" type="#_x0000_t32" style="position:absolute;left:16192;top:1884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SDsYAAADdAAAADwAAAGRycy9kb3ducmV2LnhtbESPQUsDQQyF70L/wxDBm51pUatrp6UI&#10;BT14cFsUb2En7i7dZNadsV3/vTkIvSW8l/e+LNcjd+ZIQ2qjeJhNHRiSKoZWag/73fb6HkzKKAG7&#10;KOThlxKsV5OLJRYhnuSNjmWujYZIKtBDk3NfWJuqhhjTNPYkqn3FgTHrOtQ2DHjScO7s3Lk7y9iK&#10;NjTY01ND1aH8YQ8v7e0rzxffD+PHgWZbvuFy9/nu/dXluHkEk2nMZ/P/9XNQfOcUV7/REez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f0g7GAAAA3QAAAA8AAAAAAAAA&#10;AAAAAAAAoQIAAGRycy9kb3ducmV2LnhtbFBLBQYAAAAABAAEAPkAAACUAwAAAAA=&#10;" strokecolor="#4a7ebb">
                  <v:stroke startarrow="block"/>
                </v:shape>
                <v:shape id="Text Box 105" o:spid="_x0000_s1693" type="#_x0000_t202" style="position:absolute;left:17049;top:17171;width:15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K8QA&#10;AADdAAAADwAAAGRycy9kb3ducmV2LnhtbERPTWvCQBC9F/wPywi91V2Fio2uIgGxFHvQ5uJtzI5J&#10;MDsbs6tGf323UPA2j/c5s0Vna3Gl1leONQwHCgRx7kzFhYbsZ/U2AeEDssHaMWm4k4fFvPcyw8S4&#10;G2/puguFiCHsE9RQhtAkUvq8JIt+4BriyB1dazFE2BbStHiL4baWI6XG0mLFsaHEhtKS8tPuYjV8&#10;patv3B5GdvKo0/XmuGzO2f5d69d+t5yCCNSFp/jf/WnifKU+4O+beIK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yvEAAAA3QAAAA8AAAAAAAAAAAAAAAAAmAIAAGRycy9k&#10;b3ducmV2LnhtbFBLBQYAAAAABAAEAPUAAACJAw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strrxbrdg_cg_clk[#lyrs-1:0]</w:t>
                        </w:r>
                      </w:p>
                    </w:txbxContent>
                  </v:textbox>
                </v:shape>
                <v:shape id="Straight Arrow Connector 1015" o:spid="_x0000_s1694" type="#_x0000_t32" style="position:absolute;left:43171;top:20931;width:11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rTcQAAADdAAAADwAAAGRycy9kb3ducmV2LnhtbERPTWvCQBC9F/wPywje6iai1aauIgWh&#10;PXhoFEtvQ3ZMgpnZNLvV9N+7hYK3ebzPWa57btSFOl87MZCOE1AkhbO1lAYO++3jApQPKBYbJ2Tg&#10;lzysV4OHJWbWXeWDLnkoVQwRn6GBKoQ209oXFTH6sWtJIndyHWOIsCu17fAaw7nRkyR50oy1xIYK&#10;W3qtqDjnP2zgvZ7teDL/fu4/z5Ruecr5/utozGjYb15ABerDXfzvfrNxfpLO4O+beIJe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h+tNxAAAAN0AAAAPAAAAAAAAAAAA&#10;AAAAAKECAABkcnMvZG93bnJldi54bWxQSwUGAAAAAAQABAD5AAAAkgMAAAAA&#10;" strokecolor="#4a7ebb">
                  <v:stroke startarrow="block"/>
                </v:shape>
                <v:shape id="Text Box 105" o:spid="_x0000_s1695" type="#_x0000_t202" style="position:absolute;left:40767;top:17837;width:13684;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f9hMUA&#10;AADdAAAADwAAAGRycy9kb3ducmV2LnhtbERPTWvCQBC9C/6HZYTedBOhIqmbEAJiKe1B66W3MTsm&#10;wexszG6TtL++Wyj0No/3ObtsMq0YqHeNZQXxKgJBXFrdcKXg/L5fbkE4j6yxtUwKvshBls5nO0y0&#10;HflIw8lXIoSwS1BB7X2XSOnKmgy6le2IA3e1vUEfYF9J3eMYwk0r11G0kQYbDg01dlTUVN5On0bB&#10;S7F/w+NlbbbfbXF4vebd/fzxqNTDYsqfQHia/L/4z/2sw/wo3sDvN+EE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ExQAAAN0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rt_acemstrbrdg_cg_busy</w:t>
                        </w:r>
                        <w:r>
                          <w:rPr>
                            <w:rFonts w:ascii="Verdana" w:eastAsia="Times New Roman" w:hAnsi="Verdana" w:cs="Arial"/>
                            <w:color w:val="000000"/>
                            <w:sz w:val="14"/>
                            <w:szCs w:val="14"/>
                          </w:rPr>
                          <w:br/>
                          <w:t xml:space="preserve">           [#lyrs-1:0]</w:t>
                        </w:r>
                      </w:p>
                    </w:txbxContent>
                  </v:textbox>
                </v:shape>
                <v:rect id="Rectangle 1017" o:spid="_x0000_s1696" style="position:absolute;left:32151;top:26193;width:1109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wNcIA&#10;AADdAAAADwAAAGRycy9kb3ducmV2LnhtbERPS4vCMBC+C/sfwix4kTVVsJVqFBEW3KMPWLyNzdgU&#10;m0lpsrX7740geJuP7znLdW9r0VHrK8cKJuMEBHHhdMWlgtPx+2sOwgdkjbVjUvBPHtarj8ESc+3u&#10;vKfuEEoRQ9jnqMCE0ORS+sKQRT92DXHkrq61GCJsS6lbvMdwW8tpkqTSYsWxwWBDW0PF7fBnFWSj&#10;+ab72Rq5k6P+XP7O0suZUqWGn/1mASJQH97il3un4/xkksHzm3iC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LA1wgAAAN0AAAAPAAAAAAAAAAAAAAAAAJgCAABkcnMvZG93&#10;bnJldi54bWxQSwUGAAAAAAQABAD1AAAAhwMAAAAA&#10;" fillcolor="#ffbe86" strokecolor="#f69240">
                  <v:fill color2="#ffebdb" rotate="t" angle="180" colors="0 #ffbe86;22938f #ffd0aa;1 #ffebdb" focus="100%" type="gradient"/>
                  <v:shadow on="t" color="black" opacity="24903f" origin=",.5" offset="0,.55556mm"/>
                  <v:textbox>
                    <w:txbxContent>
                      <w:p w:rsidR="00D4165B" w:rsidRDefault="00D4165B" w:rsidP="00A97651">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group id="Group 832" o:spid="_x0000_s1697" style="position:absolute;left:43668;top:49659;width:10783;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k9o8YAAADcAAAADwAAAGRycy9kb3ducmV2LnhtbESPT2vCQBTE74V+h+UV&#10;vNVNlJYQXUVEi4cg1BSKt0f2mQSzb0N2mz/fvisUehxm5jfMejuaRvTUudqygngegSAurK65VPCV&#10;H18TEM4ja2wsk4KJHGw3z09rTLUd+JP6iy9FgLBLUUHlfZtK6YqKDLq5bYmDd7OdQR9kV0rd4RDg&#10;ppGLKHqXBmsOCxW2tK+ouF9+jIKPAYfdMj702f22n6752/k7i0mp2cu4W4HwNPr/8F/7pBUky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yT2jxgAAANwA&#10;AAAPAAAAAAAAAAAAAAAAAKoCAABkcnMvZG93bnJldi54bWxQSwUGAAAAAAQABAD6AAAAnQMAAAAA&#10;">
                  <v:shape id="Straight Arrow Connector 833" o:spid="_x0000_s1698"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65MYAAADcAAAADwAAAGRycy9kb3ducmV2LnhtbESPQWvCQBSE70L/w/IKvelGrdWmriIF&#10;oT14MIrS2yP7mgTz3sbsVtN/3xWEHoeZ+YaZLzuu1YVaXzkxMBwkoEhyZyspDOx36/4MlA8oFmsn&#10;ZOCXPCwXD705ptZdZUuXLBQqQsSnaKAMoUm19nlJjH7gGpLofbuWMUTZFtq2eI1wrvUoSV40YyVx&#10;ocSG3kvKT9kPG/isJhseTc+v3fFEwzU/c7b7Ohjz9Nit3kAF6sJ/+N7+sAZm4zHczsQj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KeuTGAAAA3AAAAA8AAAAAAAAA&#10;AAAAAAAAoQIAAGRycy9kb3ducmV2LnhtbFBLBQYAAAAABAAEAPkAAACUAwAAAAA=&#10;" strokecolor="#4a7ebb">
                    <v:stroke startarrow="block"/>
                  </v:shape>
                  <v:shape id="Text Box 105" o:spid="_x0000_s1699"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QE8cA&#10;AADcAAAADwAAAGRycy9kb3ducmV2LnhtbESPzWvCQBTE70L/h+UVetNNbSshuhEJSEXagx8Xb8/s&#10;ywdm36bZrab9611B8DjMzG+Y2bw3jThT52rLCl5HEQji3OqaSwX73XIYg3AeWWNjmRT8kYN5+jSY&#10;YaLthTd03vpSBAi7BBVU3reJlC6vyKAb2ZY4eIXtDPogu1LqDi8Bbho5jqKJNFhzWKiwpayi/LT9&#10;NQrW2fIbN8exif+b7POrWLQ/+8OHUi/P/WIKwlPvH+F7e6UVxG/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8kBPHAAAA3AAAAA8AAAAAAAAAAAAAAAAAmAIAAGRy&#10;cy9kb3ducmV2LnhtbFBLBQYAAAAABAAEAPUAAACMAw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i_reg_cg_busy</w:t>
                          </w:r>
                        </w:p>
                      </w:txbxContent>
                    </v:textbox>
                  </v:shape>
                </v:group>
                <v:shape id="Straight Arrow Connector 835" o:spid="_x0000_s1700" type="#_x0000_t32" style="position:absolute;left:16192;top:4905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9HC8YAAADcAAAADwAAAGRycy9kb3ducmV2LnhtbESPQWvCQBSE7wX/w/KE3upGq9amriIF&#10;QQ89GEtLb4/saxLMexuzW43/3hUKHoeZ+YaZLzuu1YlaXzkxMBwkoEhyZyspDHzu108zUD6gWKyd&#10;kIELeVgueg9zTK07y45OWShUhIhP0UAZQpNq7fOSGP3ANSTR+3UtY4iyLbRt8RzhXOtRkkw1YyVx&#10;ocSG3kvKD9kfG9hWkw8evRxfu+8DDdc85mz/82XMY79bvYEK1IV7+L+9sQZmzxO4nYlH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vRwvGAAAA3AAAAA8AAAAAAAAA&#10;AAAAAAAAoQIAAGRycy9kb3ducmV2LnhtbFBLBQYAAAAABAAEAPkAAACUAwAAAAA=&#10;" strokecolor="#4a7ebb">
                  <v:stroke startarrow="block"/>
                </v:shape>
                <v:shape id="Text Box 105" o:spid="_x0000_s1701" type="#_x0000_t202" style="position:absolute;left:17049;top:473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Kr/8UA&#10;AADcAAAADwAAAGRycy9kb3ducmV2LnhtbESPQYvCMBSE7wv+h/CEva2pilKqUaQgK4sedL14ezbP&#10;tti81Car1V9vBGGPw8x8w0znranElRpXWlbQ70UgiDOrS84V7H+XXzEI55E1VpZJwZ0czGedjykm&#10;2t54S9edz0WAsEtQQeF9nUjpsoIMup6tiYN3so1BH2STS93gLcBNJQdRNJYGSw4LBdaUFpSdd39G&#10;wU+63OD2ODDxo0q/16dFfdkfRkp9dtvFBISn1v+H3+2VVhAP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oqv/xQAAANw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853" o:spid="_x0000_s1702" type="#_x0000_t32" style="position:absolute;left:16192;top:5570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WfRMYAAADcAAAADwAAAGRycy9kb3ducmV2LnhtbESPQWvCQBSE7wX/w/KE3upGq9amriIF&#10;QQ89GEtLb4/saxLMexuzW43/3hUKHoeZ+YaZLzuu1YlaXzkxMBwkoEhyZyspDHzu108zUD6gWKyd&#10;kIELeVgueg9zTK07y45OWShUhIhP0UAZQpNq7fOSGP3ANSTR+3UtY4iyLbRt8RzhXOtRkkw1YyVx&#10;ocSG3kvKD9kfG9hWkw8evRxfu+8DDdc85mz/82XMY79bvYEK1IV7+L+9sQZmk2e4nYlH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Vn0TGAAAA3AAAAA8AAAAAAAAA&#10;AAAAAAAAoQIAAGRycy9kb3ducmV2LnhtbFBLBQYAAAAABAAEAPkAAACUAwAAAAA=&#10;" strokecolor="#4a7ebb">
                  <v:stroke startarrow="block"/>
                </v:shape>
                <v:shape id="Text Box 105" o:spid="_x0000_s1703" type="#_x0000_t202" style="position:absolute;left:17049;top:540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1s8cA&#10;AADcAAAADwAAAGRycy9kb3ducmV2LnhtbESPQWvCQBSE7wX/w/IK3uqmQUtIXSUEQkXsQevF2zP7&#10;TEKzb2N2G2N/fbdQ6HGYmW+Y5Xo0rRiod41lBc+zCARxaXXDlYLjR/GUgHAeWWNrmRTcycF6NXlY&#10;Yqrtjfc0HHwlAoRdigpq77tUSlfWZNDNbEccvIvtDfog+0rqHm8BbloZR9GLNNhwWKixo7ym8vPw&#10;ZRRs8+Id9+fYJN9t/ra7ZN31eFooNX0cs1cQnkb/H/5rb7SCZDG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jdbPHAAAA3AAAAA8AAAAAAAAAAAAAAAAAmAIAAGRy&#10;cy9kb3ducmV2LnhtbFBLBQYAAAAABAAEAPUAAACMAw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Core_cg_clk</w:t>
                        </w:r>
                      </w:p>
                    </w:txbxContent>
                  </v:textbox>
                </v:shape>
                <v:group id="Group 855" o:spid="_x0000_s1704" style="position:absolute;left:43371;top:5255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9Ad8QAAADcAAAADwAAAGRycy9kb3ducmV2LnhtbESPQYvCMBSE7wv+h/AE&#10;b2valS5SjSLiigdZWBXE26N5tsXmpTSxrf/eLAgeh5n5hpkve1OJlhpXWlYQjyMQxJnVJecKTsef&#10;zykI55E1VpZJwYMcLBeDjzmm2nb8R+3B5yJA2KWooPC+TqV0WUEG3djWxMG72sagD7LJpW6wC3BT&#10;ya8o+pYGSw4LBda0Lii7He5GwbbDbjWJN+3+dl0/Lsfk97yPSanRsF/NQHjq/Tv8au+0gmmS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9Ad8QAAADcAAAA&#10;DwAAAAAAAAAAAAAAAACqAgAAZHJzL2Rvd25yZXYueG1sUEsFBgAAAAAEAAQA+gAAAJsDAAAAAA==&#10;">
                  <v:shape id="Straight Arrow Connector 856" o:spid="_x0000_s170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I83MUAAADcAAAADwAAAGRycy9kb3ducmV2LnhtbESPQWvCQBSE7wX/w/IEb3WjqLXRVUQQ&#10;2oOHxtLS2yP7TIJ5b2N21fTfd4WCx2FmvmGW645rdaXWV04MjIYJKJLc2UoKA5+H3fMclA8oFmsn&#10;ZOCXPKxXvaclptbd5IOuWShUhIhP0UAZQpNq7fOSGP3QNSTRO7qWMUTZFtq2eItwrvU4SWaasZK4&#10;UGJD25LyU3ZhA+/VdM/jl/Nr932i0Y4nnB1+vowZ9LvNAlSgLjzC/+03a2A+ncH9TDwCe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I83MUAAADcAAAADwAAAAAAAAAA&#10;AAAAAAChAgAAZHJzL2Rvd25yZXYueG1sUEsFBgAAAAAEAAQA+QAAAJMDAAAAAA==&#10;" strokecolor="#4a7ebb">
                    <v:stroke startarrow="block"/>
                  </v:shape>
                  <v:shape id="Text Box 105" o:spid="_x0000_s170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rxMUA&#10;AADcAAAADwAAAGRycy9kb3ducmV2LnhtbESPT4vCMBTE7wt+h/AEb2uq4FqqUaQgK8t68M/F27N5&#10;tsXmpTZZ7frpjSB4HGbmN8x03ppKXKlxpWUFg34EgjizuuRcwX63/IxBOI+ssbJMCv7JwXzW+Zhi&#10;ou2NN3Td+lwECLsEFRTe14mULivIoOvbmjh4J9sY9EE2udQN3gLcVHIYRV/SYMlhocCa0oKy8/bP&#10;KPhJl2vcHIcmvlfp9+9pUV/2h5FSvW67mIDw1Pp3+NVeaQXxaAz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MevExQAAANw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System_clk_en</w:t>
                          </w:r>
                        </w:p>
                      </w:txbxContent>
                    </v:textbox>
                  </v:shape>
                </v:group>
                <v:group id="Group 858" o:spid="_x0000_s1707" style="position:absolute;left:43371;top:5484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7v6cIAAADcAAAADwAAAGRycy9kb3ducmV2LnhtbERPy4rCMBTdC/5DuII7&#10;TTuDIh1TEZkZXIjgA2R2l+baljY3pcm09e/NQnB5OO/1ZjC16Kh1pWUF8TwCQZxZXXKu4Hr5ma1A&#10;OI+ssbZMCh7kYJOOR2tMtO35RN3Z5yKEsEtQQeF9k0jpsoIMurltiAN3t61BH2CbS91iH8JNLT+i&#10;aCkNlhwaCmxoV1BWnf+Ngt8e++1n/N0dqvvu8XdZHG+HmJSaTobtFwhPg3+LX+69VrBahL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b+7+nCAAAA3AAAAA8A&#10;AAAAAAAAAAAAAAAAqgIAAGRycy9kb3ducmV2LnhtbFBLBQYAAAAABAAEAPoAAACZAwAAAAA=&#10;">
                  <v:shape id="Straight Arrow Connector 859" o:spid="_x0000_s1708"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2orsUAAADcAAAADwAAAGRycy9kb3ducmV2LnhtbESPQWvCQBSE74L/YXmF3nSj1Kqpq4gg&#10;6KGHRmnp7ZF9TYJ5b2N21fjvu4WCx2FmvmEWq45rdaXWV04MjIYJKJLc2UoKA8fDdjAD5QOKxdoJ&#10;GbiTh9Wy31tgat1NPuiahUJFiPgUDZQhNKnWPi+J0Q9dQxK9H9cyhijbQtsWbxHOtR4nyatmrCQu&#10;lNjQpqT8lF3YwL6avPN4ep53XycabfmFs8P3pzHPT936DVSgLjzC/+2dNTCbzOHvTDwC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2orsUAAADcAAAADwAAAAAAAAAA&#10;AAAAAAChAgAAZHJzL2Rvd25yZXYueG1sUEsFBgAAAAAEAAQA+QAAAJMDAAAAAA==&#10;" strokecolor="#4a7ebb">
                    <v:stroke startarrow="block"/>
                  </v:shape>
                  <v:shape id="Text Box 105" o:spid="_x0000_s1709"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5DcMA&#10;AADcAAAADwAAAGRycy9kb3ducmV2LnhtbERPy2rCQBTdC/7DcAV3OqlgCGlGkYC0iC60brq7zdw8&#10;aOZOmpmatF/vLASXh/POtqNpxY1611hW8LKMQBAXVjdcKbh+7BcJCOeRNbaWScEfOdhuppMMU20H&#10;PtPt4isRQtilqKD2vkuldEVNBt3SdsSBK21v0AfYV1L3OIRw08pVFMXSYMOhocaO8pqK78uvUXDI&#10;9yc8f61M8t/mb8dy1/1cP9dKzWfj7hWEp9E/xQ/3u1aQxGF+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S5DcMAAADcAAAADwAAAAAAAAAAAAAAAACYAgAAZHJzL2Rv&#10;d25yZXYueG1sUEsFBgAAAAAEAAQA9QAAAIgDA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shape id="Text Box 861" o:spid="_x0000_s1710"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clsYA&#10;AADcAAAADwAAAGRycy9kb3ducmV2LnhtbESPQWvCQBSE74X+h+UVvNWNgiFE1xACYhF70Hrx9sw+&#10;k2D2bcxuTdpf3y0Uehxm5htmlY2mFQ/qXWNZwWwagSAurW64UnD62LwmIJxH1thaJgVf5CBbPz+t&#10;MNV24AM9jr4SAcIuRQW1910qpStrMuimtiMO3tX2Bn2QfSV1j0OAm1bOoyiWBhsOCzV2VNRU3o6f&#10;RsGu2Lzj4TI3yXdbbPfXvLufzgulJi9jvgThafT/4b/2m1aQxDP4PR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clsYAAADcAAAADwAAAAAAAAAAAAAAAACYAgAAZHJz&#10;L2Rvd25yZXYueG1sUEsFBgAAAAAEAAQA9QAAAIsDAAAAAA==&#10;" filled="f" stroked="f" strokeweight=".5pt">
                  <v:textbox>
                    <w:txbxContent>
                      <w:p w:rsidR="00D4165B" w:rsidRPr="00B808E5" w:rsidRDefault="00D4165B" w:rsidP="00A97651">
                        <w:pPr>
                          <w:rPr>
                            <w:sz w:val="14"/>
                            <w:szCs w:val="14"/>
                          </w:rPr>
                        </w:pPr>
                        <w:r>
                          <w:rPr>
                            <w:sz w:val="14"/>
                            <w:szCs w:val="14"/>
                          </w:rPr>
                          <w:t>Core_clk</w:t>
                        </w:r>
                      </w:p>
                    </w:txbxContent>
                  </v:textbox>
                </v:shape>
                <v:group id="Group 1025" o:spid="_x0000_s1711"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FiWm8MAAADdAAAADwAAAGRycy9kb3ducmV2LnhtbERPTYvCMBC9C/6HMII3&#10;TasoUo0isrt4kAXrwuJtaMa22ExKk23rvzcLgrd5vM/Z7HpTiZYaV1pWEE8jEMSZ1SXnCn4un5MV&#10;COeRNVaWScGDHOy2w8EGE207PlOb+lyEEHYJKii8rxMpXVaQQTe1NXHgbrYx6ANscqkb7EK4qeQs&#10;ipbSYMmhocCaDgVl9/TPKPjqsNvP44/2dL8dHtfL4vv3FJNS41G/X4Pw1Pu3+OU+6jA/m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0WJabwwAAAN0AAAAP&#10;AAAAAAAAAAAAAAAAAKoCAABkcnMvZG93bnJldi54bWxQSwUGAAAAAAQABAD6AAAAmgMAAAAA&#10;">
                  <v:shape id="Straight Arrow Connector 1026" o:spid="_x0000_s171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oWsMAAADdAAAADwAAAGRycy9kb3ducmV2LnhtbERPPWvDMBDdC/0P4grdGjkpmMSNEtJC&#10;XS8d7HjpdlgX28Q6CUuN3X8fBQrZ7vE+b7ufzSAuNPresoLlIgFB3Fjdc6ugPn6+rEH4gKxxsEwK&#10;/sjDfvf4sMVM24lLulShFTGEfYYKuhBcJqVvOjLoF9YRR+5kR4MhwrGVesQphptBrpIklQZ7jg0d&#10;OvroqDlXv0aBs6fiPSzz9lvnP19F+VpvjKuVen6aD28gAs3hLv53FzrOT1Yp3L6JJ8jd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sKFrDAAAA3QAAAA8AAAAAAAAAAAAA&#10;AAAAoQIAAGRycy9kb3ducmV2LnhtbFBLBQYAAAAABAAEAPkAAACRAwAAAAA=&#10;" strokecolor="#4a7ebb">
                    <v:stroke endarrow="block"/>
                  </v:shape>
                  <v:shape id="Text Box 3" o:spid="_x0000_s1713"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SosUA&#10;AADdAAAADwAAAGRycy9kb3ducmV2LnhtbERPTWvCQBC9F/wPywi91Y2BVkldRQLBUtqD0Yu3aXZM&#10;gtnZmN0maX99tyB4m8f7nNVmNI3oqXO1ZQXzWQSCuLC65lLB8ZA9LUE4j6yxsUwKfsjBZj15WGGi&#10;7cB76nNfihDCLkEFlfdtIqUrKjLoZrYlDtzZdgZ9gF0pdYdDCDeNjKPoRRqsOTRU2FJaUXHJv42C&#10;9zT7xP1XbJa/Tbr7OG/b6/H0rNTjdNy+gvA0+rv45n7TYX4UL+D/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5KixQAAAN0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ar_strtx_rt_layer_valid[#lyrs-1:0]</w:t>
                          </w:r>
                        </w:p>
                      </w:txbxContent>
                    </v:textbox>
                  </v:shape>
                </v:group>
                <v:group id="Group 1028" o:spid="_x0000_s1714"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k5BccAAADdAAAADwAAAGRycy9kb3ducmV2LnhtbESPT2vCQBDF7wW/wzKC&#10;t7qJ0iKpGxFpiwcpVAultyE7+YPZ2ZDdJvHbO4dCbzO8N+/9ZrubXKsG6kPj2UC6TEARF942XBn4&#10;urw9bkCFiGyx9UwGbhRgl88etphZP/InDedYKQnhkKGBOsYu0zoUNTkMS98Ri1b63mGUta+07XGU&#10;cNfqVZI8a4cNS0ONHR1qKq7nX2fgfcRxv05fh9O1PNx+Lk8f36eUjFnMp/0LqEhT/Df/XR+t4Cc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lk5BccAAADd&#10;AAAADwAAAAAAAAAAAAAAAACqAgAAZHJzL2Rvd25yZXYueG1sUEsFBgAAAAAEAAQA+gAAAJ4DAAAA&#10;AA==&#10;">
                  <v:shape id="Straight Arrow Connector 1029" o:spid="_x0000_s1715"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8KMIAAADdAAAADwAAAGRycy9kb3ducmV2LnhtbERPTYvCMBC9C/sfwgh701QXRLtGcYXV&#10;XjxYe/E2NGNbtpmEJmr33xtB8DaP9znLdW9acaPON5YVTMYJCOLS6oYrBcXpdzQH4QOyxtYyKfgn&#10;D+vVx2CJqbZ3PtItD5WIIexTVFCH4FIpfVmTQT+2jjhyF9sZDBF2ldQd3mO4aeU0SWbSYMOxoUZH&#10;25rKv/xqFDh7yX7CZFcd9O68z45fxcK4QqnPYb/5BhGoD2/xy53pOD+ZLuD5TTxBr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O8KMIAAADdAAAADwAAAAAAAAAAAAAA&#10;AAChAgAAZHJzL2Rvd25yZXYueG1sUEsFBgAAAAAEAAQA+QAAAJADAAAAAA==&#10;" strokecolor="#4a7ebb">
                    <v:stroke endarrow="block"/>
                  </v:shape>
                  <v:shape id="Text Box 3" o:spid="_x0000_s1716"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cC8cA&#10;AADdAAAADwAAAGRycy9kb3ducmV2LnhtbESPQWvCQBCF7wX/wzKCt7pRsUh0FQlIRdqD1ou3MTsm&#10;wexszG419dd3DoXeZnhv3vtmsepcre7UhsqzgdEwAUWce1txYeD4tXmdgQoR2WLtmQz8UIDVsvey&#10;wNT6B+/pfoiFkhAOKRooY2xSrUNeksMw9A2xaBffOoyytoW2LT4k3NV6nCRv2mHF0lBiQ1lJ+fXw&#10;7Qzsss0n7s9jN3vW2fvHZd3cjqepMYN+t56DitTFf/Pf9dYKfjIR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nnAvHAAAA3QAAAA8AAAAAAAAAAAAAAAAAmAIAAGRy&#10;cy9kb3ducmV2LnhtbFBLBQYAAAAABAAEAPUAAACMAw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aw_strtx_rt_layer_valid[#lyrs-1:0]</w:t>
                          </w:r>
                        </w:p>
                      </w:txbxContent>
                    </v:textbox>
                  </v:shape>
                </v:group>
                <v:shape id="Straight Arrow Connector 1031" o:spid="_x0000_s1717" type="#_x0000_t32" style="position:absolute;left:16192;top:50675;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mxLsQAAADdAAAADwAAAGRycy9kb3ducmV2LnhtbERPS2vCQBC+C/0PywjedBPtw0ZXEUGw&#10;hx6MpcXbkJ0mwcxsml01/ffdQqG3+fies1z33Kgrdb52YiCdJKBICmdrKQ28HXfjOSgfUCw2TsjA&#10;N3lYr+4GS8ysu8mBrnkoVQwRn6GBKoQ209oXFTH6iWtJIvfpOsYQYVdq2+EthnOjp0nyqBlriQ0V&#10;trStqDjnFzbwUj+88vTp67n/OFO643vOj6d3Y0bDfrMAFagP/+I/997G+ckshd9v4gl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CbEuxAAAAN0AAAAPAAAAAAAAAAAA&#10;AAAAAKECAABkcnMvZG93bnJldi54bWxQSwUGAAAAAAQABAD5AAAAkgMAAAAA&#10;" strokecolor="#4a7ebb">
                  <v:stroke startarrow="block"/>
                </v:shape>
                <v:shape id="Text Box 105" o:spid="_x0000_s1718" type="#_x0000_t202" style="position:absolute;left:17049;top:4899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n58UA&#10;AADdAAAADwAAAGRycy9kb3ducmV2LnhtbERPTWvCQBC9F/wPywi91Y0pFUldRQLBUtqD0Yu3aXZM&#10;gtnZmN0maX99tyB4m8f7nNVmNI3oqXO1ZQXzWQSCuLC65lLB8ZA9LUE4j6yxsUwKfsjBZj15WGGi&#10;7cB76nNfihDCLkEFlfdtIqUrKjLoZrYlDtzZdgZ9gF0pdYdDCDeNjKNoIQ3WHBoqbCmtqLjk30bB&#10;e5p94v4rNsvfJt19nLft9Xh6UepxOm5fQXga/V18c7/pMD96juH/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afnxQAAAN0AAAAPAAAAAAAAAAAAAAAAAJgCAABkcnMv&#10;ZG93bnJldi54bWxQSwUGAAAAAAQABAD1AAAAigM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acmb_cg_reg[16:0]</w:t>
                        </w:r>
                      </w:p>
                    </w:txbxContent>
                  </v:textbox>
                </v:shape>
                <v:group id="Group 1175" o:spid="_x0000_s1719" style="position:absolute;left:16192;top:5808;width:27057;height:11363" coordorigin="16192,5808" coordsize="27056,11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Qq2G8MAAADdAAAADwAAAGRycy9kb3ducmV2LnhtbERPS4vCMBC+L/gfwgje&#10;NK2iLl2jiKh4EMEHLHsbmrEtNpPSxLb++82CsLf5+J6zWHWmFA3VrrCsIB5FIIhTqwvOFNyuu+En&#10;COeRNZaWScGLHKyWvY8FJtq2fKbm4jMRQtglqCD3vkqkdGlOBt3IVsSBu9vaoA+wzqSusQ3hppTj&#10;KJpJgwWHhhwr2uSUPi5Po2DfYruexNvm+LhvXj/X6en7GJNSg363/gLhqfP/4rf7oMP8e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CrYbwwAAAN0AAAAP&#10;AAAAAAAAAAAAAAAAAKoCAABkcnMvZG93bnJldi54bWxQSwUGAAAAAAQABAD6AAAAmgMAAAAA&#10;">
                  <v:rect id="Rectangle 1004" o:spid="_x0000_s1720" style="position:absolute;left:32149;top:7031;width:11100;height:7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risIA&#10;AADdAAAADwAAAGRycy9kb3ducmV2LnhtbERPTWsCMRC9F/ofwgi91WRLKbIaRSxCsSdd0euwGTeL&#10;m8mSpOu2v74pFLzN433OYjW6TgwUYutZQzFVIIhrb1puNByr7fMMREzIBjvPpOGbIqyWjw8LLI2/&#10;8Z6GQ2pEDuFYogabUl9KGWtLDuPU98SZu/jgMGUYGmkC3nK46+SLUm/SYcu5wWJPG0v19fDlNOx+&#10;MHxW5+q92NjhVJz26+2OGq2fJuN6DiLRmO7if/eHyfOVeoW/b/IJ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PuuKwgAAAN0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165B" w:rsidRDefault="00D4165B" w:rsidP="00A97651">
                          <w:pPr>
                            <w:pStyle w:val="NormalWeb"/>
                            <w:spacing w:before="0" w:beforeAutospacing="0" w:after="0" w:afterAutospacing="0"/>
                            <w:jc w:val="center"/>
                          </w:pPr>
                          <w:r>
                            <w:rPr>
                              <w:rFonts w:ascii="Verdana" w:eastAsia="Times New Roman" w:hAnsi="Verdana" w:cs="Arial"/>
                              <w:color w:val="000000"/>
                              <w:sz w:val="16"/>
                              <w:szCs w:val="16"/>
                            </w:rPr>
                            <w:t>TX_inblk_cg</w:t>
                          </w:r>
                          <w:r>
                            <w:rPr>
                              <w:rFonts w:ascii="Verdana" w:eastAsia="Times New Roman" w:hAnsi="Verdana" w:cs="Arial"/>
                              <w:color w:val="000000"/>
                              <w:sz w:val="16"/>
                              <w:szCs w:val="16"/>
                            </w:rPr>
                            <w:br/>
                            <w:t>(AR and AW</w:t>
                          </w:r>
                          <w:r>
                            <w:rPr>
                              <w:rFonts w:ascii="Verdana" w:eastAsia="Times New Roman" w:hAnsi="Verdana" w:cs="Arial"/>
                              <w:color w:val="000000"/>
                              <w:sz w:val="16"/>
                              <w:szCs w:val="16"/>
                            </w:rPr>
                            <w:br/>
                            <w:t>channels)</w:t>
                          </w:r>
                        </w:p>
                      </w:txbxContent>
                    </v:textbox>
                  </v:rect>
                  <v:shape id="Straight Arrow Connector 1006" o:spid="_x0000_s1721" type="#_x0000_t32" style="position:absolute;left:16192;top:1717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0OsMAAADdAAAADwAAAGRycy9kb3ducmV2LnhtbESPQYvCMBCF7wv+hzCCtzV1BVmrUVRQ&#10;e/Gg9uJtaMa22ExCk9X6740g7G2G9943b+bLzjTiTq2vLSsYDRMQxIXVNZcK8vP2+xeED8gaG8uk&#10;4Ekelove1xxTbR98pPsplCJC2KeooArBpVL6oiKDfmgdcdSutjUY4tqWUrf4iHDTyJ8kmUiDNccL&#10;FTraVFTcTn9GgbPXbB1Gu/Kgd5d9dhznU+NypQb9bjUDEagL/+ZPOtOxfiTC+5s4gl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DrDAAAA3QAAAA8AAAAAAAAAAAAA&#10;AAAAoQIAAGRycy9kb3ducmV2LnhtbFBLBQYAAAAABAAEAPkAAACRAwAAAAA=&#10;" strokecolor="#4a7ebb">
                    <v:stroke endarrow="block"/>
                  </v:shape>
                  <v:shape id="Straight Arrow Connector 1010" o:spid="_x0000_s1722" type="#_x0000_t32" style="position:absolute;left:16192;top:756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XfCMYAAADdAAAADwAAAGRycy9kb3ducmV2LnhtbESPQW/CMAyF75P2HyIj7TbSMmliHQEx&#10;pLFeOFB62c1qTFutcaImg+7fzwckbrbe83ufV5vJDepCY+w9G8jnGSjixtueWwP16fN5CSomZIuD&#10;ZzLwRxE268eHFRbWX/lIlyq1SkI4FmigSykUWsemI4dx7gOxaGc/Okyyjq22I14l3A16kWWv2mHP&#10;0tBhoF1HzU/16wwEfy4/Ur5vD3b//VUeX+o3F2pjnmbT9h1Uoindzbfr0gp+lgu/fCMj6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l3wjGAAAA3QAAAA8AAAAAAAAA&#10;AAAAAAAAoQIAAGRycy9kb3ducmV2LnhtbFBLBQYAAAAABAAEAPkAAACUAwAAAAA=&#10;" strokecolor="#4a7ebb">
                    <v:stroke endarrow="block"/>
                  </v:shape>
                  <v:shape id="Text Box 3" o:spid="_x0000_s1723" type="#_x0000_t202" style="position:absolute;left:16192;top:5808;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5l8MMA&#10;AADdAAAADwAAAGRycy9kb3ducmV2LnhtbERPTYvCMBC9C/sfwgjeNK2gSNcoUhBl0YNuL3ubbca2&#10;2Ey6TVarv94Igrd5vM+ZLztTiwu1rrKsIB5FIIhzqysuFGTf6+EMhPPIGmvLpOBGDpaLj94cE22v&#10;fKDL0RcihLBLUEHpfZNI6fKSDLqRbYgDd7KtQR9gW0jd4jWEm1qOo2gqDVYcGkpsKC0pPx//jYKv&#10;dL3Hw+/YzO51utmdVs1f9jNRatDvVp8gPHX+LX65tzrMj+IYnt+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5l8MMAAADdAAAADwAAAAAAAAAAAAAAAACYAgAAZHJzL2Rv&#10;d25yZXYueG1sUEsFBgAAAAAEAAQA9QAAAIgDA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kern w:val="32"/>
                              <w:sz w:val="14"/>
                              <w:szCs w:val="14"/>
                            </w:rPr>
                            <w:t>ar_idle</w:t>
                          </w:r>
                        </w:p>
                      </w:txbxContent>
                    </v:textbox>
                  </v:shape>
                  <v:shape id="Straight Arrow Connector 1012" o:spid="_x0000_s1724" type="#_x0000_t32" style="position:absolute;left:16192;top:924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5zOcQAAADdAAAADwAAAGRycy9kb3ducmV2LnhtbERPTUvDQBC9C/6HZQRvdpNgW43dliIU&#10;9NCDiSjehuyYhGZm0+zapv++KxR6m8f7nMVq5E4daPCtEwPpJAFFUjnbSm3gs9w8PIHyAcVi54QM&#10;nMjDanl7s8DcuqN80KEItYoh4nM00ITQ51r7qiFGP3E9SeR+3cAYIhxqbQc8xnDudJYkM83YSmxo&#10;sKfXhqpd8ccG3tvplrP5/nn83lG64Ucuyp8vY+7vxvULqEBjuIov7jcb5ydpBv/fxBP08gw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nM5xAAAAN0AAAAPAAAAAAAAAAAA&#10;AAAAAKECAABkcnMvZG93bnJldi54bWxQSwUGAAAAAAQABAD5AAAAkgMAAAAA&#10;" strokecolor="#4a7ebb">
                    <v:stroke startarrow="block"/>
                  </v:shape>
                  <v:shape id="Text Box 105" o:spid="_x0000_s1725" type="#_x0000_t202" style="position:absolute;left:17049;top:756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eHMQA&#10;AADdAAAADwAAAGRycy9kb3ducmV2LnhtbERPS4vCMBC+L/gfwgje1lRlpXSNIgVRZPfg4+JtbMa2&#10;bDOpTdTqrzcLgrf5+J4zmbWmEldqXGlZwaAfgSDOrC45V7DfLT5jEM4ja6wsk4I7OZhNOx8TTLS9&#10;8YauW5+LEMIuQQWF93UipcsKMuj6tiYO3Mk2Bn2ATS51g7cQbio5jKKxNFhyaCiwprSg7G97MQrW&#10;6eIXN8ehiR9Vuvw5zevz/vClVK/bzr9BeGr9W/xyr3SYHw1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AXhzEAAAA3QAAAA8AAAAAAAAAAAAAAAAAmAIAAGRycy9k&#10;b3ducmV2LnhtbFBLBQYAAAAABAAEAPUAAACJAwAAAAA=&#10;" filled="f" stroked="f" strokeweight=".5pt">
                    <v:textbox>
                      <w:txbxContent>
                        <w:p w:rsidR="00D4165B" w:rsidRDefault="00D4165B" w:rsidP="00A97651">
                          <w:pPr>
                            <w:pStyle w:val="NormalWeb"/>
                            <w:spacing w:before="0" w:beforeAutospacing="0" w:after="0" w:afterAutospacing="0"/>
                          </w:pPr>
                          <w:r>
                            <w:rPr>
                              <w:rFonts w:ascii="Verdana" w:eastAsia="Times New Roman" w:hAnsi="Verdana" w:cs="Arial"/>
                              <w:color w:val="000000"/>
                              <w:sz w:val="14"/>
                              <w:szCs w:val="14"/>
                            </w:rPr>
                            <w:t>ar_cg_clk</w:t>
                          </w:r>
                        </w:p>
                      </w:txbxContent>
                    </v:textbox>
                  </v:shape>
                  <v:shape id="Straight Arrow Connector 908" o:spid="_x0000_s1726" type="#_x0000_t32" style="position:absolute;left:16198;top:11243;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DEL78AAADcAAAADwAAAGRycy9kb3ducmV2LnhtbERPTYvCMBC9C/6HMII3TVUQrUZRYd1e&#10;PKi9eBuasS02k9BktfvvzUHw+Hjf621nGvGk1teWFUzGCQjiwuqaSwX59We0AOEDssbGMin4Jw/b&#10;Tb+3xlTbF5/peQmliCHsU1RQheBSKX1RkUE/to44cnfbGgwRtqXULb5iuGnkNEnm0mDNsaFCR4eK&#10;isflzyhw9p7tw+RYnvTx9pudZ/nSuFyp4aDbrUAE6sJX/HFnWsEyiWvjmXgE5OY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GDEL78AAADcAAAADwAAAAAAAAAAAAAAAACh&#10;AgAAZHJzL2Rvd25yZXYueG1sUEsFBgAAAAAEAAQA+QAAAI0DAAAAAA==&#10;" strokecolor="#4a7ebb">
                    <v:stroke endarrow="block"/>
                  </v:shape>
                  <v:shape id="Text Box 3" o:spid="_x0000_s1727" type="#_x0000_t202" style="position:absolute;left:16192;top:9484;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6rccA&#10;AADcAAAADwAAAGRycy9kb3ducmV2LnhtbESPS2vDMBCE74X8B7GF3hq5gYbYtWyCIaSU5pDHpbet&#10;tX5Qa+VYSuLm10eFQo7DzHzDpPloOnGmwbWWFbxMIxDEpdUt1woO+9XzAoTzyBo7y6Tglxzk2eQh&#10;xUTbC2/pvPO1CBB2CSpovO8TKV3ZkEE3tT1x8Co7GPRBDrXUA14C3HRyFkVzabDlsNBgT0VD5c/u&#10;ZBR8FKsNbr9nZnHtivVnteyPh69XpZ4ex+UbCE+jv4f/2+9aQRzF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w+q3HAAAA3AAAAA8AAAAAAAAAAAAAAAAAmAIAAGRy&#10;cy9kb3ducmV2LnhtbFBLBQYAAAAABAAEAPUAAACMAwAAAAA=&#10;" filled="f" stroked="f" strokeweight=".5pt">
                    <v:textbox>
                      <w:txbxContent>
                        <w:p w:rsidR="00D4165B" w:rsidRDefault="00D4165B" w:rsidP="00E842F9">
                          <w:pPr>
                            <w:pStyle w:val="NormalWeb"/>
                            <w:spacing w:before="0" w:beforeAutospacing="0" w:after="0" w:afterAutospacing="0"/>
                          </w:pPr>
                          <w:r>
                            <w:rPr>
                              <w:rFonts w:ascii="Verdana" w:eastAsia="Times New Roman" w:hAnsi="Verdana" w:cs="Arial"/>
                              <w:color w:val="000000"/>
                              <w:sz w:val="14"/>
                              <w:szCs w:val="14"/>
                            </w:rPr>
                            <w:t>aw_idle</w:t>
                          </w:r>
                        </w:p>
                      </w:txbxContent>
                    </v:textbox>
                  </v:shape>
                  <v:shape id="Straight Arrow Connector 910" o:spid="_x0000_s1728" type="#_x0000_t32" style="position:absolute;left:16198;top:12925;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y3bsIAAADcAAAADwAAAGRycy9kb3ducmV2LnhtbERPTWvCQBC9F/wPyxR6q5tIbTV1FRGE&#10;evDQKEpvQ3aaBDOzMbvV+O/dg9Dj433PFj036kKdr50YSIcJKJLC2VpKA/vd+nUCygcUi40TMnAj&#10;D4v54GmGmXVX+aZLHkoVQ8RnaKAKoc209kVFjH7oWpLI/bqOMUTYldp2eI3h3OhRkrxrxlpiQ4Ut&#10;rSoqTvkfG9jU4y2PPs7T/niidM1vnO9+Dsa8PPfLT1CB+vAvfri/rIFpGufHM/EI6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y3bsIAAADcAAAADwAAAAAAAAAAAAAA&#10;AAChAgAAZHJzL2Rvd25yZXYueG1sUEsFBgAAAAAEAAQA+QAAAJADAAAAAA==&#10;" strokecolor="#4a7ebb">
                    <v:stroke startarrow="block"/>
                  </v:shape>
                  <v:shape id="Text Box 105" o:spid="_x0000_s1729" type="#_x0000_t202" style="position:absolute;left:17056;top:1124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gdscA&#10;AADcAAAADwAAAGRycy9kb3ducmV2LnhtbESPQWvCQBSE70L/w/IK3nQTocWmrhICwSL2YPTS22v2&#10;mYRm36bZ1cT++m6h4HGYmW+Y1WY0rbhS7xrLCuJ5BIK4tLrhSsHpmM+WIJxH1thaJgU3crBZP0xW&#10;mGg78IGuha9EgLBLUEHtfZdI6cqaDLq57YiDd7a9QR9kX0nd4xDgppWLKHqWBhsOCzV2lNVUfhUX&#10;o2CX5e94+FyY5U+bbffntPs+fTwpNX0c01cQnkZ/D/+337SClziGv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fYHbHAAAA3AAAAA8AAAAAAAAAAAAAAAAAmAIAAGRy&#10;cy9kb3ducmV2LnhtbFBLBQYAAAAABAAEAPUAAACMAwAAAAA=&#10;" filled="f" stroked="f" strokeweight=".5pt">
                    <v:textbox>
                      <w:txbxContent>
                        <w:p w:rsidR="00D4165B" w:rsidRDefault="00D4165B" w:rsidP="00E842F9">
                          <w:pPr>
                            <w:pStyle w:val="NormalWeb"/>
                            <w:spacing w:before="0" w:beforeAutospacing="0" w:after="0" w:afterAutospacing="0"/>
                          </w:pPr>
                          <w:r>
                            <w:rPr>
                              <w:rFonts w:ascii="Verdana" w:eastAsia="Times New Roman" w:hAnsi="Verdana" w:cs="Arial"/>
                              <w:color w:val="000000"/>
                              <w:sz w:val="14"/>
                              <w:szCs w:val="14"/>
                            </w:rPr>
                            <w:t>aw_cg_clk</w:t>
                          </w:r>
                        </w:p>
                      </w:txbxContent>
                    </v:textbox>
                  </v:shape>
                </v:group>
                <v:shape id="Straight Arrow Connector 916" o:spid="_x0000_s1730" type="#_x0000_t32" style="position:absolute;left:43171;top:29649;width:10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pjG8MAAADcAAAADwAAAGRycy9kb3ducmV2LnhtbESPQYvCMBSE7wv+h/AEb2taBVmrUVRY&#10;txcPai/eHs2zLTYvoclq998bQdjjMDPfMMt1b1pxp843lhWk4wQEcWl1w5WC4vz9+QXCB2SNrWVS&#10;8Ece1qvBxxIzbR98pPspVCJC2GeooA7BZVL6siaDfmwdcfSutjMYouwqqTt8RLhp5SRJZtJgw3Gh&#10;Rke7msrb6dcocPaab0O6rw56f/nJj9Niblyh1GjYbxYgAvXhP/xu51rBPJ3B60w8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qYxvDAAAA3AAAAA8AAAAAAAAAAAAA&#10;AAAAoQIAAGRycy9kb3ducmV2LnhtbFBLBQYAAAAABAAEAPkAAACRAwAAAAA=&#10;" strokecolor="#4a7ebb">
                  <v:stroke endarrow="block"/>
                </v:shape>
                <v:shape id="Text Box 105" o:spid="_x0000_s1731" type="#_x0000_t202" style="position:absolute;left:39832;top:26675;width:14905;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dmcYA&#10;AADcAAAADwAAAGRycy9kb3ducmV2LnhtbESPT4vCMBTE7wt+h/AEb2uqsK5Wo0hBVsQ9+Ofi7dk8&#10;22LzUpuo1U+/WRA8DjPzG2Yya0wpblS7wrKCXjcCQZxaXXCmYL9bfA5BOI+ssbRMCh7kYDZtfUww&#10;1vbOG7ptfSYChF2MCnLvq1hKl+Zk0HVtRRy8k60N+iDrTOoa7wFuStmPooE0WHBYyLGiJKf0vL0a&#10;Batk8YubY98Mn2Xysz7Nq8v+8KVUp93MxyA8Nf4dfrWXWsGo9w3/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pdmcYAAADcAAAADwAAAAAAAAAAAAAAAACYAgAAZHJz&#10;L2Rvd25yZXYueG1sUEsFBgAAAAAEAAQA9QAAAIsDAAAAAA==&#10;" filled="f" stroked="f" strokeweight=".5pt">
                  <v:textbox>
                    <w:txbxContent>
                      <w:p w:rsidR="00D4165B" w:rsidRDefault="00D4165B" w:rsidP="00DF769C">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v:textbox>
                </v:shape>
                <v:group id="Group 1176" o:spid="_x0000_s1732" style="position:absolute;left:16320;top:36077;width:27051;height:8668" coordsize="27056,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gobMMAAADdAAAADwAAAGRycy9kb3ducmV2LnhtbERPS4vCMBC+C/6HMIK3&#10;Na2yunSNIqLiQRZ8wLK3oRnbYjMpTWzrv98Igrf5+J4zX3amFA3VrrCsIB5FIIhTqwvOFFzO248v&#10;EM4jaywtk4IHOVgu+r05Jtq2fKTm5DMRQtglqCD3vkqkdGlOBt3IVsSBu9raoA+wzqSusQ3hppTj&#10;KJpKgwWHhhwrWueU3k53o2DXYruaxJvmcLuuH3/nz5/fQ0xKDQfd6huEp86/xS/3Xof58Ww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h2ChswwAAAN0AAAAP&#10;AAAAAAAAAAAAAAAAAKoCAABkcnMvZG93bnJldi54bWxQSwUGAAAAAAQABAD6AAAAmgMAAAAA&#10;">
                  <v:rect id="Rectangle 1177" o:spid="_x0000_s1733" style="position:absolute;left:15957;top:1223;width:11099;height:7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Zd8UA&#10;AADdAAAADwAAAGRycy9kb3ducmV2LnhtbERPS2vCQBC+F/wPywje6kahjURXaSvF0kPBR3sed6dJ&#10;SHY2ZDca/fXdguBtPr7nLFa9rcWJWl86VjAZJyCItTMl5woO+/fHGQgfkA3WjknBhTysloOHBWbG&#10;nXlLp13IRQxhn6GCIoQmk9Lrgiz6sWuII/frWoshwjaXpsVzDLe1nCbJs7RYcmwosKG3gnS166yC&#10;VF99d3xaf3d281r9fDaHrf6qlBoN+5c5iEB9uItv7g8T50/SFP6/i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1l3xQAAAN0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D4165B" w:rsidRDefault="00D4165B" w:rsidP="00331987">
                          <w:pPr>
                            <w:pStyle w:val="NormalWeb"/>
                            <w:spacing w:before="0" w:beforeAutospacing="0" w:after="0" w:afterAutospacing="0"/>
                            <w:jc w:val="center"/>
                          </w:pPr>
                          <w:r>
                            <w:rPr>
                              <w:rFonts w:ascii="Verdana" w:eastAsia="Times New Roman" w:hAnsi="Verdana" w:cs="Arial"/>
                              <w:color w:val="000000"/>
                              <w:sz w:val="16"/>
                              <w:szCs w:val="16"/>
                            </w:rPr>
                            <w:t>RX_inblk_cg</w:t>
                          </w:r>
                          <w:r>
                            <w:rPr>
                              <w:rFonts w:ascii="Verdana" w:eastAsia="Times New Roman" w:hAnsi="Verdana" w:cs="Arial"/>
                              <w:color w:val="000000"/>
                              <w:sz w:val="16"/>
                              <w:szCs w:val="16"/>
                            </w:rPr>
                            <w:br/>
                            <w:t>(R and B</w:t>
                          </w:r>
                          <w:r>
                            <w:rPr>
                              <w:rFonts w:ascii="Verdana" w:eastAsia="Times New Roman" w:hAnsi="Verdana" w:cs="Arial"/>
                              <w:color w:val="000000"/>
                              <w:sz w:val="16"/>
                              <w:szCs w:val="16"/>
                            </w:rPr>
                            <w:br/>
                            <w:t>channels)</w:t>
                          </w:r>
                        </w:p>
                      </w:txbxContent>
                    </v:textbox>
                  </v:rect>
                  <v:shape id="Straight Arrow Connector 1179" o:spid="_x0000_s1734"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GcqMMAAADdAAAADwAAAGRycy9kb3ducmV2LnhtbERPTYvCMBC9L/gfwgh7W9MquGs1ii6o&#10;vexBtxdvQzO2xWYSmqx2/70RBG/zeJ+zWPWmFVfqfGNZQTpKQBCXVjdcKSh+tx9fIHxA1thaJgX/&#10;5GG1HLwtMNP2xge6HkMlYgj7DBXUIbhMSl/WZNCPrCOO3Nl2BkOEXSV1h7cYblo5TpKpNNhwbKjR&#10;0XdN5eX4ZxQ4e843Id1VP3p32ueHSTEzrlDqfdiv5yAC9eElfrpzHeennzN4fBN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hnKjDAAAA3QAAAA8AAAAAAAAAAAAA&#10;AAAAoQIAAGRycy9kb3ducmV2LnhtbFBLBQYAAAAABAAEAPkAAACRAwAAAAA=&#10;" strokecolor="#4a7ebb">
                    <v:stroke endarrow="block"/>
                  </v:shape>
                  <v:shape id="Text Box 3" o:spid="_x0000_s1735" type="#_x0000_t202" style="position:absolute;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lacccA&#10;AADdAAAADwAAAGRycy9kb3ducmV2LnhtbESPQWvCQBCF7wX/wzIFb3WjoITUVSQgLWIPWi+9TbNj&#10;EpqdjdlVY3+9cxC8zfDevPfNfNm7Rl2oC7VnA+NRAoq48Lbm0sDhe/2WggoR2WLjmQzcKMByMXiZ&#10;Y2b9lXd02cdSSQiHDA1UMbaZ1qGoyGEY+ZZYtKPvHEZZu1LbDq8S7ho9SZKZdlizNFTYUl5R8bc/&#10;OwObfP2Fu9+JS/+b/GN7XLWnw8/UmOFrv3oHFamPT/Pj+tMK/jgVfv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5WnHHAAAA3QAAAA8AAAAAAAAAAAAAAAAAmAIAAGRy&#10;cy9kb3ducmV2LnhtbFBLBQYAAAAABAAEAPUAAACMAwAAAAA=&#10;" filled="f" stroked="f" strokeweight=".5pt">
                    <v:textbo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r_idle</w:t>
                          </w:r>
                        </w:p>
                      </w:txbxContent>
                    </v:textbox>
                  </v:shape>
                  <v:shape id="Straight Arrow Connector 1181" o:spid="_x0000_s1736"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3VMQAAADdAAAADwAAAGRycy9kb3ducmV2LnhtbERPTWvCQBC9F/wPywi91U2krTa6ihQE&#10;PXholJbehuyYBDOzMbvV9N+7hYK3ebzPmS97btSFOl87MZCOElAkhbO1lAYO+/XTFJQPKBYbJ2Tg&#10;lzwsF4OHOWbWXeWDLnkoVQwRn6GBKoQ209oXFTH6kWtJInd0HWOIsCu17fAaw7nR4yR51Yy1xIYK&#10;W3qvqDjlP2xgW7/seDw5v/VfJ0rX/Mz5/vvTmMdhv5qBCtSHu/jfvbFxfjpN4e+beIJ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3dUxAAAAN0AAAAPAAAAAAAAAAAA&#10;AAAAAKECAABkcnMvZG93bnJldi54bWxQSwUGAAAAAAQABAD5AAAAkgMAAAAA&#10;" strokecolor="#4a7ebb">
                    <v:stroke startarrow="block"/>
                  </v:shape>
                  <v:shape id="Text Box 105" o:spid="_x0000_s1737"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ncUA&#10;AADdAAAADwAAAGRycy9kb3ducmV2LnhtbERPTWvCQBC9F/wPyxR6azYGWkLqKhKQFrGHaC7eptkx&#10;Cc3OxuxqYn99t1DwNo/3OYvVZDpxpcG1lhXMoxgEcWV1y7WC8rB5TkE4j6yxs0wKbuRgtZw9LDDT&#10;duSCrntfixDCLkMFjfd9JqWrGjLoItsTB+5kB4M+wKGWesAxhJtOJnH8Kg22HBoa7ClvqPreX4yC&#10;bb75xOIrMelPl7/vTuv+XB5flHp6nNZvIDxN/i7+d3/oMH+eJv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2GdxQAAAN0AAAAPAAAAAAAAAAAAAAAAAJgCAABkcnMv&#10;ZG93bnJldi54bWxQSwUGAAAAAAQABAD1AAAAigMAAAAA&#10;" filled="f" stroked="f" strokeweight=".5pt">
                    <v:textbo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r_cg_clk</w:t>
                          </w:r>
                        </w:p>
                      </w:txbxContent>
                    </v:textbox>
                  </v:shape>
                  <v:shape id="Straight Arrow Connector 1183" o:spid="_x0000_s1738" type="#_x0000_t32" style="position:absolute;left:6;top:5434;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zbZcMAAADdAAAADwAAAGRycy9kb3ducmV2LnhtbERPPWvDMBDdC/kP4gLZGtkJFNeNEppA&#10;XC8dnHrpdlgX29Q6CUuJ3X9fFQrd7vE+b3eYzSDuNPresoJ0nYAgbqzuuVVQf5wfMxA+IGscLJOC&#10;b/Jw2C8edphrO3FF90toRQxhn6OCLgSXS+mbjgz6tXXEkbva0WCIcGylHnGK4WaQmyR5kgZ7jg0d&#10;Ojp11HxdbkaBs9fyGNKifdfF51tZbetn42qlVsv59QVEoDn8i//cpY7z02wLv9/EE+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c22XDAAAA3QAAAA8AAAAAAAAAAAAA&#10;AAAAoQIAAGRycy9kb3ducmV2LnhtbFBLBQYAAAAABAAEAPkAAACRAwAAAAA=&#10;" strokecolor="#4a7ebb">
                    <v:stroke endarrow="block"/>
                  </v:shape>
                  <v:shape id="Text Box 3" o:spid="_x0000_s1739" type="#_x0000_t202" style="position:absolute;top:3675;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JccsUA&#10;AADdAAAADwAAAGRycy9kb3ducmV2LnhtbERPS2vCQBC+C/0PyxR6001CLSF1lRAILUUPPi69TbNj&#10;EpqdTbNbTf31rlDwNh/fcxar0XTiRINrLSuIZxEI4srqlmsFh305TUE4j6yxs0wK/sjBavkwWWCm&#10;7Zm3dNr5WoQQdhkqaLzvMyld1ZBBN7M9ceCOdjDoAxxqqQc8h3DTySSKXqTBlkNDgz0VDVXfu1+j&#10;4KMoN7j9Skx66Yq39THvfw6fc6WeHsf8FYSn0d/F/+53HebH6TPcvgkn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xyxQAAAN0AAAAPAAAAAAAAAAAAAAAAAJgCAABkcnMv&#10;ZG93bnJldi54bWxQSwUGAAAAAAQABAD1AAAAigMAAAAA&#10;" filled="f" stroked="f" strokeweight=".5pt">
                    <v:textbo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b_idle</w:t>
                          </w:r>
                        </w:p>
                      </w:txbxContent>
                    </v:textbox>
                  </v:shape>
                  <v:shape id="Straight Arrow Connector 1185" o:spid="_x0000_s1740" type="#_x0000_t32" style="position:absolute;left:6;top:71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xxV8QAAADdAAAADwAAAGRycy9kb3ducmV2LnhtbERPTWvCQBC9F/wPyxR6q5tIrTZ1FREE&#10;PXhoLC29DdlpEszMxuyq8d+7hYK3ebzPmS16btSZOl87MZAOE1AkhbO1lAY+9+vnKSgfUCw2TsjA&#10;lTws5oOHGWbWXeSDznkoVQwRn6GBKoQ209oXFTH6oWtJIvfrOsYQYVdq2+ElhnOjR0nyqhlriQ0V&#10;trSqqDjkJzawrcc7Hk2Ob/33gdI1v3C+//ky5umxX76DCtSHu/jfvbFxfjodw9838QQ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HFXxAAAAN0AAAAPAAAAAAAAAAAA&#10;AAAAAKECAABkcnMvZG93bnJldi54bWxQSwUGAAAAAAQABAD5AAAAkgMAAAAA&#10;" strokecolor="#4a7ebb">
                    <v:stroke startarrow="block"/>
                  </v:shape>
                  <v:shape id="Text Box 105" o:spid="_x0000_s1741" type="#_x0000_t202" style="position:absolute;left:863;top:5434;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xnnsUA&#10;AADdAAAADwAAAGRycy9kb3ducmV2LnhtbERPTWvCQBC9F/oflil4qxsFQ4iuIQTEIvag9eJtzI5J&#10;MDsbs1uT9td3C4Xe5vE+Z5WNphUP6l1jWcFsGoEgLq1uuFJw+ti8JiCcR9bYWiYFX+QgWz8/rTDV&#10;duADPY6+EiGEXYoKau+7VEpX1mTQTW1HHLir7Q36APtK6h6HEG5aOY+iWBpsODTU2FFRU3k7fhoF&#10;u2LzjofL3CTfbbHdX/PufjovlJq8jPkShKfR/4v/3G86zJ8lM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GeexQAAAN0AAAAPAAAAAAAAAAAAAAAAAJgCAABkcnMv&#10;ZG93bnJldi54bWxQSwUGAAAAAAQABAD1AAAAigMAAAAA&#10;" filled="f" stroked="f" strokeweight=".5pt">
                    <v:textbox>
                      <w:txbxContent>
                        <w:p w:rsidR="00D4165B" w:rsidRDefault="00D4165B" w:rsidP="00331987">
                          <w:pPr>
                            <w:pStyle w:val="NormalWeb"/>
                            <w:spacing w:before="0" w:beforeAutospacing="0" w:after="0" w:afterAutospacing="0"/>
                          </w:pPr>
                          <w:r>
                            <w:rPr>
                              <w:rFonts w:ascii="Verdana" w:eastAsia="Times New Roman" w:hAnsi="Verdana" w:cs="Arial"/>
                              <w:color w:val="000000"/>
                              <w:sz w:val="14"/>
                              <w:szCs w:val="14"/>
                            </w:rPr>
                            <w:t>b_cg_clk</w:t>
                          </w:r>
                        </w:p>
                      </w:txbxContent>
                    </v:textbox>
                  </v:shape>
                </v:group>
                <w10:anchorlock/>
              </v:group>
            </w:pict>
          </mc:Fallback>
        </mc:AlternateContent>
      </w:r>
    </w:p>
    <w:p w:rsidR="00A97651" w:rsidRPr="00A97651" w:rsidRDefault="002C5BBB" w:rsidP="002C5BBB">
      <w:pPr>
        <w:pStyle w:val="Caption"/>
      </w:pPr>
      <w:bookmarkStart w:id="119" w:name="_Toc380556079"/>
      <w:r>
        <w:t xml:space="preserve">Figure </w:t>
      </w:r>
      <w:r w:rsidR="00B926E2">
        <w:fldChar w:fldCharType="begin"/>
      </w:r>
      <w:r w:rsidR="00B926E2">
        <w:instrText xml:space="preserve"> SEQ Figure \* ARABIC </w:instrText>
      </w:r>
      <w:r w:rsidR="00B926E2">
        <w:fldChar w:fldCharType="separate"/>
      </w:r>
      <w:r w:rsidR="00257CBE">
        <w:rPr>
          <w:noProof/>
        </w:rPr>
        <w:t>12</w:t>
      </w:r>
      <w:r w:rsidR="00B926E2">
        <w:rPr>
          <w:noProof/>
        </w:rPr>
        <w:fldChar w:fldCharType="end"/>
      </w:r>
      <w:r>
        <w:t xml:space="preserve"> </w:t>
      </w:r>
      <w:r w:rsidR="00985236">
        <w:t xml:space="preserve">Implementation #1: </w:t>
      </w:r>
      <w:r>
        <w:t>AXI Master Bridge Clock Gating hierarchy</w:t>
      </w:r>
      <w:bookmarkEnd w:id="119"/>
    </w:p>
    <w:p w:rsidR="00AA64DE" w:rsidRDefault="00CB6DD7" w:rsidP="00CB6DD7">
      <w:pPr>
        <w:pStyle w:val="Heading3"/>
      </w:pPr>
      <w:r>
        <w:t xml:space="preserve"> </w:t>
      </w:r>
      <w:bookmarkStart w:id="120" w:name="_Toc388376308"/>
      <w:r w:rsidR="00985236">
        <w:t xml:space="preserve">Implementation #1: </w:t>
      </w:r>
      <w:r>
        <w:t>AXI Master Bridge clock gating module interface</w:t>
      </w:r>
      <w:bookmarkEnd w:id="120"/>
    </w:p>
    <w:p w:rsidR="00451BC2" w:rsidRDefault="00451BC2" w:rsidP="00451BC2">
      <w:pPr>
        <w:pStyle w:val="Caption"/>
        <w:keepNext/>
      </w:pPr>
      <w:bookmarkStart w:id="121" w:name="_Toc388376357"/>
      <w:r>
        <w:t xml:space="preserve">Table </w:t>
      </w:r>
      <w:r w:rsidR="00B926E2">
        <w:fldChar w:fldCharType="begin"/>
      </w:r>
      <w:r w:rsidR="00B926E2">
        <w:instrText xml:space="preserve"> SEQ Table \* ARABIC </w:instrText>
      </w:r>
      <w:r w:rsidR="00B926E2">
        <w:fldChar w:fldCharType="separate"/>
      </w:r>
      <w:r w:rsidR="00A21017">
        <w:rPr>
          <w:noProof/>
        </w:rPr>
        <w:t>20</w:t>
      </w:r>
      <w:r w:rsidR="00B926E2">
        <w:rPr>
          <w:noProof/>
        </w:rPr>
        <w:fldChar w:fldCharType="end"/>
      </w:r>
      <w:r>
        <w:t xml:space="preserve"> </w:t>
      </w:r>
      <w:r w:rsidR="00985236">
        <w:t xml:space="preserve">Implementation #1: </w:t>
      </w:r>
      <w:r>
        <w:t>AXI Master Bridge clock gating module interface</w:t>
      </w:r>
      <w:bookmarkEnd w:id="121"/>
    </w:p>
    <w:tbl>
      <w:tblPr>
        <w:tblStyle w:val="TableGrid"/>
        <w:tblW w:w="9801" w:type="dxa"/>
        <w:tblLook w:val="04A0" w:firstRow="1" w:lastRow="0" w:firstColumn="1" w:lastColumn="0" w:noHBand="0" w:noVBand="1"/>
      </w:tblPr>
      <w:tblGrid>
        <w:gridCol w:w="3111"/>
        <w:gridCol w:w="3415"/>
        <w:gridCol w:w="1240"/>
        <w:gridCol w:w="2035"/>
      </w:tblGrid>
      <w:tr w:rsidR="00DD15BD" w:rsidTr="00431609">
        <w:trPr>
          <w:trHeight w:val="242"/>
        </w:trPr>
        <w:tc>
          <w:tcPr>
            <w:tcW w:w="3111" w:type="dxa"/>
          </w:tcPr>
          <w:p w:rsidR="00DD15BD" w:rsidRPr="0095770D" w:rsidRDefault="00DD15BD" w:rsidP="005F2F76">
            <w:pPr>
              <w:pStyle w:val="Body"/>
              <w:jc w:val="center"/>
              <w:rPr>
                <w:b/>
              </w:rPr>
            </w:pPr>
            <w:r w:rsidRPr="0095770D">
              <w:rPr>
                <w:b/>
              </w:rPr>
              <w:t>Signal Name</w:t>
            </w:r>
          </w:p>
        </w:tc>
        <w:tc>
          <w:tcPr>
            <w:tcW w:w="3415" w:type="dxa"/>
          </w:tcPr>
          <w:p w:rsidR="00DD15BD" w:rsidRPr="0095770D" w:rsidRDefault="00DD15BD" w:rsidP="005F2F76">
            <w:pPr>
              <w:pStyle w:val="Body"/>
              <w:jc w:val="center"/>
              <w:rPr>
                <w:b/>
              </w:rPr>
            </w:pPr>
            <w:r w:rsidRPr="0095770D">
              <w:rPr>
                <w:b/>
              </w:rPr>
              <w:t>Width</w:t>
            </w:r>
          </w:p>
        </w:tc>
        <w:tc>
          <w:tcPr>
            <w:tcW w:w="1240" w:type="dxa"/>
          </w:tcPr>
          <w:p w:rsidR="00DD15BD" w:rsidRPr="0095770D" w:rsidRDefault="00DD15BD" w:rsidP="005F2F76">
            <w:pPr>
              <w:pStyle w:val="Body"/>
              <w:jc w:val="center"/>
              <w:rPr>
                <w:b/>
              </w:rPr>
            </w:pPr>
            <w:r w:rsidRPr="0095770D">
              <w:rPr>
                <w:b/>
              </w:rPr>
              <w:t>Direction</w:t>
            </w:r>
          </w:p>
        </w:tc>
        <w:tc>
          <w:tcPr>
            <w:tcW w:w="2035" w:type="dxa"/>
          </w:tcPr>
          <w:p w:rsidR="00DD15BD" w:rsidRPr="0095770D" w:rsidRDefault="00DD15BD" w:rsidP="005F2F76">
            <w:pPr>
              <w:pStyle w:val="Body"/>
              <w:jc w:val="center"/>
              <w:rPr>
                <w:b/>
              </w:rPr>
            </w:pPr>
            <w:r w:rsidRPr="0095770D">
              <w:rPr>
                <w:b/>
              </w:rPr>
              <w:t>Description</w:t>
            </w:r>
          </w:p>
        </w:tc>
      </w:tr>
      <w:tr w:rsidR="00DD15BD" w:rsidTr="005F2F76">
        <w:trPr>
          <w:trHeight w:val="242"/>
        </w:trPr>
        <w:tc>
          <w:tcPr>
            <w:tcW w:w="9801" w:type="dxa"/>
            <w:gridSpan w:val="4"/>
          </w:tcPr>
          <w:p w:rsidR="00DD15BD" w:rsidRPr="00051406" w:rsidRDefault="00261877" w:rsidP="005F2F76">
            <w:pPr>
              <w:pStyle w:val="Body"/>
              <w:jc w:val="center"/>
              <w:rPr>
                <w:b/>
              </w:rPr>
            </w:pPr>
            <w:r>
              <w:rPr>
                <w:b/>
              </w:rPr>
              <w:t xml:space="preserve">System Signals </w:t>
            </w:r>
            <w:r w:rsidR="00B9795F">
              <w:rPr>
                <w:b/>
              </w:rPr>
              <w:t>(</w:t>
            </w:r>
            <w:r w:rsidR="002F1CFB">
              <w:rPr>
                <w:b/>
              </w:rPr>
              <w:t>Wrapper I/O)</w:t>
            </w:r>
          </w:p>
        </w:tc>
      </w:tr>
      <w:tr w:rsidR="00DD15BD" w:rsidTr="00431609">
        <w:trPr>
          <w:trHeight w:val="242"/>
        </w:trPr>
        <w:tc>
          <w:tcPr>
            <w:tcW w:w="3111" w:type="dxa"/>
          </w:tcPr>
          <w:p w:rsidR="00DD15BD" w:rsidRDefault="00DD15BD" w:rsidP="004C4355">
            <w:pPr>
              <w:pStyle w:val="Body"/>
            </w:pPr>
            <w:r>
              <w:t>System_clk_en</w:t>
            </w:r>
          </w:p>
        </w:tc>
        <w:tc>
          <w:tcPr>
            <w:tcW w:w="3415" w:type="dxa"/>
          </w:tcPr>
          <w:p w:rsidR="00DD15BD" w:rsidRDefault="00DD15BD" w:rsidP="005F2F76">
            <w:pPr>
              <w:pStyle w:val="Body"/>
              <w:jc w:val="center"/>
            </w:pPr>
            <w:r>
              <w:t>1</w:t>
            </w:r>
          </w:p>
        </w:tc>
        <w:tc>
          <w:tcPr>
            <w:tcW w:w="1240" w:type="dxa"/>
          </w:tcPr>
          <w:p w:rsidR="00DD15BD" w:rsidRDefault="00DD15BD" w:rsidP="005F2F76">
            <w:pPr>
              <w:pStyle w:val="Body"/>
              <w:jc w:val="center"/>
            </w:pPr>
            <w:r>
              <w:t>Input</w:t>
            </w:r>
          </w:p>
        </w:tc>
        <w:tc>
          <w:tcPr>
            <w:tcW w:w="2035" w:type="dxa"/>
          </w:tcPr>
          <w:p w:rsidR="00DD15BD" w:rsidRDefault="00DD15BD" w:rsidP="00D65D30">
            <w:pPr>
              <w:pStyle w:val="Body"/>
            </w:pPr>
            <w:r>
              <w:t>System Clock Enable</w:t>
            </w:r>
            <w:r w:rsidR="001E09B3">
              <w:t xml:space="preserve"> </w:t>
            </w:r>
          </w:p>
        </w:tc>
      </w:tr>
      <w:tr w:rsidR="00DD15BD" w:rsidTr="00431609">
        <w:trPr>
          <w:trHeight w:val="227"/>
        </w:trPr>
        <w:tc>
          <w:tcPr>
            <w:tcW w:w="3111" w:type="dxa"/>
          </w:tcPr>
          <w:p w:rsidR="00DD15BD" w:rsidRDefault="00DD15BD" w:rsidP="004C4355">
            <w:pPr>
              <w:pStyle w:val="Body"/>
            </w:pPr>
            <w:r>
              <w:lastRenderedPageBreak/>
              <w:t>System_cg_or</w:t>
            </w:r>
          </w:p>
        </w:tc>
        <w:tc>
          <w:tcPr>
            <w:tcW w:w="3415" w:type="dxa"/>
          </w:tcPr>
          <w:p w:rsidR="00DD15BD" w:rsidRDefault="00DD15BD" w:rsidP="005F2F76">
            <w:pPr>
              <w:pStyle w:val="Body"/>
              <w:jc w:val="center"/>
            </w:pPr>
            <w:r>
              <w:t>1</w:t>
            </w:r>
          </w:p>
        </w:tc>
        <w:tc>
          <w:tcPr>
            <w:tcW w:w="1240" w:type="dxa"/>
          </w:tcPr>
          <w:p w:rsidR="00DD15BD" w:rsidRDefault="00DD15BD" w:rsidP="005F2F76">
            <w:pPr>
              <w:pStyle w:val="Body"/>
              <w:jc w:val="center"/>
            </w:pPr>
            <w:r>
              <w:t>Input</w:t>
            </w:r>
          </w:p>
        </w:tc>
        <w:tc>
          <w:tcPr>
            <w:tcW w:w="2035" w:type="dxa"/>
          </w:tcPr>
          <w:p w:rsidR="00DD15BD" w:rsidRDefault="00DD15BD" w:rsidP="00D65D30">
            <w:pPr>
              <w:pStyle w:val="Body"/>
            </w:pPr>
            <w:r>
              <w:t>System Clock Gate Over ride</w:t>
            </w:r>
          </w:p>
        </w:tc>
      </w:tr>
      <w:tr w:rsidR="00DD15BD" w:rsidTr="00431609">
        <w:trPr>
          <w:trHeight w:val="242"/>
        </w:trPr>
        <w:tc>
          <w:tcPr>
            <w:tcW w:w="3111" w:type="dxa"/>
          </w:tcPr>
          <w:p w:rsidR="00DD15BD" w:rsidRPr="002D3624" w:rsidRDefault="00DD15BD" w:rsidP="004C4355">
            <w:pPr>
              <w:pStyle w:val="Body"/>
            </w:pPr>
            <w:r>
              <w:t>Core_clk</w:t>
            </w:r>
          </w:p>
        </w:tc>
        <w:tc>
          <w:tcPr>
            <w:tcW w:w="3415" w:type="dxa"/>
          </w:tcPr>
          <w:p w:rsidR="00DD15BD" w:rsidRPr="002D3624" w:rsidRDefault="00DD15BD" w:rsidP="005F2F76">
            <w:pPr>
              <w:pStyle w:val="Body"/>
              <w:jc w:val="center"/>
            </w:pPr>
            <w:r w:rsidRPr="002D3624">
              <w:t>1</w:t>
            </w:r>
          </w:p>
        </w:tc>
        <w:tc>
          <w:tcPr>
            <w:tcW w:w="1240" w:type="dxa"/>
          </w:tcPr>
          <w:p w:rsidR="00DD15BD" w:rsidRPr="002D3624" w:rsidRDefault="00DD15BD" w:rsidP="005F2F76">
            <w:pPr>
              <w:pStyle w:val="Body"/>
              <w:jc w:val="center"/>
            </w:pPr>
            <w:r w:rsidRPr="002D3624">
              <w:t>Input</w:t>
            </w:r>
          </w:p>
        </w:tc>
        <w:tc>
          <w:tcPr>
            <w:tcW w:w="2035" w:type="dxa"/>
          </w:tcPr>
          <w:p w:rsidR="00DD15BD" w:rsidRPr="002D3624" w:rsidRDefault="00DD15BD" w:rsidP="00D65D30">
            <w:pPr>
              <w:pStyle w:val="Body"/>
            </w:pPr>
            <w:r>
              <w:t>Free running clock input</w:t>
            </w:r>
          </w:p>
        </w:tc>
      </w:tr>
      <w:tr w:rsidR="00DD15BD" w:rsidTr="00431609">
        <w:trPr>
          <w:trHeight w:val="242"/>
        </w:trPr>
        <w:tc>
          <w:tcPr>
            <w:tcW w:w="3111" w:type="dxa"/>
          </w:tcPr>
          <w:p w:rsidR="00DD15BD" w:rsidRDefault="00DD15BD" w:rsidP="004C4355">
            <w:pPr>
              <w:pStyle w:val="Body"/>
            </w:pPr>
            <w:r>
              <w:t>Noc_reset</w:t>
            </w:r>
          </w:p>
        </w:tc>
        <w:tc>
          <w:tcPr>
            <w:tcW w:w="3415" w:type="dxa"/>
          </w:tcPr>
          <w:p w:rsidR="00DD15BD" w:rsidRPr="002D3624" w:rsidRDefault="00DD15BD" w:rsidP="005F2F76">
            <w:pPr>
              <w:pStyle w:val="Body"/>
              <w:jc w:val="center"/>
            </w:pPr>
            <w:r>
              <w:t>1</w:t>
            </w:r>
          </w:p>
        </w:tc>
        <w:tc>
          <w:tcPr>
            <w:tcW w:w="1240" w:type="dxa"/>
          </w:tcPr>
          <w:p w:rsidR="00DD15BD" w:rsidRPr="002D3624" w:rsidRDefault="00DD15BD" w:rsidP="005F2F76">
            <w:pPr>
              <w:pStyle w:val="Body"/>
              <w:jc w:val="center"/>
            </w:pPr>
            <w:r>
              <w:t>Input</w:t>
            </w:r>
          </w:p>
        </w:tc>
        <w:tc>
          <w:tcPr>
            <w:tcW w:w="2035" w:type="dxa"/>
          </w:tcPr>
          <w:p w:rsidR="00DD15BD" w:rsidRDefault="00DD15BD" w:rsidP="00D65D30">
            <w:pPr>
              <w:pStyle w:val="Body"/>
            </w:pPr>
            <w:r>
              <w:t>Global reset</w:t>
            </w:r>
          </w:p>
        </w:tc>
      </w:tr>
      <w:tr w:rsidR="00DD15BD" w:rsidTr="005F2F76">
        <w:trPr>
          <w:trHeight w:val="215"/>
        </w:trPr>
        <w:tc>
          <w:tcPr>
            <w:tcW w:w="9801" w:type="dxa"/>
            <w:gridSpan w:val="4"/>
          </w:tcPr>
          <w:p w:rsidR="00DD15BD" w:rsidRPr="00C604FA" w:rsidRDefault="002C1115" w:rsidP="005F2F76">
            <w:pPr>
              <w:pStyle w:val="Body"/>
              <w:jc w:val="center"/>
              <w:rPr>
                <w:b/>
              </w:rPr>
            </w:pPr>
            <w:r>
              <w:rPr>
                <w:b/>
              </w:rPr>
              <w:t>NoC</w:t>
            </w:r>
            <w:r w:rsidR="00B9795F">
              <w:rPr>
                <w:b/>
              </w:rPr>
              <w:t xml:space="preserve"> Signals (</w:t>
            </w:r>
            <w:r w:rsidR="006F01C6">
              <w:rPr>
                <w:b/>
              </w:rPr>
              <w:t>Wrapper I/O)</w:t>
            </w:r>
          </w:p>
        </w:tc>
      </w:tr>
      <w:tr w:rsidR="00DD15BD" w:rsidTr="00431609">
        <w:trPr>
          <w:trHeight w:val="242"/>
        </w:trPr>
        <w:tc>
          <w:tcPr>
            <w:tcW w:w="3111" w:type="dxa"/>
          </w:tcPr>
          <w:p w:rsidR="00DD15BD" w:rsidRPr="00745646" w:rsidRDefault="00C47008" w:rsidP="005F2F76">
            <w:pPr>
              <w:pStyle w:val="Body"/>
            </w:pPr>
            <w:r>
              <w:t>acemstrbrdg</w:t>
            </w:r>
            <w:r w:rsidR="00DD15BD">
              <w:t>_rt</w:t>
            </w:r>
            <w:r w:rsidR="00DD15BD" w:rsidRPr="00745646">
              <w:t>_</w:t>
            </w:r>
            <w:r w:rsidR="00DD15BD">
              <w:t>cg_</w:t>
            </w:r>
            <w:r w:rsidR="00DD15BD" w:rsidRPr="00745646">
              <w:t>busy</w:t>
            </w:r>
          </w:p>
        </w:tc>
        <w:tc>
          <w:tcPr>
            <w:tcW w:w="3415" w:type="dxa"/>
          </w:tcPr>
          <w:p w:rsidR="00DD15BD" w:rsidRPr="00745646" w:rsidRDefault="00DD15BD" w:rsidP="005F2F76">
            <w:pPr>
              <w:pStyle w:val="Body"/>
            </w:pPr>
            <w:r>
              <w:t>[P_STR_TX_RT_NOOFLAYERS-</w:t>
            </w:r>
            <w:r w:rsidRPr="007D1C79">
              <w:t>1:0]</w:t>
            </w:r>
          </w:p>
        </w:tc>
        <w:tc>
          <w:tcPr>
            <w:tcW w:w="1240" w:type="dxa"/>
          </w:tcPr>
          <w:p w:rsidR="00DD15BD" w:rsidRPr="00745646" w:rsidRDefault="00DD15BD" w:rsidP="005F2F76">
            <w:pPr>
              <w:pStyle w:val="Body"/>
            </w:pPr>
            <w:r w:rsidRPr="00745646">
              <w:t>Output</w:t>
            </w:r>
          </w:p>
        </w:tc>
        <w:tc>
          <w:tcPr>
            <w:tcW w:w="2035" w:type="dxa"/>
          </w:tcPr>
          <w:p w:rsidR="00DD15BD" w:rsidRPr="00745646" w:rsidRDefault="00DD15BD" w:rsidP="005F2F76">
            <w:pPr>
              <w:pStyle w:val="Body"/>
            </w:pPr>
            <w:r>
              <w:t>Output Layer</w:t>
            </w:r>
            <w:r w:rsidRPr="00745646">
              <w:t xml:space="preserve"> Busy</w:t>
            </w:r>
            <w:r>
              <w:t xml:space="preserve"> (</w:t>
            </w:r>
            <w:r w:rsidR="00231E22">
              <w:t xml:space="preserve">to </w:t>
            </w:r>
            <w:r>
              <w:t>NoC side interface)</w:t>
            </w:r>
          </w:p>
        </w:tc>
      </w:tr>
      <w:tr w:rsidR="00DD15BD" w:rsidTr="00431609">
        <w:trPr>
          <w:trHeight w:val="242"/>
        </w:trPr>
        <w:tc>
          <w:tcPr>
            <w:tcW w:w="3111" w:type="dxa"/>
          </w:tcPr>
          <w:p w:rsidR="00DD15BD" w:rsidRPr="00745646" w:rsidRDefault="00DD15BD" w:rsidP="005F2F76">
            <w:pPr>
              <w:pStyle w:val="Body"/>
            </w:pPr>
            <w:r>
              <w:t>rt</w:t>
            </w:r>
            <w:r w:rsidRPr="00745646">
              <w:t>_</w:t>
            </w:r>
            <w:r w:rsidR="00C47008">
              <w:t>acemstrbrdg</w:t>
            </w:r>
            <w:r>
              <w:t>_cg_</w:t>
            </w:r>
            <w:r w:rsidRPr="00745646">
              <w:t>busy</w:t>
            </w:r>
          </w:p>
        </w:tc>
        <w:tc>
          <w:tcPr>
            <w:tcW w:w="3415" w:type="dxa"/>
          </w:tcPr>
          <w:p w:rsidR="00DD15BD" w:rsidRPr="00745646" w:rsidRDefault="00DD15BD" w:rsidP="005F2F76">
            <w:pPr>
              <w:pStyle w:val="Body"/>
            </w:pPr>
            <w:r>
              <w:t>[P_STR_TX_RT_NOOFLAYERS-</w:t>
            </w:r>
            <w:r w:rsidRPr="007D1C79">
              <w:t>1:0]</w:t>
            </w:r>
          </w:p>
        </w:tc>
        <w:tc>
          <w:tcPr>
            <w:tcW w:w="1240" w:type="dxa"/>
          </w:tcPr>
          <w:p w:rsidR="00DD15BD" w:rsidRPr="00745646" w:rsidRDefault="00DD15BD" w:rsidP="005F2F76">
            <w:pPr>
              <w:pStyle w:val="Body"/>
            </w:pPr>
            <w:r>
              <w:t>Input</w:t>
            </w:r>
          </w:p>
        </w:tc>
        <w:tc>
          <w:tcPr>
            <w:tcW w:w="2035" w:type="dxa"/>
          </w:tcPr>
          <w:p w:rsidR="00DD15BD" w:rsidRPr="00745646" w:rsidRDefault="00DD15BD" w:rsidP="005F2F76">
            <w:pPr>
              <w:pStyle w:val="Body"/>
            </w:pPr>
            <w:r>
              <w:t>In</w:t>
            </w:r>
            <w:r w:rsidRPr="00745646">
              <w:t>put Port Busy</w:t>
            </w:r>
            <w:r>
              <w:t xml:space="preserve"> </w:t>
            </w:r>
            <w:r>
              <w:br/>
              <w:t>(</w:t>
            </w:r>
            <w:r w:rsidR="00231E22">
              <w:t xml:space="preserve">from </w:t>
            </w:r>
            <w:r>
              <w:t>NoC side interface)</w:t>
            </w:r>
          </w:p>
        </w:tc>
      </w:tr>
      <w:tr w:rsidR="00DD15BD" w:rsidTr="005F2F76">
        <w:trPr>
          <w:trHeight w:val="242"/>
        </w:trPr>
        <w:tc>
          <w:tcPr>
            <w:tcW w:w="9801" w:type="dxa"/>
            <w:gridSpan w:val="4"/>
          </w:tcPr>
          <w:p w:rsidR="00DD15BD" w:rsidRPr="00FD0C49" w:rsidRDefault="0092540F" w:rsidP="005F2F76">
            <w:pPr>
              <w:pStyle w:val="Body"/>
              <w:jc w:val="center"/>
              <w:rPr>
                <w:b/>
              </w:rPr>
            </w:pPr>
            <w:r>
              <w:rPr>
                <w:b/>
              </w:rPr>
              <w:t xml:space="preserve">AXI Master </w:t>
            </w:r>
            <w:r w:rsidR="00DD15BD">
              <w:rPr>
                <w:b/>
              </w:rPr>
              <w:t>Bridge</w:t>
            </w:r>
            <w:r w:rsidR="0054533C">
              <w:rPr>
                <w:b/>
              </w:rPr>
              <w:t xml:space="preserve"> </w:t>
            </w:r>
            <w:r w:rsidR="00C170F2">
              <w:rPr>
                <w:b/>
              </w:rPr>
              <w:t xml:space="preserve">signals </w:t>
            </w:r>
            <w:r w:rsidR="0096472F">
              <w:rPr>
                <w:b/>
              </w:rPr>
              <w:t xml:space="preserve">: </w:t>
            </w:r>
            <w:r w:rsidR="0054533C">
              <w:rPr>
                <w:b/>
              </w:rPr>
              <w:t>AR and AW</w:t>
            </w:r>
            <w:r w:rsidR="0096472F">
              <w:rPr>
                <w:b/>
              </w:rPr>
              <w:t xml:space="preserve"> channels</w:t>
            </w:r>
            <w:r w:rsidR="00AB25E0">
              <w:rPr>
                <w:b/>
              </w:rPr>
              <w:t xml:space="preserve"> (wrapper internal)</w:t>
            </w:r>
          </w:p>
        </w:tc>
      </w:tr>
      <w:tr w:rsidR="00DD15BD" w:rsidTr="00431609">
        <w:trPr>
          <w:trHeight w:val="985"/>
        </w:trPr>
        <w:tc>
          <w:tcPr>
            <w:tcW w:w="3111" w:type="dxa"/>
          </w:tcPr>
          <w:p w:rsidR="003E62FA" w:rsidRPr="003E62FA" w:rsidRDefault="00AF46A3" w:rsidP="004C4355">
            <w:pPr>
              <w:pStyle w:val="Body"/>
            </w:pPr>
            <w:r>
              <w:t>ar_idle</w:t>
            </w:r>
          </w:p>
          <w:p w:rsidR="00DD15BD" w:rsidRDefault="00DD15BD" w:rsidP="004C4355">
            <w:pPr>
              <w:pStyle w:val="Body"/>
            </w:pPr>
          </w:p>
        </w:tc>
        <w:tc>
          <w:tcPr>
            <w:tcW w:w="3415" w:type="dxa"/>
          </w:tcPr>
          <w:p w:rsidR="00DD15BD" w:rsidRDefault="003E62FA" w:rsidP="003E62FA">
            <w:pPr>
              <w:pStyle w:val="Body"/>
              <w:jc w:val="center"/>
            </w:pPr>
            <w:r>
              <w:t>1</w:t>
            </w:r>
          </w:p>
        </w:tc>
        <w:tc>
          <w:tcPr>
            <w:tcW w:w="1240" w:type="dxa"/>
          </w:tcPr>
          <w:p w:rsidR="00DD15BD" w:rsidRDefault="00DD15BD" w:rsidP="005F2F76">
            <w:pPr>
              <w:pStyle w:val="Body"/>
              <w:jc w:val="center"/>
            </w:pPr>
            <w:r>
              <w:t>Input</w:t>
            </w:r>
          </w:p>
        </w:tc>
        <w:tc>
          <w:tcPr>
            <w:tcW w:w="2035" w:type="dxa"/>
          </w:tcPr>
          <w:p w:rsidR="00DD15BD" w:rsidRPr="00C46137" w:rsidRDefault="00AF46A3" w:rsidP="005F2F76">
            <w:pPr>
              <w:pStyle w:val="Body"/>
            </w:pPr>
            <w:r>
              <w:t>AR channel is idle</w:t>
            </w:r>
            <w:r>
              <w:br/>
              <w:t xml:space="preserve">For </w:t>
            </w:r>
            <w:r w:rsidR="003E62FA">
              <w:t>ASYNC</w:t>
            </w:r>
            <w:r w:rsidR="00F930E4">
              <w:t xml:space="preserve"> intf with AXI Master</w:t>
            </w:r>
            <w:r>
              <w:t xml:space="preserve"> :</w:t>
            </w:r>
            <w:r w:rsidR="003E485B">
              <w:t xml:space="preserve"> </w:t>
            </w:r>
            <w:r>
              <w:t>Additionally Async Fifos are empty</w:t>
            </w:r>
          </w:p>
        </w:tc>
      </w:tr>
      <w:tr w:rsidR="00DD15BD" w:rsidTr="00431609">
        <w:trPr>
          <w:trHeight w:val="512"/>
        </w:trPr>
        <w:tc>
          <w:tcPr>
            <w:tcW w:w="3111" w:type="dxa"/>
          </w:tcPr>
          <w:p w:rsidR="00DD15BD" w:rsidRPr="00AC7811" w:rsidRDefault="00145D64" w:rsidP="004C4355">
            <w:pPr>
              <w:pStyle w:val="Body"/>
              <w:rPr>
                <w:szCs w:val="20"/>
              </w:rPr>
            </w:pPr>
            <w:r>
              <w:rPr>
                <w:color w:val="000000"/>
                <w:szCs w:val="20"/>
              </w:rPr>
              <w:t>a</w:t>
            </w:r>
            <w:r w:rsidR="00395452">
              <w:rPr>
                <w:color w:val="000000"/>
                <w:szCs w:val="20"/>
              </w:rPr>
              <w:t>w_</w:t>
            </w:r>
            <w:r w:rsidR="00AF46A3">
              <w:rPr>
                <w:color w:val="000000"/>
                <w:szCs w:val="20"/>
              </w:rPr>
              <w:t>idle</w:t>
            </w:r>
          </w:p>
        </w:tc>
        <w:tc>
          <w:tcPr>
            <w:tcW w:w="3415" w:type="dxa"/>
          </w:tcPr>
          <w:p w:rsidR="00DD15BD" w:rsidRDefault="003D0632" w:rsidP="005F2F76">
            <w:pPr>
              <w:pStyle w:val="Body"/>
              <w:jc w:val="center"/>
            </w:pPr>
            <w:r>
              <w:t>1</w:t>
            </w:r>
          </w:p>
        </w:tc>
        <w:tc>
          <w:tcPr>
            <w:tcW w:w="1240" w:type="dxa"/>
          </w:tcPr>
          <w:p w:rsidR="00DD15BD" w:rsidRDefault="00DD15BD" w:rsidP="005F2F76">
            <w:pPr>
              <w:pStyle w:val="Body"/>
              <w:jc w:val="center"/>
            </w:pPr>
            <w:r>
              <w:t>Input</w:t>
            </w:r>
          </w:p>
        </w:tc>
        <w:tc>
          <w:tcPr>
            <w:tcW w:w="2035" w:type="dxa"/>
          </w:tcPr>
          <w:p w:rsidR="00DD15BD" w:rsidRPr="00FD0C49" w:rsidRDefault="00AF46A3" w:rsidP="005F2F76">
            <w:pPr>
              <w:pStyle w:val="Body"/>
            </w:pPr>
            <w:r>
              <w:t>AW channel is idle</w:t>
            </w:r>
            <w:r>
              <w:br/>
              <w:t>For ASYNC intf with AXI Master :</w:t>
            </w:r>
            <w:r w:rsidR="003E485B">
              <w:t xml:space="preserve"> </w:t>
            </w:r>
            <w:r>
              <w:t>Additionally Async Fifos are empty</w:t>
            </w:r>
          </w:p>
        </w:tc>
      </w:tr>
      <w:tr w:rsidR="00BF344F" w:rsidTr="00431609">
        <w:trPr>
          <w:trHeight w:val="512"/>
        </w:trPr>
        <w:tc>
          <w:tcPr>
            <w:tcW w:w="3111" w:type="dxa"/>
          </w:tcPr>
          <w:p w:rsidR="00BF344F" w:rsidRPr="00203025" w:rsidRDefault="00BF344F" w:rsidP="004C4355">
            <w:pPr>
              <w:pStyle w:val="Body"/>
            </w:pPr>
            <w:r w:rsidRPr="00203025">
              <w:t>ar</w:t>
            </w:r>
            <w:r>
              <w:t>_strtx_rt_layer_valid</w:t>
            </w:r>
          </w:p>
          <w:p w:rsidR="00BF344F" w:rsidRPr="00AC7811" w:rsidRDefault="00BF344F" w:rsidP="004C4355">
            <w:pPr>
              <w:pStyle w:val="Body"/>
              <w:rPr>
                <w:szCs w:val="20"/>
              </w:rPr>
            </w:pPr>
          </w:p>
        </w:tc>
        <w:tc>
          <w:tcPr>
            <w:tcW w:w="3415" w:type="dxa"/>
          </w:tcPr>
          <w:p w:rsidR="00BF344F" w:rsidRDefault="00BF344F" w:rsidP="00AC1B5A">
            <w:pPr>
              <w:pStyle w:val="Body"/>
              <w:jc w:val="center"/>
            </w:pPr>
            <w:r>
              <w:t>[P_STR_TX_RT_NOOFLAYERS-</w:t>
            </w:r>
            <w:r w:rsidRPr="007D1C79">
              <w:t>1:0]</w:t>
            </w:r>
          </w:p>
        </w:tc>
        <w:tc>
          <w:tcPr>
            <w:tcW w:w="1240" w:type="dxa"/>
          </w:tcPr>
          <w:p w:rsidR="00BF344F" w:rsidRDefault="00BF344F" w:rsidP="00AC1B5A">
            <w:pPr>
              <w:pStyle w:val="Body"/>
              <w:jc w:val="center"/>
            </w:pPr>
            <w:r>
              <w:t>Input</w:t>
            </w:r>
          </w:p>
        </w:tc>
        <w:tc>
          <w:tcPr>
            <w:tcW w:w="2035" w:type="dxa"/>
          </w:tcPr>
          <w:p w:rsidR="00BF344F" w:rsidRPr="00FD0C49" w:rsidRDefault="00BF344F" w:rsidP="00D65D30">
            <w:pPr>
              <w:pStyle w:val="Body"/>
            </w:pPr>
            <w:r>
              <w:t>Outgoing layer valid from AR channel</w:t>
            </w:r>
          </w:p>
        </w:tc>
      </w:tr>
      <w:tr w:rsidR="00BF344F" w:rsidTr="00431609">
        <w:trPr>
          <w:trHeight w:val="512"/>
        </w:trPr>
        <w:tc>
          <w:tcPr>
            <w:tcW w:w="3111" w:type="dxa"/>
          </w:tcPr>
          <w:p w:rsidR="00BF344F" w:rsidRPr="00203025" w:rsidRDefault="00BF344F" w:rsidP="004C4355">
            <w:pPr>
              <w:pStyle w:val="Body"/>
            </w:pPr>
            <w:r>
              <w:t>aw_strtx_rt_layer_valid</w:t>
            </w:r>
          </w:p>
          <w:p w:rsidR="00BF344F" w:rsidRPr="00AC7811" w:rsidRDefault="00BF344F" w:rsidP="004C4355">
            <w:pPr>
              <w:pStyle w:val="Body"/>
              <w:rPr>
                <w:szCs w:val="20"/>
              </w:rPr>
            </w:pPr>
          </w:p>
        </w:tc>
        <w:tc>
          <w:tcPr>
            <w:tcW w:w="3415" w:type="dxa"/>
          </w:tcPr>
          <w:p w:rsidR="00BF344F" w:rsidRDefault="00BF344F" w:rsidP="00AC1B5A">
            <w:pPr>
              <w:pStyle w:val="Body"/>
              <w:jc w:val="center"/>
            </w:pPr>
            <w:r>
              <w:t>[P_STR_TX_RT_NOOFLAYERS-</w:t>
            </w:r>
            <w:r w:rsidRPr="007D1C79">
              <w:t>1:0]</w:t>
            </w:r>
          </w:p>
        </w:tc>
        <w:tc>
          <w:tcPr>
            <w:tcW w:w="1240" w:type="dxa"/>
          </w:tcPr>
          <w:p w:rsidR="00BF344F" w:rsidRDefault="00BF344F" w:rsidP="00AC1B5A">
            <w:pPr>
              <w:pStyle w:val="Body"/>
              <w:jc w:val="center"/>
            </w:pPr>
            <w:r>
              <w:t>Input</w:t>
            </w:r>
          </w:p>
        </w:tc>
        <w:tc>
          <w:tcPr>
            <w:tcW w:w="2035" w:type="dxa"/>
          </w:tcPr>
          <w:p w:rsidR="00BF344F" w:rsidRPr="00FD0C49" w:rsidRDefault="00BF344F" w:rsidP="00D65D30">
            <w:pPr>
              <w:pStyle w:val="Body"/>
            </w:pPr>
            <w:r>
              <w:t>Outgoing layer valid from AW channel</w:t>
            </w:r>
          </w:p>
        </w:tc>
      </w:tr>
      <w:tr w:rsidR="00546741" w:rsidTr="00431609">
        <w:trPr>
          <w:trHeight w:val="512"/>
        </w:trPr>
        <w:tc>
          <w:tcPr>
            <w:tcW w:w="3111" w:type="dxa"/>
          </w:tcPr>
          <w:p w:rsidR="00546741" w:rsidRDefault="00546741" w:rsidP="004C4355">
            <w:pPr>
              <w:pStyle w:val="Body"/>
            </w:pPr>
            <w:r>
              <w:t>ar_cg_clk</w:t>
            </w:r>
          </w:p>
        </w:tc>
        <w:tc>
          <w:tcPr>
            <w:tcW w:w="3415" w:type="dxa"/>
          </w:tcPr>
          <w:p w:rsidR="00546741" w:rsidRDefault="00546741" w:rsidP="00AC1B5A">
            <w:pPr>
              <w:pStyle w:val="Body"/>
              <w:jc w:val="center"/>
            </w:pPr>
            <w:r>
              <w:t>1</w:t>
            </w:r>
          </w:p>
        </w:tc>
        <w:tc>
          <w:tcPr>
            <w:tcW w:w="1240" w:type="dxa"/>
          </w:tcPr>
          <w:p w:rsidR="00546741" w:rsidRDefault="00546741" w:rsidP="00AC1B5A">
            <w:pPr>
              <w:pStyle w:val="Body"/>
              <w:jc w:val="center"/>
            </w:pPr>
            <w:r>
              <w:t>Output</w:t>
            </w:r>
          </w:p>
        </w:tc>
        <w:tc>
          <w:tcPr>
            <w:tcW w:w="2035" w:type="dxa"/>
          </w:tcPr>
          <w:p w:rsidR="00546741" w:rsidRDefault="00546741" w:rsidP="00D65D30">
            <w:pPr>
              <w:pStyle w:val="Body"/>
            </w:pPr>
            <w:r>
              <w:t>Gated Input clock for AR Block</w:t>
            </w:r>
          </w:p>
        </w:tc>
      </w:tr>
      <w:tr w:rsidR="00546741" w:rsidTr="00431609">
        <w:trPr>
          <w:trHeight w:val="512"/>
        </w:trPr>
        <w:tc>
          <w:tcPr>
            <w:tcW w:w="3111" w:type="dxa"/>
          </w:tcPr>
          <w:p w:rsidR="00546741" w:rsidRDefault="00546741" w:rsidP="004C4355">
            <w:pPr>
              <w:pStyle w:val="Body"/>
            </w:pPr>
            <w:r>
              <w:t>aw_cg_clk</w:t>
            </w:r>
          </w:p>
        </w:tc>
        <w:tc>
          <w:tcPr>
            <w:tcW w:w="3415" w:type="dxa"/>
          </w:tcPr>
          <w:p w:rsidR="00546741" w:rsidRDefault="00546741" w:rsidP="00AC1B5A">
            <w:pPr>
              <w:pStyle w:val="Body"/>
              <w:jc w:val="center"/>
            </w:pPr>
            <w:r>
              <w:t>1</w:t>
            </w:r>
          </w:p>
        </w:tc>
        <w:tc>
          <w:tcPr>
            <w:tcW w:w="1240" w:type="dxa"/>
          </w:tcPr>
          <w:p w:rsidR="00546741" w:rsidRDefault="00546741" w:rsidP="00AC1B5A">
            <w:pPr>
              <w:pStyle w:val="Body"/>
              <w:jc w:val="center"/>
            </w:pPr>
            <w:r>
              <w:t>Output</w:t>
            </w:r>
          </w:p>
        </w:tc>
        <w:tc>
          <w:tcPr>
            <w:tcW w:w="2035" w:type="dxa"/>
          </w:tcPr>
          <w:p w:rsidR="00546741" w:rsidRDefault="00546741" w:rsidP="00D65D30">
            <w:pPr>
              <w:pStyle w:val="Body"/>
            </w:pPr>
            <w:r>
              <w:t>Gated Input clock for for AW Block</w:t>
            </w:r>
          </w:p>
        </w:tc>
      </w:tr>
      <w:tr w:rsidR="00A54000" w:rsidTr="00431609">
        <w:trPr>
          <w:trHeight w:val="512"/>
        </w:trPr>
        <w:tc>
          <w:tcPr>
            <w:tcW w:w="3111" w:type="dxa"/>
          </w:tcPr>
          <w:p w:rsidR="00A54000" w:rsidRPr="00745646" w:rsidRDefault="00A54000" w:rsidP="002F5859">
            <w:pPr>
              <w:pStyle w:val="Body"/>
            </w:pPr>
            <w:r>
              <w:t>acemstrbrdg_rt</w:t>
            </w:r>
            <w:r w:rsidRPr="00745646">
              <w:t>_</w:t>
            </w:r>
            <w:r>
              <w:t>cg_status</w:t>
            </w:r>
          </w:p>
        </w:tc>
        <w:tc>
          <w:tcPr>
            <w:tcW w:w="3415" w:type="dxa"/>
          </w:tcPr>
          <w:p w:rsidR="00A54000" w:rsidRPr="00745646" w:rsidRDefault="00A54000" w:rsidP="002F5859">
            <w:pPr>
              <w:pStyle w:val="Body"/>
            </w:pPr>
            <w:r>
              <w:t>[P_STR_TX_RT_NOOFLAYERS-</w:t>
            </w:r>
            <w:r w:rsidRPr="007D1C79">
              <w:t>1:0]</w:t>
            </w:r>
          </w:p>
        </w:tc>
        <w:tc>
          <w:tcPr>
            <w:tcW w:w="1240" w:type="dxa"/>
          </w:tcPr>
          <w:p w:rsidR="00A54000" w:rsidRPr="00745646" w:rsidRDefault="00A54000" w:rsidP="002F5859">
            <w:pPr>
              <w:pStyle w:val="Body"/>
            </w:pPr>
            <w:r>
              <w:t xml:space="preserve">  </w:t>
            </w:r>
            <w:r w:rsidRPr="00745646">
              <w:t>Output</w:t>
            </w:r>
          </w:p>
        </w:tc>
        <w:tc>
          <w:tcPr>
            <w:tcW w:w="2035" w:type="dxa"/>
          </w:tcPr>
          <w:p w:rsidR="003F1207" w:rsidRPr="003F1207" w:rsidRDefault="003F1207" w:rsidP="003F1207">
            <w:pPr>
              <w:pStyle w:val="Body"/>
            </w:pPr>
            <w:r>
              <w:t>Router</w:t>
            </w:r>
            <w:r w:rsidR="00A54000">
              <w:t xml:space="preserve"> on [Layer]</w:t>
            </w:r>
            <w:r w:rsidR="00A54000" w:rsidRPr="00745646">
              <w:t xml:space="preserve"> </w:t>
            </w:r>
            <w:r w:rsidR="00A54000">
              <w:t>Status</w:t>
            </w:r>
            <w:r w:rsidR="00A54000">
              <w:br/>
              <w:t>1: Clock Enabled</w:t>
            </w:r>
            <w:r>
              <w:br/>
              <w:t>0: Clock Disabled</w:t>
            </w:r>
          </w:p>
        </w:tc>
      </w:tr>
      <w:tr w:rsidR="0096472F" w:rsidTr="00AC1B5A">
        <w:trPr>
          <w:trHeight w:val="287"/>
        </w:trPr>
        <w:tc>
          <w:tcPr>
            <w:tcW w:w="9801" w:type="dxa"/>
            <w:gridSpan w:val="4"/>
          </w:tcPr>
          <w:p w:rsidR="0096472F" w:rsidRPr="00CE5295" w:rsidRDefault="0096472F" w:rsidP="00AC1B5A">
            <w:pPr>
              <w:pStyle w:val="Body"/>
              <w:jc w:val="center"/>
              <w:rPr>
                <w:b/>
              </w:rPr>
            </w:pPr>
            <w:r w:rsidRPr="00CE5295">
              <w:rPr>
                <w:b/>
              </w:rPr>
              <w:t>AXI Master Bridge signals : R and B channels</w:t>
            </w:r>
            <w:r w:rsidR="00AB25E0">
              <w:rPr>
                <w:b/>
              </w:rPr>
              <w:t xml:space="preserve"> (wrapper internal)</w:t>
            </w:r>
          </w:p>
        </w:tc>
      </w:tr>
      <w:tr w:rsidR="0096472F" w:rsidTr="00CE5295">
        <w:trPr>
          <w:trHeight w:val="260"/>
        </w:trPr>
        <w:tc>
          <w:tcPr>
            <w:tcW w:w="3111" w:type="dxa"/>
          </w:tcPr>
          <w:p w:rsidR="0096472F" w:rsidRDefault="00CE5295" w:rsidP="004C4355">
            <w:pPr>
              <w:pStyle w:val="Body"/>
            </w:pPr>
            <w:r>
              <w:t>r_idle</w:t>
            </w:r>
          </w:p>
        </w:tc>
        <w:tc>
          <w:tcPr>
            <w:tcW w:w="3415" w:type="dxa"/>
          </w:tcPr>
          <w:p w:rsidR="0096472F" w:rsidRDefault="00CE5295" w:rsidP="00AC1B5A">
            <w:pPr>
              <w:pStyle w:val="Body"/>
              <w:jc w:val="center"/>
            </w:pPr>
            <w:r>
              <w:t>1</w:t>
            </w:r>
          </w:p>
        </w:tc>
        <w:tc>
          <w:tcPr>
            <w:tcW w:w="1240" w:type="dxa"/>
          </w:tcPr>
          <w:p w:rsidR="0096472F" w:rsidRDefault="00CE5295" w:rsidP="00AC1B5A">
            <w:pPr>
              <w:pStyle w:val="Body"/>
              <w:jc w:val="center"/>
            </w:pPr>
            <w:r>
              <w:t>Input</w:t>
            </w:r>
          </w:p>
        </w:tc>
        <w:tc>
          <w:tcPr>
            <w:tcW w:w="2035" w:type="dxa"/>
          </w:tcPr>
          <w:p w:rsidR="0096472F" w:rsidRDefault="00CE5295" w:rsidP="00D65D30">
            <w:pPr>
              <w:pStyle w:val="Body"/>
            </w:pPr>
            <w:r>
              <w:t>R channel is idle</w:t>
            </w:r>
            <w:r w:rsidR="00D65D30">
              <w:br/>
              <w:t>For ASYNC intf with AXI Master :</w:t>
            </w:r>
            <w:r w:rsidR="003E485B">
              <w:t xml:space="preserve"> </w:t>
            </w:r>
            <w:r w:rsidR="00D65D30">
              <w:t>Additionally Async Fifos are empty</w:t>
            </w:r>
          </w:p>
        </w:tc>
      </w:tr>
      <w:tr w:rsidR="0096472F" w:rsidTr="00CE5295">
        <w:trPr>
          <w:trHeight w:val="260"/>
        </w:trPr>
        <w:tc>
          <w:tcPr>
            <w:tcW w:w="3111" w:type="dxa"/>
          </w:tcPr>
          <w:p w:rsidR="0096472F" w:rsidRDefault="00CE5295" w:rsidP="004C4355">
            <w:pPr>
              <w:pStyle w:val="Body"/>
            </w:pPr>
            <w:r>
              <w:t>b_idle</w:t>
            </w:r>
          </w:p>
        </w:tc>
        <w:tc>
          <w:tcPr>
            <w:tcW w:w="3415" w:type="dxa"/>
          </w:tcPr>
          <w:p w:rsidR="0096472F" w:rsidRDefault="00CE5295" w:rsidP="00AC1B5A">
            <w:pPr>
              <w:pStyle w:val="Body"/>
              <w:jc w:val="center"/>
            </w:pPr>
            <w:r>
              <w:t>1</w:t>
            </w:r>
          </w:p>
        </w:tc>
        <w:tc>
          <w:tcPr>
            <w:tcW w:w="1240" w:type="dxa"/>
          </w:tcPr>
          <w:p w:rsidR="0096472F" w:rsidRDefault="00CE5295" w:rsidP="00AC1B5A">
            <w:pPr>
              <w:pStyle w:val="Body"/>
              <w:jc w:val="center"/>
            </w:pPr>
            <w:r>
              <w:t>Input</w:t>
            </w:r>
          </w:p>
        </w:tc>
        <w:tc>
          <w:tcPr>
            <w:tcW w:w="2035" w:type="dxa"/>
          </w:tcPr>
          <w:p w:rsidR="0096472F" w:rsidRDefault="00CE5295" w:rsidP="00D65D30">
            <w:pPr>
              <w:pStyle w:val="Body"/>
            </w:pPr>
            <w:r>
              <w:t>B channel is id</w:t>
            </w:r>
            <w:r w:rsidR="00F85C28">
              <w:t>le</w:t>
            </w:r>
            <w:r w:rsidR="00D65D30">
              <w:br/>
              <w:t>For ASYNC intf with AXI Master :</w:t>
            </w:r>
            <w:r w:rsidR="003E485B">
              <w:t xml:space="preserve"> </w:t>
            </w:r>
            <w:r w:rsidR="00D65D30">
              <w:t xml:space="preserve">Additionally </w:t>
            </w:r>
            <w:r w:rsidR="00D65D30">
              <w:lastRenderedPageBreak/>
              <w:t>Async Fifos are empty</w:t>
            </w:r>
          </w:p>
        </w:tc>
      </w:tr>
      <w:tr w:rsidR="00CE5295" w:rsidTr="00CE5295">
        <w:trPr>
          <w:trHeight w:val="260"/>
        </w:trPr>
        <w:tc>
          <w:tcPr>
            <w:tcW w:w="3111" w:type="dxa"/>
          </w:tcPr>
          <w:p w:rsidR="00CE5295" w:rsidRDefault="00CE5295" w:rsidP="004C4355">
            <w:pPr>
              <w:pStyle w:val="Body"/>
            </w:pPr>
            <w:r>
              <w:lastRenderedPageBreak/>
              <w:t>r_cg_clk</w:t>
            </w:r>
          </w:p>
        </w:tc>
        <w:tc>
          <w:tcPr>
            <w:tcW w:w="3415" w:type="dxa"/>
          </w:tcPr>
          <w:p w:rsidR="00CE5295" w:rsidRDefault="00CE5295" w:rsidP="00AC1B5A">
            <w:pPr>
              <w:pStyle w:val="Body"/>
              <w:jc w:val="center"/>
            </w:pPr>
            <w:r>
              <w:t>1</w:t>
            </w:r>
          </w:p>
        </w:tc>
        <w:tc>
          <w:tcPr>
            <w:tcW w:w="1240" w:type="dxa"/>
          </w:tcPr>
          <w:p w:rsidR="00CE5295" w:rsidRDefault="00CE5295" w:rsidP="00AC1B5A">
            <w:pPr>
              <w:pStyle w:val="Body"/>
              <w:jc w:val="center"/>
            </w:pPr>
            <w:r>
              <w:t>Output</w:t>
            </w:r>
          </w:p>
        </w:tc>
        <w:tc>
          <w:tcPr>
            <w:tcW w:w="2035" w:type="dxa"/>
          </w:tcPr>
          <w:p w:rsidR="00CE5295" w:rsidRDefault="00CE5295" w:rsidP="004C4355">
            <w:pPr>
              <w:pStyle w:val="Body"/>
            </w:pPr>
            <w:r>
              <w:t>Gated input clock for R channel</w:t>
            </w:r>
          </w:p>
        </w:tc>
      </w:tr>
      <w:tr w:rsidR="00CE5295" w:rsidTr="00CE5295">
        <w:trPr>
          <w:trHeight w:val="260"/>
        </w:trPr>
        <w:tc>
          <w:tcPr>
            <w:tcW w:w="3111" w:type="dxa"/>
          </w:tcPr>
          <w:p w:rsidR="00CE5295" w:rsidRDefault="00E1361A" w:rsidP="004C4355">
            <w:pPr>
              <w:pStyle w:val="Body"/>
            </w:pPr>
            <w:r>
              <w:t>b</w:t>
            </w:r>
            <w:r w:rsidR="00CE5295">
              <w:t>_cg_clk</w:t>
            </w:r>
          </w:p>
        </w:tc>
        <w:tc>
          <w:tcPr>
            <w:tcW w:w="3415" w:type="dxa"/>
          </w:tcPr>
          <w:p w:rsidR="00CE5295" w:rsidRDefault="00CE5295" w:rsidP="00AC1B5A">
            <w:pPr>
              <w:pStyle w:val="Body"/>
              <w:jc w:val="center"/>
            </w:pPr>
            <w:r>
              <w:t>1</w:t>
            </w:r>
          </w:p>
        </w:tc>
        <w:tc>
          <w:tcPr>
            <w:tcW w:w="1240" w:type="dxa"/>
          </w:tcPr>
          <w:p w:rsidR="00CE5295" w:rsidRDefault="00CE5295" w:rsidP="00AC1B5A">
            <w:pPr>
              <w:pStyle w:val="Body"/>
              <w:jc w:val="center"/>
            </w:pPr>
            <w:r>
              <w:t>Output</w:t>
            </w:r>
          </w:p>
        </w:tc>
        <w:tc>
          <w:tcPr>
            <w:tcW w:w="2035" w:type="dxa"/>
          </w:tcPr>
          <w:p w:rsidR="00CE5295" w:rsidRDefault="00CE5295" w:rsidP="004C4355">
            <w:pPr>
              <w:pStyle w:val="Body"/>
            </w:pPr>
            <w:r>
              <w:t>Gated input clock for B channel</w:t>
            </w:r>
          </w:p>
        </w:tc>
      </w:tr>
      <w:tr w:rsidR="009675F6" w:rsidTr="009675F6">
        <w:trPr>
          <w:trHeight w:val="70"/>
        </w:trPr>
        <w:tc>
          <w:tcPr>
            <w:tcW w:w="9801" w:type="dxa"/>
            <w:gridSpan w:val="4"/>
          </w:tcPr>
          <w:p w:rsidR="009675F6" w:rsidRPr="00FD0C49" w:rsidRDefault="004A039E" w:rsidP="004A039E">
            <w:pPr>
              <w:pStyle w:val="Body"/>
              <w:jc w:val="center"/>
            </w:pPr>
            <w:r>
              <w:rPr>
                <w:b/>
              </w:rPr>
              <w:t>AXI Master Bridge</w:t>
            </w:r>
            <w:r w:rsidR="00C170F2">
              <w:rPr>
                <w:b/>
              </w:rPr>
              <w:t xml:space="preserve"> signals</w:t>
            </w:r>
            <w:r w:rsidR="00AB25E0">
              <w:rPr>
                <w:b/>
              </w:rPr>
              <w:t xml:space="preserve"> : </w:t>
            </w:r>
            <w:r>
              <w:rPr>
                <w:b/>
              </w:rPr>
              <w:t>CSR</w:t>
            </w:r>
            <w:r w:rsidR="00AB25E0">
              <w:rPr>
                <w:b/>
              </w:rPr>
              <w:t xml:space="preserve"> (wrapper internal)</w:t>
            </w:r>
          </w:p>
        </w:tc>
      </w:tr>
      <w:tr w:rsidR="0031291C" w:rsidTr="00431609">
        <w:trPr>
          <w:trHeight w:val="512"/>
        </w:trPr>
        <w:tc>
          <w:tcPr>
            <w:tcW w:w="3111" w:type="dxa"/>
          </w:tcPr>
          <w:p w:rsidR="0031291C" w:rsidRPr="00AC7811" w:rsidRDefault="001A4444" w:rsidP="004C4355">
            <w:pPr>
              <w:pStyle w:val="Body"/>
              <w:rPr>
                <w:szCs w:val="20"/>
              </w:rPr>
            </w:pPr>
            <w:r>
              <w:t>acmb</w:t>
            </w:r>
            <w:r w:rsidR="0031291C">
              <w:t>_cg_reg</w:t>
            </w:r>
          </w:p>
        </w:tc>
        <w:tc>
          <w:tcPr>
            <w:tcW w:w="3415" w:type="dxa"/>
          </w:tcPr>
          <w:p w:rsidR="0031291C" w:rsidRDefault="0031291C" w:rsidP="005F2F76">
            <w:pPr>
              <w:pStyle w:val="Body"/>
              <w:jc w:val="center"/>
            </w:pPr>
            <w:r>
              <w:t>17</w:t>
            </w:r>
          </w:p>
        </w:tc>
        <w:tc>
          <w:tcPr>
            <w:tcW w:w="1240" w:type="dxa"/>
          </w:tcPr>
          <w:p w:rsidR="0031291C" w:rsidRDefault="0031291C" w:rsidP="005F2F76">
            <w:pPr>
              <w:pStyle w:val="Body"/>
              <w:jc w:val="center"/>
            </w:pPr>
            <w:r>
              <w:t>Input</w:t>
            </w:r>
          </w:p>
        </w:tc>
        <w:tc>
          <w:tcPr>
            <w:tcW w:w="2035" w:type="dxa"/>
          </w:tcPr>
          <w:p w:rsidR="0031291C" w:rsidRPr="00FD0C49" w:rsidRDefault="0031291C" w:rsidP="005F2F76">
            <w:pPr>
              <w:pStyle w:val="Body"/>
            </w:pPr>
            <w:r>
              <w:t>17 bit register</w:t>
            </w:r>
            <w:r w:rsidR="008407FC">
              <w:t xml:space="preserve"> read value from  AXI Master Bridge </w:t>
            </w:r>
            <w:r>
              <w:t xml:space="preserve">clock gate control register (Section </w:t>
            </w:r>
            <w:r>
              <w:fldChar w:fldCharType="begin"/>
            </w:r>
            <w:r>
              <w:instrText xml:space="preserve"> REF _Ref380048979 \r \h </w:instrText>
            </w:r>
            <w:r>
              <w:fldChar w:fldCharType="separate"/>
            </w:r>
            <w:r w:rsidR="00257CBE">
              <w:t>9.2.2</w:t>
            </w:r>
            <w:r>
              <w:fldChar w:fldCharType="end"/>
            </w:r>
            <w:r>
              <w:t>)</w:t>
            </w:r>
          </w:p>
        </w:tc>
      </w:tr>
      <w:tr w:rsidR="00536673" w:rsidTr="00AC1B5A">
        <w:trPr>
          <w:trHeight w:val="233"/>
        </w:trPr>
        <w:tc>
          <w:tcPr>
            <w:tcW w:w="9801" w:type="dxa"/>
            <w:gridSpan w:val="4"/>
          </w:tcPr>
          <w:p w:rsidR="00536673" w:rsidRPr="00536673" w:rsidRDefault="00536673" w:rsidP="00536673">
            <w:pPr>
              <w:pStyle w:val="Body"/>
              <w:jc w:val="center"/>
              <w:rPr>
                <w:b/>
              </w:rPr>
            </w:pPr>
            <w:r>
              <w:rPr>
                <w:b/>
              </w:rPr>
              <w:t>StrrxBrdg</w:t>
            </w:r>
            <w:r w:rsidRPr="00536673">
              <w:rPr>
                <w:b/>
              </w:rPr>
              <w:t xml:space="preserve"> signals</w:t>
            </w:r>
            <w:r w:rsidR="00AB25E0">
              <w:rPr>
                <w:b/>
              </w:rPr>
              <w:t xml:space="preserve"> (wrapper internal)</w:t>
            </w:r>
          </w:p>
        </w:tc>
      </w:tr>
      <w:tr w:rsidR="00FD07DD" w:rsidTr="00431609">
        <w:trPr>
          <w:trHeight w:val="233"/>
        </w:trPr>
        <w:tc>
          <w:tcPr>
            <w:tcW w:w="3111" w:type="dxa"/>
          </w:tcPr>
          <w:p w:rsidR="00FD07DD" w:rsidRDefault="003F70DF" w:rsidP="004C4355">
            <w:pPr>
              <w:pStyle w:val="Body"/>
            </w:pPr>
            <w:r w:rsidRPr="003F70DF">
              <w:t>strrxbrdg_fifo_empty</w:t>
            </w:r>
          </w:p>
        </w:tc>
        <w:tc>
          <w:tcPr>
            <w:tcW w:w="3415" w:type="dxa"/>
          </w:tcPr>
          <w:p w:rsidR="00FD07DD" w:rsidRDefault="003F70DF" w:rsidP="005F2F76">
            <w:pPr>
              <w:pStyle w:val="Body"/>
              <w:jc w:val="center"/>
            </w:pPr>
            <w:r w:rsidRPr="003F70DF">
              <w:t>[P_STR_TX_RT_NOOFLAYERS-1:0]</w:t>
            </w:r>
          </w:p>
        </w:tc>
        <w:tc>
          <w:tcPr>
            <w:tcW w:w="1240" w:type="dxa"/>
          </w:tcPr>
          <w:p w:rsidR="00FD07DD" w:rsidRDefault="003F70DF" w:rsidP="005F2F76">
            <w:pPr>
              <w:pStyle w:val="Body"/>
              <w:jc w:val="center"/>
            </w:pPr>
            <w:r>
              <w:t>Input</w:t>
            </w:r>
          </w:p>
        </w:tc>
        <w:tc>
          <w:tcPr>
            <w:tcW w:w="2035" w:type="dxa"/>
          </w:tcPr>
          <w:p w:rsidR="00FD07DD" w:rsidRDefault="003F70DF" w:rsidP="005F2F76">
            <w:pPr>
              <w:pStyle w:val="Body"/>
            </w:pPr>
            <w:r w:rsidRPr="003F70DF">
              <w:t>NoC side Input VC fifos are empty</w:t>
            </w:r>
          </w:p>
        </w:tc>
      </w:tr>
      <w:tr w:rsidR="00442BC6" w:rsidTr="00431609">
        <w:trPr>
          <w:trHeight w:val="233"/>
        </w:trPr>
        <w:tc>
          <w:tcPr>
            <w:tcW w:w="3111" w:type="dxa"/>
          </w:tcPr>
          <w:p w:rsidR="00442BC6" w:rsidRDefault="00442BC6" w:rsidP="004C4355">
            <w:pPr>
              <w:pStyle w:val="Body"/>
            </w:pPr>
            <w:r w:rsidRPr="00035B0A">
              <w:t>strrxbrdg_</w:t>
            </w:r>
            <w:r>
              <w:t>cg_</w:t>
            </w:r>
            <w:r w:rsidRPr="00035B0A">
              <w:t>clk</w:t>
            </w:r>
          </w:p>
        </w:tc>
        <w:tc>
          <w:tcPr>
            <w:tcW w:w="3415" w:type="dxa"/>
          </w:tcPr>
          <w:p w:rsidR="00442BC6" w:rsidRDefault="00442BC6" w:rsidP="00AC1B5A">
            <w:pPr>
              <w:pStyle w:val="Body"/>
              <w:jc w:val="center"/>
            </w:pPr>
            <w:r w:rsidRPr="00035B0A">
              <w:t>[P_STR_TX_RT_NOOFLAYERS-1:0]</w:t>
            </w:r>
          </w:p>
        </w:tc>
        <w:tc>
          <w:tcPr>
            <w:tcW w:w="1240" w:type="dxa"/>
          </w:tcPr>
          <w:p w:rsidR="00442BC6" w:rsidRDefault="00442BC6" w:rsidP="00AC1B5A">
            <w:pPr>
              <w:pStyle w:val="Body"/>
              <w:jc w:val="center"/>
            </w:pPr>
            <w:r>
              <w:t>Output</w:t>
            </w:r>
          </w:p>
        </w:tc>
        <w:tc>
          <w:tcPr>
            <w:tcW w:w="2035" w:type="dxa"/>
          </w:tcPr>
          <w:p w:rsidR="00442BC6" w:rsidRPr="004C4355" w:rsidRDefault="00442BC6" w:rsidP="004C4355">
            <w:pPr>
              <w:pStyle w:val="Body"/>
            </w:pPr>
            <w:r w:rsidRPr="004C4355">
              <w:t>Gated Input clock for NoC side Rx VC FIFOs.</w:t>
            </w:r>
          </w:p>
        </w:tc>
      </w:tr>
      <w:tr w:rsidR="00546741" w:rsidTr="00AC1B5A">
        <w:trPr>
          <w:trHeight w:val="242"/>
        </w:trPr>
        <w:tc>
          <w:tcPr>
            <w:tcW w:w="9801" w:type="dxa"/>
            <w:gridSpan w:val="4"/>
          </w:tcPr>
          <w:p w:rsidR="00546741" w:rsidRPr="003776A9" w:rsidRDefault="00546741" w:rsidP="005F2F76">
            <w:pPr>
              <w:pStyle w:val="Body"/>
              <w:jc w:val="center"/>
              <w:rPr>
                <w:b/>
              </w:rPr>
            </w:pPr>
            <w:r>
              <w:rPr>
                <w:b/>
              </w:rPr>
              <w:t>Misc signal</w:t>
            </w:r>
            <w:r w:rsidR="00727C53">
              <w:rPr>
                <w:b/>
              </w:rPr>
              <w:t xml:space="preserve"> (wrapper internal)</w:t>
            </w:r>
          </w:p>
        </w:tc>
      </w:tr>
      <w:tr w:rsidR="0031291C" w:rsidTr="00431609">
        <w:trPr>
          <w:trHeight w:val="242"/>
        </w:trPr>
        <w:tc>
          <w:tcPr>
            <w:tcW w:w="3111" w:type="dxa"/>
          </w:tcPr>
          <w:p w:rsidR="0031291C" w:rsidRDefault="0031291C" w:rsidP="004C4355">
            <w:pPr>
              <w:pStyle w:val="Body"/>
            </w:pPr>
            <w:r>
              <w:t>Core_cg_clk</w:t>
            </w:r>
          </w:p>
        </w:tc>
        <w:tc>
          <w:tcPr>
            <w:tcW w:w="3415" w:type="dxa"/>
          </w:tcPr>
          <w:p w:rsidR="0031291C" w:rsidRDefault="0031291C" w:rsidP="00D7146E">
            <w:pPr>
              <w:pStyle w:val="Body"/>
              <w:jc w:val="center"/>
            </w:pPr>
            <w:r>
              <w:t>1</w:t>
            </w:r>
          </w:p>
        </w:tc>
        <w:tc>
          <w:tcPr>
            <w:tcW w:w="1240" w:type="dxa"/>
          </w:tcPr>
          <w:p w:rsidR="0031291C" w:rsidRDefault="0031291C" w:rsidP="005F2F76">
            <w:pPr>
              <w:pStyle w:val="Body"/>
            </w:pPr>
            <w:r>
              <w:t>Output</w:t>
            </w:r>
          </w:p>
        </w:tc>
        <w:tc>
          <w:tcPr>
            <w:tcW w:w="2035" w:type="dxa"/>
          </w:tcPr>
          <w:p w:rsidR="0031291C" w:rsidRDefault="0031291C" w:rsidP="005F2F76">
            <w:pPr>
              <w:pStyle w:val="Body"/>
            </w:pPr>
            <w:r>
              <w:t>Gated clock for complete shut-</w:t>
            </w:r>
            <w:r w:rsidR="00BB2227">
              <w:t>down of the AXI Master</w:t>
            </w:r>
            <w:r>
              <w:t xml:space="preserve"> Bridge. </w:t>
            </w:r>
            <w:r w:rsidRPr="003A5BE2">
              <w:rPr>
                <w:b/>
              </w:rPr>
              <w:t xml:space="preserve">Core_clk will still be an input to the router for </w:t>
            </w:r>
            <w:r>
              <w:rPr>
                <w:b/>
              </w:rPr>
              <w:t xml:space="preserve">some </w:t>
            </w:r>
            <w:r w:rsidRPr="003A5BE2">
              <w:rPr>
                <w:b/>
              </w:rPr>
              <w:t>free running signals</w:t>
            </w:r>
            <w:r w:rsidR="0028156B">
              <w:rPr>
                <w:b/>
              </w:rPr>
              <w:t xml:space="preserve"> and logic</w:t>
            </w:r>
          </w:p>
        </w:tc>
      </w:tr>
    </w:tbl>
    <w:p w:rsidR="00245D2D" w:rsidRDefault="00245D2D" w:rsidP="00245D2D">
      <w:pPr>
        <w:pStyle w:val="Body"/>
      </w:pPr>
    </w:p>
    <w:p w:rsidR="00D87A27" w:rsidRDefault="005F2F76" w:rsidP="00D87A27">
      <w:pPr>
        <w:pStyle w:val="Heading3"/>
      </w:pPr>
      <w:r>
        <w:t xml:space="preserve"> </w:t>
      </w:r>
      <w:bookmarkStart w:id="122" w:name="_Toc388376309"/>
      <w:r w:rsidR="00985236">
        <w:t xml:space="preserve">Implementation #1: </w:t>
      </w:r>
      <w:r>
        <w:t>AXI Master Bridge</w:t>
      </w:r>
      <w:r w:rsidR="00D87A27">
        <w:t xml:space="preserve"> clock gate control registers</w:t>
      </w:r>
      <w:bookmarkEnd w:id="122"/>
    </w:p>
    <w:p w:rsidR="00D87A27" w:rsidRDefault="00D87A27" w:rsidP="00D87A27">
      <w:pPr>
        <w:pStyle w:val="Body"/>
      </w:pPr>
      <w:r>
        <w:t>This register would reside inside the u_ns_</w:t>
      </w:r>
      <w:r w:rsidR="00787744">
        <w:t>acmb_</w:t>
      </w:r>
      <w:r>
        <w:t>csr</w:t>
      </w:r>
      <w:r w:rsidRPr="00636E2C">
        <w:rPr>
          <w:b/>
        </w:rPr>
        <w:t>. The read logic for this register should always be free-running</w:t>
      </w:r>
      <w:r>
        <w:t xml:space="preserve"> (verification should take note of this).</w:t>
      </w:r>
    </w:p>
    <w:p w:rsidR="00D87A27" w:rsidRPr="00BD1E1B" w:rsidRDefault="00D87A27" w:rsidP="00D87A27">
      <w:pPr>
        <w:pStyle w:val="Heading4"/>
        <w:numPr>
          <w:ilvl w:val="0"/>
          <w:numId w:val="0"/>
        </w:numPr>
        <w:ind w:left="864"/>
      </w:pPr>
    </w:p>
    <w:p w:rsidR="00D87A27" w:rsidRDefault="00D87A27" w:rsidP="00D87A27">
      <w:pPr>
        <w:pStyle w:val="Caption"/>
        <w:keepNext/>
      </w:pPr>
    </w:p>
    <w:p w:rsidR="00EB14A1" w:rsidRDefault="00EB14A1" w:rsidP="00EB14A1">
      <w:pPr>
        <w:pStyle w:val="Caption"/>
        <w:keepNext/>
      </w:pPr>
      <w:bookmarkStart w:id="123" w:name="_Toc388376358"/>
      <w:r>
        <w:t xml:space="preserve">Table </w:t>
      </w:r>
      <w:r w:rsidR="00B926E2">
        <w:fldChar w:fldCharType="begin"/>
      </w:r>
      <w:r w:rsidR="00B926E2">
        <w:instrText xml:space="preserve"> SEQ Table \* ARABIC </w:instrText>
      </w:r>
      <w:r w:rsidR="00B926E2">
        <w:fldChar w:fldCharType="separate"/>
      </w:r>
      <w:r w:rsidR="00A21017">
        <w:rPr>
          <w:noProof/>
        </w:rPr>
        <w:t>21</w:t>
      </w:r>
      <w:r w:rsidR="00B926E2">
        <w:rPr>
          <w:noProof/>
        </w:rPr>
        <w:fldChar w:fldCharType="end"/>
      </w:r>
      <w:r>
        <w:t xml:space="preserve"> </w:t>
      </w:r>
      <w:r w:rsidR="00985236">
        <w:t xml:space="preserve">Implementation #1: </w:t>
      </w:r>
      <w:r>
        <w:t>AXI Master Bridge clock gate control register</w:t>
      </w:r>
      <w:bookmarkEnd w:id="123"/>
    </w:p>
    <w:p w:rsidR="00D87A27" w:rsidRDefault="00D87A27" w:rsidP="00D87A27">
      <w:pPr>
        <w:pStyle w:val="Heading4"/>
        <w:numPr>
          <w:ilvl w:val="0"/>
          <w:numId w:val="0"/>
        </w:numPr>
      </w:pPr>
      <w:r>
        <w:object w:dxaOrig="10325" w:dyaOrig="789">
          <v:shape id="_x0000_i1031" type="#_x0000_t75" style="width:516.15pt;height:39.65pt" o:ole="">
            <v:imagedata r:id="rId44" o:title=""/>
          </v:shape>
          <o:OLEObject Type="Embed" ProgID="Excel.Sheet.12" ShapeID="_x0000_i1031" DrawAspect="Content" ObjectID="_1462118232" r:id="rId45"/>
        </w:object>
      </w:r>
    </w:p>
    <w:p w:rsidR="005F2F76" w:rsidRDefault="005F2F76" w:rsidP="005F2F76">
      <w:pPr>
        <w:pStyle w:val="Heading3"/>
      </w:pPr>
      <w:r>
        <w:t xml:space="preserve"> </w:t>
      </w:r>
      <w:bookmarkStart w:id="124" w:name="_Toc388376310"/>
      <w:r w:rsidR="00985236">
        <w:t xml:space="preserve">Implementation #1: </w:t>
      </w:r>
      <w:r w:rsidR="00692DD5">
        <w:t>AXI Master Bridge clock gating module parameters</w:t>
      </w:r>
      <w:bookmarkEnd w:id="124"/>
    </w:p>
    <w:p w:rsidR="00692F20" w:rsidRDefault="00692F20" w:rsidP="00692F20">
      <w:pPr>
        <w:pStyle w:val="Body"/>
        <w:jc w:val="center"/>
      </w:pPr>
    </w:p>
    <w:p w:rsidR="004D0AFF" w:rsidRDefault="004D0AFF" w:rsidP="004D0AFF">
      <w:pPr>
        <w:pStyle w:val="Caption"/>
        <w:keepNext/>
      </w:pPr>
      <w:bookmarkStart w:id="125" w:name="_Toc388376359"/>
      <w:r>
        <w:t xml:space="preserve">Table </w:t>
      </w:r>
      <w:r w:rsidR="00B926E2">
        <w:fldChar w:fldCharType="begin"/>
      </w:r>
      <w:r w:rsidR="00B926E2">
        <w:instrText xml:space="preserve"> SEQ Table \* ARABIC </w:instrText>
      </w:r>
      <w:r w:rsidR="00B926E2">
        <w:fldChar w:fldCharType="separate"/>
      </w:r>
      <w:r w:rsidR="00A21017">
        <w:rPr>
          <w:noProof/>
        </w:rPr>
        <w:t>22</w:t>
      </w:r>
      <w:r w:rsidR="00B926E2">
        <w:rPr>
          <w:noProof/>
        </w:rPr>
        <w:fldChar w:fldCharType="end"/>
      </w:r>
      <w:r>
        <w:t xml:space="preserve"> </w:t>
      </w:r>
      <w:r w:rsidR="00985236">
        <w:t xml:space="preserve">Implementation #1: </w:t>
      </w:r>
      <w:r>
        <w:t>AXI Master Bridge clock gate module parameters</w:t>
      </w:r>
      <w:bookmarkEnd w:id="125"/>
    </w:p>
    <w:tbl>
      <w:tblPr>
        <w:tblStyle w:val="TableGrid"/>
        <w:tblW w:w="0" w:type="auto"/>
        <w:tblLook w:val="04A0" w:firstRow="1" w:lastRow="0" w:firstColumn="1" w:lastColumn="0" w:noHBand="0" w:noVBand="1"/>
      </w:tblPr>
      <w:tblGrid>
        <w:gridCol w:w="3684"/>
        <w:gridCol w:w="1104"/>
        <w:gridCol w:w="4788"/>
      </w:tblGrid>
      <w:tr w:rsidR="00692F20" w:rsidTr="00692F20">
        <w:trPr>
          <w:trHeight w:val="395"/>
        </w:trPr>
        <w:tc>
          <w:tcPr>
            <w:tcW w:w="3684" w:type="dxa"/>
          </w:tcPr>
          <w:p w:rsidR="00692F20" w:rsidRPr="00692F20" w:rsidRDefault="00692F20" w:rsidP="00692F20">
            <w:pPr>
              <w:pStyle w:val="Body"/>
              <w:jc w:val="center"/>
              <w:rPr>
                <w:sz w:val="22"/>
                <w:szCs w:val="22"/>
              </w:rPr>
            </w:pPr>
            <w:r>
              <w:rPr>
                <w:sz w:val="22"/>
                <w:szCs w:val="22"/>
              </w:rPr>
              <w:t>Name</w:t>
            </w:r>
          </w:p>
        </w:tc>
        <w:tc>
          <w:tcPr>
            <w:tcW w:w="1104" w:type="dxa"/>
          </w:tcPr>
          <w:p w:rsidR="00692F20" w:rsidRDefault="00692F20" w:rsidP="00692F20">
            <w:pPr>
              <w:pStyle w:val="Body"/>
              <w:jc w:val="center"/>
            </w:pPr>
            <w:r>
              <w:t>Bits</w:t>
            </w:r>
          </w:p>
        </w:tc>
        <w:tc>
          <w:tcPr>
            <w:tcW w:w="4788" w:type="dxa"/>
          </w:tcPr>
          <w:p w:rsidR="00692F20" w:rsidRDefault="00692F20" w:rsidP="00692F20">
            <w:pPr>
              <w:pStyle w:val="Body"/>
              <w:jc w:val="center"/>
            </w:pPr>
            <w:r>
              <w:t>Description</w:t>
            </w:r>
          </w:p>
        </w:tc>
      </w:tr>
      <w:tr w:rsidR="00692F20" w:rsidTr="00692F20">
        <w:trPr>
          <w:trHeight w:val="395"/>
        </w:trPr>
        <w:tc>
          <w:tcPr>
            <w:tcW w:w="3684" w:type="dxa"/>
          </w:tcPr>
          <w:p w:rsidR="00692F20" w:rsidRPr="00692F20" w:rsidRDefault="00692F20" w:rsidP="00692F20">
            <w:pPr>
              <w:pStyle w:val="Body"/>
              <w:rPr>
                <w:sz w:val="22"/>
                <w:szCs w:val="22"/>
              </w:rPr>
            </w:pPr>
            <w:r w:rsidRPr="00692F20">
              <w:rPr>
                <w:sz w:val="22"/>
                <w:szCs w:val="22"/>
              </w:rPr>
              <w:t>P_ASYNC_MODE</w:t>
            </w:r>
          </w:p>
        </w:tc>
        <w:tc>
          <w:tcPr>
            <w:tcW w:w="1104" w:type="dxa"/>
          </w:tcPr>
          <w:p w:rsidR="00692F20" w:rsidRDefault="00692F20" w:rsidP="00692F20">
            <w:pPr>
              <w:pStyle w:val="Body"/>
              <w:jc w:val="center"/>
            </w:pPr>
            <w:r>
              <w:t>1</w:t>
            </w:r>
          </w:p>
        </w:tc>
        <w:tc>
          <w:tcPr>
            <w:tcW w:w="4788" w:type="dxa"/>
          </w:tcPr>
          <w:p w:rsidR="00692F20" w:rsidRDefault="00692F20" w:rsidP="00692F20">
            <w:pPr>
              <w:pStyle w:val="Body"/>
            </w:pPr>
            <w:r>
              <w:t>Asynchronous input interface with AXI Master</w:t>
            </w:r>
          </w:p>
        </w:tc>
      </w:tr>
    </w:tbl>
    <w:p w:rsidR="00692F20" w:rsidRDefault="00692F20" w:rsidP="00692F20">
      <w:pPr>
        <w:pStyle w:val="Body"/>
      </w:pPr>
    </w:p>
    <w:p w:rsidR="00B31BCC" w:rsidRDefault="00B31BCC" w:rsidP="00B31BCC">
      <w:pPr>
        <w:pStyle w:val="Heading4"/>
        <w:numPr>
          <w:ilvl w:val="0"/>
          <w:numId w:val="0"/>
        </w:numPr>
        <w:ind w:left="864"/>
      </w:pPr>
    </w:p>
    <w:p w:rsidR="00B31BCC" w:rsidRDefault="00B31BCC" w:rsidP="00B31BCC">
      <w:pPr>
        <w:pStyle w:val="Body"/>
      </w:pPr>
    </w:p>
    <w:p w:rsidR="00B31BCC" w:rsidRDefault="00B31BCC" w:rsidP="00B31BCC">
      <w:pPr>
        <w:pStyle w:val="Heading4"/>
        <w:numPr>
          <w:ilvl w:val="0"/>
          <w:numId w:val="0"/>
        </w:numPr>
        <w:ind w:left="864" w:hanging="864"/>
      </w:pPr>
    </w:p>
    <w:p w:rsidR="00B31BCC" w:rsidRDefault="00B31BCC" w:rsidP="00B31BCC">
      <w:pPr>
        <w:pStyle w:val="Body"/>
      </w:pPr>
    </w:p>
    <w:p w:rsidR="00B31BCC" w:rsidRDefault="00B31BCC" w:rsidP="00B31BCC">
      <w:pPr>
        <w:pStyle w:val="Heading4"/>
        <w:numPr>
          <w:ilvl w:val="0"/>
          <w:numId w:val="0"/>
        </w:numPr>
        <w:ind w:left="864" w:hanging="864"/>
      </w:pPr>
    </w:p>
    <w:p w:rsidR="00B31BCC" w:rsidRDefault="00B31BCC" w:rsidP="00B31BCC">
      <w:pPr>
        <w:pStyle w:val="Heading4"/>
        <w:numPr>
          <w:ilvl w:val="0"/>
          <w:numId w:val="0"/>
        </w:numPr>
        <w:rPr>
          <w:rFonts w:ascii="Verdana" w:hAnsi="Verdana"/>
          <w:b w:val="0"/>
          <w:color w:val="000000" w:themeColor="text1"/>
          <w:sz w:val="20"/>
          <w:szCs w:val="24"/>
        </w:rPr>
      </w:pPr>
    </w:p>
    <w:p w:rsidR="00B31BCC" w:rsidRPr="00B31BCC" w:rsidRDefault="00B31BCC" w:rsidP="00B31BCC">
      <w:pPr>
        <w:pStyle w:val="Body"/>
      </w:pPr>
    </w:p>
    <w:p w:rsidR="00B31BCC" w:rsidRDefault="00985236" w:rsidP="00B31BCC">
      <w:pPr>
        <w:pStyle w:val="Heading2"/>
      </w:pPr>
      <w:bookmarkStart w:id="126" w:name="_Toc388376311"/>
      <w:r>
        <w:t xml:space="preserve">Implementation #1: </w:t>
      </w:r>
      <w:r w:rsidR="00B31BCC">
        <w:t>AXI Slave</w:t>
      </w:r>
      <w:r w:rsidR="00B31BCC" w:rsidRPr="00AA64DE">
        <w:t xml:space="preserve"> Bridge Clock Gate module instantiation and hierarchy</w:t>
      </w:r>
      <w:bookmarkEnd w:id="126"/>
    </w:p>
    <w:p w:rsidR="00526DC2" w:rsidRDefault="001E23F0" w:rsidP="00526DC2">
      <w:pPr>
        <w:pStyle w:val="Body"/>
      </w:pPr>
      <w:r>
        <w:t xml:space="preserve">The following diagram illustrates </w:t>
      </w:r>
      <w:r w:rsidRPr="00A97651">
        <w:t xml:space="preserve">where </w:t>
      </w:r>
      <w:r>
        <w:t>the clock gate module ns_aceslvbrdg</w:t>
      </w:r>
      <w:r w:rsidRPr="00A97651">
        <w:t>_cg will be instanti</w:t>
      </w:r>
      <w:r w:rsidR="003778BE">
        <w:t>ated inside the AXI Slave Bridge</w:t>
      </w:r>
      <w:r w:rsidRPr="00A97651">
        <w:t xml:space="preserve"> wrapper </w:t>
      </w:r>
      <w:r w:rsidR="003778BE">
        <w:t xml:space="preserve">(u_axislvbrdg) </w:t>
      </w:r>
      <w:r w:rsidRPr="00A97651">
        <w:t>and the corresponding signal interaction</w:t>
      </w:r>
      <w:r w:rsidR="00526DC2">
        <w:t xml:space="preserve">. </w:t>
      </w:r>
    </w:p>
    <w:p w:rsidR="00FF2216" w:rsidRDefault="00FF2216" w:rsidP="00BD19DB">
      <w:pPr>
        <w:pStyle w:val="Heading4"/>
        <w:numPr>
          <w:ilvl w:val="0"/>
          <w:numId w:val="0"/>
        </w:numPr>
        <w:ind w:left="864" w:hanging="864"/>
        <w:rPr>
          <w:rFonts w:ascii="Verdana" w:hAnsi="Verdana"/>
          <w:b w:val="0"/>
          <w:color w:val="000000"/>
          <w:sz w:val="20"/>
          <w:szCs w:val="20"/>
        </w:rPr>
      </w:pPr>
    </w:p>
    <w:p w:rsidR="00BD19DB" w:rsidRDefault="00526DC2" w:rsidP="00BD19DB">
      <w:pPr>
        <w:pStyle w:val="Heading4"/>
        <w:numPr>
          <w:ilvl w:val="0"/>
          <w:numId w:val="0"/>
        </w:numPr>
        <w:ind w:left="864" w:hanging="864"/>
      </w:pPr>
      <w:r w:rsidRPr="00526DC2">
        <w:rPr>
          <w:rFonts w:ascii="Verdana" w:hAnsi="Verdana"/>
          <w:noProof/>
          <w:color w:val="000000"/>
          <w:sz w:val="20"/>
          <w:szCs w:val="20"/>
        </w:rPr>
        <mc:AlternateContent>
          <mc:Choice Requires="wpc">
            <w:drawing>
              <wp:inline distT="0" distB="0" distL="0" distR="0" wp14:anchorId="1BCBA083" wp14:editId="6DD9949C">
                <wp:extent cx="5486400" cy="6305550"/>
                <wp:effectExtent l="0" t="0" r="0" b="0"/>
                <wp:docPr id="1062" name="Canvas 10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6" name="Rectangle 1036"/>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Text Box 1037"/>
                        <wps:cNvSpPr txBox="1"/>
                        <wps:spPr>
                          <a:xfrm>
                            <a:off x="1857375" y="9525"/>
                            <a:ext cx="2314575" cy="266700"/>
                          </a:xfrm>
                          <a:prstGeom prst="rect">
                            <a:avLst/>
                          </a:prstGeom>
                          <a:noFill/>
                          <a:ln w="6350">
                            <a:noFill/>
                          </a:ln>
                          <a:effectLst/>
                        </wps:spPr>
                        <wps:txbx>
                          <w:txbxContent>
                            <w:p w:rsidR="00D4165B" w:rsidRDefault="00D4165B" w:rsidP="00526DC2">
                              <w:pPr>
                                <w:jc w:val="center"/>
                              </w:pPr>
                              <w:r>
                                <w:t>u_axislvbrdg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 name="Rectangle 1038"/>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526DC2">
                              <w:pPr>
                                <w:jc w:val="center"/>
                              </w:pPr>
                              <w:r>
                                <w:t>u_aceslvbrdg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000376" y="400051"/>
                            <a:ext cx="1904999" cy="5629274"/>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Text Box 1040"/>
                        <wps:cNvSpPr txBox="1"/>
                        <wps:spPr>
                          <a:xfrm>
                            <a:off x="3274365" y="466725"/>
                            <a:ext cx="1469085" cy="285750"/>
                          </a:xfrm>
                          <a:prstGeom prst="rect">
                            <a:avLst/>
                          </a:prstGeom>
                          <a:noFill/>
                          <a:ln w="6350">
                            <a:noFill/>
                          </a:ln>
                          <a:effectLst/>
                        </wps:spPr>
                        <wps:txbx>
                          <w:txbxContent>
                            <w:p w:rsidR="00D4165B" w:rsidRDefault="00D4165B" w:rsidP="00526DC2">
                              <w:pPr>
                                <w:jc w:val="center"/>
                              </w:pPr>
                              <w:r>
                                <w:t>u_aceslvbrdg_cg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 name="Rectangle 1041"/>
                        <wps:cNvSpPr/>
                        <wps:spPr>
                          <a:xfrm>
                            <a:off x="3102754" y="4791075"/>
                            <a:ext cx="1110578" cy="464480"/>
                          </a:xfrm>
                          <a:prstGeom prst="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txbx>
                          <w:txbxContent>
                            <w:p w:rsidR="00D4165B" w:rsidRPr="00E41CCB" w:rsidRDefault="00D4165B" w:rsidP="00526DC2">
                              <w:pPr>
                                <w:jc w:val="center"/>
                                <w:rPr>
                                  <w:sz w:val="16"/>
                                  <w:szCs w:val="16"/>
                                </w:rPr>
                              </w:pPr>
                              <w:r>
                                <w:rPr>
                                  <w:sz w:val="16"/>
                                  <w:szCs w:val="16"/>
                                </w:rPr>
                                <w:t>acsb</w:t>
                              </w:r>
                              <w:r w:rsidRPr="00E41CCB">
                                <w:rPr>
                                  <w:sz w:val="16"/>
                                  <w:szCs w:val="16"/>
                                </w:rPr>
                                <w:t>_</w:t>
                              </w:r>
                              <w:r>
                                <w:rPr>
                                  <w:sz w:val="16"/>
                                  <w:szCs w:val="16"/>
                                </w:rPr>
                                <w:t>csr_</w:t>
                              </w:r>
                              <w:r w:rsidRPr="00E41CCB">
                                <w:rPr>
                                  <w:sz w:val="16"/>
                                  <w:szCs w:val="16"/>
                                </w:rPr>
                                <w:t>cg</w:t>
                              </w:r>
                            </w:p>
                            <w:p w:rsidR="00D4165B" w:rsidRDefault="00D4165B" w:rsidP="00526DC2">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3001011" y="5343525"/>
                            <a:ext cx="1365885" cy="609600"/>
                          </a:xfrm>
                          <a:prstGeom prst="rect">
                            <a:avLst/>
                          </a:prstGeo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526DC2">
                              <w:pPr>
                                <w:jc w:val="center"/>
                              </w:pPr>
                              <w:r>
                                <w:t>u_aceslvbrdg_cg</w:t>
                              </w:r>
                              <w:r>
                                <w:br/>
                              </w:r>
                              <w:r>
                                <w:rPr>
                                  <w:sz w:val="14"/>
                                  <w:szCs w:val="14"/>
                                </w:rPr>
                                <w:t>(bridge</w:t>
                              </w:r>
                              <w:r w:rsidRPr="007D1E06">
                                <w:rPr>
                                  <w:sz w:val="14"/>
                                  <w:szCs w:val="14"/>
                                </w:rPr>
                                <w:t xml:space="preserve"> complete</w:t>
                              </w:r>
                              <w:r>
                                <w:rPr>
                                  <w:sz w:val="14"/>
                                  <w:szCs w:val="14"/>
                                </w:rPr>
                                <w:br/>
                                <w:t>shut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3214961" y="703160"/>
                            <a:ext cx="1109980" cy="744639"/>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526DC2">
                              <w:pPr>
                                <w:pStyle w:val="NormalWeb"/>
                                <w:spacing w:before="0" w:beforeAutospacing="0" w:after="0" w:afterAutospacing="0"/>
                                <w:jc w:val="center"/>
                              </w:pPr>
                              <w:r>
                                <w:rPr>
                                  <w:rFonts w:ascii="Verdana" w:eastAsia="Times New Roman" w:hAnsi="Verdana" w:cs="Arial"/>
                                  <w:color w:val="000000"/>
                                  <w:sz w:val="16"/>
                                  <w:szCs w:val="16"/>
                                </w:rPr>
                                <w:t>TX_inblk_cg</w:t>
                              </w:r>
                              <w:r>
                                <w:rPr>
                                  <w:rFonts w:ascii="Verdana" w:eastAsia="Times New Roman" w:hAnsi="Verdana" w:cs="Arial"/>
                                  <w:color w:val="000000"/>
                                  <w:sz w:val="16"/>
                                  <w:szCs w:val="16"/>
                                </w:rPr>
                                <w:br/>
                                <w:t>(R and B</w:t>
                              </w:r>
                              <w:r>
                                <w:rPr>
                                  <w:rFonts w:ascii="Verdana" w:eastAsia="Times New Roman" w:hAnsi="Verdana" w:cs="Arial"/>
                                  <w:color w:val="000000"/>
                                  <w:sz w:val="16"/>
                                  <w:szCs w:val="16"/>
                                </w:rPr>
                                <w:br/>
                                <w:t>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3207213" y="1590675"/>
                            <a:ext cx="1109980" cy="777397"/>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526DC2">
                              <w:pPr>
                                <w:pStyle w:val="NormalWeb"/>
                                <w:spacing w:before="0" w:beforeAutospacing="0" w:after="0" w:afterAutospacing="0"/>
                                <w:jc w:val="center"/>
                              </w:pPr>
                              <w:r>
                                <w:rPr>
                                  <w:rFonts w:ascii="Verdana" w:eastAsia="Times New Roman" w:hAnsi="Verdana" w:cs="Arial"/>
                                  <w:color w:val="000000"/>
                                  <w:kern w:val="32"/>
                                  <w:sz w:val="16"/>
                                  <w:szCs w:val="16"/>
                                </w:rPr>
                                <w:t>RX_Strrx_cg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5" name="Straight Arrow Connector 1045"/>
                        <wps:cNvCnPr/>
                        <wps:spPr>
                          <a:xfrm>
                            <a:off x="1619249" y="1717109"/>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46" name="Text Box 3"/>
                        <wps:cNvSpPr txBox="1"/>
                        <wps:spPr>
                          <a:xfrm>
                            <a:off x="1057275" y="1554800"/>
                            <a:ext cx="2432094" cy="228601"/>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Straight Arrow Connector 1047"/>
                        <wps:cNvCnPr/>
                        <wps:spPr>
                          <a:xfrm>
                            <a:off x="1619249" y="188490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48" name="Text Box 105"/>
                        <wps:cNvSpPr txBox="1"/>
                        <wps:spPr>
                          <a:xfrm>
                            <a:off x="1704974" y="1717109"/>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strrxbrdg_clk[#lyrs-1:0]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9" name="Straight Arrow Connector 1049"/>
                        <wps:cNvCnPr/>
                        <wps:spPr>
                          <a:xfrm>
                            <a:off x="1619250" y="756911"/>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50" name="Text Box 3"/>
                        <wps:cNvSpPr txBox="1"/>
                        <wps:spPr>
                          <a:xfrm>
                            <a:off x="1619249" y="580833"/>
                            <a:ext cx="1381125" cy="228601"/>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kern w:val="32"/>
                                  <w:sz w:val="14"/>
                                  <w:szCs w:val="14"/>
                                </w:rPr>
                                <w:t>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1" name="Straight Arrow Connector 1051"/>
                        <wps:cNvCnPr/>
                        <wps:spPr>
                          <a:xfrm>
                            <a:off x="1619250" y="92470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52" name="Text Box 105"/>
                        <wps:cNvSpPr txBox="1"/>
                        <wps:spPr>
                          <a:xfrm>
                            <a:off x="1704975" y="756911"/>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3" name="Straight Arrow Connector 1053"/>
                        <wps:cNvCnPr/>
                        <wps:spPr>
                          <a:xfrm>
                            <a:off x="4317193" y="2093117"/>
                            <a:ext cx="1127934"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54" name="Text Box 105"/>
                        <wps:cNvSpPr txBox="1"/>
                        <wps:spPr>
                          <a:xfrm>
                            <a:off x="4076701" y="1783784"/>
                            <a:ext cx="1368426" cy="393595"/>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rt_acemstrbrdg_cg_busy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5" name="Rectangle 1055"/>
                        <wps:cNvSpPr/>
                        <wps:spPr>
                          <a:xfrm>
                            <a:off x="3215150" y="2667583"/>
                            <a:ext cx="1109791" cy="788384"/>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526DC2">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896" name="Group 896"/>
                        <wpg:cNvGrpSpPr/>
                        <wpg:grpSpPr>
                          <a:xfrm>
                            <a:off x="4366896" y="4965918"/>
                            <a:ext cx="1078230" cy="228600"/>
                            <a:chOff x="0" y="0"/>
                            <a:chExt cx="1078230" cy="228600"/>
                          </a:xfrm>
                        </wpg:grpSpPr>
                        <wps:wsp>
                          <wps:cNvPr id="897" name="Straight Arrow Connector 897"/>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898" name="Text Box 105"/>
                          <wps:cNvSpPr txBox="1"/>
                          <wps:spPr>
                            <a:xfrm>
                              <a:off x="110526" y="0"/>
                              <a:ext cx="967704"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i_reg_cg_busy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99" name="Straight Arrow Connector 899"/>
                        <wps:cNvCnPr/>
                        <wps:spPr>
                          <a:xfrm>
                            <a:off x="1619251" y="490511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00" name="Text Box 105"/>
                        <wps:cNvSpPr txBox="1"/>
                        <wps:spPr>
                          <a:xfrm>
                            <a:off x="1704976" y="4737318"/>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1" name="Straight Arrow Connector 901"/>
                        <wps:cNvCnPr/>
                        <wps:spPr>
                          <a:xfrm>
                            <a:off x="1619251" y="55701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02" name="Text Box 105"/>
                        <wps:cNvSpPr txBox="1"/>
                        <wps:spPr>
                          <a:xfrm>
                            <a:off x="1704976" y="5407398"/>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903" name="Group 903"/>
                        <wpg:cNvGrpSpPr/>
                        <wpg:grpSpPr>
                          <a:xfrm>
                            <a:off x="4337157" y="5255555"/>
                            <a:ext cx="1078230" cy="228600"/>
                            <a:chOff x="0" y="0"/>
                            <a:chExt cx="1078230" cy="228600"/>
                          </a:xfrm>
                        </wpg:grpSpPr>
                        <wps:wsp>
                          <wps:cNvPr id="904" name="Straight Arrow Connector 904"/>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05" name="Text Box 105"/>
                          <wps:cNvSpPr txBox="1"/>
                          <wps:spPr>
                            <a:xfrm>
                              <a:off x="110526" y="0"/>
                              <a:ext cx="967704"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System_clk_en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906" name="Group 906"/>
                        <wpg:cNvGrpSpPr/>
                        <wpg:grpSpPr>
                          <a:xfrm>
                            <a:off x="4337157" y="5484155"/>
                            <a:ext cx="1078230" cy="228600"/>
                            <a:chOff x="0" y="0"/>
                            <a:chExt cx="1078230" cy="228600"/>
                          </a:xfrm>
                        </wpg:grpSpPr>
                        <wps:wsp>
                          <wps:cNvPr id="907" name="Straight Arrow Connector 907"/>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18" name="Text Box 105"/>
                          <wps:cNvSpPr txBox="1"/>
                          <wps:spPr>
                            <a:xfrm>
                              <a:off x="110526" y="0"/>
                              <a:ext cx="967704"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19" name="Text Box 919"/>
                        <wps:cNvSpPr txBox="1"/>
                        <wps:spPr>
                          <a:xfrm>
                            <a:off x="981076" y="5434285"/>
                            <a:ext cx="638175" cy="294640"/>
                          </a:xfrm>
                          <a:prstGeom prst="rect">
                            <a:avLst/>
                          </a:prstGeom>
                          <a:noFill/>
                          <a:ln w="6350">
                            <a:noFill/>
                          </a:ln>
                          <a:effectLst/>
                        </wps:spPr>
                        <wps:txbx>
                          <w:txbxContent>
                            <w:p w:rsidR="00D4165B" w:rsidRPr="00B808E5" w:rsidRDefault="00D4165B" w:rsidP="00526DC2">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920" name="Group 920"/>
                        <wpg:cNvGrpSpPr/>
                        <wpg:grpSpPr>
                          <a:xfrm>
                            <a:off x="1593894" y="2885100"/>
                            <a:ext cx="1895475" cy="228601"/>
                            <a:chOff x="0" y="0"/>
                            <a:chExt cx="1895475" cy="228601"/>
                          </a:xfrm>
                        </wpg:grpSpPr>
                        <wps:wsp>
                          <wps:cNvPr id="921" name="Straight Arrow Connector 921"/>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922" name="Text Box 3"/>
                          <wps:cNvSpPr txBox="1"/>
                          <wps:spPr>
                            <a:xfrm>
                              <a:off x="0" y="0"/>
                              <a:ext cx="1895475" cy="228601"/>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923" name="Group 923"/>
                        <wpg:cNvGrpSpPr/>
                        <wpg:grpSpPr>
                          <a:xfrm>
                            <a:off x="1593894" y="3227366"/>
                            <a:ext cx="1895475" cy="228601"/>
                            <a:chOff x="0" y="342265"/>
                            <a:chExt cx="1895475" cy="228601"/>
                          </a:xfrm>
                        </wpg:grpSpPr>
                        <wps:wsp>
                          <wps:cNvPr id="924" name="Straight Arrow Connector 924"/>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925" name="Text Box 3"/>
                          <wps:cNvSpPr txBox="1"/>
                          <wps:spPr>
                            <a:xfrm>
                              <a:off x="0" y="342265"/>
                              <a:ext cx="1895475" cy="228601"/>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6" name="Straight Arrow Connector 926"/>
                        <wps:cNvCnPr/>
                        <wps:spPr>
                          <a:xfrm>
                            <a:off x="1619251" y="506751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927" name="Text Box 105"/>
                        <wps:cNvSpPr txBox="1"/>
                        <wps:spPr>
                          <a:xfrm>
                            <a:off x="1704976" y="4899878"/>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acmb_cg_reg[16:0]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6" name="Straight Arrow Connector 1056"/>
                        <wps:cNvCnPr/>
                        <wps:spPr>
                          <a:xfrm>
                            <a:off x="1619886" y="1124314"/>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57" name="Text Box 3"/>
                        <wps:cNvSpPr txBox="1"/>
                        <wps:spPr>
                          <a:xfrm>
                            <a:off x="1619251" y="948419"/>
                            <a:ext cx="1381125"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8" name="Straight Arrow Connector 1058"/>
                        <wps:cNvCnPr/>
                        <wps:spPr>
                          <a:xfrm>
                            <a:off x="1619886" y="1292589"/>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059" name="Text Box 105"/>
                        <wps:cNvSpPr txBox="1"/>
                        <wps:spPr>
                          <a:xfrm>
                            <a:off x="1705611" y="1124314"/>
                            <a:ext cx="1295400" cy="228600"/>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0" name="Straight Arrow Connector 1060"/>
                        <wps:cNvCnPr/>
                        <wps:spPr>
                          <a:xfrm>
                            <a:off x="4317193" y="2964927"/>
                            <a:ext cx="1077649"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061" name="Text Box 105"/>
                        <wps:cNvSpPr txBox="1"/>
                        <wps:spPr>
                          <a:xfrm>
                            <a:off x="3983250" y="2667583"/>
                            <a:ext cx="1490452" cy="393595"/>
                          </a:xfrm>
                          <a:prstGeom prst="rect">
                            <a:avLst/>
                          </a:prstGeom>
                          <a:noFill/>
                          <a:ln w="6350">
                            <a:noFill/>
                          </a:ln>
                          <a:effectLst/>
                        </wps:spPr>
                        <wps:txb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187" name="Group 1187"/>
                        <wpg:cNvGrpSpPr/>
                        <wpg:grpSpPr>
                          <a:xfrm>
                            <a:off x="1619249" y="3639402"/>
                            <a:ext cx="2705100" cy="866766"/>
                            <a:chOff x="0" y="0"/>
                            <a:chExt cx="2705692" cy="866966"/>
                          </a:xfrm>
                        </wpg:grpSpPr>
                        <wps:wsp>
                          <wps:cNvPr id="1188" name="Rectangle 1188"/>
                          <wps:cNvSpPr/>
                          <wps:spPr>
                            <a:xfrm>
                              <a:off x="1595712" y="122327"/>
                              <a:ext cx="1109980" cy="744639"/>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6229F8">
                                <w:pPr>
                                  <w:pStyle w:val="NormalWeb"/>
                                  <w:spacing w:before="0" w:beforeAutospacing="0" w:after="0" w:afterAutospacing="0"/>
                                  <w:jc w:val="center"/>
                                </w:pPr>
                                <w:r>
                                  <w:rPr>
                                    <w:rFonts w:ascii="Verdana" w:eastAsia="Times New Roman" w:hAnsi="Verdana" w:cs="Arial"/>
                                    <w:color w:val="000000"/>
                                    <w:sz w:val="16"/>
                                    <w:szCs w:val="16"/>
                                  </w:rPr>
                                  <w:t>RX_inblk_cg</w:t>
                                </w:r>
                                <w:r>
                                  <w:rPr>
                                    <w:rFonts w:ascii="Verdana" w:eastAsia="Times New Roman" w:hAnsi="Verdana" w:cs="Arial"/>
                                    <w:color w:val="000000"/>
                                    <w:sz w:val="16"/>
                                    <w:szCs w:val="16"/>
                                  </w:rPr>
                                  <w:br/>
                                  <w:t>(AR and AW</w:t>
                                </w:r>
                                <w:r>
                                  <w:rPr>
                                    <w:rFonts w:ascii="Verdana" w:eastAsia="Times New Roman" w:hAnsi="Verdana" w:cs="Arial"/>
                                    <w:color w:val="000000"/>
                                    <w:sz w:val="16"/>
                                    <w:szCs w:val="16"/>
                                  </w:rPr>
                                  <w:br/>
                                  <w:t>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0" name="Straight Arrow Connector 1190"/>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191" name="Text Box 3"/>
                          <wps:cNvSpPr txBox="1"/>
                          <wps:spPr>
                            <a:xfrm>
                              <a:off x="0" y="0"/>
                              <a:ext cx="1381125" cy="228601"/>
                            </a:xfrm>
                            <a:prstGeom prst="rect">
                              <a:avLst/>
                            </a:prstGeom>
                            <a:noFill/>
                            <a:ln w="6350">
                              <a:noFill/>
                            </a:ln>
                            <a:effectLst/>
                          </wps:spPr>
                          <wps:txb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2" name="Straight Arrow Connector 1192"/>
                          <wps:cNvCnPr/>
                          <wps:spPr>
                            <a:xfrm>
                              <a:off x="1" y="3438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193" name="Text Box 105"/>
                          <wps:cNvSpPr txBox="1"/>
                          <wps:spPr>
                            <a:xfrm>
                              <a:off x="85726" y="176078"/>
                              <a:ext cx="1295400" cy="228600"/>
                            </a:xfrm>
                            <a:prstGeom prst="rect">
                              <a:avLst/>
                            </a:prstGeom>
                            <a:noFill/>
                            <a:ln w="6350">
                              <a:noFill/>
                            </a:ln>
                            <a:effectLst/>
                          </wps:spPr>
                          <wps:txb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4" name="Straight Arrow Connector 1194"/>
                          <wps:cNvCnPr/>
                          <wps:spPr>
                            <a:xfrm>
                              <a:off x="637" y="543481"/>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1195" name="Text Box 3"/>
                          <wps:cNvSpPr txBox="1"/>
                          <wps:spPr>
                            <a:xfrm>
                              <a:off x="2" y="367586"/>
                              <a:ext cx="1381125" cy="228600"/>
                            </a:xfrm>
                            <a:prstGeom prst="rect">
                              <a:avLst/>
                            </a:prstGeom>
                            <a:noFill/>
                            <a:ln w="6350">
                              <a:noFill/>
                            </a:ln>
                            <a:effectLst/>
                          </wps:spPr>
                          <wps:txb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aw_idle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6" name="Straight Arrow Connector 1196"/>
                          <wps:cNvCnPr/>
                          <wps:spPr>
                            <a:xfrm>
                              <a:off x="637" y="71175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197" name="Text Box 105"/>
                          <wps:cNvSpPr txBox="1"/>
                          <wps:spPr>
                            <a:xfrm>
                              <a:off x="86362" y="543481"/>
                              <a:ext cx="1295400" cy="228600"/>
                            </a:xfrm>
                            <a:prstGeom prst="rect">
                              <a:avLst/>
                            </a:prstGeom>
                            <a:noFill/>
                            <a:ln w="6350">
                              <a:noFill/>
                            </a:ln>
                            <a:effectLst/>
                          </wps:spPr>
                          <wps:txb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aw_cg_clk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1062" o:spid="_x0000_s1742"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">
                <v:shape id="_x0000_s1743" type="#_x0000_t75" style="position:absolute;width:54864;height:63055;visibility:visible;mso-wrap-style:square">
                  <v:fill o:detectmouseclick="t"/>
                  <v:path o:connecttype="none"/>
                </v:shape>
                <v:rect id="Rectangle 1036" o:spid="_x0000_s1744"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6KPsQA&#10;AADdAAAADwAAAGRycy9kb3ducmV2LnhtbERPPW/CMBDdK/EfrENiKw4F0RLioBaE2rWUpdspPhJD&#10;fE5jE0J/PUaq1O2e3udlq97WoqPWG8cKJuMEBHHhtOFSwf5r+/gCwgdkjbVjUnAlD6t88JBhqt2F&#10;P6nbhVLEEPYpKqhCaFIpfVGRRT92DXHkDq61GCJsS6lbvMRwW8unJJlLi4ZjQ4UNrSsqTruzVXAw&#10;Ztrt7Xs/K76fj2+Lxe/P1m2UGg371yWIQH34F/+5P3Scn0zncP8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ij7EAAAA3QAAAA8AAAAAAAAAAAAAAAAAmAIAAGRycy9k&#10;b3ducmV2LnhtbFBLBQYAAAAABAAEAPUAAACJAwAAAAA=&#10;" filled="f" strokecolor="#385d8a" strokeweight="2pt"/>
                <v:shape id="Text Box 1037" o:spid="_x0000_s1745"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Ef8QA&#10;AADdAAAADwAAAGRycy9kb3ducmV2LnhtbERPS4vCMBC+L/gfwgje1lQXV6lGkYKsiHvwcfE2NmNb&#10;bCa1iVr99ZsFwdt8fM+ZzBpTihvVrrCsoNeNQBCnVhecKdjvFp8jEM4jaywtk4IHOZhNWx8TjLW9&#10;84ZuW5+JEMIuRgW591UspUtzMui6tiIO3MnWBn2AdSZ1jfcQbkrZj6JvabDg0JBjRUlO6Xl7NQpW&#10;yeIXN8e+GT3L5Gd9mleX/WGgVKfdzMcgPDX+LX65lzrMj76G8P9NOE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OBH/EAAAA3QAAAA8AAAAAAAAAAAAAAAAAmAIAAGRycy9k&#10;b3ducmV2LnhtbFBLBQYAAAAABAAEAPUAAACJAwAAAAA=&#10;" filled="f" stroked="f" strokeweight=".5pt">
                  <v:textbox>
                    <w:txbxContent>
                      <w:p w:rsidR="00D4165B" w:rsidRDefault="00D4165B" w:rsidP="00526DC2">
                        <w:pPr>
                          <w:jc w:val="center"/>
                        </w:pPr>
                        <w:r>
                          <w:t>u_axislvbrdg</w:t>
                        </w:r>
                      </w:p>
                    </w:txbxContent>
                  </v:textbox>
                </v:shape>
                <v:rect id="Rectangle 1038" o:spid="_x0000_s1746"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2u8YA&#10;AADdAAAADwAAAGRycy9kb3ducmV2LnhtbESPQWsCMRCF74X+hzCCt5pVsZStUYpQ6EWwWw89Dptx&#10;N7iZbJPobvvrOwfB2wzvzXvfrLej79SVYnKBDcxnBSjiOljHjYHj1/vTC6iUkS12gcnALyXYbh4f&#10;1ljaMPAnXavcKAnhVKKBNue+1DrVLXlMs9ATi3YK0WOWNTbaRhwk3Hd6URTP2qNjaWixp11L9bm6&#10;eAOrbrgsDsfzqYr7v0NY/bhvt98ZM52Mb6+gMo35br5df1jBL5aCK9/ICHr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2u8YAAADdAAAADwAAAAAAAAAAAAAAAACYAgAAZHJz&#10;L2Rvd25yZXYueG1sUEsFBgAAAAAEAAQA9QAAAIsDAAAAAA==&#10;" fillcolor="window" strokecolor="#c0504d" strokeweight="2pt">
                  <v:textbox>
                    <w:txbxContent>
                      <w:p w:rsidR="00D4165B" w:rsidRDefault="00D4165B" w:rsidP="00526DC2">
                        <w:pPr>
                          <w:jc w:val="center"/>
                        </w:pPr>
                        <w:r>
                          <w:t>u_aceslvbrdg</w:t>
                        </w:r>
                      </w:p>
                    </w:txbxContent>
                  </v:textbox>
                </v:rect>
                <v:rect id="Rectangle 1039" o:spid="_x0000_s1747" style="position:absolute;left:30003;top:4000;width:19050;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Rz8MA&#10;AADdAAAADwAAAGRycy9kb3ducmV2LnhtbERP24rCMBB9F/yHMIJvmqoo2jVKUbzgi1t3P2C2Gdti&#10;MylN1O7fbwRh3+ZwrrNct6YSD2pcaVnBaBiBIM6sLjlX8P21G8xBOI+ssbJMCn7JwXrV7Swx1vbJ&#10;KT0uPhchhF2MCgrv61hKlxVk0A1tTRy4q20M+gCbXOoGnyHcVHIcRTNpsOTQUGBNm4Ky2+VuFEyT&#10;7WcycnmK5uc8Hc9Oh/35elCq32uTDxCeWv8vfruPOsyPJgt4fR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URz8MAAADdAAAADwAAAAAAAAAAAAAAAACYAgAAZHJzL2Rv&#10;d25yZXYueG1sUEsFBgAAAAAEAAQA9QAAAIgDAAAAAA==&#10;" fillcolor="window" strokecolor="#4f81bd" strokeweight="2pt"/>
                <v:shape id="Text Box 1040" o:spid="_x0000_s1748" type="#_x0000_t202" style="position:absolute;left:32743;top:4667;width:14691;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vds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fjIR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h73bHAAAA3QAAAA8AAAAAAAAAAAAAAAAAmAIAAGRy&#10;cy9kb3ducmV2LnhtbFBLBQYAAAAABAAEAPUAAACMAwAAAAA=&#10;" filled="f" stroked="f" strokeweight=".5pt">
                  <v:textbox>
                    <w:txbxContent>
                      <w:p w:rsidR="00D4165B" w:rsidRDefault="00D4165B" w:rsidP="00526DC2">
                        <w:pPr>
                          <w:jc w:val="center"/>
                        </w:pPr>
                        <w:r>
                          <w:t>u_aceslvbrdg_cg</w:t>
                        </w:r>
                      </w:p>
                    </w:txbxContent>
                  </v:textbox>
                </v:shape>
                <v:rect id="Rectangle 1041" o:spid="_x0000_s1749" style="position:absolute;left:31027;top:47910;width:11106;height:4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wRt8EA&#10;AADdAAAADwAAAGRycy9kb3ducmV2LnhtbERPS4vCMBC+C/6HMII3TZVlLdUoIrjrehB83YdmbIrN&#10;pDTZWv+9ERb2Nh/fcxarzlaipcaXjhVMxgkI4tzpkgsFl/N2lILwAVlj5ZgUPMnDatnvLTDT7sFH&#10;ak+hEDGEfYYKTAh1JqXPDVn0Y1cTR+7mGoshwqaQusFHDLeVnCbJp7RYcmwwWNPGUH4//VoF04tu&#10;03DVptjfv77Xs8MPVVgrNRx06zmIQF34F/+5dzrOTz4m8P4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MEbfBAAAA3QAAAA8AAAAAAAAAAAAAAAAAmAIAAGRycy9kb3du&#10;cmV2LnhtbFBLBQYAAAAABAAEAPUAAACGAwAAAAA=&#10;" fillcolor="#dafda7" strokecolor="#98b954">
                  <v:fill color2="#f5ffe6" rotate="t" angle="180" colors="0 #dafda7;22938f #e4fdc2;1 #f5ffe6" focus="100%" type="gradient"/>
                  <v:shadow on="t" color="black" opacity="24903f" origin=",.5" offset="0,.55556mm"/>
                  <v:textbox>
                    <w:txbxContent>
                      <w:p w:rsidR="00D4165B" w:rsidRPr="00E41CCB" w:rsidRDefault="00D4165B" w:rsidP="00526DC2">
                        <w:pPr>
                          <w:jc w:val="center"/>
                          <w:rPr>
                            <w:sz w:val="16"/>
                            <w:szCs w:val="16"/>
                          </w:rPr>
                        </w:pPr>
                        <w:r>
                          <w:rPr>
                            <w:sz w:val="16"/>
                            <w:szCs w:val="16"/>
                          </w:rPr>
                          <w:t>acsb</w:t>
                        </w:r>
                        <w:r w:rsidRPr="00E41CCB">
                          <w:rPr>
                            <w:sz w:val="16"/>
                            <w:szCs w:val="16"/>
                          </w:rPr>
                          <w:t>_</w:t>
                        </w:r>
                        <w:r>
                          <w:rPr>
                            <w:sz w:val="16"/>
                            <w:szCs w:val="16"/>
                          </w:rPr>
                          <w:t>csr_</w:t>
                        </w:r>
                        <w:r w:rsidRPr="00E41CCB">
                          <w:rPr>
                            <w:sz w:val="16"/>
                            <w:szCs w:val="16"/>
                          </w:rPr>
                          <w:t>cg</w:t>
                        </w:r>
                      </w:p>
                      <w:p w:rsidR="00D4165B" w:rsidRDefault="00D4165B" w:rsidP="00526DC2">
                        <w:pPr>
                          <w:pStyle w:val="NormalWeb"/>
                          <w:spacing w:before="0" w:beforeAutospacing="0" w:after="0" w:afterAutospacing="0"/>
                        </w:pPr>
                      </w:p>
                    </w:txbxContent>
                  </v:textbox>
                </v:rect>
                <v:rect id="Rectangle 1042" o:spid="_x0000_s1750" style="position:absolute;left:30010;top:53435;width:1365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Ql8QA&#10;AADdAAAADwAAAGRycy9kb3ducmV2LnhtbERP22rCQBB9L/Qflin4VjeVIpJmIxKwlHqrWn0estNs&#10;MDsbsqumf+8WhL7N4Vwnm/a2ERfqfO1YwcswAUFcOl1zpeB7P3+egPABWWPjmBT8kodp/viQYard&#10;lbd02YVKxBD2KSowIbSplL40ZNEPXUscuR/XWQwRdpXUHV5juG3kKEnG0mLNscFgS4Wh8rQ7WwXr&#10;STgU71/HdrU1i9Ws2C83m8+lUoOnfvYGIlAf/sV394eO85PXE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8EJfEAAAA3QAAAA8AAAAAAAAAAAAAAAAAmAIAAGRycy9k&#10;b3ducmV2LnhtbFBLBQYAAAAABAAEAPUAAACJAwAAAAA=&#10;" fillcolor="#c9b5e8" strokecolor="#7d60a0">
                  <v:fill color2="#f0eaf9" rotate="t" angle="180" colors="0 #c9b5e8;22938f #d9cbee;1 #f0eaf9" focus="100%" type="gradient"/>
                  <v:shadow on="t" color="black" opacity="24903f" origin=",.5" offset="0,.55556mm"/>
                  <v:textbox>
                    <w:txbxContent>
                      <w:p w:rsidR="00D4165B" w:rsidRDefault="00D4165B" w:rsidP="00526DC2">
                        <w:pPr>
                          <w:jc w:val="center"/>
                        </w:pPr>
                        <w:r>
                          <w:t>u_aceslvbrdg_cg</w:t>
                        </w:r>
                        <w:r>
                          <w:br/>
                        </w:r>
                        <w:r>
                          <w:rPr>
                            <w:sz w:val="14"/>
                            <w:szCs w:val="14"/>
                          </w:rPr>
                          <w:t>(bridge</w:t>
                        </w:r>
                        <w:r w:rsidRPr="007D1E06">
                          <w:rPr>
                            <w:sz w:val="14"/>
                            <w:szCs w:val="14"/>
                          </w:rPr>
                          <w:t xml:space="preserve"> complete</w:t>
                        </w:r>
                        <w:r>
                          <w:rPr>
                            <w:sz w:val="14"/>
                            <w:szCs w:val="14"/>
                          </w:rPr>
                          <w:br/>
                          <w:t>shut off)</w:t>
                        </w:r>
                      </w:p>
                    </w:txbxContent>
                  </v:textbox>
                </v:rect>
                <v:rect id="Rectangle 1043" o:spid="_x0000_s1751" style="position:absolute;left:32149;top:7031;width:11100;height:7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3KPsMA&#10;AADdAAAADwAAAGRycy9kb3ducmV2LnhtbERP32vCMBB+H/g/hBN8m2k3GaMaRRRh6JNW3OvRnE2x&#10;uZQkq3V//TIY7O0+vp+3WA22FT350DhWkE8zEMSV0w3XCs7l7vkdRIjIGlvHpOBBAVbL0dMCC+3u&#10;fKT+FGuRQjgUqMDE2BVShsqQxTB1HXHirs5bjAn6WmqP9xRuW/mSZW/SYsOpwWBHG0PV7fRlFey/&#10;0R/Kz3Kbb0x/yS/H9W5PtVKT8bCeg4g0xH/xn/tDp/nZ7BV+v0kn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3KPsMAAADd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4165B" w:rsidRDefault="00D4165B" w:rsidP="00526DC2">
                        <w:pPr>
                          <w:pStyle w:val="NormalWeb"/>
                          <w:spacing w:before="0" w:beforeAutospacing="0" w:after="0" w:afterAutospacing="0"/>
                          <w:jc w:val="center"/>
                        </w:pPr>
                        <w:r>
                          <w:rPr>
                            <w:rFonts w:ascii="Verdana" w:eastAsia="Times New Roman" w:hAnsi="Verdana" w:cs="Arial"/>
                            <w:color w:val="000000"/>
                            <w:sz w:val="16"/>
                            <w:szCs w:val="16"/>
                          </w:rPr>
                          <w:t>TX_inblk_cg</w:t>
                        </w:r>
                        <w:r>
                          <w:rPr>
                            <w:rFonts w:ascii="Verdana" w:eastAsia="Times New Roman" w:hAnsi="Verdana" w:cs="Arial"/>
                            <w:color w:val="000000"/>
                            <w:sz w:val="16"/>
                            <w:szCs w:val="16"/>
                          </w:rPr>
                          <w:br/>
                          <w:t>(R and B</w:t>
                        </w:r>
                        <w:r>
                          <w:rPr>
                            <w:rFonts w:ascii="Verdana" w:eastAsia="Times New Roman" w:hAnsi="Verdana" w:cs="Arial"/>
                            <w:color w:val="000000"/>
                            <w:sz w:val="16"/>
                            <w:szCs w:val="16"/>
                          </w:rPr>
                          <w:br/>
                          <w:t>channels)</w:t>
                        </w:r>
                      </w:p>
                    </w:txbxContent>
                  </v:textbox>
                </v:rect>
                <v:rect id="Rectangle 1044" o:spid="_x0000_s1752" style="position:absolute;left:32072;top:15906;width:11099;height:7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RSSsIA&#10;AADdAAAADwAAAGRycy9kb3ducmV2LnhtbERP32vCMBB+H/g/hBP2NtMOkdEZRRzC0CetuNejOZti&#10;cylJVjv/eiMIe7uP7+fNl4NtRU8+NI4V5JMMBHHldMO1gmO5efsAESKyxtYxKfijAMvF6GWOhXZX&#10;3lN/iLVIIRwKVGBi7AopQ2XIYpi4jjhxZ+ctxgR9LbXHawq3rXzPspm02HBqMNjR2lB1OfxaBdsb&#10;+l35U37la9Of8tN+tdlSrdTreFh9gog0xH/x0/2t0/xsOoXH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VFJKwgAAAN0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4165B" w:rsidRDefault="00D4165B" w:rsidP="00526DC2">
                        <w:pPr>
                          <w:pStyle w:val="NormalWeb"/>
                          <w:spacing w:before="0" w:beforeAutospacing="0" w:after="0" w:afterAutospacing="0"/>
                          <w:jc w:val="center"/>
                        </w:pPr>
                        <w:r>
                          <w:rPr>
                            <w:rFonts w:ascii="Verdana" w:eastAsia="Times New Roman" w:hAnsi="Verdana" w:cs="Arial"/>
                            <w:color w:val="000000"/>
                            <w:kern w:val="32"/>
                            <w:sz w:val="16"/>
                            <w:szCs w:val="16"/>
                          </w:rPr>
                          <w:t>RX_Strrx_cg</w:t>
                        </w:r>
                      </w:p>
                    </w:txbxContent>
                  </v:textbox>
                </v:rect>
                <v:shape id="Straight Arrow Connector 1045" o:spid="_x0000_s1753" type="#_x0000_t32" style="position:absolute;left:16192;top:1717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TjcMAAADdAAAADwAAAGRycy9kb3ducmV2LnhtbERPO2/CMBDekfofrKvUrTjpSxBwUFup&#10;kKVDIAvbKT6SiPhsxS6k/x4jIbHdp+95y9VoenGiwXeWFaTTBARxbXXHjYJq9/M8A+EDssbeMin4&#10;Jw+r/GGyxEzbM5d02oZGxBD2GSpoQ3CZlL5uyaCfWkccuYMdDIYIh0bqAc8x3PTyJUk+pMGOY0OL&#10;jr5bqo/bP6PA2UPxFdJ186vX+01RvlZz4yqlnh7HzwWIQGO4i2/uQsf5yds7XL+JJ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hU43DAAAA3QAAAA8AAAAAAAAAAAAA&#10;AAAAoQIAAGRycy9kb3ducmV2LnhtbFBLBQYAAAAABAAEAPkAAACRAwAAAAA=&#10;" strokecolor="#4a7ebb">
                  <v:stroke endarrow="block"/>
                </v:shape>
                <v:shape id="Text Box 3" o:spid="_x0000_s1754" type="#_x0000_t202" style="position:absolute;left:10572;top:15548;width:243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SmcUA&#10;AADdAAAADwAAAGRycy9kb3ducmV2LnhtbERPTWvCQBC9F/wPywjemo2iIqmrhECoSHvQ5uJtzI5J&#10;aHY2Zrea+uu7hUJv83ifs94OphU36l1jWcE0ikEQl1Y3XCkoPvLnFQjnkTW2lknBNznYbkZPa0y0&#10;vfOBbkdfiRDCLkEFtfddIqUrazLoItsRB+5ie4M+wL6Susd7CDetnMXxUhpsODTU2FFWU/l5/DIK&#10;9ln+jofzzKwebfb6dkm7a3FaKDUZD+kLCE+D/xf/uXc6zI/nS/j9Jpw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NKZxQAAAN0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v:textbox>
                </v:shape>
                <v:shape id="Straight Arrow Connector 1047" o:spid="_x0000_s1755" type="#_x0000_t32" style="position:absolute;left:16192;top:1884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vMQAAADdAAAADwAAAGRycy9kb3ducmV2LnhtbERPTWvCQBC9F/wPywje6kaxalNXKYJg&#10;Dx6MpdLbkJ0mwcxsml01/ntXKPQ2j/c5i1XHtbpQ6ysnBkbDBBRJ7mwlhYHPw+Z5DsoHFIu1EzJw&#10;Iw+rZe9pgal1V9nTJQuFiiHiUzRQhtCkWvu8JEY/dA1J5H5cyxgibAttW7zGcK71OEmmmrGS2FBi&#10;Q+uS8lN2ZgMf1cuOx7Pf1+54otGGJ5wdvr+MGfS79zdQgbrwL/5zb22cn0xm8Pgmnq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v+8xAAAAN0AAAAPAAAAAAAAAAAA&#10;AAAAAKECAABkcnMvZG93bnJldi54bWxQSwUGAAAAAAQABAD5AAAAkgMAAAAA&#10;" strokecolor="#4a7ebb">
                  <v:stroke startarrow="block"/>
                </v:shape>
                <v:shape id="Text Box 105" o:spid="_x0000_s1756" type="#_x0000_t202" style="position:absolute;left:17049;top:17171;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jcM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fjI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X43DHAAAA3QAAAA8AAAAAAAAAAAAAAAAAmAIAAGRy&#10;cy9kb3ducmV2LnhtbFBLBQYAAAAABAAEAPUAAACMAw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strrxbrdg_clk[#lyrs-1:0]</w:t>
                        </w:r>
                      </w:p>
                    </w:txbxContent>
                  </v:textbox>
                </v:shape>
                <v:shape id="Straight Arrow Connector 1049" o:spid="_x0000_s1757" type="#_x0000_t32" style="position:absolute;left:16192;top:756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xZiMQAAADdAAAADwAAAGRycy9kb3ducmV2LnhtbERPTWvCQBC9F/wPywi91U1qKTW6CVbQ&#10;5tKDNhdvQ3ZMgtnZJbvG9N93C4Xe5vE+Z1NMphcjDb6zrCBdJCCIa6s7bhRUX/unNxA+IGvsLZOC&#10;b/JQ5LOHDWba3vlI4yk0Ioawz1BBG4LLpPR1Swb9wjriyF3sYDBEODRSD3iP4aaXz0nyKg12HBta&#10;dLRrqb6ebkaBs5fyPaSH5lMfzh/lcVmtjKuUepxP2zWIQFP4F/+5Sx3nJy8r+P0mni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7FmIxAAAAN0AAAAPAAAAAAAAAAAA&#10;AAAAAKECAABkcnMvZG93bnJldi54bWxQSwUGAAAAAAQABAD5AAAAkgMAAAAA&#10;" strokecolor="#4a7ebb">
                  <v:stroke endarrow="block"/>
                </v:shape>
                <v:shape id="Text Box 3" o:spid="_x0000_s1758" type="#_x0000_t202" style="position:absolute;left:16192;top:5808;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5q8YA&#10;AADdAAAADwAAAGRycy9kb3ducmV2LnhtbESPQWvCQBCF7wX/wzKCt7pRsEh0FQmIRexB66W3MTsm&#10;wexszG419td3DoK3Gd6b976ZLztXqxu1ofJsYDRMQBHn3lZcGDh+r9+noEJEtlh7JgMPCrBc9N7m&#10;mFp/5z3dDrFQEsIhRQNljE2qdchLchiGviEW7exbh1HWttC2xbuEu1qPk+RDO6xYGkpsKCspvxx+&#10;nYFttv7C/Wnspn91ttmdV831+DMxZtDvVjNQkbr4Mj+vP63gJxPhl29kBL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5q8YAAADdAAAADwAAAAAAAAAAAAAAAACYAgAAZHJz&#10;L2Rvd25yZXYueG1sUEsFBgAAAAAEAAQA9QAAAIsDA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kern w:val="32"/>
                            <w:sz w:val="14"/>
                            <w:szCs w:val="14"/>
                          </w:rPr>
                          <w:t>r_idle</w:t>
                        </w:r>
                      </w:p>
                    </w:txbxContent>
                  </v:textbox>
                </v:shape>
                <v:shape id="Straight Arrow Connector 1051" o:spid="_x0000_s1759" type="#_x0000_t32" style="position:absolute;left:16192;top:924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UjsQAAADdAAAADwAAAGRycy9kb3ducmV2LnhtbERPTWvCQBC9F/wPywje6iai1aauIgWh&#10;PXhoFEtvQ3ZMgpnZNLvV9N+7hYK3ebzPWa57btSFOl87MZCOE1AkhbO1lAYO++3jApQPKBYbJ2Tg&#10;lzysV4OHJWbWXeWDLnkoVQwRn6GBKoQ209oXFTH6sWtJIndyHWOIsCu17fAaw7nRkyR50oy1xIYK&#10;W3qtqDjnP2zgvZ7teDL/fu4/z5Ruecr5/utozGjYb15ABerDXfzvfrNxfjJL4e+beIJe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1lSOxAAAAN0AAAAPAAAAAAAAAAAA&#10;AAAAAKECAABkcnMvZG93bnJldi54bWxQSwUGAAAAAAQABAD5AAAAkgMAAAAA&#10;" strokecolor="#4a7ebb">
                  <v:stroke startarrow="block"/>
                </v:shape>
                <v:shape id="Text Box 105" o:spid="_x0000_s1760" type="#_x0000_t202" style="position:absolute;left:17049;top:756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ZCR8UA&#10;AADdAAAADwAAAGRycy9kb3ducmV2LnhtbERPTWvCQBC9F/oflin01mwMWCTNKhKQStGDNpfeptkx&#10;CWZn0+yaRH99t1DwNo/3OdlqMq0YqHeNZQWzKAZBXFrdcKWg+Ny8LEA4j6yxtUwKruRgtXx8yDDV&#10;duQDDUdfiRDCLkUFtfddKqUrazLoItsRB+5ke4M+wL6SuscxhJtWJnH8Kg02HBpq7CivqTwfL0bB&#10;R77Z4+E7MYtbm7/vTuvup/iaK/X8NK3fQHia/F38797qMD+eJ/D3TThB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kJHxQAAAN0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r_cg_clk</w:t>
                        </w:r>
                      </w:p>
                    </w:txbxContent>
                  </v:textbox>
                </v:shape>
                <v:shape id="Straight Arrow Connector 1053" o:spid="_x0000_s1761" type="#_x0000_t32" style="position:absolute;left:43171;top:20931;width:11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hvYsQAAADdAAAADwAAAGRycy9kb3ducmV2LnhtbERPS2vCQBC+F/oflin0Vjfa+mjqKlIQ&#10;6qEHoyi9DdlpEszMxuxW4793hYK3+fieM513XKsTtb5yYqDfS0CR5M5WUhjYbpYvE1A+oFisnZCB&#10;C3mYzx4fpphad5Y1nbJQqBgiPkUDZQhNqrXPS2L0PdeQRO7XtYwhwrbQtsVzDOdaD5JkpBkriQ0l&#10;NvRZUn7I/tjAqhp+82B8fO/2B+ov+Y2zzc/OmOenbvEBKlAX7uJ/95eN85PhK9y+iSfo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G9ixAAAAN0AAAAPAAAAAAAAAAAA&#10;AAAAAKECAABkcnMvZG93bnJldi54bWxQSwUGAAAAAAQABAD5AAAAkgMAAAAA&#10;" strokecolor="#4a7ebb">
                  <v:stroke startarrow="block"/>
                </v:shape>
                <v:shape id="Text Box 105" o:spid="_x0000_s1762" type="#_x0000_t202" style="position:absolute;left:40767;top:17837;width:13684;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qMQA&#10;AADdAAAADwAAAGRycy9kb3ducmV2LnhtbERPS4vCMBC+C/6HMII3TRVdStcoUhBF1oOPi7exGduy&#10;zaQ2Ubv76zfCgrf5+J4zW7SmEg9qXGlZwWgYgSDOrC45V3A6rgYxCOeRNVaWScEPOVjMu50ZJto+&#10;eU+Pg89FCGGXoILC+zqR0mUFGXRDWxMH7mobgz7AJpe6wWcIN5UcR9GHNFhyaCiwprSg7PtwNwq2&#10;6WqH+8vYxL9Vuv66Luvb6TxVqt9rl58gPLX+Lf53b3SYH00n8Pomn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Df6jEAAAA3QAAAA8AAAAAAAAAAAAAAAAAmAIAAGRycy9k&#10;b3ducmV2LnhtbFBLBQYAAAAABAAEAPUAAACJAw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rt_acemstrbrdg_cg_busy</w:t>
                        </w:r>
                        <w:r>
                          <w:rPr>
                            <w:rFonts w:ascii="Verdana" w:eastAsia="Times New Roman" w:hAnsi="Verdana" w:cs="Arial"/>
                            <w:color w:val="000000"/>
                            <w:sz w:val="14"/>
                            <w:szCs w:val="14"/>
                          </w:rPr>
                          <w:br/>
                          <w:t xml:space="preserve">           [#lyrs-1:0]</w:t>
                        </w:r>
                      </w:p>
                    </w:txbxContent>
                  </v:textbox>
                </v:shape>
                <v:rect id="Rectangle 1055" o:spid="_x0000_s1763" style="position:absolute;left:32151;top:26675;width:11098;height:7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yGcIA&#10;AADdAAAADwAAAGRycy9kb3ducmV2LnhtbERPS4vCMBC+C/sfwizsRdZ0hXalGkUEQY8+QLyNzdgU&#10;m0lpsrX7740geJuP7zmzRW9r0VHrK8cKfkYJCOLC6YpLBcfD+nsCwgdkjbVjUvBPHhbzj8EMc+3u&#10;vKNuH0oRQ9jnqMCE0ORS+sKQRT9yDXHkrq61GCJsS6lbvMdwW8txkmTSYsWxwWBDK0PFbf9nFfwO&#10;J8tuuzJyI4f9uTyl2eVMmVJfn/1yCiJQH97il3uj4/wkTeH5TT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DIZwgAAAN0AAAAPAAAAAAAAAAAAAAAAAJgCAABkcnMvZG93&#10;bnJldi54bWxQSwUGAAAAAAQABAD1AAAAhwMAAAAA&#10;" fillcolor="#ffbe86" strokecolor="#f69240">
                  <v:fill color2="#ffebdb" rotate="t" angle="180" colors="0 #ffbe86;22938f #ffd0aa;1 #ffebdb" focus="100%" type="gradient"/>
                  <v:shadow on="t" color="black" opacity="24903f" origin=",.5" offset="0,.55556mm"/>
                  <v:textbox>
                    <w:txbxContent>
                      <w:p w:rsidR="00D4165B" w:rsidRDefault="00D4165B" w:rsidP="00526DC2">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group id="Group 896" o:spid="_x0000_s1764" style="position:absolute;left:43668;top:49659;width:10783;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5RkmsYAAADcAAAADwAAAGRycy9kb3ducmV2LnhtbESPT2vCQBTE7wW/w/KE&#10;3uomSkWjq4jU0kMoNBFKb4/sMwlm34bsNn++fbdQ6HGYmd8w++NoGtFT52rLCuJFBIK4sLrmUsE1&#10;vzxtQDiPrLGxTAomcnA8zB72mGg78Af1mS9FgLBLUEHlfZtI6YqKDLqFbYmDd7OdQR9kV0rd4RDg&#10;ppHLKFpLgzWHhQpbOldU3LNvo+B1wOG0il/69H47T1/58/tnGpNSj/PxtAPhafT/4b/2m1aw2a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lGSaxgAAANwA&#10;AAAPAAAAAAAAAAAAAAAAAKoCAABkcnMvZG93bnJldi54bWxQSwUGAAAAAAQABAD6AAAAnQMAAAAA&#10;">
                  <v:shape id="Straight Arrow Connector 897" o:spid="_x0000_s176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cj3cUAAADcAAAADwAAAGRycy9kb3ducmV2LnhtbESPQWvCQBSE74L/YXmF3nSjtFVTVxFB&#10;sAcPjdLS2yP7mgTz3sbsqum/7wqCx2FmvmHmy45rdaHWV04MjIYJKJLc2UoKA4f9ZjAF5QOKxdoJ&#10;GfgjD8tFvzfH1LqrfNIlC4WKEPEpGihDaFKtfV4Sox+6hiR6v65lDFG2hbYtXiOcaz1OkjfNWElc&#10;KLGhdUn5MTuzgY/qdcfjyWnWfR9ptOEXzvY/X8Y8P3Wrd1CBuvAI39tba2A6m8DtTDwCe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cj3cUAAADcAAAADwAAAAAAAAAA&#10;AAAAAAChAgAAZHJzL2Rvd25yZXYueG1sUEsFBgAAAAAEAAQA+QAAAJMDAAAAAA==&#10;" strokecolor="#4a7ebb">
                    <v:stroke startarrow="block"/>
                  </v:shape>
                  <v:shape id="Text Box 105" o:spid="_x0000_s176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FLMQA&#10;AADcAAAADwAAAGRycy9kb3ducmV2LnhtbERPTWvCQBC9C/6HZYTezKZCS0yzigREkfag9eJtmh2T&#10;0OxszK5J7K/vHgo9Pt53th5NI3rqXG1ZwXMUgyAurK65VHD+3M4TEM4ja2wsk4IHOVivppMMU20H&#10;PlJ/8qUIIexSVFB536ZSuqIigy6yLXHgrrYz6APsSqk7HEK4aeQijl+lwZpDQ4Ut5RUV36e7UXDI&#10;tx94/FqY5KfJd+/XTXs7X16UepqNmzcQnkb/L/5z77WCZBnWhj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SzEAAAA3AAAAA8AAAAAAAAAAAAAAAAAmAIAAGRycy9k&#10;b3ducmV2LnhtbFBLBQYAAAAABAAEAPUAAACJAw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i_reg_cg_busy</w:t>
                          </w:r>
                        </w:p>
                      </w:txbxContent>
                    </v:textbox>
                  </v:shape>
                </v:group>
                <v:shape id="Straight Arrow Connector 899" o:spid="_x0000_s1767" type="#_x0000_t32" style="position:absolute;left:16192;top:4905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QSNMYAAADcAAAADwAAAGRycy9kb3ducmV2LnhtbESPQWvCQBSE74L/YXlCb7pR1JrUVYog&#10;tAcPjaWlt0f2NQnmvU2zW43/3i0IPQ4z8w2z3vbcqDN1vnZiYDpJQJEUztZSGng/7scrUD6gWGyc&#10;kIEredhuhoM1ZtZd5I3OeShVhIjP0EAVQptp7YuKGP3EtSTR+3YdY4iyK7Xt8BLh3OhZkiw1Yy1x&#10;ocKWdhUVp/yXDbzWiwPPHn/S/vNE0z3POT9+fRjzMOqfn0AF6sN/+N5+sQZWaQp/Z+IR0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EEjTGAAAA3AAAAA8AAAAAAAAA&#10;AAAAAAAAoQIAAGRycy9kb3ducmV2LnhtbFBLBQYAAAAABAAEAPkAAACUAwAAAAA=&#10;" strokecolor="#4a7ebb">
                  <v:stroke startarrow="block"/>
                </v:shape>
                <v:shape id="Text Box 105" o:spid="_x0000_s1768" type="#_x0000_t202" style="position:absolute;left:17049;top:473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pTMMMA&#10;AADcAAAADwAAAGRycy9kb3ducmV2LnhtbERPy4rCMBTdD8w/hDvgbkwVFO2YFimIg+jCx8bdneba&#10;Fpub2mS0+vVmIbg8nPcs7UwtrtS6yrKCQT8CQZxbXXGh4LBffE9AOI+ssbZMCu7kIE0+P2YYa3vj&#10;LV13vhAhhF2MCkrvm1hKl5dk0PVtQxy4k20N+gDbQuoWbyHc1HIYRWNpsOLQUGJDWUn5efdvFKyy&#10;xQa3f0MzedTZcn2aN5fDcaRU76ub/4Dw1Pm3+OX+1QqmUZgfzoQjI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pTMMMAAADcAAAADwAAAAAAAAAAAAAAAACYAgAAZHJzL2Rv&#10;d25yZXYueG1sUEsFBgAAAAAEAAQA9QAAAIgDA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901" o:spid="_x0000_s1769" type="#_x0000_t32" style="position:absolute;left:16192;top:5570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EKMUAAADcAAAADwAAAGRycy9kb3ducmV2LnhtbESPQWvCQBSE7wX/w/KE3uom0lZNXUUK&#10;gh48NIqlt0f2NQnmvY3Zrab/3i0UPA4z8w0zX/bcqAt1vnZiIB0loEgKZ2spDRz266cpKB9QLDZO&#10;yMAveVguBg9zzKy7ygdd8lCqCBGfoYEqhDbT2hcVMfqRa0mi9+06xhBlV2rb4TXCudHjJHnVjLXE&#10;hQpbeq+oOOU/bGBbv+x4PDnP+s8TpWt+5nz/dTTmcdiv3kAF6sM9/N/eWAOzJIW/M/EI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mEKMUAAADcAAAADwAAAAAAAAAA&#10;AAAAAAChAgAAZHJzL2Rvd25yZXYueG1sUEsFBgAAAAAEAAQA+QAAAJMDAAAAAA==&#10;" strokecolor="#4a7ebb">
                  <v:stroke startarrow="block"/>
                </v:shape>
                <v:shape id="Text Box 105" o:spid="_x0000_s1770" type="#_x0000_t202" style="position:absolute;left:17049;top:540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o3MUA&#10;AADcAAAADwAAAGRycy9kb3ducmV2LnhtbESPQYvCMBSE78L+h/AWvGm6BRe3GkUKoogedL14ezbP&#10;tti8dJuodX+9EQSPw8x8w4ynranElRpXWlbw1Y9AEGdWl5wr2P/Oe0MQziNrrCyTgjs5mE4+OmNM&#10;tL3xlq47n4sAYZeggsL7OpHSZQUZdH1bEwfvZBuDPsgml7rBW4CbSsZR9C0NlhwWCqwpLSg77y5G&#10;wSqdb3B7jM3wv0oX69Os/tsfBkp1P9vZCISn1r/Dr/ZSK/iJYn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GjcxQAAANw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Core_cg_clk</w:t>
                        </w:r>
                      </w:p>
                    </w:txbxContent>
                  </v:textbox>
                </v:shape>
                <v:group id="Group 903" o:spid="_x0000_s1771" style="position:absolute;left:43371;top:5255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shape id="Straight Arrow Connector 904" o:spid="_x0000_s1772"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4nsMUAAADcAAAADwAAAGRycy9kb3ducmV2LnhtbESPQWvCQBSE74L/YXmF3nSjaKupq4gg&#10;tIcejKL09si+JsG8tzG71fjvu0Khx2FmvmEWq45rdaXWV04MjIYJKJLc2UoKA4f9djAD5QOKxdoJ&#10;GbiTh9Wy31tgat1NdnTNQqEiRHyKBsoQmlRrn5fE6IeuIYnet2sZQ5RtoW2LtwjnWo+T5EUzVhIX&#10;SmxoU1J+zn7YwEc1/eTx62Xenc402vKEs/3X0Zjnp279BipQF/7Df+13a2CeTOBxJh4B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4nsMUAAADcAAAADwAAAAAAAAAA&#10;AAAAAAChAgAAZHJzL2Rvd25yZXYueG1sUEsFBgAAAAAEAAQA+QAAAJMDAAAAAA==&#10;" strokecolor="#4a7ebb">
                    <v:stroke startarrow="block"/>
                  </v:shape>
                  <v:shape id="Text Box 105" o:spid="_x0000_s1773"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wqMYA&#10;AADcAAAADwAAAGRycy9kb3ducmV2LnhtbESPQWvCQBSE74X+h+UVvNVNBUtMXUUCokh7iM3F22v2&#10;mQ3Nvo3ZVdP++q4g9DjMzDfMfDnYVlyo941jBS/jBARx5XTDtYLyc/2cgvABWWPrmBT8kIfl4vFh&#10;jpl2Vy7osg+1iBD2GSowIXSZlL4yZNGPXUccvaPrLYYo+1rqHq8Rbls5SZJXabHhuGCwo9xQ9b0/&#10;WwW7fP2BxdfEpr9tvnk/rrpTeZgqNXoaVm8gAg3hP3xvb7WCWTKF2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wqMYAAADcAAAADwAAAAAAAAAAAAAAAACYAgAAZHJz&#10;L2Rvd25yZXYueG1sUEsFBgAAAAAEAAQA9QAAAIsDA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System_clk_en</w:t>
                          </w:r>
                        </w:p>
                      </w:txbxContent>
                    </v:textbox>
                  </v:shape>
                </v:group>
                <v:group id="Group 906" o:spid="_x0000_s1774" style="position:absolute;left:43371;top:5484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Straight Arrow Connector 907" o:spid="_x0000_s177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y5x8YAAADcAAAADwAAAGRycy9kb3ducmV2LnhtbESPQWvCQBSE74X+h+UVeqsbpVZNXaUI&#10;Qj14aCJKb4/saxLMexuzW43/3hUKPQ4z8w0zX/bcqDN1vnZiYDhIQJEUztZSGtjl65cpKB9QLDZO&#10;yMCVPCwXjw9zTK27yBeds1CqCBGfooEqhDbV2hcVMfqBa0mi9+M6xhBlV2rb4SXCudGjJHnTjLXE&#10;hQpbWlVUHLNfNrCpx1seTU6z/nCk4ZpfOcu/98Y8P/Uf76AC9eE//Nf+tAZmyQTuZ+IR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8ucfGAAAA3AAAAA8AAAAAAAAA&#10;AAAAAAAAoQIAAGRycy9kb3ducmV2LnhtbFBLBQYAAAAABAAEAPkAAACUAwAAAAA=&#10;" strokecolor="#4a7ebb">
                    <v:stroke startarrow="block"/>
                  </v:shape>
                  <v:shape id="Text Box 105" o:spid="_x0000_s1776"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J68MA&#10;AADcAAAADwAAAGRycy9kb3ducmV2LnhtbERPy4rCMBTdC/MP4Q6401RB0WpapCAOgy58bGZ3p7m2&#10;xeamNhnt+PVmIbg8nPcy7UwtbtS6yrKC0TACQZxbXXGh4HRcD2YgnEfWWFsmBf/kIE0+ekuMtb3z&#10;nm4HX4gQwi5GBaX3TSyly0sy6Ia2IQ7c2bYGfYBtIXWL9xBuajmOoqk0WHFoKLGhrKT8cvgzCr6z&#10;9Q73v2Mze9TZZnteNdfTz0Sp/me3WoDw1Pm3+OX+0grmo7A2nAlHQC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J68MAAADcAAAADwAAAAAAAAAAAAAAAACYAgAAZHJzL2Rv&#10;d25yZXYueG1sUEsFBgAAAAAEAAQA9QAAAIgDA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shape id="Text Box 919" o:spid="_x0000_s1777"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lscMUA&#10;AADcAAAADwAAAGRycy9kb3ducmV2LnhtbESPQYvCMBSE78L+h/AEb5oq7GKrUaQgLqIHXS97ezbP&#10;tti8dJuodX+9EQSPw8x8w0znranElRpXWlYwHEQgiDOrS84VHH6W/TEI55E1VpZJwZ0czGcfnSkm&#10;2t54R9e9z0WAsEtQQeF9nUjpsoIMuoGtiYN3so1BH2STS93gLcBNJUdR9CUNlhwWCqwpLSg77y9G&#10;wTpdbnF3HJnxf5WuNqdF/Xf4/VSq120XExCeWv8Ov9rfWkE8j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WxwxQAAANwAAAAPAAAAAAAAAAAAAAAAAJgCAABkcnMv&#10;ZG93bnJldi54bWxQSwUGAAAAAAQABAD1AAAAigMAAAAA&#10;" filled="f" stroked="f" strokeweight=".5pt">
                  <v:textbox>
                    <w:txbxContent>
                      <w:p w:rsidR="00D4165B" w:rsidRPr="00B808E5" w:rsidRDefault="00D4165B" w:rsidP="00526DC2">
                        <w:pPr>
                          <w:rPr>
                            <w:sz w:val="14"/>
                            <w:szCs w:val="14"/>
                          </w:rPr>
                        </w:pPr>
                        <w:r>
                          <w:rPr>
                            <w:sz w:val="14"/>
                            <w:szCs w:val="14"/>
                          </w:rPr>
                          <w:t>Core_clk</w:t>
                        </w:r>
                      </w:p>
                    </w:txbxContent>
                  </v:textbox>
                </v:shape>
                <v:group id="Group 920" o:spid="_x0000_s1778"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fD8IAAADcAAAADwAAAGRycy9kb3ducmV2LnhtbERPTYvCMBC9C/sfwix4&#10;07SK4naNIrIuexDBuiDehmZsi82kNLGt/94cBI+P971c96YSLTWutKwgHkcgiDOrS84V/J92owUI&#10;55E1VpZJwYMcrFcfgyUm2nZ8pDb1uQgh7BJUUHhfJ1K6rCCDbmxr4sBdbWPQB9jkUjfYhXBTyUkU&#10;zaXBkkNDgTVtC8pu6d0o+O2w20zjn3Z/u24fl9PscN7HpNTws998g/DU+7f45f7TCr4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Zvnw/CAAAA3AAAAA8A&#10;AAAAAAAAAAAAAAAAqgIAAGRycy9kb3ducmV2LnhtbFBLBQYAAAAABAAEAPoAAACZAwAAAAA=&#10;">
                  <v:shape id="Straight Arrow Connector 921" o:spid="_x0000_s177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8x0sMAAADcAAAADwAAAGRycy9kb3ducmV2LnhtbESPQYvCMBSE74L/IbwFb5pWQdauUdYF&#10;tRcPai/eHs2zLdu8hCar9d8bQdjjMDPfMMt1b1pxo843lhWkkwQEcWl1w5WC4rwdf4LwAVlja5kU&#10;PMjDejUcLDHT9s5Hup1CJSKEfYYK6hBcJqUvazLoJ9YRR+9qO4Mhyq6SusN7hJtWTpNkLg02HBdq&#10;dPRTU/l7+jMKnL3mm5DuqoPeXfb5cVYsjCuUGn30318gAvXhP/xu51rBYprC60w8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vMdLDAAAA3AAAAA8AAAAAAAAAAAAA&#10;AAAAoQIAAGRycy9kb3ducmV2LnhtbFBLBQYAAAAABAAEAPkAAACRAwAAAAA=&#10;" strokecolor="#4a7ebb">
                    <v:stroke endarrow="block"/>
                  </v:shape>
                  <v:shape id="Text Box 3" o:spid="_x0000_s1780"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0vMUA&#10;AADcAAAADwAAAGRycy9kb3ducmV2LnhtbESPQYvCMBSE78L+h/AWvGm6BRe3GkUKoogedL14ezbP&#10;tti8dJuodX+9EQSPw8x8w4ynranElRpXWlbw1Y9AEGdWl5wr2P/Oe0MQziNrrCyTgjs5mE4+OmNM&#10;tL3xlq47n4sAYZeggsL7OpHSZQUZdH1bEwfvZBuDPsgml7rBW4CbSsZR9C0NlhwWCqwpLSg77y5G&#10;wSqdb3B7jM3wv0oX69Os/tsfBkp1P9vZCISn1r/Dr/ZSK/iJY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oTS8xQAAANw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r_strtx_rt_layer_valid[#lyrs-1:0]</w:t>
                          </w:r>
                        </w:p>
                      </w:txbxContent>
                    </v:textbox>
                  </v:shape>
                </v:group>
                <v:group id="Group 923" o:spid="_x0000_s1781"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shape id="Straight Arrow Connector 924" o:spid="_x0000_s1782"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iSSsQAAADcAAAADwAAAGRycy9kb3ducmV2LnhtbESPT4vCMBTE7wv7HcJb8Lam/mHRrlFU&#10;UHvZg9qLt0fzbMs2L6GJWr+9EQSPw8z8hpktOtOIK7W+tqxg0E9AEBdW11wqyI+b7wkIH5A1NpZJ&#10;wZ08LOafHzNMtb3xnq6HUIoIYZ+igioEl0rpi4oM+r51xNE729ZgiLItpW7xFuGmkcMk+ZEGa44L&#10;FTpaV1T8Hy5GgbPnbBUG2/JPb0+7bD/Kp8blSvW+uuUviEBdeIdf7UwrmA7H8DwTj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mJJKxAAAANwAAAAPAAAAAAAAAAAA&#10;AAAAAKECAABkcnMvZG93bnJldi54bWxQSwUGAAAAAAQABAD5AAAAkgMAAAAA&#10;" strokecolor="#4a7ebb">
                    <v:stroke endarrow="block"/>
                  </v:shape>
                  <v:shape id="Text Box 3" o:spid="_x0000_s1783"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isyMUA&#10;AADcAAAADwAAAGRycy9kb3ducmV2LnhtbESPT4vCMBTE78J+h/AWvGlqwcWtRpGCrIge/HPZ27N5&#10;tsXmpdtErfvpjSB4HGbmN8xk1ppKXKlxpWUFg34EgjizuuRcwWG/6I1AOI+ssbJMCu7kYDb96Eww&#10;0fbGW7rufC4ChF2CCgrv60RKlxVk0PVtTRy8k20M+iCbXOoGbwFuKhlH0Zc0WHJYKLCmtKDsvLsY&#10;Bat0scHtMTaj/yr9WZ/m9d/hd6hU97Odj0F4av07/GovtYLveA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KzIxQAAANw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b_strtx_rt_layer_valid[#lyrs-1:0]</w:t>
                          </w:r>
                        </w:p>
                      </w:txbxContent>
                    </v:textbox>
                  </v:shape>
                </v:group>
                <v:shape id="Straight Arrow Connector 926" o:spid="_x0000_s1784" type="#_x0000_t32" style="position:absolute;left:16192;top:50675;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APMYAAADcAAAADwAAAGRycy9kb3ducmV2LnhtbESPQWvCQBSE7wX/w/IKvdWNodWauooI&#10;gj14aCwtvT2yr0kw723Mrhr/vSsUPA4z8w0zW/TcqBN1vnZiYDRMQJEUztZSGvjarZ/fQPmAYrFx&#10;QgYu5GExHzzMMLPuLJ90ykOpIkR8hgaqENpMa19UxOiHriWJ3p/rGEOUXalth+cI50anSTLWjLXE&#10;hQpbWlVU7PMjG/ioX7ecTg7T/mdPozW/cL77/Tbm6bFfvoMK1Id7+L+9sQam6RhuZ+IR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FQDzGAAAA3AAAAA8AAAAAAAAA&#10;AAAAAAAAoQIAAGRycy9kb3ducmV2LnhtbFBLBQYAAAAABAAEAPkAAACUAwAAAAA=&#10;" strokecolor="#4a7ebb">
                  <v:stroke startarrow="block"/>
                </v:shape>
                <v:shape id="Text Box 105" o:spid="_x0000_s1785" type="#_x0000_t202" style="position:absolute;left:17049;top:4899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XJMcA&#10;AADcAAAADwAAAGRycy9kb3ducmV2LnhtbESPzWvCQBTE7wX/h+UJ3urGQFuNWUUC0lLswY+Lt2f2&#10;5QOzb2N21dS/vlso9DjMzG+YdNmbRtyoc7VlBZNxBII4t7rmUsFhv36egnAeWWNjmRR8k4PlYvCU&#10;YqLtnbd02/lSBAi7BBVU3reJlC6vyKAb25Y4eIXtDPogu1LqDu8BbhoZR9GrNFhzWKiwpayi/Ly7&#10;GgWf2foLt6fYTB9N9r4pVu3lcHxRajTsV3MQnnr/H/5rf2gFs/g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WlyTHAAAA3AAAAA8AAAAAAAAAAAAAAAAAmAIAAGRy&#10;cy9kb3ducmV2LnhtbFBLBQYAAAAABAAEAPUAAACMAw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acmb_cg_reg[16:0]</w:t>
                        </w:r>
                      </w:p>
                    </w:txbxContent>
                  </v:textbox>
                </v:shape>
                <v:shape id="Straight Arrow Connector 1056" o:spid="_x0000_s1786" type="#_x0000_t32" style="position:absolute;left:16198;top:11243;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bJ8IAAADdAAAADwAAAGRycy9kb3ducmV2LnhtbERPTYvCMBC9L/gfwgje1tSVFa1G0QXd&#10;XjyovXgbmrEtNpPQRO3++40geJvH+5zFqjONuFPra8sKRsMEBHFhdc2lgvy0/ZyC8AFZY2OZFPyR&#10;h9Wy97HAVNsHH+h+DKWIIexTVFCF4FIpfVGRQT+0jjhyF9saDBG2pdQtPmK4aeRXkkykwZpjQ4WO&#10;fioqrsebUeDsJduE0a7c6935NzuM85lxuVKDfreegwjUhbf45c50nJ98T+D5TTxB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pbJ8IAAADdAAAADwAAAAAAAAAAAAAA&#10;AAChAgAAZHJzL2Rvd25yZXYueG1sUEsFBgAAAAAEAAQA+QAAAJADAAAAAA==&#10;" strokecolor="#4a7ebb">
                  <v:stroke endarrow="block"/>
                </v:shape>
                <v:shape id="Text Box 3" o:spid="_x0000_s1787" type="#_x0000_t202" style="position:absolute;left:16192;top:9484;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Hh38UA&#10;AADdAAAADwAAAGRycy9kb3ducmV2LnhtbERPTWvCQBC9F/wPyxR6q5sKakhdJQSCpehB66W3aXZM&#10;QrOzMbsmaX99VxB6m8f7nNVmNI3oqXO1ZQUv0wgEcWF1zaWC00f+HINwHlljY5kU/JCDzXrysMJE&#10;24EP1B99KUIIuwQVVN63iZSuqMigm9qWOHBn2xn0AXal1B0OIdw0chZFC2mw5tBQYUtZRcX38WoU&#10;vGf5Hg9fMxP/Ntl2d07by+lzrtTT45i+gvA0+n/x3f2mw/xovoT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eHfxQAAAN0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b_idle</w:t>
                        </w:r>
                      </w:p>
                    </w:txbxContent>
                  </v:textbox>
                </v:shape>
                <v:shape id="Straight Arrow Connector 1058" o:spid="_x0000_s1788" type="#_x0000_t32" style="position:absolute;left:16198;top:12925;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z9E8cAAADdAAAADwAAAGRycy9kb3ducmV2LnhtbESPT2vCQBDF74V+h2UK3upG0f5JXaUI&#10;gh48NJaW3obsNAlmZtPsqum37xyE3mZ4b977zWI1cGvO1McmiIPJOANDUgbfSOXg/bC5fwITE4rH&#10;Ngg5+KUIq+XtzQJzHy7yRuciVUZDJObooE6py62NZU2McRw6EtW+Q8+YdO0r63u8aDi3dpplD5ax&#10;EW2osaN1TeWxOLGDXTPf8/Tx53n4PNJkwzMuDl8fzo3uhtcXMImG9G++Xm+94mdzxdVvdAS7/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P0TxwAAAN0AAAAPAAAAAAAA&#10;AAAAAAAAAKECAABkcnMvZG93bnJldi54bWxQSwUGAAAAAAQABAD5AAAAlQMAAAAA&#10;" strokecolor="#4a7ebb">
                  <v:stroke startarrow="block"/>
                </v:shape>
                <v:shape id="Text Box 105" o:spid="_x0000_s1789" type="#_x0000_t202" style="position:absolute;left:17056;top:1124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QNsUA&#10;AADdAAAADwAAAGRycy9kb3ducmV2LnhtbERPTWvCQBC9F/oflil4azYVLJpmFQmIIu3BNBdv0+yY&#10;hGZnY3Y1aX99VxB6m8f7nHQ1mlZcqXeNZQUvUQyCuLS64UpB8bl5noNwHllja5kU/JCD1fLxIcVE&#10;24EPdM19JUIIuwQV1N53iZSurMmgi2xHHLiT7Q36APtK6h6HEG5aOY3jV2mw4dBQY0dZTeV3fjEK&#10;9tnmAw9fUzP/bbPt+2ndnYvjTKnJ07h+A+Fp9P/iu3unw/x4toDbN+EE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tA2xQAAAN0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b_cg_clk</w:t>
                        </w:r>
                      </w:p>
                    </w:txbxContent>
                  </v:textbox>
                </v:shape>
                <v:shape id="Straight Arrow Connector 1060" o:spid="_x0000_s1790" type="#_x0000_t32" style="position:absolute;left:43171;top:29649;width:10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OsdcUAAADdAAAADwAAAGRycy9kb3ducmV2LnhtbESPQW/CMAyF75P4D5GRuI0UkNDWEdBA&#10;gvWyA6yX3azGtNUaJ2oClH8/H5C42XrP731ebQbXqSv1sfVsYDbNQBFX3rZcGyh/9q9voGJCtth5&#10;JgN3irBZj15WmFt/4yNdT6lWEsIxRwNNSiHXOlYNOYxTH4hFO/veYZK1r7Xt8SbhrtPzLFtqhy1L&#10;Q4OBdg1Vf6eLMxD8udim2aH+toffr+K4KN9dKI2ZjIfPD1CJhvQ0P64LK/jZUvjlGxlB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2OsdcUAAADdAAAADwAAAAAAAAAA&#10;AAAAAAChAgAAZHJzL2Rvd25yZXYueG1sUEsFBgAAAAAEAAQA+QAAAJMDAAAAAA==&#10;" strokecolor="#4a7ebb">
                  <v:stroke endarrow="block"/>
                </v:shape>
                <v:shape id="Text Box 105" o:spid="_x0000_s1791" type="#_x0000_t202" style="position:absolute;left:39832;top:26675;width:14905;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WjcUA&#10;AADdAAAADwAAAGRycy9kb3ducmV2LnhtbERPTWvCQBC9C/6HZYTedBOhIqmbEAJiKe1B66W3MTsm&#10;wexszG6TtL++Wyj0No/3ObtsMq0YqHeNZQXxKgJBXFrdcKXg/L5fbkE4j6yxtUwKvshBls5nO0y0&#10;HflIw8lXIoSwS1BB7X2XSOnKmgy6le2IA3e1vUEfYF9J3eMYwk0r11G0kQYbDg01dlTUVN5On0bB&#10;S7F/w+NlbbbfbXF4vebd/fzxqNTDYsqfQHia/L/4z/2sw/xoE8PvN+EE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2BaNxQAAAN0AAAAPAAAAAAAAAAAAAAAAAJgCAABkcnMv&#10;ZG93bnJldi54bWxQSwUGAAAAAAQABAD1AAAAigMAAAAA&#10;" filled="f" stroked="f" strokeweight=".5pt">
                  <v:textbox>
                    <w:txbxContent>
                      <w:p w:rsidR="00D4165B" w:rsidRDefault="00D4165B" w:rsidP="00526DC2">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v:textbox>
                </v:shape>
                <v:group id="Group 1187" o:spid="_x0000_s1792" style="position:absolute;left:16192;top:36394;width:27051;height:8667" coordsize="27056,8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90MMAAADdAAAADwAAAGRycy9kb3ducmV2LnhtbERPTYvCMBC9C/sfwgh7&#10;07S76Eo1ioi7eBBBXRBvQzO2xWZSmtjWf28Ewds83ufMFp0pRUO1KywriIcRCOLU6oIzBf/H38EE&#10;hPPIGkvLpOBODhbzj94ME21b3lNz8JkIIewSVJB7XyVSujQng25oK+LAXWxt0AdYZ1LX2IZwU8qv&#10;KBpLgwWHhhwrWuWUXg83o+CvxXb5Ha+b7fWyup+Po91pG5NSn/1uOQXhqfNv8cu90WF+PPmB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Qf3QwwAAAN0AAAAP&#10;AAAAAAAAAAAAAAAAAKoCAABkcnMvZG93bnJldi54bWxQSwUGAAAAAAQABAD6AAAAmgMAAAAA&#10;">
                  <v:rect id="Rectangle 1188" o:spid="_x0000_s1793" style="position:absolute;left:15957;top:1223;width:11099;height:74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HtSMUA&#10;AADdAAAADwAAAGRycy9kb3ducmV2LnhtbESPQWvDMAyF74P9B6NBb6uTHUZJ65bSURjdqc1oryJW&#10;47BYDraXZv3102Gwm8R7eu/TajP5Xo0UUxfYQDkvQBE3wXbcGvis988LUCkjW+wDk4EfSrBZPz6s&#10;sLLhxkcaT7lVEsKpQgMu56HSOjWOPKZ5GIhFu4boMcsaW20j3iTc9/qlKF61x46lweFAO0fN1+nb&#10;GzjcMX7Ul/qt3LnxXJ6P2/2BWmNmT9N2CSrTlP/Nf9fvVvDLheDKNzKC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Qe1IxQAAAN0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4165B" w:rsidRDefault="00D4165B" w:rsidP="006229F8">
                          <w:pPr>
                            <w:pStyle w:val="NormalWeb"/>
                            <w:spacing w:before="0" w:beforeAutospacing="0" w:after="0" w:afterAutospacing="0"/>
                            <w:jc w:val="center"/>
                          </w:pPr>
                          <w:r>
                            <w:rPr>
                              <w:rFonts w:ascii="Verdana" w:eastAsia="Times New Roman" w:hAnsi="Verdana" w:cs="Arial"/>
                              <w:color w:val="000000"/>
                              <w:sz w:val="16"/>
                              <w:szCs w:val="16"/>
                            </w:rPr>
                            <w:t>RX_inblk_cg</w:t>
                          </w:r>
                          <w:r>
                            <w:rPr>
                              <w:rFonts w:ascii="Verdana" w:eastAsia="Times New Roman" w:hAnsi="Verdana" w:cs="Arial"/>
                              <w:color w:val="000000"/>
                              <w:sz w:val="16"/>
                              <w:szCs w:val="16"/>
                            </w:rPr>
                            <w:br/>
                            <w:t>(AR and AW</w:t>
                          </w:r>
                          <w:r>
                            <w:rPr>
                              <w:rFonts w:ascii="Verdana" w:eastAsia="Times New Roman" w:hAnsi="Verdana" w:cs="Arial"/>
                              <w:color w:val="000000"/>
                              <w:sz w:val="16"/>
                              <w:szCs w:val="16"/>
                            </w:rPr>
                            <w:br/>
                            <w:t>channels)</w:t>
                          </w:r>
                        </w:p>
                      </w:txbxContent>
                    </v:textbox>
                  </v:rect>
                  <v:shape id="Straight Arrow Connector 1190" o:spid="_x0000_s1794"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Tz8UAAADdAAAADwAAAGRycy9kb3ducmV2LnhtbESPQW/CMAyF75P2HyIj7TbSbtIEHQGx&#10;SYNeOAC9cLMa01ZrnKjJoPz7+YDEzdZ7fu/zYjW6Xl1oiJ1nA/k0A0Vce9txY6A6/rzOQMWEbLH3&#10;TAZuFGG1fH5aYGH9lfd0OaRGSQjHAg20KYVC61i35DBOfSAW7ewHh0nWodF2wKuEu16/ZdmHdtix&#10;NLQY6Lul+vfw5wwEfy6/Ur5pdnZz2pb792ruQmXMy2Rcf4JKNKaH+X5dWsHP58Iv38gIe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fTz8UAAADdAAAADwAAAAAAAAAA&#10;AAAAAAChAgAAZHJzL2Rvd25yZXYueG1sUEsFBgAAAAAEAAQA+QAAAJMDAAAAAA==&#10;" strokecolor="#4a7ebb">
                    <v:stroke endarrow="block"/>
                  </v:shape>
                  <v:shape id="Text Box 3" o:spid="_x0000_s1795" type="#_x0000_t202" style="position:absolute;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pN8QA&#10;AADdAAAADwAAAGRycy9kb3ducmV2LnhtbERPTYvCMBC9L/gfwgh7W9MKilajSEFWFj3oevE2NmNb&#10;bCa1yWr11xtB2Ns83udM562pxJUaV1pWEPciEMSZ1SXnCva/y68RCOeRNVaWScGdHMxnnY8pJtre&#10;eEvXnc9FCGGXoILC+zqR0mUFGXQ9WxMH7mQbgz7AJpe6wVsIN5XsR9FQGiw5NBRYU1pQdt79GQU/&#10;6XKD22PfjB5V+r0+LerL/jBQ6rPbLiYgPLX+X/x2r3SYH49jeH0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saTfEAAAA3QAAAA8AAAAAAAAAAAAAAAAAmAIAAGRycy9k&#10;b3ducmV2LnhtbFBLBQYAAAAABAAEAPUAAACJAwAAAAA=&#10;" filled="f" stroked="f" strokeweight=".5pt">
                    <v:textbo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ar_idle</w:t>
                          </w:r>
                        </w:p>
                      </w:txbxContent>
                    </v:textbox>
                  </v:shape>
                  <v:shape id="Straight Arrow Connector 1192" o:spid="_x0000_s1796"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sQAAADdAAAADwAAAGRycy9kb3ducmV2LnhtbERPTWvCQBC9F/wPywi91U1CWzW6SikI&#10;7aGHRlG8DdkxCWZm0+xW03/fLRS8zeN9znI9cKsu1PvGiYF0koAiKZ1tpDKw224eZqB8QLHYOiED&#10;P+RhvRrdLTG37iqfdClCpWKI+BwN1CF0uda+rInRT1xHErmT6xlDhH2lbY/XGM6tzpLkWTM2Ehtq&#10;7Oi1pvJcfLOB9+bpg7Pp13w4nCnd8CMX2+PemPvx8LIAFWgIN/G/+83G+ek8g79v4gl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H/+xAAAAN0AAAAPAAAAAAAAAAAA&#10;AAAAAKECAABkcnMvZG93bnJldi54bWxQSwUGAAAAAAQABAD5AAAAkgMAAAAA&#10;" strokecolor="#4a7ebb">
                    <v:stroke startarrow="block"/>
                  </v:shape>
                  <v:shape id="Text Box 105" o:spid="_x0000_s1797"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S28QA&#10;AADdAAAADwAAAGRycy9kb3ducmV2LnhtbERPS4vCMBC+L/gfwgje1lQXF61GkYKsiHvwcfE2NmNb&#10;bCa1iVr99ZsFwdt8fM+ZzBpTihvVrrCsoNeNQBCnVhecKdjvFp9DEM4jaywtk4IHOZhNWx8TjLW9&#10;84ZuW5+JEMIuRgW591UspUtzMui6tiIO3MnWBn2AdSZ1jfcQbkrZj6JvabDg0JBjRUlO6Xl7NQpW&#10;yeIXN8e+GT7L5Gd9mleX/WGgVKfdzMcgPDX+LX65lzrM742+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UtvEAAAA3QAAAA8AAAAAAAAAAAAAAAAAmAIAAGRycy9k&#10;b3ducmV2LnhtbFBLBQYAAAAABAAEAPUAAACJAwAAAAA=&#10;" filled="f" stroked="f" strokeweight=".5pt">
                    <v:textbo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ar_cg_clk</w:t>
                          </w:r>
                        </w:p>
                      </w:txbxContent>
                    </v:textbox>
                  </v:shape>
                  <v:shape id="Straight Arrow Connector 1194" o:spid="_x0000_s1798" type="#_x0000_t32" style="position:absolute;left:6;top:5434;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zVzMMAAADdAAAADwAAAGRycy9kb3ducmV2LnhtbERPTYvCMBC9L/gfwgh7W9OqLGs1ii6o&#10;vexBtxdvQzO2xWYSmqx2/70RBG/zeJ+zWPWmFVfqfGNZQTpKQBCXVjdcKSh+tx9fIHxA1thaJgX/&#10;5GG1HLwtMNP2xge6HkMlYgj7DBXUIbhMSl/WZNCPrCOO3Nl2BkOEXSV1h7cYblo5TpJPabDh2FCj&#10;o++aysvxzyhw9pxvQrqrfvTutM8Pk2JmXKHU+7Bfz0EE6sNL/HTnOs5PZ1N4fBN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s1czDAAAA3QAAAA8AAAAAAAAAAAAA&#10;AAAAoQIAAGRycy9kb3ducmV2LnhtbFBLBQYAAAAABAAEAPkAAACRAwAAAAA=&#10;" strokecolor="#4a7ebb">
                    <v:stroke endarrow="block"/>
                  </v:shape>
                  <v:shape id="Text Box 3" o:spid="_x0000_s1799" type="#_x0000_t202" style="position:absolute;top:3675;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vNMQA&#10;AADdAAAADwAAAGRycy9kb3ducmV2LnhtbERPTYvCMBC9C/sfwix401RBcatRpCArogfdXvY224xt&#10;sZl0m6jVX28Ewds83ufMFq2pxIUaV1pWMOhHIIgzq0vOFaQ/q94EhPPIGivLpOBGDhbzj84MY22v&#10;vKfLwecihLCLUUHhfR1L6bKCDLq+rYkDd7SNQR9gk0vd4DWEm0oOo2gsDZYcGgqsKSkoOx3ORsEm&#10;We1w/zc0k3uVfG+Py/o//R0p1f1sl1MQnlr/Fr/cax3mD75G8Pwmn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bzTEAAAA3QAAAA8AAAAAAAAAAAAAAAAAmAIAAGRycy9k&#10;b3ducmV2LnhtbFBLBQYAAAAABAAEAPUAAACJAwAAAAA=&#10;" filled="f" stroked="f" strokeweight=".5pt">
                    <v:textbo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aw_idle</w:t>
                          </w:r>
                        </w:p>
                      </w:txbxContent>
                    </v:textbox>
                  </v:shape>
                  <v:shape id="Straight Arrow Connector 1196" o:spid="_x0000_s1800" type="#_x0000_t32" style="position:absolute;left:6;top:71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5/cQAAADdAAAADwAAAGRycy9kb3ducmV2LnhtbERPTWvCQBC9F/wPyxR6q5tIqzV1FREE&#10;e/DQWFp6G7LTJJiZjdlV4793hYK3ebzPmS16btSJOl87MZAOE1AkhbO1lAa+duvnN1A+oFhsnJCB&#10;C3lYzAcPM8ysO8snnfJQqhgiPkMDVQhtprUvKmL0Q9eSRO7PdYwhwq7UtsNzDOdGj5JkrBlriQ0V&#10;trSqqNjnRzbwUb9ueTQ5TPufPaVrfuF89/ttzNNjv3wHFagPd/G/e2Pj/HQ6hts38QQ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Z3n9xAAAAN0AAAAPAAAAAAAAAAAA&#10;AAAAAKECAABkcnMvZG93bnJldi54bWxQSwUGAAAAAAQABAD5AAAAkgMAAAAA&#10;" strokecolor="#4a7ebb">
                    <v:stroke startarrow="block"/>
                  </v:shape>
                  <v:shape id="Text Box 105" o:spid="_x0000_s1801" type="#_x0000_t202" style="position:absolute;left:863;top:5434;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U2MQA&#10;AADdAAAADwAAAGRycy9kb3ducmV2LnhtbERPS4vCMBC+L/gfwgje1lRhXa1GkYKsiHvwcfE2NmNb&#10;bCa1iVr99ZsFwdt8fM+ZzBpTihvVrrCsoNeNQBCnVhecKdjvFp9DEM4jaywtk4IHOZhNWx8TjLW9&#10;84ZuW5+JEMIuRgW591UspUtzMui6tiIO3MnWBn2AdSZ1jfcQbkrZj6KBNFhwaMixoiSn9Ly9GgWr&#10;ZPGLm2PfDJ9l8rM+zavL/vClVKfdzMcgPDX+LX65lzrM742+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VNjEAAAA3QAAAA8AAAAAAAAAAAAAAAAAmAIAAGRycy9k&#10;b3ducmV2LnhtbFBLBQYAAAAABAAEAPUAAACJAwAAAAA=&#10;" filled="f" stroked="f" strokeweight=".5pt">
                    <v:textbox>
                      <w:txbxContent>
                        <w:p w:rsidR="00D4165B" w:rsidRDefault="00D4165B" w:rsidP="006229F8">
                          <w:pPr>
                            <w:pStyle w:val="NormalWeb"/>
                            <w:spacing w:before="0" w:beforeAutospacing="0" w:after="0" w:afterAutospacing="0"/>
                          </w:pPr>
                          <w:r>
                            <w:rPr>
                              <w:rFonts w:ascii="Verdana" w:eastAsia="Times New Roman" w:hAnsi="Verdana" w:cs="Arial"/>
                              <w:color w:val="000000"/>
                              <w:sz w:val="14"/>
                              <w:szCs w:val="14"/>
                            </w:rPr>
                            <w:t>aw_cg_clk</w:t>
                          </w:r>
                        </w:p>
                      </w:txbxContent>
                    </v:textbox>
                  </v:shape>
                </v:group>
                <w10:anchorlock/>
              </v:group>
            </w:pict>
          </mc:Fallback>
        </mc:AlternateContent>
      </w:r>
    </w:p>
    <w:p w:rsidR="00526DC2" w:rsidRDefault="00BD19DB" w:rsidP="00BD19DB">
      <w:pPr>
        <w:pStyle w:val="Caption"/>
      </w:pPr>
      <w:bookmarkStart w:id="127" w:name="_Toc380556080"/>
      <w:r>
        <w:t xml:space="preserve">Figure </w:t>
      </w:r>
      <w:r w:rsidR="00B926E2">
        <w:fldChar w:fldCharType="begin"/>
      </w:r>
      <w:r w:rsidR="00B926E2">
        <w:instrText xml:space="preserve"> SEQ Figure \* ARABIC </w:instrText>
      </w:r>
      <w:r w:rsidR="00B926E2">
        <w:fldChar w:fldCharType="separate"/>
      </w:r>
      <w:r w:rsidR="00257CBE">
        <w:rPr>
          <w:noProof/>
        </w:rPr>
        <w:t>13</w:t>
      </w:r>
      <w:r w:rsidR="00B926E2">
        <w:rPr>
          <w:noProof/>
        </w:rPr>
        <w:fldChar w:fldCharType="end"/>
      </w:r>
      <w:r>
        <w:t xml:space="preserve"> </w:t>
      </w:r>
      <w:r w:rsidR="00FF2216">
        <w:t xml:space="preserve">Implementation #1: </w:t>
      </w:r>
      <w:r>
        <w:t>AXI Slave Bridge clock Gating hierarchy</w:t>
      </w:r>
      <w:bookmarkEnd w:id="127"/>
    </w:p>
    <w:p w:rsidR="00451BC2" w:rsidRDefault="00451BC2" w:rsidP="00451BC2"/>
    <w:p w:rsidR="00451BC2" w:rsidRDefault="00451BC2" w:rsidP="00451BC2"/>
    <w:p w:rsidR="00451BC2" w:rsidRDefault="00154079" w:rsidP="00154079">
      <w:pPr>
        <w:pStyle w:val="Heading3"/>
      </w:pPr>
      <w:r>
        <w:t xml:space="preserve"> </w:t>
      </w:r>
      <w:bookmarkStart w:id="128" w:name="_Toc388376312"/>
      <w:r w:rsidR="00FF2216">
        <w:t xml:space="preserve">Implementation #1: </w:t>
      </w:r>
      <w:r w:rsidR="00451BC2">
        <w:t>AXI Slave Bridge clock gating module interface</w:t>
      </w:r>
      <w:bookmarkEnd w:id="128"/>
    </w:p>
    <w:p w:rsidR="00451BC2" w:rsidRDefault="00451BC2" w:rsidP="00451BC2">
      <w:pPr>
        <w:pStyle w:val="Body"/>
      </w:pPr>
    </w:p>
    <w:p w:rsidR="005B6F46" w:rsidRPr="005B6F46" w:rsidRDefault="005B6F46" w:rsidP="005B6F46">
      <w:pPr>
        <w:pStyle w:val="Heading4"/>
        <w:numPr>
          <w:ilvl w:val="0"/>
          <w:numId w:val="0"/>
        </w:numPr>
        <w:ind w:left="864"/>
      </w:pPr>
    </w:p>
    <w:p w:rsidR="00A779D1" w:rsidRDefault="00A779D1" w:rsidP="00A779D1">
      <w:pPr>
        <w:pStyle w:val="Caption"/>
        <w:keepNext/>
      </w:pPr>
      <w:bookmarkStart w:id="129" w:name="_Toc388376360"/>
      <w:r>
        <w:t xml:space="preserve">Table </w:t>
      </w:r>
      <w:r w:rsidR="00B926E2">
        <w:fldChar w:fldCharType="begin"/>
      </w:r>
      <w:r w:rsidR="00B926E2">
        <w:instrText xml:space="preserve"> SEQ Table \* ARABIC </w:instrText>
      </w:r>
      <w:r w:rsidR="00B926E2">
        <w:fldChar w:fldCharType="separate"/>
      </w:r>
      <w:r w:rsidR="00A21017">
        <w:rPr>
          <w:noProof/>
        </w:rPr>
        <w:t>23</w:t>
      </w:r>
      <w:r w:rsidR="00B926E2">
        <w:rPr>
          <w:noProof/>
        </w:rPr>
        <w:fldChar w:fldCharType="end"/>
      </w:r>
      <w:r>
        <w:t xml:space="preserve"> </w:t>
      </w:r>
      <w:r w:rsidR="00FF2216">
        <w:t xml:space="preserve">Implementation #1: </w:t>
      </w:r>
      <w:r>
        <w:t>AXI Slave Bridge clock gating module interface</w:t>
      </w:r>
      <w:bookmarkEnd w:id="129"/>
    </w:p>
    <w:tbl>
      <w:tblPr>
        <w:tblStyle w:val="TableGrid"/>
        <w:tblW w:w="9801" w:type="dxa"/>
        <w:tblLayout w:type="fixed"/>
        <w:tblLook w:val="04A0" w:firstRow="1" w:lastRow="0" w:firstColumn="1" w:lastColumn="0" w:noHBand="0" w:noVBand="1"/>
      </w:tblPr>
      <w:tblGrid>
        <w:gridCol w:w="3111"/>
        <w:gridCol w:w="3415"/>
        <w:gridCol w:w="1142"/>
        <w:gridCol w:w="98"/>
        <w:gridCol w:w="2035"/>
      </w:tblGrid>
      <w:tr w:rsidR="00451BC2" w:rsidTr="005D7C94">
        <w:trPr>
          <w:trHeight w:val="242"/>
        </w:trPr>
        <w:tc>
          <w:tcPr>
            <w:tcW w:w="3111" w:type="dxa"/>
          </w:tcPr>
          <w:p w:rsidR="00451BC2" w:rsidRPr="0095770D" w:rsidRDefault="00451BC2" w:rsidP="00734B19">
            <w:pPr>
              <w:pStyle w:val="Body"/>
              <w:jc w:val="center"/>
              <w:rPr>
                <w:b/>
              </w:rPr>
            </w:pPr>
            <w:r w:rsidRPr="0095770D">
              <w:rPr>
                <w:b/>
              </w:rPr>
              <w:t>Signal Name</w:t>
            </w:r>
          </w:p>
        </w:tc>
        <w:tc>
          <w:tcPr>
            <w:tcW w:w="3415" w:type="dxa"/>
          </w:tcPr>
          <w:p w:rsidR="00451BC2" w:rsidRPr="0095770D" w:rsidRDefault="00451BC2" w:rsidP="00734B19">
            <w:pPr>
              <w:pStyle w:val="Body"/>
              <w:jc w:val="center"/>
              <w:rPr>
                <w:b/>
              </w:rPr>
            </w:pPr>
            <w:r w:rsidRPr="0095770D">
              <w:rPr>
                <w:b/>
              </w:rPr>
              <w:t>Width</w:t>
            </w:r>
          </w:p>
        </w:tc>
        <w:tc>
          <w:tcPr>
            <w:tcW w:w="1240" w:type="dxa"/>
            <w:gridSpan w:val="2"/>
          </w:tcPr>
          <w:p w:rsidR="00451BC2" w:rsidRPr="0095770D" w:rsidRDefault="00451BC2" w:rsidP="00734B19">
            <w:pPr>
              <w:pStyle w:val="Body"/>
              <w:jc w:val="center"/>
              <w:rPr>
                <w:b/>
              </w:rPr>
            </w:pPr>
            <w:r w:rsidRPr="0095770D">
              <w:rPr>
                <w:b/>
              </w:rPr>
              <w:t>Direction</w:t>
            </w:r>
          </w:p>
        </w:tc>
        <w:tc>
          <w:tcPr>
            <w:tcW w:w="2035" w:type="dxa"/>
          </w:tcPr>
          <w:p w:rsidR="00451BC2" w:rsidRPr="0095770D" w:rsidRDefault="00451BC2" w:rsidP="00734B19">
            <w:pPr>
              <w:pStyle w:val="Body"/>
              <w:jc w:val="center"/>
              <w:rPr>
                <w:b/>
              </w:rPr>
            </w:pPr>
            <w:r w:rsidRPr="0095770D">
              <w:rPr>
                <w:b/>
              </w:rPr>
              <w:t>Description</w:t>
            </w:r>
          </w:p>
        </w:tc>
      </w:tr>
      <w:tr w:rsidR="00451BC2" w:rsidTr="005D7C94">
        <w:trPr>
          <w:trHeight w:val="242"/>
        </w:trPr>
        <w:tc>
          <w:tcPr>
            <w:tcW w:w="9801" w:type="dxa"/>
            <w:gridSpan w:val="5"/>
          </w:tcPr>
          <w:p w:rsidR="00451BC2" w:rsidRPr="005B6F46" w:rsidRDefault="005B6F46" w:rsidP="00734B19">
            <w:pPr>
              <w:pStyle w:val="Body"/>
              <w:jc w:val="center"/>
              <w:rPr>
                <w:b/>
              </w:rPr>
            </w:pPr>
            <w:r w:rsidRPr="005B6F46">
              <w:rPr>
                <w:b/>
              </w:rPr>
              <w:t>System Signals (</w:t>
            </w:r>
            <w:r w:rsidR="00D85454">
              <w:rPr>
                <w:b/>
              </w:rPr>
              <w:t>W</w:t>
            </w:r>
            <w:r>
              <w:rPr>
                <w:b/>
              </w:rPr>
              <w:t>rapper I/O</w:t>
            </w:r>
            <w:r w:rsidR="00451BC2" w:rsidRPr="005B6F46">
              <w:rPr>
                <w:b/>
              </w:rPr>
              <w:t>)</w:t>
            </w:r>
          </w:p>
        </w:tc>
      </w:tr>
      <w:tr w:rsidR="00451BC2" w:rsidTr="005D7C94">
        <w:trPr>
          <w:trHeight w:val="242"/>
        </w:trPr>
        <w:tc>
          <w:tcPr>
            <w:tcW w:w="3111" w:type="dxa"/>
          </w:tcPr>
          <w:p w:rsidR="00451BC2" w:rsidRDefault="00451BC2" w:rsidP="005A2C7B">
            <w:pPr>
              <w:pStyle w:val="Body"/>
            </w:pPr>
            <w:r>
              <w:t>System_clk_en</w:t>
            </w:r>
          </w:p>
        </w:tc>
        <w:tc>
          <w:tcPr>
            <w:tcW w:w="3415" w:type="dxa"/>
          </w:tcPr>
          <w:p w:rsidR="00451BC2" w:rsidRDefault="00451BC2" w:rsidP="00734B19">
            <w:pPr>
              <w:pStyle w:val="Body"/>
              <w:jc w:val="center"/>
            </w:pPr>
            <w:r>
              <w:t>1</w:t>
            </w:r>
          </w:p>
        </w:tc>
        <w:tc>
          <w:tcPr>
            <w:tcW w:w="1240" w:type="dxa"/>
            <w:gridSpan w:val="2"/>
          </w:tcPr>
          <w:p w:rsidR="00451BC2" w:rsidRDefault="00451BC2" w:rsidP="00734B19">
            <w:pPr>
              <w:pStyle w:val="Body"/>
              <w:jc w:val="center"/>
            </w:pPr>
            <w:r>
              <w:t>Input</w:t>
            </w:r>
          </w:p>
        </w:tc>
        <w:tc>
          <w:tcPr>
            <w:tcW w:w="2035" w:type="dxa"/>
          </w:tcPr>
          <w:p w:rsidR="00451BC2" w:rsidRDefault="00451BC2" w:rsidP="005D7C94">
            <w:pPr>
              <w:pStyle w:val="Body"/>
            </w:pPr>
            <w:r>
              <w:t>System Clock Enable</w:t>
            </w:r>
            <w:r w:rsidR="006B19DD">
              <w:t xml:space="preserve"> </w:t>
            </w:r>
          </w:p>
        </w:tc>
      </w:tr>
      <w:tr w:rsidR="00451BC2" w:rsidTr="005D7C94">
        <w:trPr>
          <w:trHeight w:val="227"/>
        </w:trPr>
        <w:tc>
          <w:tcPr>
            <w:tcW w:w="3111" w:type="dxa"/>
          </w:tcPr>
          <w:p w:rsidR="00451BC2" w:rsidRDefault="00451BC2" w:rsidP="005A2C7B">
            <w:pPr>
              <w:pStyle w:val="Body"/>
            </w:pPr>
            <w:r>
              <w:t>System_cg_or</w:t>
            </w:r>
          </w:p>
        </w:tc>
        <w:tc>
          <w:tcPr>
            <w:tcW w:w="3415" w:type="dxa"/>
          </w:tcPr>
          <w:p w:rsidR="00451BC2" w:rsidRDefault="00451BC2" w:rsidP="00734B19">
            <w:pPr>
              <w:pStyle w:val="Body"/>
              <w:jc w:val="center"/>
            </w:pPr>
            <w:r>
              <w:t>1</w:t>
            </w:r>
          </w:p>
        </w:tc>
        <w:tc>
          <w:tcPr>
            <w:tcW w:w="1240" w:type="dxa"/>
            <w:gridSpan w:val="2"/>
          </w:tcPr>
          <w:p w:rsidR="00451BC2" w:rsidRDefault="00451BC2" w:rsidP="00734B19">
            <w:pPr>
              <w:pStyle w:val="Body"/>
              <w:jc w:val="center"/>
            </w:pPr>
            <w:r>
              <w:t>Input</w:t>
            </w:r>
          </w:p>
        </w:tc>
        <w:tc>
          <w:tcPr>
            <w:tcW w:w="2035" w:type="dxa"/>
          </w:tcPr>
          <w:p w:rsidR="00451BC2" w:rsidRDefault="00451BC2" w:rsidP="005D7C94">
            <w:pPr>
              <w:pStyle w:val="Body"/>
            </w:pPr>
            <w:r>
              <w:t xml:space="preserve">System Clock Gate Over ride </w:t>
            </w:r>
          </w:p>
        </w:tc>
      </w:tr>
      <w:tr w:rsidR="00451BC2" w:rsidTr="005D7C94">
        <w:trPr>
          <w:trHeight w:val="242"/>
        </w:trPr>
        <w:tc>
          <w:tcPr>
            <w:tcW w:w="3111" w:type="dxa"/>
          </w:tcPr>
          <w:p w:rsidR="00451BC2" w:rsidRPr="002D3624" w:rsidRDefault="00451BC2" w:rsidP="005A2C7B">
            <w:pPr>
              <w:pStyle w:val="Body"/>
            </w:pPr>
            <w:r>
              <w:t>Core_clk</w:t>
            </w:r>
          </w:p>
        </w:tc>
        <w:tc>
          <w:tcPr>
            <w:tcW w:w="3415" w:type="dxa"/>
          </w:tcPr>
          <w:p w:rsidR="00451BC2" w:rsidRPr="002D3624" w:rsidRDefault="00451BC2" w:rsidP="00734B19">
            <w:pPr>
              <w:pStyle w:val="Body"/>
              <w:jc w:val="center"/>
            </w:pPr>
            <w:r w:rsidRPr="002D3624">
              <w:t>1</w:t>
            </w:r>
          </w:p>
        </w:tc>
        <w:tc>
          <w:tcPr>
            <w:tcW w:w="1240" w:type="dxa"/>
            <w:gridSpan w:val="2"/>
          </w:tcPr>
          <w:p w:rsidR="00451BC2" w:rsidRPr="002D3624" w:rsidRDefault="00451BC2" w:rsidP="00734B19">
            <w:pPr>
              <w:pStyle w:val="Body"/>
              <w:jc w:val="center"/>
            </w:pPr>
            <w:r w:rsidRPr="002D3624">
              <w:t>Input</w:t>
            </w:r>
          </w:p>
        </w:tc>
        <w:tc>
          <w:tcPr>
            <w:tcW w:w="2035" w:type="dxa"/>
          </w:tcPr>
          <w:p w:rsidR="00451BC2" w:rsidRPr="002D3624" w:rsidRDefault="00451BC2" w:rsidP="005D7C94">
            <w:pPr>
              <w:pStyle w:val="Body"/>
            </w:pPr>
            <w:r>
              <w:t>Free running clock input</w:t>
            </w:r>
          </w:p>
        </w:tc>
      </w:tr>
      <w:tr w:rsidR="00451BC2" w:rsidTr="005D7C94">
        <w:trPr>
          <w:trHeight w:val="242"/>
        </w:trPr>
        <w:tc>
          <w:tcPr>
            <w:tcW w:w="3111" w:type="dxa"/>
          </w:tcPr>
          <w:p w:rsidR="00451BC2" w:rsidRDefault="00451BC2" w:rsidP="005A2C7B">
            <w:pPr>
              <w:pStyle w:val="Body"/>
            </w:pPr>
            <w:r>
              <w:t>Noc_reset</w:t>
            </w:r>
          </w:p>
        </w:tc>
        <w:tc>
          <w:tcPr>
            <w:tcW w:w="3415" w:type="dxa"/>
          </w:tcPr>
          <w:p w:rsidR="00451BC2" w:rsidRPr="002D3624" w:rsidRDefault="00451BC2" w:rsidP="00734B19">
            <w:pPr>
              <w:pStyle w:val="Body"/>
              <w:jc w:val="center"/>
            </w:pPr>
            <w:r>
              <w:t>1</w:t>
            </w:r>
          </w:p>
        </w:tc>
        <w:tc>
          <w:tcPr>
            <w:tcW w:w="1240" w:type="dxa"/>
            <w:gridSpan w:val="2"/>
          </w:tcPr>
          <w:p w:rsidR="00451BC2" w:rsidRPr="002D3624" w:rsidRDefault="00451BC2" w:rsidP="00734B19">
            <w:pPr>
              <w:pStyle w:val="Body"/>
              <w:jc w:val="center"/>
            </w:pPr>
            <w:r>
              <w:t>Input</w:t>
            </w:r>
          </w:p>
        </w:tc>
        <w:tc>
          <w:tcPr>
            <w:tcW w:w="2035" w:type="dxa"/>
          </w:tcPr>
          <w:p w:rsidR="00451BC2" w:rsidRDefault="00451BC2" w:rsidP="005D7C94">
            <w:pPr>
              <w:pStyle w:val="Body"/>
            </w:pPr>
            <w:r>
              <w:t>Global reset</w:t>
            </w:r>
          </w:p>
        </w:tc>
      </w:tr>
      <w:tr w:rsidR="00451BC2" w:rsidTr="005D7C94">
        <w:trPr>
          <w:trHeight w:val="215"/>
        </w:trPr>
        <w:tc>
          <w:tcPr>
            <w:tcW w:w="9801" w:type="dxa"/>
            <w:gridSpan w:val="5"/>
          </w:tcPr>
          <w:p w:rsidR="00451BC2" w:rsidRPr="00C604FA" w:rsidRDefault="00D85454" w:rsidP="00734B19">
            <w:pPr>
              <w:pStyle w:val="Body"/>
              <w:jc w:val="center"/>
              <w:rPr>
                <w:b/>
              </w:rPr>
            </w:pPr>
            <w:r>
              <w:rPr>
                <w:b/>
              </w:rPr>
              <w:t>NoC Signals (Wrapper I/O</w:t>
            </w:r>
            <w:r w:rsidR="00451BC2">
              <w:rPr>
                <w:b/>
              </w:rPr>
              <w:t>)</w:t>
            </w:r>
          </w:p>
        </w:tc>
      </w:tr>
      <w:tr w:rsidR="00451BC2" w:rsidTr="005D7C94">
        <w:trPr>
          <w:trHeight w:val="242"/>
        </w:trPr>
        <w:tc>
          <w:tcPr>
            <w:tcW w:w="3111" w:type="dxa"/>
          </w:tcPr>
          <w:p w:rsidR="00451BC2" w:rsidRPr="00745646" w:rsidRDefault="00B14EC0" w:rsidP="00734B19">
            <w:pPr>
              <w:pStyle w:val="Body"/>
            </w:pPr>
            <w:r>
              <w:t>aceslv</w:t>
            </w:r>
            <w:r w:rsidR="00451BC2">
              <w:t>brdg_rt</w:t>
            </w:r>
            <w:r w:rsidR="00451BC2" w:rsidRPr="00745646">
              <w:t>_</w:t>
            </w:r>
            <w:r w:rsidR="00451BC2">
              <w:t>cg_</w:t>
            </w:r>
            <w:r w:rsidR="00451BC2" w:rsidRPr="00745646">
              <w:t>busy</w:t>
            </w:r>
          </w:p>
        </w:tc>
        <w:tc>
          <w:tcPr>
            <w:tcW w:w="3415" w:type="dxa"/>
          </w:tcPr>
          <w:p w:rsidR="00451BC2" w:rsidRPr="00745646" w:rsidRDefault="00451BC2" w:rsidP="00734B19">
            <w:pPr>
              <w:pStyle w:val="Body"/>
            </w:pPr>
            <w:r>
              <w:t>[P_STR_TX_RT_NOOFLAYERS-</w:t>
            </w:r>
            <w:r w:rsidRPr="007D1C79">
              <w:t>1:0]</w:t>
            </w:r>
          </w:p>
        </w:tc>
        <w:tc>
          <w:tcPr>
            <w:tcW w:w="1240" w:type="dxa"/>
            <w:gridSpan w:val="2"/>
          </w:tcPr>
          <w:p w:rsidR="00451BC2" w:rsidRPr="00745646" w:rsidRDefault="00451BC2" w:rsidP="00734B19">
            <w:pPr>
              <w:pStyle w:val="Body"/>
            </w:pPr>
            <w:r w:rsidRPr="00745646">
              <w:t>Output</w:t>
            </w:r>
          </w:p>
        </w:tc>
        <w:tc>
          <w:tcPr>
            <w:tcW w:w="2035" w:type="dxa"/>
          </w:tcPr>
          <w:p w:rsidR="00451BC2" w:rsidRPr="00745646" w:rsidRDefault="00451BC2" w:rsidP="00734B19">
            <w:pPr>
              <w:pStyle w:val="Body"/>
            </w:pPr>
            <w:r>
              <w:t>Output Layer</w:t>
            </w:r>
            <w:r w:rsidRPr="00745646">
              <w:t xml:space="preserve"> Busy</w:t>
            </w:r>
            <w:r>
              <w:t xml:space="preserve"> (to NoC side interface)</w:t>
            </w:r>
          </w:p>
        </w:tc>
      </w:tr>
      <w:tr w:rsidR="00451BC2" w:rsidTr="005D7C94">
        <w:trPr>
          <w:trHeight w:val="242"/>
        </w:trPr>
        <w:tc>
          <w:tcPr>
            <w:tcW w:w="3111" w:type="dxa"/>
          </w:tcPr>
          <w:p w:rsidR="00451BC2" w:rsidRPr="00745646" w:rsidRDefault="00451BC2" w:rsidP="00734B19">
            <w:pPr>
              <w:pStyle w:val="Body"/>
            </w:pPr>
            <w:r>
              <w:t>rt</w:t>
            </w:r>
            <w:r w:rsidRPr="00745646">
              <w:t>_</w:t>
            </w:r>
            <w:r w:rsidR="00B14EC0">
              <w:t>aceslv</w:t>
            </w:r>
            <w:r>
              <w:t>brdg_cg_</w:t>
            </w:r>
            <w:r w:rsidRPr="00745646">
              <w:t>busy</w:t>
            </w:r>
          </w:p>
        </w:tc>
        <w:tc>
          <w:tcPr>
            <w:tcW w:w="3415" w:type="dxa"/>
          </w:tcPr>
          <w:p w:rsidR="00451BC2" w:rsidRPr="00745646" w:rsidRDefault="00451BC2" w:rsidP="00734B19">
            <w:pPr>
              <w:pStyle w:val="Body"/>
            </w:pPr>
            <w:r>
              <w:t>[P_STR_TX_RT_NOOFLAYERS-</w:t>
            </w:r>
            <w:r w:rsidRPr="007D1C79">
              <w:t>1:0]</w:t>
            </w:r>
          </w:p>
        </w:tc>
        <w:tc>
          <w:tcPr>
            <w:tcW w:w="1240" w:type="dxa"/>
            <w:gridSpan w:val="2"/>
          </w:tcPr>
          <w:p w:rsidR="00451BC2" w:rsidRPr="00745646" w:rsidRDefault="00451BC2" w:rsidP="00734B19">
            <w:pPr>
              <w:pStyle w:val="Body"/>
            </w:pPr>
            <w:r>
              <w:t>Input</w:t>
            </w:r>
          </w:p>
        </w:tc>
        <w:tc>
          <w:tcPr>
            <w:tcW w:w="2035" w:type="dxa"/>
          </w:tcPr>
          <w:p w:rsidR="00451BC2" w:rsidRPr="00745646" w:rsidRDefault="00451BC2" w:rsidP="00734B19">
            <w:pPr>
              <w:pStyle w:val="Body"/>
            </w:pPr>
            <w:r>
              <w:t>In</w:t>
            </w:r>
            <w:r w:rsidRPr="00745646">
              <w:t>put Port Busy</w:t>
            </w:r>
            <w:r>
              <w:t xml:space="preserve"> </w:t>
            </w:r>
            <w:r>
              <w:br/>
              <w:t>(from NoC side interface)</w:t>
            </w:r>
          </w:p>
        </w:tc>
      </w:tr>
      <w:tr w:rsidR="00451BC2" w:rsidTr="005D7C94">
        <w:trPr>
          <w:trHeight w:val="242"/>
        </w:trPr>
        <w:tc>
          <w:tcPr>
            <w:tcW w:w="9801" w:type="dxa"/>
            <w:gridSpan w:val="5"/>
          </w:tcPr>
          <w:p w:rsidR="00451BC2" w:rsidRPr="00FD0C49" w:rsidRDefault="005D7C94" w:rsidP="00734B19">
            <w:pPr>
              <w:pStyle w:val="Body"/>
              <w:jc w:val="center"/>
              <w:rPr>
                <w:b/>
              </w:rPr>
            </w:pPr>
            <w:r>
              <w:rPr>
                <w:b/>
              </w:rPr>
              <w:t>AXI Slave</w:t>
            </w:r>
            <w:r w:rsidR="00451BC2">
              <w:rPr>
                <w:b/>
              </w:rPr>
              <w:t xml:space="preserve"> Bridge</w:t>
            </w:r>
            <w:r w:rsidR="00D138D3">
              <w:rPr>
                <w:b/>
              </w:rPr>
              <w:t xml:space="preserve"> : R and B</w:t>
            </w:r>
            <w:r w:rsidR="00253D95">
              <w:rPr>
                <w:b/>
              </w:rPr>
              <w:t xml:space="preserve"> channels (Wrapper Internal)</w:t>
            </w:r>
          </w:p>
        </w:tc>
      </w:tr>
      <w:tr w:rsidR="00451BC2" w:rsidTr="005D7C94">
        <w:trPr>
          <w:trHeight w:val="985"/>
        </w:trPr>
        <w:tc>
          <w:tcPr>
            <w:tcW w:w="3111" w:type="dxa"/>
          </w:tcPr>
          <w:p w:rsidR="00451BC2" w:rsidRPr="003E62FA" w:rsidRDefault="003E485B" w:rsidP="005A2C7B">
            <w:pPr>
              <w:pStyle w:val="Body"/>
            </w:pPr>
            <w:r>
              <w:t>r_idle</w:t>
            </w:r>
          </w:p>
          <w:p w:rsidR="00451BC2" w:rsidRDefault="00451BC2" w:rsidP="005A2C7B">
            <w:pPr>
              <w:pStyle w:val="Body"/>
            </w:pPr>
          </w:p>
        </w:tc>
        <w:tc>
          <w:tcPr>
            <w:tcW w:w="3415" w:type="dxa"/>
          </w:tcPr>
          <w:p w:rsidR="00451BC2" w:rsidRDefault="00451BC2" w:rsidP="00734B19">
            <w:pPr>
              <w:pStyle w:val="Body"/>
              <w:jc w:val="center"/>
            </w:pPr>
            <w:r>
              <w:t>1</w:t>
            </w:r>
          </w:p>
        </w:tc>
        <w:tc>
          <w:tcPr>
            <w:tcW w:w="1240" w:type="dxa"/>
            <w:gridSpan w:val="2"/>
          </w:tcPr>
          <w:p w:rsidR="00451BC2" w:rsidRDefault="00451BC2" w:rsidP="00734B19">
            <w:pPr>
              <w:pStyle w:val="Body"/>
              <w:jc w:val="center"/>
            </w:pPr>
            <w:r>
              <w:t>Input</w:t>
            </w:r>
          </w:p>
        </w:tc>
        <w:tc>
          <w:tcPr>
            <w:tcW w:w="2035" w:type="dxa"/>
          </w:tcPr>
          <w:p w:rsidR="00451BC2" w:rsidRPr="00C46137" w:rsidRDefault="003E485B" w:rsidP="005D7C94">
            <w:pPr>
              <w:pStyle w:val="Body"/>
            </w:pPr>
            <w:r>
              <w:t>R channel is idle</w:t>
            </w:r>
            <w:r w:rsidR="00451BC2">
              <w:br/>
            </w:r>
            <w:r>
              <w:t>For ASYNC intf with AXI Slave :  Additionally Async Fifos are empty</w:t>
            </w:r>
          </w:p>
        </w:tc>
      </w:tr>
      <w:tr w:rsidR="00451BC2" w:rsidTr="005D7C94">
        <w:trPr>
          <w:trHeight w:val="512"/>
        </w:trPr>
        <w:tc>
          <w:tcPr>
            <w:tcW w:w="3111" w:type="dxa"/>
          </w:tcPr>
          <w:p w:rsidR="00451BC2" w:rsidRPr="00AC7811" w:rsidRDefault="003E485B" w:rsidP="005A2C7B">
            <w:pPr>
              <w:pStyle w:val="Body"/>
              <w:rPr>
                <w:szCs w:val="20"/>
              </w:rPr>
            </w:pPr>
            <w:r>
              <w:rPr>
                <w:color w:val="000000"/>
                <w:szCs w:val="20"/>
              </w:rPr>
              <w:t>b</w:t>
            </w:r>
            <w:r w:rsidR="00451BC2">
              <w:rPr>
                <w:color w:val="000000"/>
                <w:szCs w:val="20"/>
              </w:rPr>
              <w:t>_</w:t>
            </w:r>
            <w:r>
              <w:rPr>
                <w:color w:val="000000"/>
                <w:szCs w:val="20"/>
              </w:rPr>
              <w:t>idle</w:t>
            </w:r>
          </w:p>
        </w:tc>
        <w:tc>
          <w:tcPr>
            <w:tcW w:w="3415" w:type="dxa"/>
          </w:tcPr>
          <w:p w:rsidR="00451BC2" w:rsidRDefault="00451BC2" w:rsidP="00734B19">
            <w:pPr>
              <w:pStyle w:val="Body"/>
              <w:jc w:val="center"/>
            </w:pPr>
            <w:r>
              <w:t>1</w:t>
            </w:r>
          </w:p>
        </w:tc>
        <w:tc>
          <w:tcPr>
            <w:tcW w:w="1240" w:type="dxa"/>
            <w:gridSpan w:val="2"/>
          </w:tcPr>
          <w:p w:rsidR="00451BC2" w:rsidRDefault="00451BC2" w:rsidP="00734B19">
            <w:pPr>
              <w:pStyle w:val="Body"/>
              <w:jc w:val="center"/>
            </w:pPr>
            <w:r>
              <w:t>Input</w:t>
            </w:r>
          </w:p>
        </w:tc>
        <w:tc>
          <w:tcPr>
            <w:tcW w:w="2035" w:type="dxa"/>
          </w:tcPr>
          <w:p w:rsidR="00451BC2" w:rsidRPr="00FD0C49" w:rsidRDefault="00DD2536" w:rsidP="005D7C94">
            <w:pPr>
              <w:pStyle w:val="Body"/>
            </w:pPr>
            <w:r>
              <w:t>B</w:t>
            </w:r>
            <w:r w:rsidR="003E485B">
              <w:t xml:space="preserve"> channel </w:t>
            </w:r>
            <w:r w:rsidR="00451BC2">
              <w:t>is empty</w:t>
            </w:r>
            <w:r w:rsidR="00451BC2">
              <w:br/>
            </w:r>
            <w:r w:rsidR="009E43A5">
              <w:t>For ASYNC</w:t>
            </w:r>
            <w:r w:rsidR="002134C8">
              <w:t xml:space="preserve"> intf with AXI Slave</w:t>
            </w:r>
            <w:r w:rsidR="009E43A5">
              <w:t xml:space="preserve"> : Additionally Async Fifos are empty</w:t>
            </w:r>
          </w:p>
        </w:tc>
      </w:tr>
      <w:tr w:rsidR="00AA7BA8" w:rsidTr="005D7C94">
        <w:trPr>
          <w:trHeight w:val="512"/>
        </w:trPr>
        <w:tc>
          <w:tcPr>
            <w:tcW w:w="3111" w:type="dxa"/>
          </w:tcPr>
          <w:p w:rsidR="00AA7BA8" w:rsidRPr="00203025" w:rsidRDefault="00AA7BA8" w:rsidP="005A2C7B">
            <w:pPr>
              <w:pStyle w:val="Body"/>
            </w:pPr>
            <w:r w:rsidRPr="00203025">
              <w:t>r</w:t>
            </w:r>
            <w:r>
              <w:t>_strtx_rt_layer_valid</w:t>
            </w:r>
          </w:p>
          <w:p w:rsidR="00AA7BA8" w:rsidRPr="00AC7811" w:rsidRDefault="00AA7BA8" w:rsidP="005A2C7B">
            <w:pPr>
              <w:pStyle w:val="Body"/>
              <w:rPr>
                <w:szCs w:val="20"/>
              </w:rPr>
            </w:pPr>
          </w:p>
        </w:tc>
        <w:tc>
          <w:tcPr>
            <w:tcW w:w="3415" w:type="dxa"/>
          </w:tcPr>
          <w:p w:rsidR="00AA7BA8" w:rsidRDefault="00AA7BA8" w:rsidP="00AC1B5A">
            <w:pPr>
              <w:pStyle w:val="Body"/>
              <w:jc w:val="center"/>
            </w:pPr>
            <w:r>
              <w:t>[P_STR_TX_RT_NOOFLAYERS-</w:t>
            </w:r>
            <w:r w:rsidRPr="007D1C79">
              <w:t>1:0]</w:t>
            </w:r>
          </w:p>
        </w:tc>
        <w:tc>
          <w:tcPr>
            <w:tcW w:w="1240" w:type="dxa"/>
            <w:gridSpan w:val="2"/>
          </w:tcPr>
          <w:p w:rsidR="00AA7BA8" w:rsidRDefault="00AA7BA8" w:rsidP="00AC1B5A">
            <w:pPr>
              <w:pStyle w:val="Body"/>
              <w:jc w:val="center"/>
            </w:pPr>
            <w:r>
              <w:t>Input</w:t>
            </w:r>
          </w:p>
        </w:tc>
        <w:tc>
          <w:tcPr>
            <w:tcW w:w="2035" w:type="dxa"/>
          </w:tcPr>
          <w:p w:rsidR="00AA7BA8" w:rsidRPr="00FD0C49" w:rsidRDefault="00AA7BA8" w:rsidP="005D7C94">
            <w:pPr>
              <w:pStyle w:val="Body"/>
            </w:pPr>
            <w:r>
              <w:t>Outgoing layer valid from R channel</w:t>
            </w:r>
          </w:p>
        </w:tc>
      </w:tr>
      <w:tr w:rsidR="00AA7BA8" w:rsidTr="005D7C94">
        <w:trPr>
          <w:trHeight w:val="512"/>
        </w:trPr>
        <w:tc>
          <w:tcPr>
            <w:tcW w:w="3111" w:type="dxa"/>
          </w:tcPr>
          <w:p w:rsidR="00AA7BA8" w:rsidRPr="00203025" w:rsidRDefault="00AA7BA8" w:rsidP="005A2C7B">
            <w:pPr>
              <w:pStyle w:val="Body"/>
            </w:pPr>
            <w:r>
              <w:t>w_strtx_rt_layer_valid</w:t>
            </w:r>
          </w:p>
          <w:p w:rsidR="00AA7BA8" w:rsidRPr="00AC7811" w:rsidRDefault="00AA7BA8" w:rsidP="005A2C7B">
            <w:pPr>
              <w:pStyle w:val="Body"/>
              <w:rPr>
                <w:szCs w:val="20"/>
              </w:rPr>
            </w:pPr>
          </w:p>
        </w:tc>
        <w:tc>
          <w:tcPr>
            <w:tcW w:w="3415" w:type="dxa"/>
          </w:tcPr>
          <w:p w:rsidR="00AA7BA8" w:rsidRDefault="00AA7BA8" w:rsidP="00AC1B5A">
            <w:pPr>
              <w:pStyle w:val="Body"/>
              <w:jc w:val="center"/>
            </w:pPr>
            <w:r>
              <w:t>[P_STR_TX_RT_NOOFLAYERS-</w:t>
            </w:r>
            <w:r w:rsidRPr="007D1C79">
              <w:t>1:0]</w:t>
            </w:r>
          </w:p>
        </w:tc>
        <w:tc>
          <w:tcPr>
            <w:tcW w:w="1240" w:type="dxa"/>
            <w:gridSpan w:val="2"/>
          </w:tcPr>
          <w:p w:rsidR="00AA7BA8" w:rsidRDefault="00AA7BA8" w:rsidP="00AC1B5A">
            <w:pPr>
              <w:pStyle w:val="Body"/>
              <w:jc w:val="center"/>
            </w:pPr>
            <w:r>
              <w:t>Input</w:t>
            </w:r>
          </w:p>
        </w:tc>
        <w:tc>
          <w:tcPr>
            <w:tcW w:w="2035" w:type="dxa"/>
          </w:tcPr>
          <w:p w:rsidR="00AA7BA8" w:rsidRPr="00FD0C49" w:rsidRDefault="00AA7BA8" w:rsidP="005D7C94">
            <w:pPr>
              <w:pStyle w:val="Body"/>
            </w:pPr>
            <w:r>
              <w:t>Outgoing layer valid from W channel</w:t>
            </w:r>
          </w:p>
        </w:tc>
      </w:tr>
      <w:tr w:rsidR="00E1361A" w:rsidTr="005D7C94">
        <w:trPr>
          <w:trHeight w:val="512"/>
        </w:trPr>
        <w:tc>
          <w:tcPr>
            <w:tcW w:w="3111" w:type="dxa"/>
          </w:tcPr>
          <w:p w:rsidR="00E1361A" w:rsidRDefault="00E1361A" w:rsidP="005A2C7B">
            <w:pPr>
              <w:pStyle w:val="Body"/>
            </w:pPr>
            <w:r>
              <w:t>r_cg_clk</w:t>
            </w:r>
          </w:p>
        </w:tc>
        <w:tc>
          <w:tcPr>
            <w:tcW w:w="3415" w:type="dxa"/>
          </w:tcPr>
          <w:p w:rsidR="00E1361A" w:rsidRDefault="00E1361A" w:rsidP="00AC1B5A">
            <w:pPr>
              <w:pStyle w:val="Body"/>
              <w:jc w:val="center"/>
            </w:pPr>
            <w:r>
              <w:t>1</w:t>
            </w:r>
          </w:p>
        </w:tc>
        <w:tc>
          <w:tcPr>
            <w:tcW w:w="1240" w:type="dxa"/>
            <w:gridSpan w:val="2"/>
          </w:tcPr>
          <w:p w:rsidR="00E1361A" w:rsidRDefault="00E1361A" w:rsidP="00AC1B5A">
            <w:pPr>
              <w:pStyle w:val="Body"/>
              <w:jc w:val="center"/>
            </w:pPr>
            <w:r>
              <w:t>Output</w:t>
            </w:r>
          </w:p>
        </w:tc>
        <w:tc>
          <w:tcPr>
            <w:tcW w:w="2035" w:type="dxa"/>
          </w:tcPr>
          <w:p w:rsidR="00E1361A" w:rsidRDefault="00E1361A" w:rsidP="005D7C94">
            <w:pPr>
              <w:pStyle w:val="Body"/>
            </w:pPr>
            <w:r>
              <w:t>Gated Input clock for R Block</w:t>
            </w:r>
          </w:p>
        </w:tc>
      </w:tr>
      <w:tr w:rsidR="00E1361A" w:rsidTr="005D7C94">
        <w:trPr>
          <w:trHeight w:val="512"/>
        </w:trPr>
        <w:tc>
          <w:tcPr>
            <w:tcW w:w="3111" w:type="dxa"/>
          </w:tcPr>
          <w:p w:rsidR="00E1361A" w:rsidRDefault="00E1361A" w:rsidP="005A2C7B">
            <w:pPr>
              <w:pStyle w:val="Body"/>
            </w:pPr>
            <w:r>
              <w:t>w_cg_clk</w:t>
            </w:r>
          </w:p>
        </w:tc>
        <w:tc>
          <w:tcPr>
            <w:tcW w:w="3415" w:type="dxa"/>
          </w:tcPr>
          <w:p w:rsidR="00E1361A" w:rsidRDefault="00E1361A" w:rsidP="00AC1B5A">
            <w:pPr>
              <w:pStyle w:val="Body"/>
              <w:jc w:val="center"/>
            </w:pPr>
            <w:r>
              <w:t>1</w:t>
            </w:r>
          </w:p>
        </w:tc>
        <w:tc>
          <w:tcPr>
            <w:tcW w:w="1240" w:type="dxa"/>
            <w:gridSpan w:val="2"/>
          </w:tcPr>
          <w:p w:rsidR="00E1361A" w:rsidRDefault="00E1361A" w:rsidP="00AC1B5A">
            <w:pPr>
              <w:pStyle w:val="Body"/>
              <w:jc w:val="center"/>
            </w:pPr>
            <w:r>
              <w:t>Output</w:t>
            </w:r>
          </w:p>
        </w:tc>
        <w:tc>
          <w:tcPr>
            <w:tcW w:w="2035" w:type="dxa"/>
          </w:tcPr>
          <w:p w:rsidR="00E1361A" w:rsidRDefault="00E1361A" w:rsidP="005D7C94">
            <w:pPr>
              <w:pStyle w:val="Body"/>
            </w:pPr>
            <w:r>
              <w:t>Gated Input clock for for W Block</w:t>
            </w:r>
          </w:p>
        </w:tc>
      </w:tr>
      <w:tr w:rsidR="00294E9F" w:rsidTr="005D7C94">
        <w:trPr>
          <w:trHeight w:val="512"/>
        </w:trPr>
        <w:tc>
          <w:tcPr>
            <w:tcW w:w="3111" w:type="dxa"/>
          </w:tcPr>
          <w:p w:rsidR="00294E9F" w:rsidRPr="00745646" w:rsidRDefault="00294E9F" w:rsidP="002F5859">
            <w:pPr>
              <w:pStyle w:val="Body"/>
            </w:pPr>
            <w:r>
              <w:t>aceslvbrdg_rt</w:t>
            </w:r>
            <w:r w:rsidRPr="00745646">
              <w:t>_</w:t>
            </w:r>
            <w:r>
              <w:t>cg_status</w:t>
            </w:r>
          </w:p>
        </w:tc>
        <w:tc>
          <w:tcPr>
            <w:tcW w:w="3415" w:type="dxa"/>
          </w:tcPr>
          <w:p w:rsidR="00294E9F" w:rsidRPr="00745646" w:rsidRDefault="00294E9F" w:rsidP="002F5859">
            <w:pPr>
              <w:pStyle w:val="Body"/>
            </w:pPr>
            <w:r>
              <w:t>[P_STR_TX_RT_NOOFLAYERS-</w:t>
            </w:r>
            <w:r w:rsidRPr="007D1C79">
              <w:t>1:0]</w:t>
            </w:r>
          </w:p>
        </w:tc>
        <w:tc>
          <w:tcPr>
            <w:tcW w:w="1240" w:type="dxa"/>
            <w:gridSpan w:val="2"/>
          </w:tcPr>
          <w:p w:rsidR="00294E9F" w:rsidRPr="00745646" w:rsidRDefault="00294E9F" w:rsidP="002F5859">
            <w:pPr>
              <w:pStyle w:val="Body"/>
            </w:pPr>
            <w:r w:rsidRPr="00745646">
              <w:t>Output</w:t>
            </w:r>
          </w:p>
        </w:tc>
        <w:tc>
          <w:tcPr>
            <w:tcW w:w="2035" w:type="dxa"/>
          </w:tcPr>
          <w:p w:rsidR="00294E9F" w:rsidRPr="007837F8" w:rsidRDefault="00294E9F" w:rsidP="002F5859">
            <w:pPr>
              <w:pStyle w:val="Body"/>
            </w:pPr>
            <w:r>
              <w:t>Router on [layer] Status</w:t>
            </w:r>
            <w:r>
              <w:br/>
              <w:t>1: Clock Enabled</w:t>
            </w:r>
            <w:r>
              <w:br/>
              <w:t>0: Clock Disabled</w:t>
            </w:r>
          </w:p>
        </w:tc>
      </w:tr>
      <w:tr w:rsidR="00294E9F" w:rsidTr="005D7C94">
        <w:trPr>
          <w:trHeight w:val="70"/>
        </w:trPr>
        <w:tc>
          <w:tcPr>
            <w:tcW w:w="9801" w:type="dxa"/>
            <w:gridSpan w:val="5"/>
          </w:tcPr>
          <w:p w:rsidR="00294E9F" w:rsidRPr="005A2C7B" w:rsidRDefault="00294E9F" w:rsidP="005D7C94">
            <w:pPr>
              <w:pStyle w:val="Body"/>
              <w:jc w:val="center"/>
              <w:rPr>
                <w:b/>
              </w:rPr>
            </w:pPr>
            <w:r w:rsidRPr="005A2C7B">
              <w:rPr>
                <w:b/>
              </w:rPr>
              <w:t>AXI Slave Bridge :  AR and AW channels (Wrapper Internal)</w:t>
            </w:r>
          </w:p>
        </w:tc>
      </w:tr>
      <w:tr w:rsidR="00294E9F" w:rsidTr="005D7C94">
        <w:trPr>
          <w:trHeight w:val="260"/>
        </w:trPr>
        <w:tc>
          <w:tcPr>
            <w:tcW w:w="3111" w:type="dxa"/>
          </w:tcPr>
          <w:p w:rsidR="00294E9F" w:rsidRDefault="00294E9F" w:rsidP="005A2C7B">
            <w:pPr>
              <w:pStyle w:val="Body"/>
            </w:pPr>
            <w:r>
              <w:t>ar_idle</w:t>
            </w:r>
          </w:p>
        </w:tc>
        <w:tc>
          <w:tcPr>
            <w:tcW w:w="3415" w:type="dxa"/>
          </w:tcPr>
          <w:p w:rsidR="00294E9F" w:rsidRDefault="00294E9F" w:rsidP="00AC1B5A">
            <w:pPr>
              <w:pStyle w:val="Body"/>
              <w:jc w:val="center"/>
            </w:pPr>
            <w:r>
              <w:t>1</w:t>
            </w:r>
          </w:p>
        </w:tc>
        <w:tc>
          <w:tcPr>
            <w:tcW w:w="1142" w:type="dxa"/>
          </w:tcPr>
          <w:p w:rsidR="00294E9F" w:rsidRDefault="00294E9F" w:rsidP="00AC1B5A">
            <w:pPr>
              <w:pStyle w:val="Body"/>
              <w:jc w:val="center"/>
            </w:pPr>
            <w:r>
              <w:t>Input</w:t>
            </w:r>
          </w:p>
        </w:tc>
        <w:tc>
          <w:tcPr>
            <w:tcW w:w="2133" w:type="dxa"/>
            <w:gridSpan w:val="2"/>
          </w:tcPr>
          <w:p w:rsidR="00294E9F" w:rsidRDefault="00294E9F" w:rsidP="005D7C94">
            <w:pPr>
              <w:pStyle w:val="Body"/>
            </w:pPr>
            <w:r>
              <w:t>AR channel is idle</w:t>
            </w:r>
            <w:r>
              <w:br/>
              <w:t xml:space="preserve">For ASYNC intf with AXI Slave : </w:t>
            </w:r>
            <w:r>
              <w:lastRenderedPageBreak/>
              <w:t>Additionally Async Fifos are empty</w:t>
            </w:r>
          </w:p>
        </w:tc>
      </w:tr>
      <w:tr w:rsidR="00294E9F" w:rsidTr="005D7C94">
        <w:trPr>
          <w:trHeight w:val="260"/>
        </w:trPr>
        <w:tc>
          <w:tcPr>
            <w:tcW w:w="3111" w:type="dxa"/>
          </w:tcPr>
          <w:p w:rsidR="00294E9F" w:rsidRDefault="00294E9F" w:rsidP="005A2C7B">
            <w:pPr>
              <w:pStyle w:val="Body"/>
            </w:pPr>
            <w:r>
              <w:lastRenderedPageBreak/>
              <w:t>aw_idle</w:t>
            </w:r>
          </w:p>
        </w:tc>
        <w:tc>
          <w:tcPr>
            <w:tcW w:w="3415" w:type="dxa"/>
          </w:tcPr>
          <w:p w:rsidR="00294E9F" w:rsidRDefault="00294E9F" w:rsidP="00AC1B5A">
            <w:pPr>
              <w:pStyle w:val="Body"/>
              <w:jc w:val="center"/>
            </w:pPr>
            <w:r>
              <w:t>1</w:t>
            </w:r>
          </w:p>
        </w:tc>
        <w:tc>
          <w:tcPr>
            <w:tcW w:w="1142" w:type="dxa"/>
          </w:tcPr>
          <w:p w:rsidR="00294E9F" w:rsidRDefault="00294E9F" w:rsidP="00AC1B5A">
            <w:pPr>
              <w:pStyle w:val="Body"/>
              <w:jc w:val="center"/>
            </w:pPr>
            <w:r>
              <w:t>Input</w:t>
            </w:r>
          </w:p>
        </w:tc>
        <w:tc>
          <w:tcPr>
            <w:tcW w:w="2133" w:type="dxa"/>
            <w:gridSpan w:val="2"/>
          </w:tcPr>
          <w:p w:rsidR="00294E9F" w:rsidRDefault="00294E9F" w:rsidP="005D7C94">
            <w:pPr>
              <w:pStyle w:val="Body"/>
            </w:pPr>
            <w:r>
              <w:t>AW channel is idle</w:t>
            </w:r>
            <w:r>
              <w:br/>
              <w:t>For ASYNC intf with AXI Slave : Additionally Async Fifos are empty</w:t>
            </w:r>
          </w:p>
        </w:tc>
      </w:tr>
      <w:tr w:rsidR="00294E9F" w:rsidTr="005D7C94">
        <w:trPr>
          <w:trHeight w:val="260"/>
        </w:trPr>
        <w:tc>
          <w:tcPr>
            <w:tcW w:w="3111" w:type="dxa"/>
          </w:tcPr>
          <w:p w:rsidR="00294E9F" w:rsidRDefault="00294E9F" w:rsidP="005A2C7B">
            <w:pPr>
              <w:pStyle w:val="Body"/>
            </w:pPr>
            <w:r>
              <w:t>ar_cg_clk</w:t>
            </w:r>
          </w:p>
        </w:tc>
        <w:tc>
          <w:tcPr>
            <w:tcW w:w="3415" w:type="dxa"/>
          </w:tcPr>
          <w:p w:rsidR="00294E9F" w:rsidRDefault="00294E9F" w:rsidP="00AC1B5A">
            <w:pPr>
              <w:pStyle w:val="Body"/>
              <w:jc w:val="center"/>
            </w:pPr>
            <w:r>
              <w:t>1</w:t>
            </w:r>
          </w:p>
        </w:tc>
        <w:tc>
          <w:tcPr>
            <w:tcW w:w="1142" w:type="dxa"/>
          </w:tcPr>
          <w:p w:rsidR="00294E9F" w:rsidRDefault="00294E9F" w:rsidP="00AC1B5A">
            <w:pPr>
              <w:pStyle w:val="Body"/>
              <w:jc w:val="center"/>
            </w:pPr>
            <w:r>
              <w:t>Output</w:t>
            </w:r>
          </w:p>
        </w:tc>
        <w:tc>
          <w:tcPr>
            <w:tcW w:w="2133" w:type="dxa"/>
            <w:gridSpan w:val="2"/>
          </w:tcPr>
          <w:p w:rsidR="00294E9F" w:rsidRDefault="00294E9F" w:rsidP="005D7C94">
            <w:pPr>
              <w:pStyle w:val="Body"/>
            </w:pPr>
            <w:r>
              <w:t>Gated input clock for AR channel</w:t>
            </w:r>
          </w:p>
        </w:tc>
      </w:tr>
      <w:tr w:rsidR="00294E9F" w:rsidTr="005D7C94">
        <w:trPr>
          <w:trHeight w:val="260"/>
        </w:trPr>
        <w:tc>
          <w:tcPr>
            <w:tcW w:w="3111" w:type="dxa"/>
          </w:tcPr>
          <w:p w:rsidR="00294E9F" w:rsidRDefault="00294E9F" w:rsidP="005A2C7B">
            <w:pPr>
              <w:pStyle w:val="Body"/>
            </w:pPr>
            <w:r>
              <w:t>aw_cg_clk</w:t>
            </w:r>
          </w:p>
        </w:tc>
        <w:tc>
          <w:tcPr>
            <w:tcW w:w="3415" w:type="dxa"/>
          </w:tcPr>
          <w:p w:rsidR="00294E9F" w:rsidRDefault="00294E9F" w:rsidP="00AC1B5A">
            <w:pPr>
              <w:pStyle w:val="Body"/>
              <w:jc w:val="center"/>
            </w:pPr>
            <w:r>
              <w:t>1</w:t>
            </w:r>
          </w:p>
        </w:tc>
        <w:tc>
          <w:tcPr>
            <w:tcW w:w="1142" w:type="dxa"/>
          </w:tcPr>
          <w:p w:rsidR="00294E9F" w:rsidRDefault="00294E9F" w:rsidP="00AC1B5A">
            <w:pPr>
              <w:pStyle w:val="Body"/>
              <w:jc w:val="center"/>
            </w:pPr>
            <w:r>
              <w:t>Output</w:t>
            </w:r>
          </w:p>
        </w:tc>
        <w:tc>
          <w:tcPr>
            <w:tcW w:w="2133" w:type="dxa"/>
            <w:gridSpan w:val="2"/>
          </w:tcPr>
          <w:p w:rsidR="00294E9F" w:rsidRDefault="00294E9F" w:rsidP="005D7C94">
            <w:pPr>
              <w:pStyle w:val="Body"/>
            </w:pPr>
            <w:r>
              <w:t>Gated input clock for AW channel</w:t>
            </w:r>
          </w:p>
        </w:tc>
      </w:tr>
      <w:tr w:rsidR="00294E9F" w:rsidTr="005A2C7B">
        <w:trPr>
          <w:trHeight w:val="242"/>
        </w:trPr>
        <w:tc>
          <w:tcPr>
            <w:tcW w:w="9801" w:type="dxa"/>
            <w:gridSpan w:val="5"/>
          </w:tcPr>
          <w:p w:rsidR="00294E9F" w:rsidRPr="005A2C7B" w:rsidRDefault="00294E9F" w:rsidP="005A2C7B">
            <w:pPr>
              <w:pStyle w:val="Body"/>
              <w:jc w:val="center"/>
              <w:rPr>
                <w:b/>
              </w:rPr>
            </w:pPr>
            <w:r w:rsidRPr="005A2C7B">
              <w:rPr>
                <w:b/>
              </w:rPr>
              <w:t>AXI Slave Bridge : CSR (Wrapper Internal)</w:t>
            </w:r>
          </w:p>
        </w:tc>
      </w:tr>
      <w:tr w:rsidR="00294E9F" w:rsidTr="005D7C94">
        <w:trPr>
          <w:trHeight w:val="512"/>
        </w:trPr>
        <w:tc>
          <w:tcPr>
            <w:tcW w:w="3111" w:type="dxa"/>
          </w:tcPr>
          <w:p w:rsidR="00294E9F" w:rsidRPr="00AC7811" w:rsidRDefault="00294E9F" w:rsidP="005A2C7B">
            <w:pPr>
              <w:pStyle w:val="Body"/>
              <w:rPr>
                <w:szCs w:val="20"/>
              </w:rPr>
            </w:pPr>
            <w:r>
              <w:t>acsb_cg_reg</w:t>
            </w:r>
          </w:p>
        </w:tc>
        <w:tc>
          <w:tcPr>
            <w:tcW w:w="3415" w:type="dxa"/>
          </w:tcPr>
          <w:p w:rsidR="00294E9F" w:rsidRDefault="00294E9F" w:rsidP="00734B19">
            <w:pPr>
              <w:pStyle w:val="Body"/>
              <w:jc w:val="center"/>
            </w:pPr>
            <w:r>
              <w:t>17</w:t>
            </w:r>
          </w:p>
        </w:tc>
        <w:tc>
          <w:tcPr>
            <w:tcW w:w="1142" w:type="dxa"/>
          </w:tcPr>
          <w:p w:rsidR="00294E9F" w:rsidRDefault="00294E9F" w:rsidP="00734B19">
            <w:pPr>
              <w:pStyle w:val="Body"/>
              <w:jc w:val="center"/>
            </w:pPr>
            <w:r>
              <w:t>Input</w:t>
            </w:r>
          </w:p>
        </w:tc>
        <w:tc>
          <w:tcPr>
            <w:tcW w:w="2133" w:type="dxa"/>
            <w:gridSpan w:val="2"/>
          </w:tcPr>
          <w:p w:rsidR="00294E9F" w:rsidRPr="00FD0C49" w:rsidRDefault="00294E9F" w:rsidP="00734B19">
            <w:pPr>
              <w:pStyle w:val="Body"/>
            </w:pPr>
            <w:r>
              <w:t xml:space="preserve">17 bit register read value from  clock gate control register (Section </w:t>
            </w:r>
            <w:r>
              <w:fldChar w:fldCharType="begin"/>
            </w:r>
            <w:r>
              <w:instrText xml:space="preserve"> REF _Ref380048979 \r \h  \* MERGEFORMAT </w:instrText>
            </w:r>
            <w:r>
              <w:fldChar w:fldCharType="separate"/>
            </w:r>
            <w:r w:rsidR="00257CBE">
              <w:t>9.2.2</w:t>
            </w:r>
            <w:r>
              <w:fldChar w:fldCharType="end"/>
            </w:r>
            <w:r>
              <w:t>)</w:t>
            </w:r>
          </w:p>
        </w:tc>
      </w:tr>
      <w:tr w:rsidR="00294E9F" w:rsidTr="005D7C94">
        <w:trPr>
          <w:trHeight w:val="242"/>
        </w:trPr>
        <w:tc>
          <w:tcPr>
            <w:tcW w:w="9801" w:type="dxa"/>
            <w:gridSpan w:val="5"/>
          </w:tcPr>
          <w:p w:rsidR="00294E9F" w:rsidRPr="003A5BE2" w:rsidRDefault="00294E9F" w:rsidP="005A2C7B">
            <w:pPr>
              <w:pStyle w:val="Body"/>
              <w:jc w:val="center"/>
              <w:rPr>
                <w:b/>
              </w:rPr>
            </w:pPr>
            <w:r>
              <w:rPr>
                <w:b/>
              </w:rPr>
              <w:t>StrrxBrdg signals (Wrapper Internal)</w:t>
            </w:r>
          </w:p>
        </w:tc>
      </w:tr>
      <w:tr w:rsidR="00294E9F" w:rsidTr="005D7C94">
        <w:trPr>
          <w:trHeight w:val="242"/>
        </w:trPr>
        <w:tc>
          <w:tcPr>
            <w:tcW w:w="3111" w:type="dxa"/>
          </w:tcPr>
          <w:p w:rsidR="00294E9F" w:rsidRDefault="00294E9F" w:rsidP="00AC1B5A">
            <w:pPr>
              <w:pStyle w:val="Body"/>
            </w:pPr>
            <w:r w:rsidRPr="003F70DF">
              <w:t>strrxbrdg_fifo_empty</w:t>
            </w:r>
          </w:p>
        </w:tc>
        <w:tc>
          <w:tcPr>
            <w:tcW w:w="3415" w:type="dxa"/>
          </w:tcPr>
          <w:p w:rsidR="00294E9F" w:rsidRDefault="00294E9F" w:rsidP="00AC1B5A">
            <w:pPr>
              <w:pStyle w:val="Body"/>
              <w:jc w:val="center"/>
            </w:pPr>
            <w:r w:rsidRPr="003F70DF">
              <w:t>[P_STR_TX_RT_NOOFLAYERS-1:0]</w:t>
            </w:r>
          </w:p>
        </w:tc>
        <w:tc>
          <w:tcPr>
            <w:tcW w:w="1240" w:type="dxa"/>
            <w:gridSpan w:val="2"/>
          </w:tcPr>
          <w:p w:rsidR="00294E9F" w:rsidRDefault="00294E9F" w:rsidP="00AC1B5A">
            <w:pPr>
              <w:pStyle w:val="Body"/>
              <w:jc w:val="center"/>
            </w:pPr>
            <w:r>
              <w:t>Input</w:t>
            </w:r>
          </w:p>
        </w:tc>
        <w:tc>
          <w:tcPr>
            <w:tcW w:w="2035" w:type="dxa"/>
          </w:tcPr>
          <w:p w:rsidR="00294E9F" w:rsidRDefault="00294E9F" w:rsidP="00AC1B5A">
            <w:pPr>
              <w:pStyle w:val="Body"/>
            </w:pPr>
            <w:r w:rsidRPr="003F70DF">
              <w:t>NoC side Input VC fifos are empty</w:t>
            </w:r>
          </w:p>
        </w:tc>
      </w:tr>
      <w:tr w:rsidR="00294E9F" w:rsidTr="005D7C94">
        <w:trPr>
          <w:trHeight w:val="242"/>
        </w:trPr>
        <w:tc>
          <w:tcPr>
            <w:tcW w:w="3111" w:type="dxa"/>
          </w:tcPr>
          <w:p w:rsidR="00294E9F" w:rsidRDefault="00294E9F" w:rsidP="005A2C7B">
            <w:pPr>
              <w:pStyle w:val="Body"/>
            </w:pPr>
            <w:r w:rsidRPr="00035B0A">
              <w:t>strrxbrdg_</w:t>
            </w:r>
            <w:r>
              <w:t>cg_</w:t>
            </w:r>
            <w:r w:rsidRPr="00035B0A">
              <w:t>clk</w:t>
            </w:r>
          </w:p>
        </w:tc>
        <w:tc>
          <w:tcPr>
            <w:tcW w:w="3415" w:type="dxa"/>
          </w:tcPr>
          <w:p w:rsidR="00294E9F" w:rsidRDefault="00294E9F" w:rsidP="00734B19">
            <w:pPr>
              <w:pStyle w:val="Body"/>
              <w:jc w:val="center"/>
            </w:pPr>
            <w:r w:rsidRPr="00035B0A">
              <w:t>[P_STR_TX_RT_NOOFLAYERS-1:0]</w:t>
            </w:r>
          </w:p>
        </w:tc>
        <w:tc>
          <w:tcPr>
            <w:tcW w:w="1240" w:type="dxa"/>
            <w:gridSpan w:val="2"/>
          </w:tcPr>
          <w:p w:rsidR="00294E9F" w:rsidRDefault="00294E9F" w:rsidP="00734B19">
            <w:pPr>
              <w:pStyle w:val="Body"/>
              <w:jc w:val="center"/>
            </w:pPr>
            <w:r>
              <w:t>Output</w:t>
            </w:r>
          </w:p>
        </w:tc>
        <w:tc>
          <w:tcPr>
            <w:tcW w:w="2035" w:type="dxa"/>
          </w:tcPr>
          <w:p w:rsidR="00294E9F" w:rsidRPr="003776A9" w:rsidRDefault="00294E9F" w:rsidP="009C4634">
            <w:pPr>
              <w:pStyle w:val="Body"/>
              <w:jc w:val="center"/>
              <w:rPr>
                <w:b/>
              </w:rPr>
            </w:pPr>
            <w:r w:rsidRPr="003776A9">
              <w:rPr>
                <w:b/>
              </w:rPr>
              <w:t xml:space="preserve">Gated Input clock for NoC side Rx VC FIFOs </w:t>
            </w:r>
          </w:p>
        </w:tc>
      </w:tr>
      <w:tr w:rsidR="00294E9F" w:rsidTr="00AC1B5A">
        <w:trPr>
          <w:trHeight w:val="242"/>
        </w:trPr>
        <w:tc>
          <w:tcPr>
            <w:tcW w:w="9801" w:type="dxa"/>
            <w:gridSpan w:val="5"/>
          </w:tcPr>
          <w:p w:rsidR="00294E9F" w:rsidRPr="003776A9" w:rsidRDefault="00294E9F" w:rsidP="009C4634">
            <w:pPr>
              <w:pStyle w:val="Body"/>
              <w:jc w:val="center"/>
              <w:rPr>
                <w:b/>
              </w:rPr>
            </w:pPr>
            <w:r>
              <w:rPr>
                <w:b/>
              </w:rPr>
              <w:t>Misc signals (Wrapper Internal)</w:t>
            </w:r>
          </w:p>
        </w:tc>
      </w:tr>
      <w:tr w:rsidR="00294E9F" w:rsidTr="005D7C94">
        <w:trPr>
          <w:trHeight w:val="242"/>
        </w:trPr>
        <w:tc>
          <w:tcPr>
            <w:tcW w:w="3111" w:type="dxa"/>
          </w:tcPr>
          <w:p w:rsidR="00294E9F" w:rsidRDefault="00294E9F" w:rsidP="005A2C7B">
            <w:pPr>
              <w:pStyle w:val="Body"/>
            </w:pPr>
            <w:r>
              <w:t>Core_cg_clk</w:t>
            </w:r>
          </w:p>
        </w:tc>
        <w:tc>
          <w:tcPr>
            <w:tcW w:w="3415" w:type="dxa"/>
          </w:tcPr>
          <w:p w:rsidR="00294E9F" w:rsidRDefault="00294E9F" w:rsidP="00734B19">
            <w:pPr>
              <w:pStyle w:val="Body"/>
              <w:jc w:val="center"/>
            </w:pPr>
            <w:r>
              <w:t>1</w:t>
            </w:r>
          </w:p>
        </w:tc>
        <w:tc>
          <w:tcPr>
            <w:tcW w:w="1240" w:type="dxa"/>
            <w:gridSpan w:val="2"/>
          </w:tcPr>
          <w:p w:rsidR="00294E9F" w:rsidRDefault="00294E9F" w:rsidP="00734B19">
            <w:pPr>
              <w:pStyle w:val="Body"/>
            </w:pPr>
            <w:r>
              <w:t>Output</w:t>
            </w:r>
          </w:p>
        </w:tc>
        <w:tc>
          <w:tcPr>
            <w:tcW w:w="2035" w:type="dxa"/>
          </w:tcPr>
          <w:p w:rsidR="00294E9F" w:rsidRDefault="00294E9F" w:rsidP="00734B19">
            <w:pPr>
              <w:pStyle w:val="Body"/>
            </w:pPr>
            <w:r>
              <w:t xml:space="preserve">Gated clock for complete shut-down of the AXI Slave Bridge. </w:t>
            </w:r>
            <w:r w:rsidRPr="003A5BE2">
              <w:rPr>
                <w:b/>
              </w:rPr>
              <w:t xml:space="preserve">Core_clk will still be an input to the router for </w:t>
            </w:r>
            <w:r>
              <w:rPr>
                <w:b/>
              </w:rPr>
              <w:t xml:space="preserve">some </w:t>
            </w:r>
            <w:r w:rsidRPr="003A5BE2">
              <w:rPr>
                <w:b/>
              </w:rPr>
              <w:t>free running signals</w:t>
            </w:r>
            <w:r>
              <w:rPr>
                <w:b/>
              </w:rPr>
              <w:t xml:space="preserve"> and logic</w:t>
            </w:r>
          </w:p>
        </w:tc>
      </w:tr>
    </w:tbl>
    <w:p w:rsidR="00451BC2" w:rsidRDefault="00451BC2" w:rsidP="00451BC2">
      <w:pPr>
        <w:pStyle w:val="Body"/>
      </w:pPr>
    </w:p>
    <w:p w:rsidR="00ED0EB7" w:rsidRDefault="00ED0EB7" w:rsidP="00ED0EB7">
      <w:pPr>
        <w:pStyle w:val="Heading4"/>
        <w:numPr>
          <w:ilvl w:val="0"/>
          <w:numId w:val="0"/>
        </w:numPr>
        <w:ind w:left="864"/>
      </w:pPr>
    </w:p>
    <w:p w:rsidR="00ED0EB7" w:rsidRDefault="00ED0EB7" w:rsidP="00ED0EB7">
      <w:pPr>
        <w:pStyle w:val="Heading3"/>
      </w:pPr>
      <w:r>
        <w:t xml:space="preserve"> </w:t>
      </w:r>
      <w:bookmarkStart w:id="130" w:name="_Toc388376313"/>
      <w:r w:rsidR="00FF2216">
        <w:t xml:space="preserve">Implementation #1: </w:t>
      </w:r>
      <w:r>
        <w:t>AXI Slave Bridge clock gate control registers</w:t>
      </w:r>
      <w:bookmarkEnd w:id="130"/>
    </w:p>
    <w:p w:rsidR="00ED0EB7" w:rsidRDefault="00ED0EB7" w:rsidP="00ED0EB7">
      <w:pPr>
        <w:pStyle w:val="Body"/>
      </w:pPr>
      <w:r>
        <w:t>This register would reside inside the u_ns_acsb_csr</w:t>
      </w:r>
      <w:r w:rsidRPr="00636E2C">
        <w:rPr>
          <w:b/>
        </w:rPr>
        <w:t>. The read logic for this register should always be free-running</w:t>
      </w:r>
      <w:r>
        <w:t xml:space="preserve"> (verification should take note of this).</w:t>
      </w:r>
    </w:p>
    <w:p w:rsidR="00ED0EB7" w:rsidRDefault="00ED0EB7" w:rsidP="00ED0EB7">
      <w:pPr>
        <w:pStyle w:val="Caption"/>
        <w:keepNext/>
      </w:pPr>
    </w:p>
    <w:p w:rsidR="00B07FCC" w:rsidRDefault="00B07FCC" w:rsidP="00B07FCC">
      <w:pPr>
        <w:pStyle w:val="Caption"/>
        <w:keepNext/>
      </w:pPr>
      <w:bookmarkStart w:id="131" w:name="_Toc388376361"/>
      <w:r>
        <w:t xml:space="preserve">Table </w:t>
      </w:r>
      <w:r w:rsidR="00B926E2">
        <w:fldChar w:fldCharType="begin"/>
      </w:r>
      <w:r w:rsidR="00B926E2">
        <w:instrText xml:space="preserve"> SEQ Table \* ARABIC </w:instrText>
      </w:r>
      <w:r w:rsidR="00B926E2">
        <w:fldChar w:fldCharType="separate"/>
      </w:r>
      <w:r w:rsidR="00A21017">
        <w:rPr>
          <w:noProof/>
        </w:rPr>
        <w:t>24</w:t>
      </w:r>
      <w:r w:rsidR="00B926E2">
        <w:rPr>
          <w:noProof/>
        </w:rPr>
        <w:fldChar w:fldCharType="end"/>
      </w:r>
      <w:r>
        <w:t xml:space="preserve"> </w:t>
      </w:r>
      <w:r w:rsidR="00111816">
        <w:t xml:space="preserve">Implementation #1: </w:t>
      </w:r>
      <w:r>
        <w:t>AXI Master Bridge clock gate control register</w:t>
      </w:r>
      <w:bookmarkEnd w:id="131"/>
    </w:p>
    <w:p w:rsidR="00ED0EB7" w:rsidRDefault="00ED0EB7" w:rsidP="00ED0EB7">
      <w:pPr>
        <w:pStyle w:val="Heading4"/>
        <w:numPr>
          <w:ilvl w:val="0"/>
          <w:numId w:val="0"/>
        </w:numPr>
      </w:pPr>
      <w:r>
        <w:object w:dxaOrig="10325" w:dyaOrig="789">
          <v:shape id="_x0000_i1032" type="#_x0000_t75" style="width:516.15pt;height:39.65pt" o:ole="">
            <v:imagedata r:id="rId44" o:title=""/>
          </v:shape>
          <o:OLEObject Type="Embed" ProgID="Excel.Sheet.12" ShapeID="_x0000_i1032" DrawAspect="Content" ObjectID="_1462118233" r:id="rId46"/>
        </w:object>
      </w:r>
    </w:p>
    <w:p w:rsidR="00ED0EB7" w:rsidRDefault="00ED0EB7" w:rsidP="00ED0EB7">
      <w:pPr>
        <w:pStyle w:val="Heading3"/>
      </w:pPr>
      <w:r>
        <w:t xml:space="preserve"> </w:t>
      </w:r>
      <w:bookmarkStart w:id="132" w:name="_Toc388376314"/>
      <w:r w:rsidR="00111816">
        <w:t xml:space="preserve">Implementation #1: </w:t>
      </w:r>
      <w:r>
        <w:t>AXI Master Bridge clock gating module parameters</w:t>
      </w:r>
      <w:bookmarkEnd w:id="132"/>
    </w:p>
    <w:p w:rsidR="00ED0EB7" w:rsidRDefault="00ED0EB7" w:rsidP="00ED0EB7">
      <w:pPr>
        <w:pStyle w:val="Body"/>
        <w:jc w:val="center"/>
      </w:pPr>
    </w:p>
    <w:p w:rsidR="00ED0EB7" w:rsidRDefault="00ED0EB7" w:rsidP="00ED0EB7">
      <w:pPr>
        <w:pStyle w:val="Caption"/>
        <w:keepNext/>
      </w:pPr>
      <w:bookmarkStart w:id="133" w:name="_Toc388376362"/>
      <w:r>
        <w:t xml:space="preserve">Table </w:t>
      </w:r>
      <w:r w:rsidR="00B926E2">
        <w:fldChar w:fldCharType="begin"/>
      </w:r>
      <w:r w:rsidR="00B926E2">
        <w:instrText xml:space="preserve"> SEQ Table \* ARABIC </w:instrText>
      </w:r>
      <w:r w:rsidR="00B926E2">
        <w:fldChar w:fldCharType="separate"/>
      </w:r>
      <w:r w:rsidR="00A21017">
        <w:rPr>
          <w:noProof/>
        </w:rPr>
        <w:t>25</w:t>
      </w:r>
      <w:r w:rsidR="00B926E2">
        <w:rPr>
          <w:noProof/>
        </w:rPr>
        <w:fldChar w:fldCharType="end"/>
      </w:r>
      <w:r>
        <w:t xml:space="preserve"> </w:t>
      </w:r>
      <w:r w:rsidR="00111816">
        <w:t xml:space="preserve">Implementation #1: </w:t>
      </w:r>
      <w:r>
        <w:t>AXI Master Bridge clock gate module parameters</w:t>
      </w:r>
      <w:bookmarkEnd w:id="133"/>
    </w:p>
    <w:tbl>
      <w:tblPr>
        <w:tblStyle w:val="TableGrid"/>
        <w:tblW w:w="0" w:type="auto"/>
        <w:tblLook w:val="04A0" w:firstRow="1" w:lastRow="0" w:firstColumn="1" w:lastColumn="0" w:noHBand="0" w:noVBand="1"/>
      </w:tblPr>
      <w:tblGrid>
        <w:gridCol w:w="3684"/>
        <w:gridCol w:w="1104"/>
        <w:gridCol w:w="4788"/>
      </w:tblGrid>
      <w:tr w:rsidR="00ED0EB7" w:rsidTr="00734B19">
        <w:trPr>
          <w:trHeight w:val="395"/>
        </w:trPr>
        <w:tc>
          <w:tcPr>
            <w:tcW w:w="3684" w:type="dxa"/>
          </w:tcPr>
          <w:p w:rsidR="00ED0EB7" w:rsidRPr="00692F20" w:rsidRDefault="00ED0EB7" w:rsidP="00734B19">
            <w:pPr>
              <w:pStyle w:val="Body"/>
              <w:jc w:val="center"/>
              <w:rPr>
                <w:sz w:val="22"/>
                <w:szCs w:val="22"/>
              </w:rPr>
            </w:pPr>
            <w:r>
              <w:rPr>
                <w:sz w:val="22"/>
                <w:szCs w:val="22"/>
              </w:rPr>
              <w:t>Name</w:t>
            </w:r>
          </w:p>
        </w:tc>
        <w:tc>
          <w:tcPr>
            <w:tcW w:w="1104" w:type="dxa"/>
          </w:tcPr>
          <w:p w:rsidR="00ED0EB7" w:rsidRDefault="00ED0EB7" w:rsidP="00734B19">
            <w:pPr>
              <w:pStyle w:val="Body"/>
              <w:jc w:val="center"/>
            </w:pPr>
            <w:r>
              <w:t>Bits</w:t>
            </w:r>
          </w:p>
        </w:tc>
        <w:tc>
          <w:tcPr>
            <w:tcW w:w="4788" w:type="dxa"/>
          </w:tcPr>
          <w:p w:rsidR="00ED0EB7" w:rsidRDefault="00ED0EB7" w:rsidP="00734B19">
            <w:pPr>
              <w:pStyle w:val="Body"/>
              <w:jc w:val="center"/>
            </w:pPr>
            <w:r>
              <w:t>Description</w:t>
            </w:r>
          </w:p>
        </w:tc>
      </w:tr>
      <w:tr w:rsidR="00ED0EB7" w:rsidTr="00734B19">
        <w:trPr>
          <w:trHeight w:val="395"/>
        </w:trPr>
        <w:tc>
          <w:tcPr>
            <w:tcW w:w="3684" w:type="dxa"/>
          </w:tcPr>
          <w:p w:rsidR="00ED0EB7" w:rsidRPr="00692F20" w:rsidRDefault="00ED0EB7" w:rsidP="00734B19">
            <w:pPr>
              <w:pStyle w:val="Body"/>
              <w:rPr>
                <w:sz w:val="22"/>
                <w:szCs w:val="22"/>
              </w:rPr>
            </w:pPr>
            <w:r w:rsidRPr="00692F20">
              <w:rPr>
                <w:sz w:val="22"/>
                <w:szCs w:val="22"/>
              </w:rPr>
              <w:t>P_ASYNC_MODE</w:t>
            </w:r>
          </w:p>
        </w:tc>
        <w:tc>
          <w:tcPr>
            <w:tcW w:w="1104" w:type="dxa"/>
          </w:tcPr>
          <w:p w:rsidR="00ED0EB7" w:rsidRDefault="00ED0EB7" w:rsidP="00734B19">
            <w:pPr>
              <w:pStyle w:val="Body"/>
              <w:jc w:val="center"/>
            </w:pPr>
            <w:r>
              <w:t>1</w:t>
            </w:r>
          </w:p>
        </w:tc>
        <w:tc>
          <w:tcPr>
            <w:tcW w:w="4788" w:type="dxa"/>
          </w:tcPr>
          <w:p w:rsidR="00ED0EB7" w:rsidRDefault="00ED0EB7" w:rsidP="00734B19">
            <w:pPr>
              <w:pStyle w:val="Body"/>
            </w:pPr>
            <w:r>
              <w:t>Asynchronous input interface with AXI Master</w:t>
            </w:r>
          </w:p>
        </w:tc>
      </w:tr>
    </w:tbl>
    <w:p w:rsidR="00ED0EB7" w:rsidRDefault="00ED0EB7" w:rsidP="00ED0EB7">
      <w:pPr>
        <w:pStyle w:val="Body"/>
      </w:pPr>
    </w:p>
    <w:p w:rsidR="00ED0EB7" w:rsidRDefault="00DB3E91" w:rsidP="00DB3E91">
      <w:pPr>
        <w:pStyle w:val="Heading2"/>
      </w:pPr>
      <w:r>
        <w:t xml:space="preserve"> </w:t>
      </w:r>
      <w:bookmarkStart w:id="134" w:name="_Toc388376315"/>
      <w:r w:rsidR="00111816">
        <w:t xml:space="preserve">Implementation #1: </w:t>
      </w:r>
      <w:r>
        <w:t>Pipeline “System Clock Gating” Interface signals</w:t>
      </w:r>
      <w:bookmarkEnd w:id="134"/>
    </w:p>
    <w:p w:rsidR="00DB3E91" w:rsidRDefault="00B4662D" w:rsidP="00DB3E91">
      <w:pPr>
        <w:pStyle w:val="Body"/>
      </w:pPr>
      <w:r>
        <w:t xml:space="preserve">Following are the list of interface signals related to “Coarse Clock Gating “ in Pipeline Stages </w:t>
      </w:r>
    </w:p>
    <w:p w:rsidR="00B4662D" w:rsidRDefault="00B4662D" w:rsidP="00B4662D">
      <w:pPr>
        <w:pStyle w:val="Heading3"/>
      </w:pPr>
      <w:r>
        <w:t xml:space="preserve"> </w:t>
      </w:r>
      <w:bookmarkStart w:id="135" w:name="_Toc388376316"/>
      <w:r w:rsidR="00111816">
        <w:t xml:space="preserve">Implementation #1: </w:t>
      </w:r>
      <w:r>
        <w:t>Data Pipeline</w:t>
      </w:r>
      <w:bookmarkEnd w:id="135"/>
    </w:p>
    <w:p w:rsidR="00B4662D" w:rsidRDefault="00B4662D" w:rsidP="00B4662D">
      <w:pPr>
        <w:pStyle w:val="Caption"/>
        <w:keepNext/>
      </w:pPr>
      <w:bookmarkStart w:id="136" w:name="_Toc388376363"/>
      <w:r>
        <w:t xml:space="preserve">Table </w:t>
      </w:r>
      <w:r w:rsidR="00B926E2">
        <w:fldChar w:fldCharType="begin"/>
      </w:r>
      <w:r w:rsidR="00B926E2">
        <w:instrText xml:space="preserve"> SEQ Table \* ARABIC </w:instrText>
      </w:r>
      <w:r w:rsidR="00B926E2">
        <w:fldChar w:fldCharType="separate"/>
      </w:r>
      <w:r w:rsidR="00A21017">
        <w:rPr>
          <w:noProof/>
        </w:rPr>
        <w:t>26</w:t>
      </w:r>
      <w:r w:rsidR="00B926E2">
        <w:rPr>
          <w:noProof/>
        </w:rPr>
        <w:fldChar w:fldCharType="end"/>
      </w:r>
      <w:r>
        <w:t xml:space="preserve"> </w:t>
      </w:r>
      <w:r w:rsidR="00111816">
        <w:t xml:space="preserve">Implementation #1: </w:t>
      </w:r>
      <w:r>
        <w:t>Data Pipeline clock gating module interface</w:t>
      </w:r>
      <w:bookmarkEnd w:id="136"/>
    </w:p>
    <w:tbl>
      <w:tblPr>
        <w:tblStyle w:val="TableGrid"/>
        <w:tblW w:w="9801" w:type="dxa"/>
        <w:tblLayout w:type="fixed"/>
        <w:tblLook w:val="04A0" w:firstRow="1" w:lastRow="0" w:firstColumn="1" w:lastColumn="0" w:noHBand="0" w:noVBand="1"/>
      </w:tblPr>
      <w:tblGrid>
        <w:gridCol w:w="3111"/>
        <w:gridCol w:w="3415"/>
        <w:gridCol w:w="1240"/>
        <w:gridCol w:w="2035"/>
      </w:tblGrid>
      <w:tr w:rsidR="00B4662D" w:rsidTr="002F5859">
        <w:trPr>
          <w:trHeight w:val="242"/>
        </w:trPr>
        <w:tc>
          <w:tcPr>
            <w:tcW w:w="3111" w:type="dxa"/>
          </w:tcPr>
          <w:p w:rsidR="00B4662D" w:rsidRPr="0095770D" w:rsidRDefault="00B4662D" w:rsidP="002F5859">
            <w:pPr>
              <w:pStyle w:val="Body"/>
              <w:jc w:val="center"/>
              <w:rPr>
                <w:b/>
              </w:rPr>
            </w:pPr>
            <w:r w:rsidRPr="0095770D">
              <w:rPr>
                <w:b/>
              </w:rPr>
              <w:t>Signal Name</w:t>
            </w:r>
          </w:p>
        </w:tc>
        <w:tc>
          <w:tcPr>
            <w:tcW w:w="3415" w:type="dxa"/>
          </w:tcPr>
          <w:p w:rsidR="00B4662D" w:rsidRPr="0095770D" w:rsidRDefault="00B4662D" w:rsidP="002F5859">
            <w:pPr>
              <w:pStyle w:val="Body"/>
              <w:jc w:val="center"/>
              <w:rPr>
                <w:b/>
              </w:rPr>
            </w:pPr>
            <w:r w:rsidRPr="0095770D">
              <w:rPr>
                <w:b/>
              </w:rPr>
              <w:t>Width</w:t>
            </w:r>
          </w:p>
        </w:tc>
        <w:tc>
          <w:tcPr>
            <w:tcW w:w="1240" w:type="dxa"/>
          </w:tcPr>
          <w:p w:rsidR="00B4662D" w:rsidRPr="0095770D" w:rsidRDefault="00B4662D" w:rsidP="002F5859">
            <w:pPr>
              <w:pStyle w:val="Body"/>
              <w:jc w:val="center"/>
              <w:rPr>
                <w:b/>
              </w:rPr>
            </w:pPr>
            <w:r w:rsidRPr="0095770D">
              <w:rPr>
                <w:b/>
              </w:rPr>
              <w:t>Direction</w:t>
            </w:r>
          </w:p>
        </w:tc>
        <w:tc>
          <w:tcPr>
            <w:tcW w:w="2035" w:type="dxa"/>
          </w:tcPr>
          <w:p w:rsidR="00B4662D" w:rsidRPr="0095770D" w:rsidRDefault="00B4662D" w:rsidP="002F5859">
            <w:pPr>
              <w:pStyle w:val="Body"/>
              <w:jc w:val="center"/>
              <w:rPr>
                <w:b/>
              </w:rPr>
            </w:pPr>
            <w:r w:rsidRPr="0095770D">
              <w:rPr>
                <w:b/>
              </w:rPr>
              <w:t>Description</w:t>
            </w:r>
          </w:p>
        </w:tc>
      </w:tr>
      <w:tr w:rsidR="00B4662D" w:rsidTr="002F5859">
        <w:trPr>
          <w:trHeight w:val="242"/>
        </w:trPr>
        <w:tc>
          <w:tcPr>
            <w:tcW w:w="9801" w:type="dxa"/>
            <w:gridSpan w:val="4"/>
          </w:tcPr>
          <w:p w:rsidR="00B4662D" w:rsidRPr="005B6F46" w:rsidRDefault="00B4662D" w:rsidP="002F5859">
            <w:pPr>
              <w:pStyle w:val="Body"/>
              <w:jc w:val="center"/>
              <w:rPr>
                <w:b/>
              </w:rPr>
            </w:pPr>
            <w:r w:rsidRPr="005B6F46">
              <w:rPr>
                <w:b/>
              </w:rPr>
              <w:t>System Signals (</w:t>
            </w:r>
            <w:r w:rsidR="009505AD">
              <w:rPr>
                <w:b/>
              </w:rPr>
              <w:t>Wrapper</w:t>
            </w:r>
            <w:r>
              <w:rPr>
                <w:b/>
              </w:rPr>
              <w:t xml:space="preserve"> I/O</w:t>
            </w:r>
            <w:r w:rsidRPr="005B6F46">
              <w:rPr>
                <w:b/>
              </w:rPr>
              <w:t>)</w:t>
            </w:r>
          </w:p>
        </w:tc>
      </w:tr>
      <w:tr w:rsidR="00400B64" w:rsidTr="002F5859">
        <w:trPr>
          <w:trHeight w:val="242"/>
        </w:trPr>
        <w:tc>
          <w:tcPr>
            <w:tcW w:w="3111" w:type="dxa"/>
          </w:tcPr>
          <w:p w:rsidR="00400B64" w:rsidRDefault="00400B64" w:rsidP="009B7E48">
            <w:pPr>
              <w:pStyle w:val="Body"/>
            </w:pPr>
            <w:r>
              <w:t>System_noc_clk_en</w:t>
            </w:r>
          </w:p>
        </w:tc>
        <w:tc>
          <w:tcPr>
            <w:tcW w:w="3415" w:type="dxa"/>
          </w:tcPr>
          <w:p w:rsidR="00400B64" w:rsidRDefault="00400B64" w:rsidP="009B7E48">
            <w:pPr>
              <w:pStyle w:val="Body"/>
              <w:jc w:val="center"/>
            </w:pPr>
            <w:r>
              <w:t>1</w:t>
            </w:r>
          </w:p>
        </w:tc>
        <w:tc>
          <w:tcPr>
            <w:tcW w:w="1240" w:type="dxa"/>
          </w:tcPr>
          <w:p w:rsidR="00400B64" w:rsidRDefault="00400B64" w:rsidP="009B7E48">
            <w:pPr>
              <w:pStyle w:val="Body"/>
              <w:jc w:val="center"/>
            </w:pPr>
            <w:r>
              <w:t>Input</w:t>
            </w:r>
          </w:p>
        </w:tc>
        <w:tc>
          <w:tcPr>
            <w:tcW w:w="2035" w:type="dxa"/>
          </w:tcPr>
          <w:p w:rsidR="00400B64" w:rsidRDefault="00400B64" w:rsidP="009B7E48">
            <w:pPr>
              <w:pStyle w:val="Body"/>
            </w:pPr>
            <w:r>
              <w:t>System Clock Enable from NoC IO</w:t>
            </w:r>
          </w:p>
        </w:tc>
      </w:tr>
      <w:tr w:rsidR="00400B64" w:rsidTr="002F5859">
        <w:trPr>
          <w:trHeight w:val="227"/>
        </w:trPr>
        <w:tc>
          <w:tcPr>
            <w:tcW w:w="3111" w:type="dxa"/>
          </w:tcPr>
          <w:p w:rsidR="00400B64" w:rsidRDefault="00400B64" w:rsidP="009B7E48">
            <w:pPr>
              <w:pStyle w:val="Body"/>
            </w:pPr>
            <w:r>
              <w:t>System_noc_cg_or</w:t>
            </w:r>
          </w:p>
        </w:tc>
        <w:tc>
          <w:tcPr>
            <w:tcW w:w="3415" w:type="dxa"/>
          </w:tcPr>
          <w:p w:rsidR="00400B64" w:rsidRDefault="00400B64" w:rsidP="009B7E48">
            <w:pPr>
              <w:pStyle w:val="Body"/>
              <w:jc w:val="center"/>
            </w:pPr>
            <w:r>
              <w:t>1</w:t>
            </w:r>
          </w:p>
        </w:tc>
        <w:tc>
          <w:tcPr>
            <w:tcW w:w="1240" w:type="dxa"/>
          </w:tcPr>
          <w:p w:rsidR="00400B64" w:rsidRDefault="00400B64" w:rsidP="009B7E48">
            <w:pPr>
              <w:pStyle w:val="Body"/>
              <w:jc w:val="center"/>
            </w:pPr>
            <w:r>
              <w:t>Input</w:t>
            </w:r>
          </w:p>
        </w:tc>
        <w:tc>
          <w:tcPr>
            <w:tcW w:w="2035" w:type="dxa"/>
          </w:tcPr>
          <w:p w:rsidR="00400B64" w:rsidRDefault="00400B64" w:rsidP="009B7E48">
            <w:pPr>
              <w:pStyle w:val="Body"/>
            </w:pPr>
            <w:r>
              <w:t>System Clock Gate Override from NoC IO</w:t>
            </w:r>
          </w:p>
        </w:tc>
      </w:tr>
      <w:tr w:rsidR="00400B64" w:rsidTr="002F5859">
        <w:trPr>
          <w:trHeight w:val="227"/>
        </w:trPr>
        <w:tc>
          <w:tcPr>
            <w:tcW w:w="3111" w:type="dxa"/>
          </w:tcPr>
          <w:p w:rsidR="00400B64" w:rsidRDefault="00400B64" w:rsidP="009B7E48">
            <w:pPr>
              <w:pStyle w:val="Body"/>
            </w:pPr>
            <w:r>
              <w:t>System_reg_clk_en</w:t>
            </w:r>
          </w:p>
        </w:tc>
        <w:tc>
          <w:tcPr>
            <w:tcW w:w="3415" w:type="dxa"/>
          </w:tcPr>
          <w:p w:rsidR="00400B64" w:rsidRDefault="00400B64" w:rsidP="009B7E48">
            <w:pPr>
              <w:pStyle w:val="Body"/>
              <w:jc w:val="center"/>
            </w:pPr>
            <w:r>
              <w:t>1</w:t>
            </w:r>
          </w:p>
        </w:tc>
        <w:tc>
          <w:tcPr>
            <w:tcW w:w="1240" w:type="dxa"/>
          </w:tcPr>
          <w:p w:rsidR="00400B64" w:rsidRDefault="00400B64" w:rsidP="009B7E48">
            <w:pPr>
              <w:pStyle w:val="Body"/>
              <w:jc w:val="center"/>
            </w:pPr>
            <w:r>
              <w:t>Input</w:t>
            </w:r>
          </w:p>
        </w:tc>
        <w:tc>
          <w:tcPr>
            <w:tcW w:w="2035" w:type="dxa"/>
          </w:tcPr>
          <w:p w:rsidR="00400B64" w:rsidRDefault="00400B64" w:rsidP="009B7E48">
            <w:pPr>
              <w:pStyle w:val="Body"/>
            </w:pPr>
            <w:r>
              <w:t>System Clock Enable from RegBus register</w:t>
            </w:r>
          </w:p>
        </w:tc>
      </w:tr>
      <w:tr w:rsidR="00400B64" w:rsidTr="002F5859">
        <w:trPr>
          <w:trHeight w:val="227"/>
        </w:trPr>
        <w:tc>
          <w:tcPr>
            <w:tcW w:w="3111" w:type="dxa"/>
          </w:tcPr>
          <w:p w:rsidR="00400B64" w:rsidRDefault="00400B64" w:rsidP="009B7E48">
            <w:pPr>
              <w:pStyle w:val="Body"/>
            </w:pPr>
            <w:r>
              <w:t>System_reg_cg_or</w:t>
            </w:r>
          </w:p>
        </w:tc>
        <w:tc>
          <w:tcPr>
            <w:tcW w:w="3415" w:type="dxa"/>
          </w:tcPr>
          <w:p w:rsidR="00400B64" w:rsidRDefault="00400B64" w:rsidP="009B7E48">
            <w:pPr>
              <w:pStyle w:val="Body"/>
              <w:jc w:val="center"/>
            </w:pPr>
            <w:r>
              <w:t>1</w:t>
            </w:r>
          </w:p>
        </w:tc>
        <w:tc>
          <w:tcPr>
            <w:tcW w:w="1240" w:type="dxa"/>
          </w:tcPr>
          <w:p w:rsidR="00400B64" w:rsidRDefault="00400B64" w:rsidP="009B7E48">
            <w:pPr>
              <w:pStyle w:val="Body"/>
              <w:jc w:val="center"/>
            </w:pPr>
            <w:r>
              <w:t>Input</w:t>
            </w:r>
          </w:p>
        </w:tc>
        <w:tc>
          <w:tcPr>
            <w:tcW w:w="2035" w:type="dxa"/>
          </w:tcPr>
          <w:p w:rsidR="00400B64" w:rsidRDefault="00400B64" w:rsidP="009B7E48">
            <w:pPr>
              <w:pStyle w:val="Body"/>
            </w:pPr>
            <w:r>
              <w:t>System Clock Gate Override from Regbus register</w:t>
            </w:r>
          </w:p>
        </w:tc>
      </w:tr>
      <w:tr w:rsidR="00B4662D" w:rsidTr="002F5859">
        <w:trPr>
          <w:trHeight w:val="242"/>
        </w:trPr>
        <w:tc>
          <w:tcPr>
            <w:tcW w:w="3111" w:type="dxa"/>
          </w:tcPr>
          <w:p w:rsidR="00B4662D" w:rsidRPr="002D3624" w:rsidRDefault="00B4662D" w:rsidP="002F5859">
            <w:pPr>
              <w:pStyle w:val="Body"/>
            </w:pPr>
            <w:r>
              <w:t>Core_clk</w:t>
            </w:r>
          </w:p>
        </w:tc>
        <w:tc>
          <w:tcPr>
            <w:tcW w:w="3415" w:type="dxa"/>
          </w:tcPr>
          <w:p w:rsidR="00B4662D" w:rsidRPr="002D3624" w:rsidRDefault="00B4662D" w:rsidP="002F5859">
            <w:pPr>
              <w:pStyle w:val="Body"/>
              <w:jc w:val="center"/>
            </w:pPr>
            <w:r w:rsidRPr="002D3624">
              <w:t>1</w:t>
            </w:r>
          </w:p>
        </w:tc>
        <w:tc>
          <w:tcPr>
            <w:tcW w:w="1240" w:type="dxa"/>
          </w:tcPr>
          <w:p w:rsidR="00B4662D" w:rsidRPr="002D3624" w:rsidRDefault="00B4662D" w:rsidP="002F5859">
            <w:pPr>
              <w:pStyle w:val="Body"/>
              <w:jc w:val="center"/>
            </w:pPr>
            <w:r w:rsidRPr="002D3624">
              <w:t>Input</w:t>
            </w:r>
          </w:p>
        </w:tc>
        <w:tc>
          <w:tcPr>
            <w:tcW w:w="2035" w:type="dxa"/>
          </w:tcPr>
          <w:p w:rsidR="00B4662D" w:rsidRPr="002D3624" w:rsidRDefault="00B4662D" w:rsidP="002F5859">
            <w:pPr>
              <w:pStyle w:val="Body"/>
            </w:pPr>
            <w:r>
              <w:t>Free running clock input</w:t>
            </w:r>
          </w:p>
        </w:tc>
      </w:tr>
      <w:tr w:rsidR="00B4662D" w:rsidTr="002F5859">
        <w:trPr>
          <w:trHeight w:val="242"/>
        </w:trPr>
        <w:tc>
          <w:tcPr>
            <w:tcW w:w="3111" w:type="dxa"/>
          </w:tcPr>
          <w:p w:rsidR="00B4662D" w:rsidRDefault="00B4662D" w:rsidP="002F5859">
            <w:pPr>
              <w:pStyle w:val="Body"/>
            </w:pPr>
            <w:r>
              <w:t>Noc_reset</w:t>
            </w:r>
          </w:p>
        </w:tc>
        <w:tc>
          <w:tcPr>
            <w:tcW w:w="3415" w:type="dxa"/>
          </w:tcPr>
          <w:p w:rsidR="00B4662D" w:rsidRPr="002D3624" w:rsidRDefault="00B4662D" w:rsidP="002F5859">
            <w:pPr>
              <w:pStyle w:val="Body"/>
              <w:jc w:val="center"/>
            </w:pPr>
            <w:r>
              <w:t>1</w:t>
            </w:r>
          </w:p>
        </w:tc>
        <w:tc>
          <w:tcPr>
            <w:tcW w:w="1240" w:type="dxa"/>
          </w:tcPr>
          <w:p w:rsidR="00B4662D" w:rsidRPr="002D3624" w:rsidRDefault="00B4662D" w:rsidP="002F5859">
            <w:pPr>
              <w:pStyle w:val="Body"/>
              <w:jc w:val="center"/>
            </w:pPr>
            <w:r>
              <w:t>Input</w:t>
            </w:r>
          </w:p>
        </w:tc>
        <w:tc>
          <w:tcPr>
            <w:tcW w:w="2035" w:type="dxa"/>
          </w:tcPr>
          <w:p w:rsidR="00B4662D" w:rsidRDefault="00B4662D" w:rsidP="002F5859">
            <w:pPr>
              <w:pStyle w:val="Body"/>
            </w:pPr>
            <w:r>
              <w:t>Global reset</w:t>
            </w:r>
          </w:p>
        </w:tc>
      </w:tr>
      <w:tr w:rsidR="00024D8D" w:rsidTr="002F5859">
        <w:trPr>
          <w:trHeight w:val="242"/>
        </w:trPr>
        <w:tc>
          <w:tcPr>
            <w:tcW w:w="3111" w:type="dxa"/>
          </w:tcPr>
          <w:p w:rsidR="00024D8D" w:rsidRPr="002D3624" w:rsidRDefault="00024D8D" w:rsidP="009B7E48">
            <w:pPr>
              <w:pStyle w:val="Body"/>
            </w:pPr>
            <w:r>
              <w:t>Scan_mode</w:t>
            </w:r>
          </w:p>
        </w:tc>
        <w:tc>
          <w:tcPr>
            <w:tcW w:w="3415" w:type="dxa"/>
          </w:tcPr>
          <w:p w:rsidR="00024D8D" w:rsidRPr="002D3624" w:rsidRDefault="00024D8D" w:rsidP="009B7E48">
            <w:pPr>
              <w:pStyle w:val="Body"/>
              <w:jc w:val="center"/>
            </w:pPr>
            <w:r w:rsidRPr="002D3624">
              <w:t>1</w:t>
            </w:r>
          </w:p>
        </w:tc>
        <w:tc>
          <w:tcPr>
            <w:tcW w:w="1240" w:type="dxa"/>
          </w:tcPr>
          <w:p w:rsidR="00024D8D" w:rsidRPr="002D3624" w:rsidRDefault="00024D8D" w:rsidP="009B7E48">
            <w:pPr>
              <w:pStyle w:val="Body"/>
              <w:jc w:val="center"/>
            </w:pPr>
            <w:r w:rsidRPr="002D3624">
              <w:t>Input</w:t>
            </w:r>
          </w:p>
        </w:tc>
        <w:tc>
          <w:tcPr>
            <w:tcW w:w="2035" w:type="dxa"/>
          </w:tcPr>
          <w:p w:rsidR="00024D8D" w:rsidRPr="002D3624" w:rsidRDefault="00024D8D" w:rsidP="009B7E48">
            <w:pPr>
              <w:pStyle w:val="Body"/>
            </w:pPr>
            <w:r>
              <w:t xml:space="preserve">Scan mode pin for clock gate cell </w:t>
            </w:r>
          </w:p>
        </w:tc>
      </w:tr>
      <w:tr w:rsidR="00B4662D" w:rsidTr="002F5859">
        <w:trPr>
          <w:trHeight w:val="215"/>
        </w:trPr>
        <w:tc>
          <w:tcPr>
            <w:tcW w:w="9801" w:type="dxa"/>
            <w:gridSpan w:val="4"/>
          </w:tcPr>
          <w:p w:rsidR="00B4662D" w:rsidRPr="00C604FA" w:rsidRDefault="00422B3D" w:rsidP="002F5859">
            <w:pPr>
              <w:pStyle w:val="Body"/>
              <w:jc w:val="center"/>
              <w:rPr>
                <w:b/>
              </w:rPr>
            </w:pPr>
            <w:r>
              <w:rPr>
                <w:b/>
              </w:rPr>
              <w:t>NoC Signals (</w:t>
            </w:r>
            <w:r w:rsidR="009505AD">
              <w:rPr>
                <w:b/>
              </w:rPr>
              <w:t>Wrapper</w:t>
            </w:r>
            <w:r w:rsidR="00B4662D">
              <w:rPr>
                <w:b/>
              </w:rPr>
              <w:t xml:space="preserve"> I/O)</w:t>
            </w:r>
          </w:p>
        </w:tc>
      </w:tr>
      <w:tr w:rsidR="00B4662D" w:rsidTr="002F5859">
        <w:trPr>
          <w:trHeight w:val="242"/>
        </w:trPr>
        <w:tc>
          <w:tcPr>
            <w:tcW w:w="3111" w:type="dxa"/>
          </w:tcPr>
          <w:p w:rsidR="00B4662D" w:rsidRPr="00745646" w:rsidRDefault="00762F44" w:rsidP="002F5859">
            <w:pPr>
              <w:pStyle w:val="Body"/>
            </w:pPr>
            <w:r>
              <w:t>i</w:t>
            </w:r>
            <w:r w:rsidR="00B4662D" w:rsidRPr="00745646">
              <w:t>_</w:t>
            </w:r>
            <w:r w:rsidR="00B4662D">
              <w:t>cg_</w:t>
            </w:r>
            <w:r w:rsidR="00B4662D" w:rsidRPr="00745646">
              <w:t>busy</w:t>
            </w:r>
          </w:p>
        </w:tc>
        <w:tc>
          <w:tcPr>
            <w:tcW w:w="3415" w:type="dxa"/>
          </w:tcPr>
          <w:p w:rsidR="00B4662D" w:rsidRPr="00745646" w:rsidRDefault="00762F44" w:rsidP="00762F44">
            <w:pPr>
              <w:pStyle w:val="Body"/>
              <w:jc w:val="center"/>
            </w:pPr>
            <w:r>
              <w:t>1</w:t>
            </w:r>
          </w:p>
        </w:tc>
        <w:tc>
          <w:tcPr>
            <w:tcW w:w="1240" w:type="dxa"/>
          </w:tcPr>
          <w:p w:rsidR="00B4662D" w:rsidRPr="00745646" w:rsidRDefault="00762F44" w:rsidP="002F5859">
            <w:pPr>
              <w:pStyle w:val="Body"/>
            </w:pPr>
            <w:r>
              <w:t>In</w:t>
            </w:r>
            <w:r w:rsidR="00B4662D" w:rsidRPr="00745646">
              <w:t>put</w:t>
            </w:r>
          </w:p>
        </w:tc>
        <w:tc>
          <w:tcPr>
            <w:tcW w:w="2035" w:type="dxa"/>
          </w:tcPr>
          <w:p w:rsidR="00B4662D" w:rsidRPr="00745646" w:rsidRDefault="002F5859" w:rsidP="002F5859">
            <w:pPr>
              <w:pStyle w:val="Body"/>
            </w:pPr>
            <w:r>
              <w:t xml:space="preserve">Input busy signal for </w:t>
            </w:r>
            <w:r w:rsidR="007F4BA2">
              <w:t xml:space="preserve">destination </w:t>
            </w:r>
            <w:r w:rsidR="007F4BA2">
              <w:lastRenderedPageBreak/>
              <w:t>NoC element</w:t>
            </w:r>
          </w:p>
        </w:tc>
      </w:tr>
      <w:tr w:rsidR="00B4662D" w:rsidTr="002F5859">
        <w:trPr>
          <w:trHeight w:val="242"/>
        </w:trPr>
        <w:tc>
          <w:tcPr>
            <w:tcW w:w="3111" w:type="dxa"/>
          </w:tcPr>
          <w:p w:rsidR="00B4662D" w:rsidRPr="00745646" w:rsidRDefault="00762F44" w:rsidP="002F5859">
            <w:pPr>
              <w:pStyle w:val="Body"/>
            </w:pPr>
            <w:r>
              <w:lastRenderedPageBreak/>
              <w:t>o</w:t>
            </w:r>
            <w:r w:rsidR="00B4662D">
              <w:t>_cg_</w:t>
            </w:r>
            <w:r w:rsidR="00B4662D" w:rsidRPr="00745646">
              <w:t>busy</w:t>
            </w:r>
          </w:p>
        </w:tc>
        <w:tc>
          <w:tcPr>
            <w:tcW w:w="3415" w:type="dxa"/>
          </w:tcPr>
          <w:p w:rsidR="00B4662D" w:rsidRPr="00745646" w:rsidRDefault="00762F44" w:rsidP="00762F44">
            <w:pPr>
              <w:pStyle w:val="Body"/>
              <w:jc w:val="center"/>
            </w:pPr>
            <w:r>
              <w:t>1</w:t>
            </w:r>
          </w:p>
        </w:tc>
        <w:tc>
          <w:tcPr>
            <w:tcW w:w="1240" w:type="dxa"/>
          </w:tcPr>
          <w:p w:rsidR="00B4662D" w:rsidRPr="00745646" w:rsidRDefault="007F4BA2" w:rsidP="002F5859">
            <w:pPr>
              <w:pStyle w:val="Body"/>
            </w:pPr>
            <w:r>
              <w:t>Out</w:t>
            </w:r>
            <w:r w:rsidR="00B4662D">
              <w:t>put</w:t>
            </w:r>
          </w:p>
        </w:tc>
        <w:tc>
          <w:tcPr>
            <w:tcW w:w="2035" w:type="dxa"/>
          </w:tcPr>
          <w:p w:rsidR="00B4662D" w:rsidRPr="00745646" w:rsidRDefault="007F4BA2" w:rsidP="002F5859">
            <w:pPr>
              <w:pStyle w:val="Body"/>
            </w:pPr>
            <w:r>
              <w:t>Staged output busy signal for destination NoC element</w:t>
            </w:r>
          </w:p>
        </w:tc>
      </w:tr>
      <w:tr w:rsidR="00B4662D" w:rsidTr="002F5859">
        <w:trPr>
          <w:trHeight w:val="242"/>
        </w:trPr>
        <w:tc>
          <w:tcPr>
            <w:tcW w:w="9801" w:type="dxa"/>
            <w:gridSpan w:val="4"/>
          </w:tcPr>
          <w:p w:rsidR="00B4662D" w:rsidRPr="00FD0C49" w:rsidRDefault="009505AD" w:rsidP="002F5859">
            <w:pPr>
              <w:pStyle w:val="Body"/>
              <w:jc w:val="center"/>
              <w:rPr>
                <w:b/>
              </w:rPr>
            </w:pPr>
            <w:r>
              <w:rPr>
                <w:b/>
              </w:rPr>
              <w:t>Pipeline signals (Wrapper</w:t>
            </w:r>
            <w:r w:rsidR="00B4662D">
              <w:rPr>
                <w:b/>
              </w:rPr>
              <w:t xml:space="preserve"> Internal</w:t>
            </w:r>
            <w:r>
              <w:rPr>
                <w:b/>
              </w:rPr>
              <w:t>)</w:t>
            </w:r>
          </w:p>
        </w:tc>
      </w:tr>
      <w:tr w:rsidR="00B4662D" w:rsidTr="002F5859">
        <w:trPr>
          <w:trHeight w:val="985"/>
        </w:trPr>
        <w:tc>
          <w:tcPr>
            <w:tcW w:w="3111" w:type="dxa"/>
          </w:tcPr>
          <w:p w:rsidR="00B4662D" w:rsidRPr="003E62FA" w:rsidRDefault="007F4BA2" w:rsidP="002F5859">
            <w:pPr>
              <w:pStyle w:val="Body"/>
            </w:pPr>
            <w:r>
              <w:t>busy</w:t>
            </w:r>
            <w:r w:rsidR="00724AEA">
              <w:t>_pl</w:t>
            </w:r>
            <w:r w:rsidR="007B43D0">
              <w:t>_reg</w:t>
            </w:r>
          </w:p>
          <w:p w:rsidR="00B4662D" w:rsidRDefault="00B4662D" w:rsidP="002F5859">
            <w:pPr>
              <w:pStyle w:val="Body"/>
            </w:pPr>
          </w:p>
        </w:tc>
        <w:tc>
          <w:tcPr>
            <w:tcW w:w="3415" w:type="dxa"/>
          </w:tcPr>
          <w:p w:rsidR="00B4662D" w:rsidRDefault="00037F1A" w:rsidP="002F5859">
            <w:pPr>
              <w:pStyle w:val="Body"/>
              <w:jc w:val="center"/>
            </w:pPr>
            <w:r>
              <w:t>1</w:t>
            </w:r>
          </w:p>
        </w:tc>
        <w:tc>
          <w:tcPr>
            <w:tcW w:w="1240" w:type="dxa"/>
          </w:tcPr>
          <w:p w:rsidR="00B4662D" w:rsidRDefault="00B4662D" w:rsidP="002F5859">
            <w:pPr>
              <w:pStyle w:val="Body"/>
              <w:jc w:val="center"/>
            </w:pPr>
            <w:r>
              <w:t>Input</w:t>
            </w:r>
          </w:p>
        </w:tc>
        <w:tc>
          <w:tcPr>
            <w:tcW w:w="2035" w:type="dxa"/>
          </w:tcPr>
          <w:p w:rsidR="00B4662D" w:rsidRPr="00C46137" w:rsidRDefault="007B43D0" w:rsidP="002F5859">
            <w:pPr>
              <w:pStyle w:val="Body"/>
            </w:pPr>
            <w:r>
              <w:t xml:space="preserve">Internal </w:t>
            </w:r>
            <w:r w:rsidR="007F4BA2">
              <w:t xml:space="preserve">Registered i_cg_busy signal to </w:t>
            </w:r>
            <w:r>
              <w:t>control clock gating</w:t>
            </w:r>
            <w:r w:rsidR="007F4BA2">
              <w:t xml:space="preserve"> pipeline</w:t>
            </w:r>
            <w:r w:rsidR="009505AD">
              <w:t xml:space="preserve"> registers</w:t>
            </w:r>
            <w:r w:rsidR="00037F1A">
              <w:t xml:space="preserve"> </w:t>
            </w:r>
          </w:p>
        </w:tc>
      </w:tr>
      <w:tr w:rsidR="00B4093F" w:rsidTr="002F5859">
        <w:trPr>
          <w:trHeight w:val="985"/>
        </w:trPr>
        <w:tc>
          <w:tcPr>
            <w:tcW w:w="3111" w:type="dxa"/>
          </w:tcPr>
          <w:p w:rsidR="00B4093F" w:rsidRDefault="00724AEA" w:rsidP="002F5859">
            <w:pPr>
              <w:pStyle w:val="Body"/>
            </w:pPr>
            <w:r>
              <w:t>pl</w:t>
            </w:r>
            <w:r w:rsidR="00D50EAF">
              <w:t>_</w:t>
            </w:r>
            <w:r w:rsidR="007B43D0">
              <w:t>cg_clk</w:t>
            </w:r>
          </w:p>
        </w:tc>
        <w:tc>
          <w:tcPr>
            <w:tcW w:w="3415" w:type="dxa"/>
          </w:tcPr>
          <w:p w:rsidR="00B4093F" w:rsidRDefault="00037F1A" w:rsidP="002F5859">
            <w:pPr>
              <w:pStyle w:val="Body"/>
              <w:jc w:val="center"/>
            </w:pPr>
            <w:r>
              <w:t>[P_NUM_OF_STAGES-1:0]</w:t>
            </w:r>
          </w:p>
        </w:tc>
        <w:tc>
          <w:tcPr>
            <w:tcW w:w="1240" w:type="dxa"/>
          </w:tcPr>
          <w:p w:rsidR="00B4093F" w:rsidRDefault="007B43D0" w:rsidP="002F5859">
            <w:pPr>
              <w:pStyle w:val="Body"/>
              <w:jc w:val="center"/>
            </w:pPr>
            <w:r>
              <w:t>Output</w:t>
            </w:r>
          </w:p>
        </w:tc>
        <w:tc>
          <w:tcPr>
            <w:tcW w:w="2035" w:type="dxa"/>
          </w:tcPr>
          <w:p w:rsidR="00B4093F" w:rsidRDefault="007B43D0" w:rsidP="002F5859">
            <w:pPr>
              <w:pStyle w:val="Body"/>
            </w:pPr>
            <w:r>
              <w:t>Gated Internal</w:t>
            </w:r>
            <w:r w:rsidR="00D50EAF">
              <w:t xml:space="preserve"> clock</w:t>
            </w:r>
            <w:r w:rsidR="00942FD6">
              <w:t>s</w:t>
            </w:r>
            <w:r w:rsidR="00D50EAF">
              <w:t xml:space="preserve"> to </w:t>
            </w:r>
            <w:r w:rsidR="00942FD6">
              <w:t>“</w:t>
            </w:r>
            <w:r w:rsidR="00D50EAF">
              <w:t>clock gate</w:t>
            </w:r>
            <w:r w:rsidR="00942FD6">
              <w:t>”</w:t>
            </w:r>
            <w:r w:rsidR="00D50EAF">
              <w:t xml:space="preserve"> Flit pipeline registers.</w:t>
            </w:r>
          </w:p>
        </w:tc>
      </w:tr>
    </w:tbl>
    <w:p w:rsidR="00B4662D" w:rsidRDefault="00B4662D" w:rsidP="00B4662D">
      <w:pPr>
        <w:pStyle w:val="Body"/>
      </w:pPr>
    </w:p>
    <w:p w:rsidR="000D5AEE" w:rsidRDefault="000D5AEE" w:rsidP="000D5AEE">
      <w:pPr>
        <w:pStyle w:val="Body"/>
      </w:pPr>
      <w:r w:rsidRPr="00F2179D">
        <w:rPr>
          <w:b/>
        </w:rPr>
        <w:t>Note for NoC Studio</w:t>
      </w:r>
      <w:r>
        <w:t xml:space="preserve"> : There would be two System clock enable signals at NoC top level -  </w:t>
      </w:r>
      <w:r w:rsidRPr="009F3BF8">
        <w:rPr>
          <w:i/>
        </w:rPr>
        <w:t>System_noc_clk_en</w:t>
      </w:r>
      <w:r>
        <w:t xml:space="preserve"> and </w:t>
      </w:r>
      <w:r w:rsidRPr="009F3BF8">
        <w:rPr>
          <w:i/>
        </w:rPr>
        <w:t>System_reg_clk_en</w:t>
      </w:r>
      <w:r>
        <w:t>.</w:t>
      </w:r>
    </w:p>
    <w:p w:rsidR="000D5AEE" w:rsidRDefault="000D5AEE" w:rsidP="00B165CF">
      <w:pPr>
        <w:pStyle w:val="Body"/>
        <w:numPr>
          <w:ilvl w:val="0"/>
          <w:numId w:val="26"/>
        </w:numPr>
      </w:pPr>
      <w:r>
        <w:t xml:space="preserve">For Non RegBus NoC layers, the </w:t>
      </w:r>
      <w:r w:rsidRPr="009F3BF8">
        <w:rPr>
          <w:i/>
        </w:rPr>
        <w:t>System_clk_en</w:t>
      </w:r>
      <w:r>
        <w:t xml:space="preserve"> pin of the NoC element would be connected to </w:t>
      </w:r>
      <w:r w:rsidRPr="009F3BF8">
        <w:rPr>
          <w:i/>
        </w:rPr>
        <w:t>System_noc_clk_en</w:t>
      </w:r>
      <w:r>
        <w:t xml:space="preserve"> signal</w:t>
      </w:r>
    </w:p>
    <w:p w:rsidR="000D5AEE" w:rsidRDefault="000D5AEE" w:rsidP="00B165CF">
      <w:pPr>
        <w:pStyle w:val="Body"/>
        <w:numPr>
          <w:ilvl w:val="0"/>
          <w:numId w:val="26"/>
        </w:numPr>
      </w:pPr>
      <w:r>
        <w:t xml:space="preserve">For RegBus NoC layer, the </w:t>
      </w:r>
      <w:r w:rsidRPr="009F3BF8">
        <w:rPr>
          <w:i/>
        </w:rPr>
        <w:t>System_clk_en</w:t>
      </w:r>
      <w:r>
        <w:t xml:space="preserve"> pin of the NoC element would be connected to </w:t>
      </w:r>
      <w:r w:rsidRPr="009F3BF8">
        <w:rPr>
          <w:i/>
        </w:rPr>
        <w:t>System_reg_clk_en</w:t>
      </w:r>
      <w:r>
        <w:t xml:space="preserve"> signal.</w:t>
      </w:r>
      <w:r>
        <w:br/>
      </w:r>
    </w:p>
    <w:p w:rsidR="000D5AEE" w:rsidRDefault="000D5AEE" w:rsidP="000D5AEE">
      <w:pPr>
        <w:pStyle w:val="Body"/>
      </w:pPr>
      <w:r>
        <w:t xml:space="preserve">Similarly there would be two System Clock Gating override signals at NoC top level -  </w:t>
      </w:r>
      <w:r w:rsidRPr="009F3BF8">
        <w:rPr>
          <w:i/>
        </w:rPr>
        <w:t>System_noc_cg_or</w:t>
      </w:r>
      <w:r>
        <w:t xml:space="preserve"> and </w:t>
      </w:r>
      <w:r w:rsidRPr="009F3BF8">
        <w:rPr>
          <w:i/>
        </w:rPr>
        <w:t>System_reg_cg_or</w:t>
      </w:r>
    </w:p>
    <w:p w:rsidR="000D5AEE" w:rsidRDefault="000D5AEE" w:rsidP="00B165CF">
      <w:pPr>
        <w:pStyle w:val="Body"/>
        <w:numPr>
          <w:ilvl w:val="0"/>
          <w:numId w:val="27"/>
        </w:numPr>
      </w:pPr>
      <w:r>
        <w:t xml:space="preserve">For Non RegBus NoC layers, the </w:t>
      </w:r>
      <w:r w:rsidRPr="009F3BF8">
        <w:rPr>
          <w:i/>
        </w:rPr>
        <w:t>System_c</w:t>
      </w:r>
      <w:r>
        <w:rPr>
          <w:i/>
        </w:rPr>
        <w:t>g_or</w:t>
      </w:r>
      <w:r>
        <w:t xml:space="preserve"> pin of the NoC element would be connected to </w:t>
      </w:r>
      <w:r w:rsidRPr="009F3BF8">
        <w:rPr>
          <w:i/>
        </w:rPr>
        <w:t>System_noc_c</w:t>
      </w:r>
      <w:r>
        <w:rPr>
          <w:i/>
        </w:rPr>
        <w:t>g_or</w:t>
      </w:r>
      <w:r>
        <w:t xml:space="preserve"> signal</w:t>
      </w:r>
    </w:p>
    <w:p w:rsidR="000D5AEE" w:rsidRPr="00F2179D" w:rsidRDefault="000D5AEE" w:rsidP="00B165CF">
      <w:pPr>
        <w:pStyle w:val="Body"/>
        <w:numPr>
          <w:ilvl w:val="0"/>
          <w:numId w:val="27"/>
        </w:numPr>
      </w:pPr>
      <w:r>
        <w:t xml:space="preserve">For RegBus NoC layer, the </w:t>
      </w:r>
      <w:r w:rsidRPr="009F3BF8">
        <w:rPr>
          <w:i/>
        </w:rPr>
        <w:t>System_c</w:t>
      </w:r>
      <w:r>
        <w:rPr>
          <w:i/>
        </w:rPr>
        <w:t>g_or</w:t>
      </w:r>
      <w:r>
        <w:t xml:space="preserve"> pin of the NoC element would be connected to </w:t>
      </w:r>
      <w:r w:rsidRPr="009F3BF8">
        <w:rPr>
          <w:i/>
        </w:rPr>
        <w:t>System_</w:t>
      </w:r>
      <w:r>
        <w:rPr>
          <w:i/>
        </w:rPr>
        <w:t>reg_cg_or</w:t>
      </w:r>
      <w:r>
        <w:t xml:space="preserve"> signal.</w:t>
      </w:r>
    </w:p>
    <w:p w:rsidR="000D5AEE" w:rsidRPr="000D5AEE" w:rsidRDefault="000D5AEE" w:rsidP="000D5AEE">
      <w:pPr>
        <w:pStyle w:val="Body"/>
      </w:pPr>
    </w:p>
    <w:p w:rsidR="00400B64" w:rsidRDefault="00400B64" w:rsidP="00400B64">
      <w:pPr>
        <w:pStyle w:val="Body"/>
      </w:pPr>
    </w:p>
    <w:p w:rsidR="00400B64" w:rsidRDefault="00400B64" w:rsidP="00400B64">
      <w:pPr>
        <w:pStyle w:val="Caption"/>
        <w:keepNext/>
      </w:pPr>
      <w:bookmarkStart w:id="137" w:name="_Toc388376364"/>
      <w:r>
        <w:t xml:space="preserve">Table </w:t>
      </w:r>
      <w:r w:rsidR="00B926E2">
        <w:fldChar w:fldCharType="begin"/>
      </w:r>
      <w:r w:rsidR="00B926E2">
        <w:instrText xml:space="preserve"> SEQ Table \* ARABIC </w:instrText>
      </w:r>
      <w:r w:rsidR="00B926E2">
        <w:fldChar w:fldCharType="separate"/>
      </w:r>
      <w:r w:rsidR="00A21017">
        <w:rPr>
          <w:noProof/>
        </w:rPr>
        <w:t>27</w:t>
      </w:r>
      <w:r w:rsidR="00B926E2">
        <w:rPr>
          <w:noProof/>
        </w:rPr>
        <w:fldChar w:fldCharType="end"/>
      </w:r>
      <w:r>
        <w:t xml:space="preserve"> Implementation #1: New Data Pipeline pins to be added (NoC Studio to add hooks)</w:t>
      </w:r>
      <w:bookmarkEnd w:id="137"/>
    </w:p>
    <w:tbl>
      <w:tblPr>
        <w:tblStyle w:val="TableGrid"/>
        <w:tblW w:w="9801" w:type="dxa"/>
        <w:tblLook w:val="04A0" w:firstRow="1" w:lastRow="0" w:firstColumn="1" w:lastColumn="0" w:noHBand="0" w:noVBand="1"/>
      </w:tblPr>
      <w:tblGrid>
        <w:gridCol w:w="3052"/>
        <w:gridCol w:w="3300"/>
        <w:gridCol w:w="1225"/>
        <w:gridCol w:w="2224"/>
      </w:tblGrid>
      <w:tr w:rsidR="000D5AEE" w:rsidTr="009B7E48">
        <w:trPr>
          <w:trHeight w:val="242"/>
        </w:trPr>
        <w:tc>
          <w:tcPr>
            <w:tcW w:w="3111" w:type="dxa"/>
          </w:tcPr>
          <w:p w:rsidR="000D5AEE" w:rsidRPr="007F18FE" w:rsidRDefault="000D5AEE" w:rsidP="00B8667E">
            <w:pPr>
              <w:pStyle w:val="Body"/>
              <w:rPr>
                <w:highlight w:val="yellow"/>
              </w:rPr>
            </w:pPr>
            <w:r>
              <w:rPr>
                <w:highlight w:val="yellow"/>
              </w:rPr>
              <w:t>System_</w:t>
            </w:r>
            <w:r w:rsidRPr="007F18FE">
              <w:rPr>
                <w:highlight w:val="yellow"/>
              </w:rPr>
              <w:t>clk_en</w:t>
            </w:r>
          </w:p>
        </w:tc>
        <w:tc>
          <w:tcPr>
            <w:tcW w:w="3436" w:type="dxa"/>
          </w:tcPr>
          <w:p w:rsidR="000D5AEE" w:rsidRPr="007F18FE" w:rsidRDefault="000D5AEE" w:rsidP="00B8667E">
            <w:pPr>
              <w:pStyle w:val="Body"/>
              <w:jc w:val="center"/>
              <w:rPr>
                <w:highlight w:val="yellow"/>
              </w:rPr>
            </w:pPr>
            <w:r w:rsidRPr="007F18FE">
              <w:rPr>
                <w:highlight w:val="yellow"/>
              </w:rPr>
              <w:t>1</w:t>
            </w:r>
          </w:p>
        </w:tc>
        <w:tc>
          <w:tcPr>
            <w:tcW w:w="1240" w:type="dxa"/>
          </w:tcPr>
          <w:p w:rsidR="000D5AEE" w:rsidRPr="007F18FE" w:rsidRDefault="000D5AEE" w:rsidP="00B8667E">
            <w:pPr>
              <w:pStyle w:val="Body"/>
              <w:jc w:val="center"/>
              <w:rPr>
                <w:highlight w:val="yellow"/>
              </w:rPr>
            </w:pPr>
            <w:r w:rsidRPr="007F18FE">
              <w:rPr>
                <w:highlight w:val="yellow"/>
              </w:rPr>
              <w:t>Input</w:t>
            </w:r>
          </w:p>
        </w:tc>
        <w:tc>
          <w:tcPr>
            <w:tcW w:w="2014" w:type="dxa"/>
          </w:tcPr>
          <w:p w:rsidR="000D5AEE" w:rsidRPr="007F18FE" w:rsidRDefault="000D5AEE" w:rsidP="00B8667E">
            <w:pPr>
              <w:pStyle w:val="Body"/>
              <w:rPr>
                <w:highlight w:val="yellow"/>
              </w:rPr>
            </w:pPr>
            <w:r>
              <w:rPr>
                <w:highlight w:val="yellow"/>
              </w:rPr>
              <w:t>System Clock Enable -</w:t>
            </w:r>
            <w:r>
              <w:rPr>
                <w:highlight w:val="yellow"/>
              </w:rPr>
              <w:br/>
              <w:t xml:space="preserve">Non Regbus Layer : to be connected to </w:t>
            </w:r>
            <w:r w:rsidRPr="0094149E">
              <w:rPr>
                <w:i/>
                <w:highlight w:val="yellow"/>
              </w:rPr>
              <w:t>System_noc_clk_en</w:t>
            </w:r>
            <w:r w:rsidRPr="00B37EC5">
              <w:rPr>
                <w:highlight w:val="yellow"/>
              </w:rPr>
              <w:br/>
              <w:t>Regbus Layer : to be connected to System_reg_clk_en</w:t>
            </w:r>
          </w:p>
        </w:tc>
      </w:tr>
      <w:tr w:rsidR="000D5AEE" w:rsidTr="009B7E48">
        <w:trPr>
          <w:trHeight w:val="227"/>
        </w:trPr>
        <w:tc>
          <w:tcPr>
            <w:tcW w:w="3111" w:type="dxa"/>
          </w:tcPr>
          <w:p w:rsidR="000D5AEE" w:rsidRPr="007F18FE" w:rsidRDefault="000D5AEE" w:rsidP="00B8667E">
            <w:pPr>
              <w:pStyle w:val="Body"/>
              <w:rPr>
                <w:highlight w:val="yellow"/>
              </w:rPr>
            </w:pPr>
            <w:r>
              <w:rPr>
                <w:highlight w:val="yellow"/>
              </w:rPr>
              <w:t>System_</w:t>
            </w:r>
            <w:r w:rsidRPr="007F18FE">
              <w:rPr>
                <w:highlight w:val="yellow"/>
              </w:rPr>
              <w:t>cg_or</w:t>
            </w:r>
          </w:p>
        </w:tc>
        <w:tc>
          <w:tcPr>
            <w:tcW w:w="3436" w:type="dxa"/>
          </w:tcPr>
          <w:p w:rsidR="000D5AEE" w:rsidRPr="007F18FE" w:rsidRDefault="000D5AEE" w:rsidP="00B8667E">
            <w:pPr>
              <w:pStyle w:val="Body"/>
              <w:jc w:val="center"/>
              <w:rPr>
                <w:highlight w:val="yellow"/>
              </w:rPr>
            </w:pPr>
            <w:r w:rsidRPr="007F18FE">
              <w:rPr>
                <w:highlight w:val="yellow"/>
              </w:rPr>
              <w:t>1</w:t>
            </w:r>
          </w:p>
        </w:tc>
        <w:tc>
          <w:tcPr>
            <w:tcW w:w="1240" w:type="dxa"/>
          </w:tcPr>
          <w:p w:rsidR="000D5AEE" w:rsidRPr="007F18FE" w:rsidRDefault="000D5AEE" w:rsidP="00B8667E">
            <w:pPr>
              <w:pStyle w:val="Body"/>
              <w:jc w:val="center"/>
              <w:rPr>
                <w:highlight w:val="yellow"/>
              </w:rPr>
            </w:pPr>
            <w:r w:rsidRPr="007F18FE">
              <w:rPr>
                <w:highlight w:val="yellow"/>
              </w:rPr>
              <w:t>Input</w:t>
            </w:r>
          </w:p>
        </w:tc>
        <w:tc>
          <w:tcPr>
            <w:tcW w:w="2014" w:type="dxa"/>
          </w:tcPr>
          <w:p w:rsidR="000D5AEE" w:rsidRPr="007F18FE" w:rsidRDefault="000D5AEE" w:rsidP="00B8667E">
            <w:pPr>
              <w:pStyle w:val="Body"/>
              <w:rPr>
                <w:highlight w:val="yellow"/>
              </w:rPr>
            </w:pPr>
            <w:r w:rsidRPr="007F18FE">
              <w:rPr>
                <w:highlight w:val="yellow"/>
              </w:rPr>
              <w:t>System</w:t>
            </w:r>
            <w:r>
              <w:rPr>
                <w:highlight w:val="yellow"/>
              </w:rPr>
              <w:t xml:space="preserve"> Clock Gate Override -</w:t>
            </w:r>
            <w:r>
              <w:rPr>
                <w:highlight w:val="yellow"/>
              </w:rPr>
              <w:br/>
              <w:t>Non Regbus Layer : to be connected to System_noc_cg_or</w:t>
            </w:r>
            <w:r>
              <w:rPr>
                <w:highlight w:val="yellow"/>
              </w:rPr>
              <w:br/>
              <w:t xml:space="preserve">RegBus Layer : to be connected to </w:t>
            </w:r>
            <w:r w:rsidRPr="0094149E">
              <w:rPr>
                <w:i/>
                <w:highlight w:val="yellow"/>
              </w:rPr>
              <w:t>System_reg_cg_or</w:t>
            </w:r>
          </w:p>
        </w:tc>
      </w:tr>
      <w:tr w:rsidR="00400B64" w:rsidRPr="002D3624" w:rsidTr="009B7E48">
        <w:trPr>
          <w:trHeight w:val="242"/>
        </w:trPr>
        <w:tc>
          <w:tcPr>
            <w:tcW w:w="3111" w:type="dxa"/>
          </w:tcPr>
          <w:p w:rsidR="00400B64" w:rsidRPr="002B641E" w:rsidRDefault="00400B64" w:rsidP="009B7E48">
            <w:pPr>
              <w:pStyle w:val="Body"/>
              <w:rPr>
                <w:highlight w:val="yellow"/>
              </w:rPr>
            </w:pPr>
            <w:r w:rsidRPr="002B641E">
              <w:rPr>
                <w:highlight w:val="yellow"/>
              </w:rPr>
              <w:t>Scan_mode</w:t>
            </w:r>
          </w:p>
        </w:tc>
        <w:tc>
          <w:tcPr>
            <w:tcW w:w="3436" w:type="dxa"/>
          </w:tcPr>
          <w:p w:rsidR="00400B64" w:rsidRPr="002B641E" w:rsidRDefault="00400B64" w:rsidP="009B7E48">
            <w:pPr>
              <w:pStyle w:val="Body"/>
              <w:jc w:val="center"/>
              <w:rPr>
                <w:highlight w:val="yellow"/>
              </w:rPr>
            </w:pPr>
            <w:r w:rsidRPr="002B641E">
              <w:rPr>
                <w:highlight w:val="yellow"/>
              </w:rPr>
              <w:t>1</w:t>
            </w:r>
          </w:p>
        </w:tc>
        <w:tc>
          <w:tcPr>
            <w:tcW w:w="1240" w:type="dxa"/>
          </w:tcPr>
          <w:p w:rsidR="00400B64" w:rsidRPr="002B641E" w:rsidRDefault="00400B64" w:rsidP="009B7E48">
            <w:pPr>
              <w:pStyle w:val="Body"/>
              <w:jc w:val="center"/>
              <w:rPr>
                <w:highlight w:val="yellow"/>
              </w:rPr>
            </w:pPr>
            <w:r w:rsidRPr="002B641E">
              <w:rPr>
                <w:highlight w:val="yellow"/>
              </w:rPr>
              <w:t>Input</w:t>
            </w:r>
          </w:p>
        </w:tc>
        <w:tc>
          <w:tcPr>
            <w:tcW w:w="2014" w:type="dxa"/>
          </w:tcPr>
          <w:p w:rsidR="00400B64" w:rsidRPr="002B641E" w:rsidRDefault="00400B64" w:rsidP="009B7E48">
            <w:pPr>
              <w:pStyle w:val="Body"/>
              <w:rPr>
                <w:highlight w:val="yellow"/>
              </w:rPr>
            </w:pPr>
            <w:r w:rsidRPr="002B641E">
              <w:rPr>
                <w:highlight w:val="yellow"/>
              </w:rPr>
              <w:t xml:space="preserve">Scan mode pin for clock gate cell </w:t>
            </w:r>
          </w:p>
        </w:tc>
      </w:tr>
      <w:tr w:rsidR="00400B64" w:rsidRPr="00C604FA" w:rsidTr="009B7E48">
        <w:trPr>
          <w:trHeight w:val="215"/>
        </w:trPr>
        <w:tc>
          <w:tcPr>
            <w:tcW w:w="9801" w:type="dxa"/>
            <w:gridSpan w:val="4"/>
          </w:tcPr>
          <w:p w:rsidR="00400B64" w:rsidRPr="002B641E" w:rsidRDefault="00400B64" w:rsidP="009B7E48">
            <w:pPr>
              <w:pStyle w:val="Body"/>
              <w:jc w:val="center"/>
              <w:rPr>
                <w:b/>
                <w:highlight w:val="yellow"/>
              </w:rPr>
            </w:pPr>
            <w:r w:rsidRPr="002B641E">
              <w:rPr>
                <w:b/>
                <w:highlight w:val="yellow"/>
              </w:rPr>
              <w:lastRenderedPageBreak/>
              <w:t>NoC Signals</w:t>
            </w:r>
          </w:p>
        </w:tc>
      </w:tr>
      <w:tr w:rsidR="00030607" w:rsidRPr="00745646" w:rsidTr="009B7E48">
        <w:trPr>
          <w:trHeight w:val="242"/>
        </w:trPr>
        <w:tc>
          <w:tcPr>
            <w:tcW w:w="3111" w:type="dxa"/>
          </w:tcPr>
          <w:p w:rsidR="00030607" w:rsidRPr="002B641E" w:rsidRDefault="00030607" w:rsidP="009B7E48">
            <w:pPr>
              <w:pStyle w:val="Body"/>
              <w:rPr>
                <w:highlight w:val="yellow"/>
              </w:rPr>
            </w:pPr>
            <w:r w:rsidRPr="002B641E">
              <w:rPr>
                <w:highlight w:val="yellow"/>
              </w:rPr>
              <w:t>i_cg_busy</w:t>
            </w:r>
          </w:p>
        </w:tc>
        <w:tc>
          <w:tcPr>
            <w:tcW w:w="3436" w:type="dxa"/>
          </w:tcPr>
          <w:p w:rsidR="00030607" w:rsidRPr="002B641E" w:rsidRDefault="00030607" w:rsidP="009B7E48">
            <w:pPr>
              <w:pStyle w:val="Body"/>
              <w:jc w:val="center"/>
              <w:rPr>
                <w:highlight w:val="yellow"/>
              </w:rPr>
            </w:pPr>
            <w:r w:rsidRPr="002B641E">
              <w:rPr>
                <w:highlight w:val="yellow"/>
              </w:rPr>
              <w:t>1</w:t>
            </w:r>
          </w:p>
        </w:tc>
        <w:tc>
          <w:tcPr>
            <w:tcW w:w="1240" w:type="dxa"/>
          </w:tcPr>
          <w:p w:rsidR="00030607" w:rsidRPr="002B641E" w:rsidRDefault="00030607" w:rsidP="009B7E48">
            <w:pPr>
              <w:pStyle w:val="Body"/>
              <w:rPr>
                <w:highlight w:val="yellow"/>
              </w:rPr>
            </w:pPr>
            <w:r w:rsidRPr="002B641E">
              <w:rPr>
                <w:highlight w:val="yellow"/>
              </w:rPr>
              <w:t>Input</w:t>
            </w:r>
          </w:p>
        </w:tc>
        <w:tc>
          <w:tcPr>
            <w:tcW w:w="2014" w:type="dxa"/>
          </w:tcPr>
          <w:p w:rsidR="00030607" w:rsidRPr="002B641E" w:rsidRDefault="00030607" w:rsidP="009B7E48">
            <w:pPr>
              <w:pStyle w:val="Body"/>
              <w:rPr>
                <w:highlight w:val="yellow"/>
              </w:rPr>
            </w:pPr>
            <w:r w:rsidRPr="002B641E">
              <w:rPr>
                <w:highlight w:val="yellow"/>
              </w:rPr>
              <w:t>Input busy signal for destination NoC element</w:t>
            </w:r>
          </w:p>
        </w:tc>
      </w:tr>
      <w:tr w:rsidR="00030607" w:rsidRPr="00745646" w:rsidTr="009B7E48">
        <w:trPr>
          <w:trHeight w:val="242"/>
        </w:trPr>
        <w:tc>
          <w:tcPr>
            <w:tcW w:w="3111" w:type="dxa"/>
          </w:tcPr>
          <w:p w:rsidR="00030607" w:rsidRPr="002B641E" w:rsidRDefault="00030607" w:rsidP="009B7E48">
            <w:pPr>
              <w:pStyle w:val="Body"/>
              <w:rPr>
                <w:highlight w:val="yellow"/>
              </w:rPr>
            </w:pPr>
            <w:r w:rsidRPr="002B641E">
              <w:rPr>
                <w:highlight w:val="yellow"/>
              </w:rPr>
              <w:t>o_cg_busy</w:t>
            </w:r>
          </w:p>
        </w:tc>
        <w:tc>
          <w:tcPr>
            <w:tcW w:w="3436" w:type="dxa"/>
          </w:tcPr>
          <w:p w:rsidR="00030607" w:rsidRPr="002B641E" w:rsidRDefault="00030607" w:rsidP="009B7E48">
            <w:pPr>
              <w:pStyle w:val="Body"/>
              <w:jc w:val="center"/>
              <w:rPr>
                <w:highlight w:val="yellow"/>
              </w:rPr>
            </w:pPr>
            <w:r w:rsidRPr="002B641E">
              <w:rPr>
                <w:highlight w:val="yellow"/>
              </w:rPr>
              <w:t>1</w:t>
            </w:r>
          </w:p>
        </w:tc>
        <w:tc>
          <w:tcPr>
            <w:tcW w:w="1240" w:type="dxa"/>
          </w:tcPr>
          <w:p w:rsidR="00030607" w:rsidRPr="002B641E" w:rsidRDefault="00030607" w:rsidP="009B7E48">
            <w:pPr>
              <w:pStyle w:val="Body"/>
              <w:rPr>
                <w:highlight w:val="yellow"/>
              </w:rPr>
            </w:pPr>
            <w:r w:rsidRPr="002B641E">
              <w:rPr>
                <w:highlight w:val="yellow"/>
              </w:rPr>
              <w:t>Output</w:t>
            </w:r>
          </w:p>
        </w:tc>
        <w:tc>
          <w:tcPr>
            <w:tcW w:w="2014" w:type="dxa"/>
          </w:tcPr>
          <w:p w:rsidR="00030607" w:rsidRPr="002B641E" w:rsidRDefault="00030607" w:rsidP="009B7E48">
            <w:pPr>
              <w:pStyle w:val="Body"/>
              <w:rPr>
                <w:highlight w:val="yellow"/>
              </w:rPr>
            </w:pPr>
            <w:r w:rsidRPr="002B641E">
              <w:rPr>
                <w:highlight w:val="yellow"/>
              </w:rPr>
              <w:t>Staged output busy signal for destination NoC element</w:t>
            </w:r>
          </w:p>
        </w:tc>
      </w:tr>
    </w:tbl>
    <w:p w:rsidR="00400B64" w:rsidRPr="00400B64" w:rsidRDefault="00400B64" w:rsidP="00400B64">
      <w:pPr>
        <w:pStyle w:val="Body"/>
      </w:pPr>
    </w:p>
    <w:p w:rsidR="00976EA8" w:rsidRDefault="00976EA8" w:rsidP="00976EA8">
      <w:pPr>
        <w:pStyle w:val="Heading3"/>
      </w:pPr>
      <w:r>
        <w:t xml:space="preserve"> </w:t>
      </w:r>
      <w:bookmarkStart w:id="138" w:name="_Toc388376317"/>
      <w:r w:rsidR="00111816">
        <w:t xml:space="preserve">Implementation #1: </w:t>
      </w:r>
      <w:r>
        <w:t>Data Pipeline clock gating module parameters</w:t>
      </w:r>
      <w:bookmarkEnd w:id="138"/>
    </w:p>
    <w:p w:rsidR="003029D3" w:rsidRDefault="003029D3" w:rsidP="003029D3">
      <w:pPr>
        <w:pStyle w:val="Caption"/>
        <w:keepNext/>
      </w:pPr>
      <w:bookmarkStart w:id="139" w:name="_Toc388376365"/>
      <w:r>
        <w:t xml:space="preserve">Table </w:t>
      </w:r>
      <w:r w:rsidR="00B926E2">
        <w:fldChar w:fldCharType="begin"/>
      </w:r>
      <w:r w:rsidR="00B926E2">
        <w:instrText xml:space="preserve"> SEQ Table \* ARABIC </w:instrText>
      </w:r>
      <w:r w:rsidR="00B926E2">
        <w:fldChar w:fldCharType="separate"/>
      </w:r>
      <w:r w:rsidR="00A21017">
        <w:rPr>
          <w:noProof/>
        </w:rPr>
        <w:t>28</w:t>
      </w:r>
      <w:r w:rsidR="00B926E2">
        <w:rPr>
          <w:noProof/>
        </w:rPr>
        <w:fldChar w:fldCharType="end"/>
      </w:r>
      <w:r>
        <w:t xml:space="preserve"> </w:t>
      </w:r>
      <w:r w:rsidR="00111816">
        <w:t xml:space="preserve">Implementation #1: </w:t>
      </w:r>
      <w:r>
        <w:t>Data Pipeline clock gating module parameter</w:t>
      </w:r>
      <w:bookmarkEnd w:id="139"/>
    </w:p>
    <w:tbl>
      <w:tblPr>
        <w:tblStyle w:val="TableGrid"/>
        <w:tblW w:w="0" w:type="auto"/>
        <w:tblLook w:val="04A0" w:firstRow="1" w:lastRow="0" w:firstColumn="1" w:lastColumn="0" w:noHBand="0" w:noVBand="1"/>
      </w:tblPr>
      <w:tblGrid>
        <w:gridCol w:w="3684"/>
        <w:gridCol w:w="1104"/>
        <w:gridCol w:w="4788"/>
      </w:tblGrid>
      <w:tr w:rsidR="003029D3" w:rsidTr="00837337">
        <w:trPr>
          <w:trHeight w:val="395"/>
        </w:trPr>
        <w:tc>
          <w:tcPr>
            <w:tcW w:w="3684" w:type="dxa"/>
          </w:tcPr>
          <w:p w:rsidR="003029D3" w:rsidRPr="00692F20" w:rsidRDefault="003029D3" w:rsidP="00837337">
            <w:pPr>
              <w:pStyle w:val="Body"/>
              <w:jc w:val="center"/>
              <w:rPr>
                <w:sz w:val="22"/>
                <w:szCs w:val="22"/>
              </w:rPr>
            </w:pPr>
            <w:r>
              <w:rPr>
                <w:sz w:val="22"/>
                <w:szCs w:val="22"/>
              </w:rPr>
              <w:t>Name</w:t>
            </w:r>
          </w:p>
        </w:tc>
        <w:tc>
          <w:tcPr>
            <w:tcW w:w="1104" w:type="dxa"/>
          </w:tcPr>
          <w:p w:rsidR="003029D3" w:rsidRDefault="003029D3" w:rsidP="00837337">
            <w:pPr>
              <w:pStyle w:val="Body"/>
              <w:jc w:val="center"/>
            </w:pPr>
            <w:r>
              <w:t>Bits</w:t>
            </w:r>
          </w:p>
        </w:tc>
        <w:tc>
          <w:tcPr>
            <w:tcW w:w="4788" w:type="dxa"/>
          </w:tcPr>
          <w:p w:rsidR="003029D3" w:rsidRDefault="003029D3" w:rsidP="00837337">
            <w:pPr>
              <w:pStyle w:val="Body"/>
              <w:jc w:val="center"/>
            </w:pPr>
            <w:r>
              <w:t>Description</w:t>
            </w:r>
          </w:p>
        </w:tc>
      </w:tr>
      <w:tr w:rsidR="003029D3" w:rsidTr="00837337">
        <w:trPr>
          <w:trHeight w:val="395"/>
        </w:trPr>
        <w:tc>
          <w:tcPr>
            <w:tcW w:w="3684" w:type="dxa"/>
          </w:tcPr>
          <w:p w:rsidR="003029D3" w:rsidRPr="00692F20" w:rsidRDefault="003029D3" w:rsidP="00837337">
            <w:pPr>
              <w:pStyle w:val="Body"/>
              <w:rPr>
                <w:sz w:val="22"/>
                <w:szCs w:val="22"/>
              </w:rPr>
            </w:pPr>
            <w:r>
              <w:rPr>
                <w:sz w:val="22"/>
                <w:szCs w:val="22"/>
              </w:rPr>
              <w:t>P_NUM_OF _STAGES</w:t>
            </w:r>
          </w:p>
        </w:tc>
        <w:tc>
          <w:tcPr>
            <w:tcW w:w="1104" w:type="dxa"/>
          </w:tcPr>
          <w:p w:rsidR="003029D3" w:rsidRDefault="003029D3" w:rsidP="00837337">
            <w:pPr>
              <w:pStyle w:val="Body"/>
              <w:jc w:val="center"/>
            </w:pPr>
            <w:r>
              <w:t>1</w:t>
            </w:r>
          </w:p>
        </w:tc>
        <w:tc>
          <w:tcPr>
            <w:tcW w:w="4788" w:type="dxa"/>
          </w:tcPr>
          <w:p w:rsidR="003029D3" w:rsidRDefault="003029D3" w:rsidP="00837337">
            <w:pPr>
              <w:pStyle w:val="Body"/>
            </w:pPr>
            <w:r>
              <w:t>Number of stages within Pipeline Data wrapper</w:t>
            </w:r>
          </w:p>
        </w:tc>
      </w:tr>
    </w:tbl>
    <w:p w:rsidR="003029D3" w:rsidRDefault="003029D3" w:rsidP="003029D3">
      <w:pPr>
        <w:pStyle w:val="Body"/>
      </w:pPr>
    </w:p>
    <w:p w:rsidR="009656BB" w:rsidRDefault="009656BB" w:rsidP="009656BB">
      <w:pPr>
        <w:pStyle w:val="Body"/>
      </w:pPr>
    </w:p>
    <w:p w:rsidR="00824532" w:rsidRDefault="009656BB" w:rsidP="00824532">
      <w:pPr>
        <w:pStyle w:val="Caption"/>
        <w:keepNext/>
      </w:pPr>
      <w:bookmarkStart w:id="140" w:name="_Toc388376366"/>
      <w:r>
        <w:t xml:space="preserve">Table </w:t>
      </w:r>
      <w:r w:rsidR="00B926E2">
        <w:fldChar w:fldCharType="begin"/>
      </w:r>
      <w:r w:rsidR="00B926E2">
        <w:instrText xml:space="preserve"> SEQ Table \* ARABIC </w:instrText>
      </w:r>
      <w:r w:rsidR="00B926E2">
        <w:fldChar w:fldCharType="separate"/>
      </w:r>
      <w:r w:rsidR="00A21017">
        <w:rPr>
          <w:noProof/>
        </w:rPr>
        <w:t>29</w:t>
      </w:r>
      <w:r w:rsidR="00B926E2">
        <w:rPr>
          <w:noProof/>
        </w:rPr>
        <w:fldChar w:fldCharType="end"/>
      </w:r>
      <w:r>
        <w:t xml:space="preserve"> Implementat</w:t>
      </w:r>
      <w:r w:rsidR="00824532">
        <w:t>ion #1: New Data Pipeline parameters to be added (NoC Studio to add hooks)</w:t>
      </w:r>
      <w:bookmarkEnd w:id="140"/>
    </w:p>
    <w:p w:rsidR="009656BB" w:rsidRDefault="009656BB" w:rsidP="009656BB">
      <w:pPr>
        <w:pStyle w:val="Caption"/>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9656BB" w:rsidRPr="00BD1E1B" w:rsidTr="009B7E48">
        <w:trPr>
          <w:tblHeader/>
        </w:trPr>
        <w:tc>
          <w:tcPr>
            <w:tcW w:w="2898" w:type="dxa"/>
            <w:shd w:val="clear" w:color="auto" w:fill="FFFF99"/>
          </w:tcPr>
          <w:p w:rsidR="009656BB" w:rsidRPr="00BD1E1B" w:rsidRDefault="009656BB" w:rsidP="009B7E48">
            <w:pPr>
              <w:jc w:val="center"/>
              <w:rPr>
                <w:rFonts w:asciiTheme="minorHAnsi" w:hAnsiTheme="minorHAnsi"/>
                <w:b/>
              </w:rPr>
            </w:pPr>
            <w:r w:rsidRPr="00BD1E1B">
              <w:rPr>
                <w:rFonts w:asciiTheme="minorHAnsi" w:hAnsiTheme="minorHAnsi"/>
                <w:b/>
              </w:rPr>
              <w:t>Parameter Name</w:t>
            </w:r>
          </w:p>
        </w:tc>
        <w:tc>
          <w:tcPr>
            <w:tcW w:w="990" w:type="dxa"/>
            <w:shd w:val="clear" w:color="auto" w:fill="FFFF99"/>
          </w:tcPr>
          <w:p w:rsidR="009656BB" w:rsidRPr="00BD1E1B" w:rsidRDefault="009656BB" w:rsidP="009B7E48">
            <w:pPr>
              <w:jc w:val="center"/>
              <w:rPr>
                <w:rFonts w:asciiTheme="minorHAnsi" w:hAnsiTheme="minorHAnsi"/>
                <w:b/>
              </w:rPr>
            </w:pPr>
            <w:r w:rsidRPr="00BD1E1B">
              <w:rPr>
                <w:rFonts w:asciiTheme="minorHAnsi" w:hAnsiTheme="minorHAnsi"/>
                <w:b/>
              </w:rPr>
              <w:t>Bits</w:t>
            </w:r>
          </w:p>
        </w:tc>
        <w:tc>
          <w:tcPr>
            <w:tcW w:w="5688" w:type="dxa"/>
            <w:shd w:val="clear" w:color="auto" w:fill="FFFF99"/>
          </w:tcPr>
          <w:p w:rsidR="009656BB" w:rsidRPr="00BD1E1B" w:rsidRDefault="009656BB" w:rsidP="009B7E48">
            <w:pPr>
              <w:jc w:val="center"/>
              <w:rPr>
                <w:rFonts w:asciiTheme="minorHAnsi" w:hAnsiTheme="minorHAnsi"/>
                <w:b/>
              </w:rPr>
            </w:pPr>
            <w:r w:rsidRPr="00BD1E1B">
              <w:rPr>
                <w:rFonts w:asciiTheme="minorHAnsi" w:hAnsiTheme="minorHAnsi"/>
                <w:b/>
              </w:rPr>
              <w:t>Description</w:t>
            </w:r>
          </w:p>
        </w:tc>
      </w:tr>
      <w:tr w:rsidR="009656BB" w:rsidTr="009B7E48">
        <w:trPr>
          <w:tblHeader/>
        </w:trPr>
        <w:tc>
          <w:tcPr>
            <w:tcW w:w="2898" w:type="dxa"/>
          </w:tcPr>
          <w:p w:rsidR="009656BB" w:rsidRPr="000D5AEE" w:rsidRDefault="009656BB" w:rsidP="009B7E48">
            <w:pPr>
              <w:tabs>
                <w:tab w:val="left" w:pos="1753"/>
              </w:tabs>
              <w:rPr>
                <w:rFonts w:asciiTheme="minorHAnsi" w:hAnsiTheme="minorHAnsi"/>
                <w:strike/>
              </w:rPr>
            </w:pPr>
            <w:r w:rsidRPr="000D5AEE">
              <w:rPr>
                <w:rFonts w:asciiTheme="minorHAnsi" w:hAnsiTheme="minorHAnsi"/>
                <w:strike/>
              </w:rPr>
              <w:t>P_SYSTEM_CK_EN_VIA_REGBUS</w:t>
            </w:r>
          </w:p>
        </w:tc>
        <w:tc>
          <w:tcPr>
            <w:tcW w:w="990" w:type="dxa"/>
          </w:tcPr>
          <w:p w:rsidR="009656BB" w:rsidRPr="000D5AEE" w:rsidRDefault="009656BB" w:rsidP="009B7E48">
            <w:pPr>
              <w:jc w:val="center"/>
              <w:rPr>
                <w:rFonts w:asciiTheme="minorHAnsi" w:hAnsiTheme="minorHAnsi"/>
                <w:strike/>
              </w:rPr>
            </w:pPr>
            <w:r w:rsidRPr="000D5AEE">
              <w:rPr>
                <w:rFonts w:asciiTheme="minorHAnsi" w:hAnsiTheme="minorHAnsi"/>
                <w:strike/>
              </w:rPr>
              <w:t>1</w:t>
            </w:r>
          </w:p>
        </w:tc>
        <w:tc>
          <w:tcPr>
            <w:tcW w:w="5688" w:type="dxa"/>
          </w:tcPr>
          <w:p w:rsidR="009656BB" w:rsidRPr="000D5AEE" w:rsidRDefault="009656BB" w:rsidP="009B7E48">
            <w:pPr>
              <w:rPr>
                <w:rFonts w:asciiTheme="minorHAnsi" w:hAnsiTheme="minorHAnsi"/>
                <w:strike/>
              </w:rPr>
            </w:pPr>
            <w:r w:rsidRPr="000D5AEE">
              <w:rPr>
                <w:rFonts w:asciiTheme="minorHAnsi" w:hAnsiTheme="minorHAnsi"/>
                <w:strike/>
              </w:rPr>
              <w:t>1 =&gt; System Clock Enable and System Clock Gate Override signals to be provided by the RegBus</w:t>
            </w:r>
          </w:p>
          <w:p w:rsidR="009656BB" w:rsidRPr="000D5AEE" w:rsidRDefault="009656BB" w:rsidP="009B7E48">
            <w:pPr>
              <w:rPr>
                <w:rFonts w:asciiTheme="minorHAnsi" w:hAnsiTheme="minorHAnsi"/>
                <w:strike/>
              </w:rPr>
            </w:pPr>
            <w:r w:rsidRPr="000D5AEE">
              <w:rPr>
                <w:rFonts w:asciiTheme="minorHAnsi" w:hAnsiTheme="minorHAnsi"/>
                <w:strike/>
              </w:rPr>
              <w:t>0 =&gt; System Clock Enable and System Clock Gate Override signals to be provided by NoC IO Pins</w:t>
            </w:r>
          </w:p>
        </w:tc>
      </w:tr>
    </w:tbl>
    <w:p w:rsidR="009656BB" w:rsidRPr="009656BB" w:rsidRDefault="009656BB" w:rsidP="009656BB">
      <w:pPr>
        <w:pStyle w:val="Heading4"/>
        <w:numPr>
          <w:ilvl w:val="0"/>
          <w:numId w:val="0"/>
        </w:numPr>
      </w:pPr>
    </w:p>
    <w:p w:rsidR="003332B2" w:rsidRDefault="003332B2" w:rsidP="003332B2">
      <w:pPr>
        <w:pStyle w:val="Heading3"/>
      </w:pPr>
      <w:r>
        <w:t xml:space="preserve"> </w:t>
      </w:r>
      <w:bookmarkStart w:id="141" w:name="_Toc388376318"/>
      <w:r w:rsidR="00117F65">
        <w:t xml:space="preserve">Implementation #1: </w:t>
      </w:r>
      <w:r>
        <w:t>Credit Pipeline coarse clock gating</w:t>
      </w:r>
      <w:bookmarkEnd w:id="141"/>
    </w:p>
    <w:p w:rsidR="003332B2" w:rsidRPr="003332B2" w:rsidRDefault="003332B2" w:rsidP="003332B2">
      <w:pPr>
        <w:pStyle w:val="Body"/>
      </w:pPr>
      <w:r>
        <w:t>Since the credit pipeline stages are 4 bits wide, there would not be coarse clock gating implemented</w:t>
      </w:r>
    </w:p>
    <w:p w:rsidR="002E165E" w:rsidRDefault="002E165E" w:rsidP="002E165E">
      <w:pPr>
        <w:pStyle w:val="Caption"/>
        <w:keepNext/>
      </w:pPr>
    </w:p>
    <w:p w:rsidR="00B4662D" w:rsidRDefault="00B4662D" w:rsidP="00976EA8">
      <w:pPr>
        <w:pStyle w:val="Heading4"/>
        <w:numPr>
          <w:ilvl w:val="0"/>
          <w:numId w:val="0"/>
        </w:numPr>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61206A" w:rsidP="008A7B4F">
      <w:pPr>
        <w:pStyle w:val="Heading1"/>
      </w:pPr>
      <w:bookmarkStart w:id="142" w:name="_Toc388376319"/>
      <w:r>
        <w:lastRenderedPageBreak/>
        <w:t>I</w:t>
      </w:r>
      <w:r w:rsidR="008A7B4F">
        <w:t>mplementation #2: Instantiation of clock gating module outside NoC</w:t>
      </w:r>
      <w:r w:rsidR="00F97764">
        <w:t xml:space="preserve"> element and outside NoC</w:t>
      </w:r>
      <w:bookmarkEnd w:id="142"/>
    </w:p>
    <w:p w:rsidR="008A7B4F" w:rsidRPr="00035061" w:rsidRDefault="007050B9" w:rsidP="008A7B4F">
      <w:pPr>
        <w:pStyle w:val="Body"/>
        <w:jc w:val="both"/>
      </w:pPr>
      <w:r>
        <w:t>As discussed before,</w:t>
      </w:r>
      <w:r w:rsidR="008A7B4F">
        <w:t xml:space="preserve"> there would be two flavors of implementation for instantiating the clock gating module.</w:t>
      </w:r>
      <w:r>
        <w:t xml:space="preserve"> Customers could choose between one.</w:t>
      </w:r>
      <w:r w:rsidR="008A7B4F">
        <w:t xml:space="preserve"> In </w:t>
      </w:r>
      <w:r>
        <w:t>the second</w:t>
      </w:r>
      <w:r w:rsidR="008A7B4F">
        <w:t xml:space="preserve"> mode of implementation, </w:t>
      </w:r>
      <w:r w:rsidR="00B33AC1">
        <w:t xml:space="preserve">control logic for generating gated </w:t>
      </w:r>
      <w:r>
        <w:t xml:space="preserve">clock for each NoC element would be </w:t>
      </w:r>
      <w:r w:rsidR="008A7B4F">
        <w:t>instantiated</w:t>
      </w:r>
      <w:r>
        <w:t xml:space="preserve"> </w:t>
      </w:r>
      <w:r w:rsidR="00EA1208">
        <w:t xml:space="preserve">outside </w:t>
      </w:r>
      <w:r w:rsidR="00120B48">
        <w:t xml:space="preserve">the </w:t>
      </w:r>
      <w:r>
        <w:t>NoC</w:t>
      </w:r>
      <w:r w:rsidR="008A7B4F">
        <w:t xml:space="preserve">. </w:t>
      </w:r>
      <w:r w:rsidR="00D95D3A">
        <w:t xml:space="preserve">The customer would have their </w:t>
      </w:r>
      <w:r w:rsidR="00035061">
        <w:t xml:space="preserve">own </w:t>
      </w:r>
      <w:r w:rsidR="00120B48">
        <w:t>logic to</w:t>
      </w:r>
      <w:r w:rsidR="00D95D3A">
        <w:t xml:space="preserve"> control clock gating from outside the NoC. Lot of customers would actually want have this option since they design the</w:t>
      </w:r>
      <w:r w:rsidR="00542FA0">
        <w:t>ir own</w:t>
      </w:r>
      <w:r w:rsidR="00D95D3A">
        <w:t xml:space="preserve"> clock tree for the NoC, </w:t>
      </w:r>
      <w:r w:rsidR="00077A19">
        <w:t xml:space="preserve">and </w:t>
      </w:r>
      <w:r w:rsidR="00D95D3A">
        <w:t>have the precise knowledge of clock skew management and associated clock tree delay</w:t>
      </w:r>
      <w:r w:rsidR="00077A19">
        <w:t>s</w:t>
      </w:r>
      <w:r w:rsidR="00D95D3A">
        <w:t xml:space="preserve">. </w:t>
      </w:r>
      <w:r w:rsidR="00F82775">
        <w:t xml:space="preserve">Thus they will know at which points of clock tree to tap, qualify and propagate coarse grained gated clock signal. </w:t>
      </w:r>
      <w:r w:rsidR="004633D6">
        <w:t>Thus all the signals associated with c</w:t>
      </w:r>
      <w:r w:rsidR="00D7758B">
        <w:t>oarse grained clock gating are required</w:t>
      </w:r>
      <w:r w:rsidR="004633D6">
        <w:t xml:space="preserve"> to be brought out f</w:t>
      </w:r>
      <w:r w:rsidR="00613E5A">
        <w:t xml:space="preserve">rom the NoC element wrapper as well as </w:t>
      </w:r>
      <w:r w:rsidR="004633D6">
        <w:t>top level NoC.</w:t>
      </w:r>
      <w:r w:rsidR="00483E9F">
        <w:t xml:space="preserve"> </w:t>
      </w:r>
      <w:r w:rsidR="00035061">
        <w:t xml:space="preserve">NoCStudio needs to have the property </w:t>
      </w:r>
      <w:r w:rsidR="00035061" w:rsidRPr="001F680B">
        <w:rPr>
          <w:i/>
        </w:rPr>
        <w:t>Clock_gate_control_external</w:t>
      </w:r>
      <w:r w:rsidR="00035061">
        <w:rPr>
          <w:i/>
        </w:rPr>
        <w:t xml:space="preserve"> </w:t>
      </w:r>
      <w:r w:rsidR="00035061">
        <w:t>‘ON’ to use this option.</w:t>
      </w:r>
    </w:p>
    <w:p w:rsidR="00483E9F" w:rsidRDefault="00483E9F" w:rsidP="00483E9F">
      <w:pPr>
        <w:pStyle w:val="Body"/>
      </w:pPr>
    </w:p>
    <w:p w:rsidR="00483E9F" w:rsidRPr="00483E9F" w:rsidRDefault="00483E9F" w:rsidP="00C72CAB">
      <w:pPr>
        <w:pStyle w:val="Body"/>
        <w:jc w:val="both"/>
      </w:pPr>
      <w:r>
        <w:t xml:space="preserve">Inside the NoC element wrapper, </w:t>
      </w:r>
      <w:r w:rsidR="00590637">
        <w:t xml:space="preserve">a clock logic module </w:t>
      </w:r>
      <w:r w:rsidR="00C72CAB" w:rsidRPr="002830F6">
        <w:rPr>
          <w:i/>
        </w:rPr>
        <w:t>u_ns_&lt;</w:t>
      </w:r>
      <w:r w:rsidR="00C72CAB">
        <w:rPr>
          <w:i/>
        </w:rPr>
        <w:t>Noc_</w:t>
      </w:r>
      <w:r w:rsidR="00C72CAB" w:rsidRPr="002830F6">
        <w:rPr>
          <w:i/>
        </w:rPr>
        <w:t>element&gt;_cg</w:t>
      </w:r>
      <w:r w:rsidR="00C72CAB">
        <w:rPr>
          <w:i/>
        </w:rPr>
        <w:t xml:space="preserve"> </w:t>
      </w:r>
      <w:r w:rsidR="00C72CAB">
        <w:t xml:space="preserve">still needs to be instantiated for generating Interface busy signal for the neighboring NoC element. The module </w:t>
      </w:r>
      <w:r w:rsidR="00C72CAB" w:rsidRPr="002830F6">
        <w:rPr>
          <w:i/>
        </w:rPr>
        <w:t>u_ns_&lt;</w:t>
      </w:r>
      <w:r w:rsidR="00C72CAB">
        <w:rPr>
          <w:i/>
        </w:rPr>
        <w:t>Noc_</w:t>
      </w:r>
      <w:r w:rsidR="00C72CAB" w:rsidRPr="002830F6">
        <w:rPr>
          <w:i/>
        </w:rPr>
        <w:t>element&gt;_cg</w:t>
      </w:r>
      <w:r w:rsidR="00C72CAB">
        <w:rPr>
          <w:i/>
        </w:rPr>
        <w:t xml:space="preserve"> </w:t>
      </w:r>
      <w:r w:rsidR="00C72CAB">
        <w:t xml:space="preserve">would not generate gated clock signal and would be instantiated at the same level of hierarchy as </w:t>
      </w:r>
      <w:r w:rsidRPr="002830F6">
        <w:rPr>
          <w:i/>
        </w:rPr>
        <w:t>u_ns_&lt;</w:t>
      </w:r>
      <w:r>
        <w:rPr>
          <w:i/>
        </w:rPr>
        <w:t>Noc_</w:t>
      </w:r>
      <w:r w:rsidRPr="002830F6">
        <w:rPr>
          <w:i/>
        </w:rPr>
        <w:t>element&gt;</w:t>
      </w:r>
      <w:r w:rsidR="00C72CAB">
        <w:rPr>
          <w:i/>
        </w:rPr>
        <w:t xml:space="preserve"> </w:t>
      </w:r>
      <w:r w:rsidR="00C72CAB">
        <w:t>module</w:t>
      </w:r>
      <w:r>
        <w:t xml:space="preserve">. In addition to new input/output pins (listed in this Section) at Noc element wrapper level, some additional input and output ports needs to be created at u_ns_&lt;Noc_element&gt; module level. These signals will communicate with </w:t>
      </w:r>
      <w:r w:rsidRPr="00A603C3">
        <w:rPr>
          <w:i/>
        </w:rPr>
        <w:t>u_ns_&lt;</w:t>
      </w:r>
      <w:r w:rsidRPr="002830F6">
        <w:rPr>
          <w:i/>
        </w:rPr>
        <w:t>element&gt;_cg</w:t>
      </w:r>
      <w:r>
        <w:rPr>
          <w:i/>
        </w:rPr>
        <w:t xml:space="preserve"> </w:t>
      </w:r>
      <w:r w:rsidR="00ED6B95">
        <w:t>to convey busy/idle status for</w:t>
      </w:r>
      <w:r>
        <w:t xml:space="preserve"> its neighboring NoC element</w:t>
      </w:r>
      <w:r w:rsidR="00ED6B95">
        <w:t>.</w:t>
      </w:r>
    </w:p>
    <w:p w:rsidR="008A7B4F" w:rsidRDefault="008A7B4F" w:rsidP="002459E9">
      <w:pPr>
        <w:pStyle w:val="Heading2"/>
      </w:pPr>
      <w:r>
        <w:t xml:space="preserve"> </w:t>
      </w:r>
      <w:bookmarkStart w:id="143" w:name="_Toc388376320"/>
      <w:r w:rsidR="00037769">
        <w:t xml:space="preserve">Implementation #2: </w:t>
      </w:r>
      <w:r>
        <w:t xml:space="preserve">Router Clock Gate </w:t>
      </w:r>
      <w:r w:rsidR="00723CF5">
        <w:t>module instantiations and hierarchy</w:t>
      </w:r>
      <w:bookmarkEnd w:id="143"/>
    </w:p>
    <w:p w:rsidR="00C67314" w:rsidRPr="00B45273" w:rsidRDefault="00C67314" w:rsidP="00C67314">
      <w:pPr>
        <w:pStyle w:val="Body"/>
      </w:pPr>
      <w:r>
        <w:t>The following diagram illustrates where the clock gate module u_ns_router_cg will be instantiated inside the Router wrapper and the corresponding signal interactions.</w:t>
      </w:r>
    </w:p>
    <w:p w:rsidR="003637DD" w:rsidRDefault="003637DD" w:rsidP="00B72E7B">
      <w:pPr>
        <w:pStyle w:val="Heading4"/>
        <w:numPr>
          <w:ilvl w:val="0"/>
          <w:numId w:val="0"/>
        </w:numPr>
        <w:rPr>
          <w:rFonts w:ascii="Verdana" w:hAnsi="Verdana"/>
          <w:b w:val="0"/>
          <w:color w:val="000000"/>
          <w:sz w:val="20"/>
          <w:szCs w:val="20"/>
        </w:rPr>
      </w:pPr>
    </w:p>
    <w:p w:rsidR="00C67314" w:rsidRDefault="00C67314" w:rsidP="00B72E7B">
      <w:pPr>
        <w:pStyle w:val="Heading4"/>
        <w:numPr>
          <w:ilvl w:val="0"/>
          <w:numId w:val="0"/>
        </w:numPr>
      </w:pPr>
      <w:r>
        <w:rPr>
          <w:noProof/>
        </w:rPr>
        <mc:AlternateContent>
          <mc:Choice Requires="wpc">
            <w:drawing>
              <wp:inline distT="0" distB="0" distL="0" distR="0" wp14:anchorId="4F270867" wp14:editId="277A2844">
                <wp:extent cx="5486400" cy="6305550"/>
                <wp:effectExtent l="0" t="0" r="57150" b="0"/>
                <wp:docPr id="1277" name="Canvas 12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3" name="Rectangle 913"/>
                        <wps:cNvSpPr/>
                        <wps:spPr>
                          <a:xfrm>
                            <a:off x="190500" y="276225"/>
                            <a:ext cx="515302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Text Box 914"/>
                        <wps:cNvSpPr txBox="1"/>
                        <wps:spPr>
                          <a:xfrm>
                            <a:off x="1857375" y="9525"/>
                            <a:ext cx="23145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r>
                                <w:t>U_ns_router_&lt;layer&gt;_&lt;node&gt;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5" name="Rectangle 915"/>
                        <wps:cNvSpPr/>
                        <wps:spPr>
                          <a:xfrm>
                            <a:off x="390527" y="400051"/>
                            <a:ext cx="1228724" cy="5629274"/>
                          </a:xfrm>
                          <a:prstGeom prst="rect">
                            <a:avLst/>
                          </a:prstGeom>
                        </wps:spPr>
                        <wps:style>
                          <a:lnRef idx="2">
                            <a:schemeClr val="accent2"/>
                          </a:lnRef>
                          <a:fillRef idx="1">
                            <a:schemeClr val="lt1"/>
                          </a:fillRef>
                          <a:effectRef idx="0">
                            <a:schemeClr val="accent2"/>
                          </a:effectRef>
                          <a:fontRef idx="minor">
                            <a:schemeClr val="dk1"/>
                          </a:fontRef>
                        </wps:style>
                        <wps:txbx>
                          <w:txbxContent>
                            <w:p w:rsidR="00D4165B" w:rsidRDefault="00D4165B" w:rsidP="00C67314">
                              <w:pPr>
                                <w:jc w:val="center"/>
                              </w:pPr>
                              <w:r>
                                <w:t>U_ns_router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3000376" y="2797549"/>
                            <a:ext cx="1904999" cy="216837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023" name="Group 1023"/>
                        <wpg:cNvGrpSpPr/>
                        <wpg:grpSpPr>
                          <a:xfrm>
                            <a:off x="1619251" y="2227875"/>
                            <a:ext cx="3724274" cy="569673"/>
                            <a:chOff x="1619251" y="2227875"/>
                            <a:chExt cx="1381125" cy="569673"/>
                          </a:xfrm>
                        </wpg:grpSpPr>
                        <wps:wsp>
                          <wps:cNvPr id="1024" name="Straight Arrow Connector 1024"/>
                          <wps:cNvCnPr/>
                          <wps:spPr>
                            <a:xfrm>
                              <a:off x="1619251" y="2403953"/>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3" name="Text Box 1033"/>
                          <wps:cNvSpPr txBox="1"/>
                          <wps:spPr>
                            <a:xfrm>
                              <a:off x="1619251" y="2227875"/>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4F524A" w:rsidRDefault="00D4165B" w:rsidP="00C67314">
                                <w:pPr>
                                  <w:rPr>
                                    <w:sz w:val="14"/>
                                    <w:szCs w:val="14"/>
                                  </w:rPr>
                                </w:pPr>
                                <w:r>
                                  <w:rPr>
                                    <w:sz w:val="14"/>
                                    <w:szCs w:val="14"/>
                                  </w:rPr>
                                  <w:t>i_host_fifo_empty[3:0]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 name="Straight Arrow Connector 1034"/>
                          <wps:cNvCnPr/>
                          <wps:spPr>
                            <a:xfrm>
                              <a:off x="1619251" y="25717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64" name="Text Box 105"/>
                          <wps:cNvSpPr txBox="1"/>
                          <wps:spPr>
                            <a:xfrm>
                              <a:off x="1704976" y="240395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i_host_wr_clk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3" name="Straight Arrow Connector 1073"/>
                          <wps:cNvCnPr/>
                          <wps:spPr>
                            <a:xfrm>
                              <a:off x="1619251" y="273172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76" name="Text Box 105"/>
                          <wps:cNvSpPr txBox="1"/>
                          <wps:spPr>
                            <a:xfrm>
                              <a:off x="1704976" y="256894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i_host_rd_clk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77" name="Group 1077"/>
                        <wpg:cNvGrpSpPr/>
                        <wpg:grpSpPr>
                          <a:xfrm>
                            <a:off x="1619251" y="1699555"/>
                            <a:ext cx="3724274" cy="569673"/>
                            <a:chOff x="0" y="0"/>
                            <a:chExt cx="1381125" cy="569673"/>
                          </a:xfrm>
                        </wpg:grpSpPr>
                        <wps:wsp>
                          <wps:cNvPr id="1078" name="Straight Arrow Connector 1078"/>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9"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i_north_fifo_empty[3:0]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Straight Arrow Connector 1085"/>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6"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7" name="Straight Arrow Connector 1087"/>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88"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89" name="Group 1089"/>
                        <wpg:cNvGrpSpPr/>
                        <wpg:grpSpPr>
                          <a:xfrm>
                            <a:off x="1619251" y="1211309"/>
                            <a:ext cx="3724274" cy="569673"/>
                            <a:chOff x="0" y="0"/>
                            <a:chExt cx="1381125" cy="569673"/>
                          </a:xfrm>
                        </wpg:grpSpPr>
                        <wps:wsp>
                          <wps:cNvPr id="1090" name="Straight Arrow Connector 1090"/>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1"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i_west_fifo_empty[3:0]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2" name="Straight Arrow Connector 1092"/>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98"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6" name="Straight Arrow Connector 1106"/>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8"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144" name="Group 1144"/>
                        <wpg:cNvGrpSpPr/>
                        <wpg:grpSpPr>
                          <a:xfrm>
                            <a:off x="1619251" y="714444"/>
                            <a:ext cx="3724274" cy="569673"/>
                            <a:chOff x="0" y="0"/>
                            <a:chExt cx="1381125" cy="569673"/>
                          </a:xfrm>
                        </wpg:grpSpPr>
                        <wps:wsp>
                          <wps:cNvPr id="1145" name="Straight Arrow Connector 1145"/>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6"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i_south_fifo_empty[3:0]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8" name="Straight Arrow Connector 1178"/>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9"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8" name="Straight Arrow Connector 1198"/>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9"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00" name="Group 1200"/>
                        <wpg:cNvGrpSpPr/>
                        <wpg:grpSpPr>
                          <a:xfrm>
                            <a:off x="1619251" y="260567"/>
                            <a:ext cx="3724274" cy="569673"/>
                            <a:chOff x="0" y="0"/>
                            <a:chExt cx="1381125" cy="569673"/>
                          </a:xfrm>
                        </wpg:grpSpPr>
                        <wps:wsp>
                          <wps:cNvPr id="1201" name="Straight Arrow Connector 1201"/>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2"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i_east_fifo_empty[3:0]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3" name="Straight Arrow Connector 1203"/>
                          <wps:cNvCnPr/>
                          <wps:spPr>
                            <a:xfrm>
                              <a:off x="0" y="343875"/>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4" name="Text Box 105"/>
                          <wps:cNvSpPr txBox="1"/>
                          <wps:spPr>
                            <a:xfrm>
                              <a:off x="85725" y="17607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5" name="Straight Arrow Connector 1205"/>
                          <wps:cNvCnPr/>
                          <wps:spPr>
                            <a:xfrm>
                              <a:off x="0" y="503850"/>
                              <a:ext cx="1381125"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6" name="Text Box 105"/>
                          <wps:cNvSpPr txBox="1"/>
                          <wps:spPr>
                            <a:xfrm>
                              <a:off x="85725" y="341073"/>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I_east_rd_clk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22" name="Group 1222"/>
                        <wpg:cNvGrpSpPr/>
                        <wpg:grpSpPr>
                          <a:xfrm>
                            <a:off x="3103541" y="2875575"/>
                            <a:ext cx="1746884" cy="1931035"/>
                            <a:chOff x="0" y="0"/>
                            <a:chExt cx="1747181" cy="1931035"/>
                          </a:xfrm>
                        </wpg:grpSpPr>
                        <wps:wsp>
                          <wps:cNvPr id="1223" name="Rectangle 1223"/>
                          <wps:cNvSpPr/>
                          <wps:spPr>
                            <a:xfrm>
                              <a:off x="637201" y="0"/>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u_east_inblk_cg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Rectangle 1224"/>
                          <wps:cNvSpPr/>
                          <wps:spPr>
                            <a:xfrm>
                              <a:off x="503250" y="335915"/>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u_south_inblk_cg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5" name="Rectangle 1225"/>
                          <wps:cNvSpPr/>
                          <wps:spPr>
                            <a:xfrm>
                              <a:off x="327696" y="672760"/>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u_west_intf_cg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Rectangle 1226"/>
                          <wps:cNvSpPr/>
                          <wps:spPr>
                            <a:xfrm>
                              <a:off x="170853" y="998560"/>
                              <a:ext cx="1110578"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C67314">
                                <w:pPr>
                                  <w:pStyle w:val="NormalWeb"/>
                                  <w:spacing w:before="0" w:beforeAutospacing="0" w:after="0" w:afterAutospacing="0"/>
                                  <w:jc w:val="center"/>
                                </w:pPr>
                                <w:r>
                                  <w:rPr>
                                    <w:rFonts w:ascii="Verdana" w:eastAsia="Times New Roman" w:hAnsi="Verdana" w:cs="Arial"/>
                                    <w:color w:val="000000"/>
                                    <w:kern w:val="32"/>
                                    <w:sz w:val="16"/>
                                    <w:szCs w:val="16"/>
                                  </w:rPr>
                                  <w:t>u_north_intf_cg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Rectangle 1227"/>
                          <wps:cNvSpPr/>
                          <wps:spPr>
                            <a:xfrm>
                              <a:off x="0" y="1397635"/>
                              <a:ext cx="1109980" cy="53340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u_host_intf_cg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228" name="Group 1228"/>
                        <wpg:cNvGrpSpPr/>
                        <wpg:grpSpPr>
                          <a:xfrm>
                            <a:off x="1619251" y="4510952"/>
                            <a:ext cx="1381125" cy="228601"/>
                            <a:chOff x="1619251" y="4510952"/>
                            <a:chExt cx="1381125" cy="228601"/>
                          </a:xfrm>
                        </wpg:grpSpPr>
                        <wps:wsp>
                          <wps:cNvPr id="1229" name="Straight Arrow Connector 1229"/>
                          <wps:cNvCnPr/>
                          <wps:spPr>
                            <a:xfrm>
                              <a:off x="1619251" y="4687030"/>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0" name="Text Box 3"/>
                          <wps:cNvSpPr txBox="1"/>
                          <wps:spPr>
                            <a:xfrm>
                              <a:off x="1619251" y="4510952"/>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i_host_outp[14:0]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31" name="Group 1231"/>
                        <wpg:cNvGrpSpPr/>
                        <wpg:grpSpPr>
                          <a:xfrm>
                            <a:off x="1619251" y="4081735"/>
                            <a:ext cx="1381125" cy="228601"/>
                            <a:chOff x="0" y="0"/>
                            <a:chExt cx="1381125" cy="228601"/>
                          </a:xfrm>
                        </wpg:grpSpPr>
                        <wps:wsp>
                          <wps:cNvPr id="1232" name="Straight Arrow Connector 1232"/>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3"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34" name="Group 1234"/>
                        <wpg:cNvGrpSpPr/>
                        <wpg:grpSpPr>
                          <a:xfrm>
                            <a:off x="1619251" y="3645534"/>
                            <a:ext cx="1381125" cy="228601"/>
                            <a:chOff x="0" y="0"/>
                            <a:chExt cx="1381125" cy="228601"/>
                          </a:xfrm>
                        </wpg:grpSpPr>
                        <wps:wsp>
                          <wps:cNvPr id="1235" name="Straight Arrow Connector 1235"/>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6"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37" name="Group 1237"/>
                        <wpg:cNvGrpSpPr/>
                        <wpg:grpSpPr>
                          <a:xfrm>
                            <a:off x="1619251" y="3304077"/>
                            <a:ext cx="1381125" cy="228601"/>
                            <a:chOff x="0" y="0"/>
                            <a:chExt cx="1381125" cy="228601"/>
                          </a:xfrm>
                        </wpg:grpSpPr>
                        <wps:wsp>
                          <wps:cNvPr id="1238" name="Straight Arrow Connector 1238"/>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9"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40" name="Group 1240"/>
                        <wpg:cNvGrpSpPr/>
                        <wpg:grpSpPr>
                          <a:xfrm>
                            <a:off x="1619251" y="2932725"/>
                            <a:ext cx="1381125" cy="228601"/>
                            <a:chOff x="0" y="0"/>
                            <a:chExt cx="1381125" cy="228601"/>
                          </a:xfrm>
                        </wpg:grpSpPr>
                        <wps:wsp>
                          <wps:cNvPr id="1241" name="Straight Arrow Connector 1241"/>
                          <wps:cNvCnPr/>
                          <wps:spPr>
                            <a:xfrm>
                              <a:off x="0" y="176078"/>
                              <a:ext cx="1381125" cy="1"/>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2" name="Text Box 3"/>
                          <wps:cNvSpPr txBox="1"/>
                          <wps:spPr>
                            <a:xfrm>
                              <a:off x="0" y="0"/>
                              <a:ext cx="1295400" cy="228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I_east_outp[14:0]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43" name="Group 1243"/>
                        <wpg:cNvGrpSpPr/>
                        <wpg:grpSpPr>
                          <a:xfrm>
                            <a:off x="4391320" y="4458431"/>
                            <a:ext cx="1078230" cy="228600"/>
                            <a:chOff x="4265295" y="4458431"/>
                            <a:chExt cx="1078230" cy="228600"/>
                          </a:xfrm>
                        </wpg:grpSpPr>
                        <wps:wsp>
                          <wps:cNvPr id="1244" name="Straight Arrow Connector 1244"/>
                          <wps:cNvCnPr/>
                          <wps:spPr>
                            <a:xfrm>
                              <a:off x="4265295" y="4620991"/>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5" name="Text Box 105"/>
                          <wps:cNvSpPr txBox="1"/>
                          <wps:spPr>
                            <a:xfrm>
                              <a:off x="4323858" y="4458431"/>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o_host_cg_busy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46" name="Group 1246"/>
                        <wpg:cNvGrpSpPr/>
                        <wpg:grpSpPr>
                          <a:xfrm>
                            <a:off x="4391320" y="4058196"/>
                            <a:ext cx="1078230" cy="228600"/>
                            <a:chOff x="0" y="0"/>
                            <a:chExt cx="1078230" cy="228600"/>
                          </a:xfrm>
                        </wpg:grpSpPr>
                        <wps:wsp>
                          <wps:cNvPr id="1247" name="Straight Arrow Connector 1247"/>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48"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o_north_cg_busy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49" name="Group 1249"/>
                        <wpg:cNvGrpSpPr/>
                        <wpg:grpSpPr>
                          <a:xfrm>
                            <a:off x="4389120" y="3775431"/>
                            <a:ext cx="1078230" cy="228600"/>
                            <a:chOff x="0" y="0"/>
                            <a:chExt cx="1078230" cy="228600"/>
                          </a:xfrm>
                        </wpg:grpSpPr>
                        <wps:wsp>
                          <wps:cNvPr id="1250" name="Straight Arrow Connector 1250"/>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51"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o_west_cg_busy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52" name="Group 1252"/>
                        <wpg:cNvGrpSpPr/>
                        <wpg:grpSpPr>
                          <a:xfrm>
                            <a:off x="4389120" y="3251555"/>
                            <a:ext cx="1078230" cy="228600"/>
                            <a:chOff x="0" y="0"/>
                            <a:chExt cx="1078230" cy="228600"/>
                          </a:xfrm>
                        </wpg:grpSpPr>
                        <wps:wsp>
                          <wps:cNvPr id="1253" name="Straight Arrow Connector 1253"/>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54"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o_south_cg_busy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55" name="Group 1255"/>
                        <wpg:cNvGrpSpPr/>
                        <wpg:grpSpPr>
                          <a:xfrm>
                            <a:off x="4389120" y="2797548"/>
                            <a:ext cx="1078230" cy="228600"/>
                            <a:chOff x="0" y="0"/>
                            <a:chExt cx="1078230" cy="228600"/>
                          </a:xfrm>
                        </wpg:grpSpPr>
                        <wps:wsp>
                          <wps:cNvPr id="1256" name="Straight Arrow Connector 1256"/>
                          <wps:cNvCnPr/>
                          <wps:spPr>
                            <a:xfrm>
                              <a:off x="0" y="162560"/>
                              <a:ext cx="107823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57" name="Text Box 105"/>
                          <wps:cNvSpPr txBox="1"/>
                          <wps:spPr>
                            <a:xfrm>
                              <a:off x="58563" y="0"/>
                              <a:ext cx="96770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o_east_cg_busy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61" name="Straight Arrow Connector 1261"/>
                        <wps:cNvCnPr/>
                        <wps:spPr>
                          <a:xfrm>
                            <a:off x="1619251" y="5061168"/>
                            <a:ext cx="3724274"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62" name="Text Box 105"/>
                        <wps:cNvSpPr txBox="1"/>
                        <wps:spPr>
                          <a:xfrm>
                            <a:off x="1704976" y="4887874"/>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3" name="Straight Arrow Connector 1263"/>
                        <wps:cNvCnPr/>
                        <wps:spPr>
                          <a:xfrm>
                            <a:off x="1619251" y="5570175"/>
                            <a:ext cx="3724274"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64" name="Text Box 105"/>
                        <wps:cNvSpPr txBox="1"/>
                        <wps:spPr>
                          <a:xfrm>
                            <a:off x="1704976" y="5407398"/>
                            <a:ext cx="12954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1" name="Text Box 1271"/>
                        <wps:cNvSpPr txBox="1"/>
                        <wps:spPr>
                          <a:xfrm>
                            <a:off x="981076" y="5434285"/>
                            <a:ext cx="63817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Pr="00B808E5" w:rsidRDefault="00D4165B" w:rsidP="00C67314">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74" name="Group 1274"/>
                        <wpg:cNvGrpSpPr/>
                        <wpg:grpSpPr>
                          <a:xfrm>
                            <a:off x="1571625" y="5706623"/>
                            <a:ext cx="3843762" cy="322702"/>
                            <a:chOff x="0" y="0"/>
                            <a:chExt cx="1078230" cy="322702"/>
                          </a:xfrm>
                        </wpg:grpSpPr>
                        <wps:wsp>
                          <wps:cNvPr id="1275" name="Straight Arrow Connector 1275"/>
                          <wps:cNvCnPr/>
                          <wps:spPr>
                            <a:xfrm>
                              <a:off x="0" y="162560"/>
                              <a:ext cx="1078230" cy="0"/>
                            </a:xfrm>
                            <a:prstGeom prst="straightConnector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76" name="Text Box 105"/>
                          <wps:cNvSpPr txBox="1"/>
                          <wps:spPr>
                            <a:xfrm>
                              <a:off x="12288" y="0"/>
                              <a:ext cx="1065941" cy="322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System_ next_node_disabled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61" name="Text Box 961"/>
                        <wps:cNvSpPr txBox="1"/>
                        <wps:spPr>
                          <a:xfrm>
                            <a:off x="3150177" y="2823054"/>
                            <a:ext cx="134302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C67314">
                              <w:pPr>
                                <w:jc w:val="center"/>
                              </w:pPr>
                              <w:r>
                                <w:t>u_ns_router_cg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8" name="Text Box 1033"/>
                        <wps:cNvSpPr txBox="1"/>
                        <wps:spPr>
                          <a:xfrm>
                            <a:off x="1615430" y="5123197"/>
                            <a:ext cx="34925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65B" w:rsidRDefault="00D4165B" w:rsidP="00BB1A89">
                              <w:pPr>
                                <w:pStyle w:val="NormalWeb"/>
                                <w:spacing w:before="0" w:beforeAutospacing="0" w:after="0" w:afterAutospacing="0"/>
                              </w:pPr>
                              <w:r>
                                <w:rPr>
                                  <w:rFonts w:ascii="Verdana" w:eastAsia="Times New Roman" w:hAnsi="Verdana" w:cs="Arial"/>
                                  <w:color w:val="000000"/>
                                  <w:kern w:val="32"/>
                                  <w:sz w:val="14"/>
                                  <w:szCs w:val="14"/>
                                </w:rPr>
                                <w:t>Router_cg_reg[16:0]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9" name="Straight Arrow Connector 1279"/>
                        <wps:cNvCnPr/>
                        <wps:spPr>
                          <a:xfrm>
                            <a:off x="1619251" y="5292385"/>
                            <a:ext cx="3723640" cy="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wpg:cNvPr id="1298" name="Group 1298"/>
                        <wpg:cNvGrpSpPr/>
                        <wpg:grpSpPr>
                          <a:xfrm>
                            <a:off x="4384754" y="4295653"/>
                            <a:ext cx="1078230" cy="228600"/>
                            <a:chOff x="2697480" y="0"/>
                            <a:chExt cx="1078230" cy="228600"/>
                          </a:xfrm>
                        </wpg:grpSpPr>
                        <wps:wsp>
                          <wps:cNvPr id="1302" name="Straight Arrow Connector 1302"/>
                          <wps:cNvCnPr/>
                          <wps:spPr>
                            <a:xfrm>
                              <a:off x="269748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303" name="Text Box 105"/>
                          <wps:cNvSpPr txBox="1"/>
                          <wps:spPr>
                            <a:xfrm>
                              <a:off x="2808006" y="0"/>
                              <a:ext cx="967704" cy="228600"/>
                            </a:xfrm>
                            <a:prstGeom prst="rect">
                              <a:avLst/>
                            </a:prstGeom>
                            <a:noFill/>
                            <a:ln w="6350">
                              <a:noFill/>
                            </a:ln>
                            <a:effectLst/>
                          </wps:spPr>
                          <wps:txbx>
                            <w:txbxContent>
                              <w:p w:rsidR="00D4165B" w:rsidRDefault="00D4165B" w:rsidP="000F0800">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99" name="Group 1299"/>
                        <wpg:cNvGrpSpPr/>
                        <wpg:grpSpPr>
                          <a:xfrm>
                            <a:off x="1619251" y="4295653"/>
                            <a:ext cx="1381125" cy="228600"/>
                            <a:chOff x="0" y="0"/>
                            <a:chExt cx="1381125" cy="228600"/>
                          </a:xfrm>
                        </wpg:grpSpPr>
                        <wps:wsp>
                          <wps:cNvPr id="1300" name="Text Box 105"/>
                          <wps:cNvSpPr txBox="1"/>
                          <wps:spPr>
                            <a:xfrm>
                              <a:off x="60673" y="0"/>
                              <a:ext cx="1295400" cy="228600"/>
                            </a:xfrm>
                            <a:prstGeom prst="rect">
                              <a:avLst/>
                            </a:prstGeom>
                            <a:noFill/>
                            <a:ln w="6350">
                              <a:noFill/>
                            </a:ln>
                            <a:effectLst/>
                          </wps:spPr>
                          <wps:txbx>
                            <w:txbxContent>
                              <w:p w:rsidR="00D4165B" w:rsidRDefault="00D4165B" w:rsidP="000F0800">
                                <w:pPr>
                                  <w:pStyle w:val="NormalWeb"/>
                                  <w:spacing w:before="0" w:beforeAutospacing="0" w:after="0" w:afterAutospacing="0"/>
                                </w:pPr>
                                <w:r>
                                  <w:rPr>
                                    <w:rFonts w:ascii="Verdana" w:eastAsia="Times New Roman" w:hAnsi="Verdana" w:cs="Arial"/>
                                    <w:color w:val="000000"/>
                                    <w:sz w:val="14"/>
                                    <w:szCs w:val="14"/>
                                  </w:rPr>
                                  <w:t>Router_cg_reg[16]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1" name="Straight Arrow Connector 1301"/>
                          <wps:cNvCnPr/>
                          <wps:spPr>
                            <a:xfrm>
                              <a:off x="0" y="166188"/>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g:wgp>
                    </wpc:wpc>
                  </a:graphicData>
                </a:graphic>
              </wp:inline>
            </w:drawing>
          </mc:Choice>
          <mc:Fallback>
            <w:pict>
              <v:group id="Canvas 1277" o:spid="_x0000_s1802"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">
                <v:shape id="_x0000_s1803" type="#_x0000_t75" style="position:absolute;width:54864;height:63055;visibility:visible;mso-wrap-style:square">
                  <v:fill o:detectmouseclick="t"/>
                  <v:path o:connecttype="none"/>
                </v:shape>
                <v:rect id="Rectangle 913" o:spid="_x0000_s1804"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5JmsYA&#10;AADcAAAADwAAAGRycy9kb3ducmV2LnhtbESPQWvCQBSE74L/YXmCN93YQqmpq6hQKGiFGFvo7bH7&#10;TKLZtyG7atpf7xYKPQ4z8w0zW3S2FldqfeVYwWScgCDWzlRcKDjkr6NnED4gG6wdk4Jv8rCY93sz&#10;TI27cUbXfShEhLBPUUEZQpNK6XVJFv3YNcTRO7rWYoiyLaRp8RbhtpYPSfIkLVYcF0psaF2SPu8v&#10;VgF9fJ6yn6+N3m310mW8Dvkqf1dqOOiWLyACdeE//Nd+Mwqmk0f4PR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5JmsYAAADcAAAADwAAAAAAAAAAAAAAAACYAgAAZHJz&#10;L2Rvd25yZXYueG1sUEsFBgAAAAAEAAQA9QAAAIsDAAAAAA==&#10;" filled="f" strokecolor="#243f60 [1604]" strokeweight="2pt"/>
                <v:shape id="Text Box 914" o:spid="_x0000_s1805"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D7sYA&#10;AADcAAAADwAAAGRycy9kb3ducmV2LnhtbESPT4vCMBTE7wt+h/AEb2uqrItWo0hBVsQ9+Ofi7dk8&#10;22LzUpuo1U+/WRA8DjPzG2Yya0wpblS7wrKCXjcCQZxaXXCmYL9bfA5BOI+ssbRMCh7kYDZtfUww&#10;1vbOG7ptfSYChF2MCnLvq1hKl+Zk0HVtRRy8k60N+iDrTOoa7wFuStmPom9psOCwkGNFSU7peXs1&#10;ClbJ4hc3x74ZPsvkZ32aV5f9YaBUp93MxyA8Nf4dfrWXWsGo9wX/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jD7sYAAADcAAAADwAAAAAAAAAAAAAAAACYAgAAZHJz&#10;L2Rvd25yZXYueG1sUEsFBgAAAAAEAAQA9QAAAIsDAAAAAA==&#10;" filled="f" stroked="f" strokeweight=".5pt">
                  <v:textbox>
                    <w:txbxContent>
                      <w:p w:rsidR="00D4165B" w:rsidRDefault="00D4165B" w:rsidP="00C67314">
                        <w:r>
                          <w:t>U_ns_router_&lt;layer&gt;_&lt;node&gt;</w:t>
                        </w:r>
                      </w:p>
                    </w:txbxContent>
                  </v:textbox>
                </v:shape>
                <v:rect id="Rectangle 915" o:spid="_x0000_s1806"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TFsMA&#10;AADcAAAADwAAAGRycy9kb3ducmV2LnhtbESPT2sCMRTE7wW/Q3hCbzVrwaKrUUQpaC/iv/tj88wu&#10;bl6WJK5bP70RCj0OM/MbZrbobC1a8qFyrGA4yEAQF05XbBScjt8fYxAhImusHZOCXwqwmPfeZphr&#10;d+c9tYdoRIJwyFFBGWOTSxmKkiyGgWuIk3dx3mJM0hupPd4T3NbyM8u+pMWK00KJDa1KKq6Hm1Uw&#10;bguzvpof9rv1/lxdtkfe3h5Kvfe75RREpC7+h//aG61gMhzB60w6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FTFsMAAADcAAAADwAAAAAAAAAAAAAAAACYAgAAZHJzL2Rv&#10;d25yZXYueG1sUEsFBgAAAAAEAAQA9QAAAIgDAAAAAA==&#10;" fillcolor="white [3201]" strokecolor="#c0504d [3205]" strokeweight="2pt">
                  <v:textbox>
                    <w:txbxContent>
                      <w:p w:rsidR="00D4165B" w:rsidRDefault="00D4165B" w:rsidP="00C67314">
                        <w:pPr>
                          <w:jc w:val="center"/>
                        </w:pPr>
                        <w:r>
                          <w:t>U_ns_router</w:t>
                        </w:r>
                      </w:p>
                    </w:txbxContent>
                  </v:textbox>
                </v:rect>
                <v:rect id="Rectangle 960" o:spid="_x0000_s1807" style="position:absolute;left:30003;top:27975;width:19050;height:21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1nlMEA&#10;AADcAAAADwAAAGRycy9kb3ducmV2LnhtbERPz2uDMBS+D/o/hFfYbUZ7kNUZRQaDwdhgrbs/zJuK&#10;5kVM2qb965fDoMeP73dZBzOLM61utKwgS1IQxJ3VI/cK2uPb0zMI55E1zpZJwZUc1NXmocRC2wt/&#10;0/ngexFD2BWoYPB+KaR03UAGXWIX4sj92tWgj3DtpV7xEsPNLHdpmkuDI8eGARd6HaibDiejoNmF&#10;0637vObtXt6yj5+vyZgwKfW4Dc0LCE/B38X/7netYJ/H+fFMPAKy+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dZ5TBAAAA3AAAAA8AAAAAAAAAAAAAAAAAmAIAAGRycy9kb3du&#10;cmV2LnhtbFBLBQYAAAAABAAEAPUAAACGAwAAAAA=&#10;" fillcolor="white [3201]" strokecolor="#4f81bd [3204]" strokeweight="2pt"/>
                <v:group id="Group 1023" o:spid="_x0000_s1808" style="position:absolute;left:16192;top:22278;width:37243;height:5697" coordorigin="16192,22278"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Straight Arrow Connector 1024" o:spid="_x0000_s1809" type="#_x0000_t32" style="position:absolute;left:16192;top:2403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SGMQAAADdAAAADwAAAGRycy9kb3ducmV2LnhtbERPS2vCQBC+C/6HZQQvohtTHyW6ighS&#10;tV7UFnocsmMSzM6G7Krpv+8WBG/z8T1nvmxMKe5Uu8KyguEgAkGcWl1wpuDrvOm/g3AeWWNpmRT8&#10;koPlot2aY6Ltg490P/lMhBB2CSrIva8SKV2ak0E3sBVx4C62NugDrDOpa3yEcFPKOIom0mDBoSHH&#10;itY5pdfTzShYv033373d6GOCB/afHG934/2PUt1Os5qB8NT4l/jp3uowP4pH8P9NOE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9IYxAAAAN0AAAAPAAAAAAAAAAAA&#10;AAAAAKECAABkcnMvZG93bnJldi54bWxQSwUGAAAAAAQABAD5AAAAkgMAAAAA&#10;" strokecolor="#4579b8 [3044]">
                    <v:stroke endarrow="block"/>
                  </v:shape>
                  <v:shape id="Text Box 1033" o:spid="_x0000_s1810" type="#_x0000_t202" style="position:absolute;left:16192;top:2227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CfMUA&#10;AADdAAAADwAAAGRycy9kb3ducmV2LnhtbERPTWvCQBC9F/wPyxR6q5sqSkhdJQSCpehB66W3aXZM&#10;QrOzMbsmaX99VxB6m8f7nNVmNI3oqXO1ZQUv0wgEcWF1zaWC00f+HINwHlljY5kU/JCDzXrysMJE&#10;24EP1B99KUIIuwQVVN63iZSuqMigm9qWOHBn2xn0AXal1B0OIdw0chZFS2mw5tBQYUtZRcX38WoU&#10;vGf5Hg9fMxP/Ntl2d07by+lzodTT45i+gvA0+n/x3f2mw/xoPo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QJ8xQAAAN0AAAAPAAAAAAAAAAAAAAAAAJgCAABkcnMv&#10;ZG93bnJldi54bWxQSwUGAAAAAAQABAD1AAAAigMAAAAA&#10;" filled="f" stroked="f" strokeweight=".5pt">
                    <v:textbox>
                      <w:txbxContent>
                        <w:p w:rsidR="00D4165B" w:rsidRPr="004F524A" w:rsidRDefault="00D4165B" w:rsidP="00C67314">
                          <w:pPr>
                            <w:rPr>
                              <w:sz w:val="14"/>
                              <w:szCs w:val="14"/>
                            </w:rPr>
                          </w:pPr>
                          <w:r>
                            <w:rPr>
                              <w:sz w:val="14"/>
                              <w:szCs w:val="14"/>
                            </w:rPr>
                            <w:t>i_host_fifo_empty[3:0]</w:t>
                          </w:r>
                        </w:p>
                      </w:txbxContent>
                    </v:textbox>
                  </v:shape>
                  <v:shape id="Straight Arrow Connector 1034" o:spid="_x0000_s1811" type="#_x0000_t32" style="position:absolute;left:16192;top:257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AejcUAAADdAAAADwAAAGRycy9kb3ducmV2LnhtbERP32vCMBB+F/wfwgm+aeKmslWjjMHY&#10;wLl1Tnw+m7Mtay5dE2v975fBYG/38f285bqzlWip8aVjDZOxAkGcOVNyrmH/+TS6A+EDssHKMWm4&#10;kof1qt9bYmLchT+o3YVcxBD2CWooQqgTKX1WkEU/djVx5E6usRgibHJpGrzEcFvJG6Xm0mLJsaHA&#10;mh4Lyr52Z6vhLdwfp+rw+r3Nnuczn1KbzjbvWg8H3cMCRKAu/Iv/3C8mzle3U/j9Jp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AejcUAAADdAAAADwAAAAAAAAAA&#10;AAAAAAChAgAAZHJzL2Rvd25yZXYueG1sUEsFBgAAAAAEAAQA+QAAAJMDAAAAAA==&#10;" strokecolor="#4579b8 [3044]">
                    <v:stroke startarrow="block"/>
                  </v:shape>
                  <v:shape id="Text Box 105" o:spid="_x0000_s1812" type="#_x0000_t202" style="position:absolute;left:17049;top:2403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FcUA&#10;AADdAAAADwAAAGRycy9kb3ducmV2LnhtbERPTWvCQBC9F/wPywjemo2iIqmrhECoSHvQ5uJtzI5J&#10;aHY2Zrea+uu7hUJv83ifs94OphU36l1jWcE0ikEQl1Y3XCkoPvLnFQjnkTW2lknBNznYbkZPa0y0&#10;vfOBbkdfiRDCLkEFtfddIqUrazLoItsRB+5ie4M+wL6Susd7CDetnMXxUhpsODTU2FFWU/l5/DIK&#10;9ln+jofzzKwebfb6dkm7a3FaKDUZD+kLCE+D/xf/uXc6zI+Xc/j9Jpw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7UV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i_host_wr_clk</w:t>
                          </w:r>
                        </w:p>
                      </w:txbxContent>
                    </v:textbox>
                  </v:shape>
                  <v:shape id="Straight Arrow Connector 1073" o:spid="_x0000_s1813" type="#_x0000_t32" style="position:absolute;left:16192;top:273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M/OcUAAADdAAAADwAAAGRycy9kb3ducmV2LnhtbERP30vDMBB+F/Y/hBv45pJNN7U2HSKI&#10;glPnHHs+m1tb1lxqErv63xtB8O0+vp+XLwfbip58aBxrmE4UCOLSmYYrDdv3+7MrECEiG2wdk4Zv&#10;CrAsRic5ZsYd+Y36TaxECuGQoYY6xi6TMpQ1WQwT1xEnbu+8xZigr6TxeEzhtpUzpRbSYsOpocaO&#10;7moqD5svq+ElXn9cqN3q87l8WMzDmvr1/OlV69PxcHsDItIQ/8V/7keT5qvLc/j9Jp0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M/OcUAAADdAAAADwAAAAAAAAAA&#10;AAAAAAChAgAAZHJzL2Rvd25yZXYueG1sUEsFBgAAAAAEAAQA+QAAAJMDAAAAAA==&#10;" strokecolor="#4579b8 [3044]">
                    <v:stroke startarrow="block"/>
                  </v:shape>
                  <v:shape id="Text Box 105" o:spid="_x0000_s1814" type="#_x0000_t202" style="position:absolute;left:17049;top:2568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JMQA&#10;AADdAAAADwAAAGRycy9kb3ducmV2LnhtbERPS4vCMBC+C/6HMII3TRV0S9coUhBF1oOPi7exGduy&#10;zaQ2Ubv76zfCgrf5+J4zW7SmEg9qXGlZwWgYgSDOrC45V3A6rgYxCOeRNVaWScEPOVjMu50ZJto+&#10;eU+Pg89FCGGXoILC+zqR0mUFGXRDWxMH7mobgz7AJpe6wWcIN5UcR9FUGiw5NBRYU1pQ9n24GwXb&#10;dLXD/WVs4t8qXX9dl/XtdJ4o1e+1y08Qnlr/Fv+7NzrMjz6m8Pomn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oGCTEAAAA3QAAAA8AAAAAAAAAAAAAAAAAmAIAAGRycy9k&#10;b3ducmV2LnhtbFBLBQYAAAAABAAEAPUAAACJ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i_host_rd_clk</w:t>
                          </w:r>
                        </w:p>
                      </w:txbxContent>
                    </v:textbox>
                  </v:shape>
                </v:group>
                <v:group id="Group 1077" o:spid="_x0000_s1815" style="position:absolute;left:16192;top:16995;width:37243;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shape id="Straight Arrow Connector 1078" o:spid="_x0000_s1816"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n3AMcAAADdAAAADwAAAGRycy9kb3ducmV2LnhtbESPS2vDQAyE74X+h0WFXkKybpoXTjah&#10;BErzuuQFOQqvYpt6tca7Tdx/Xx0CvUnMaObTbNG6St2oCaVnA2+9BBRx5m3JuYHT8bM7ARUissXK&#10;Mxn4pQCL+fPTDFPr77yn2yHmSkI4pGigiLFOtQ5ZQQ5Dz9fEol194zDK2uTaNniXcFfpfpKMtMOS&#10;paHAmpYFZd+HH2dg+T7enDvrwdcIdxy33F+th5uLMa8v7ccUVKQ2/psf1ysr+Ml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fcAxwAAAN0AAAAPAAAAAAAA&#10;AAAAAAAAAKECAABkcnMvZG93bnJldi54bWxQSwUGAAAAAAQABAD5AAAAlQMAAAAA&#10;" strokecolor="#4579b8 [3044]">
                    <v:stroke endarrow="block"/>
                  </v:shape>
                  <v:shape id="Text Box 3" o:spid="_x0000_s1817"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MVsUA&#10;AADdAAAADwAAAGRycy9kb3ducmV2LnhtbERPTWvCQBC9C/6HZQq96aYBq01dRQLBUvSQ1Etv0+yY&#10;hGZnY3arqb/eFQq9zeN9znI9mFacqXeNZQVP0wgEcWl1w5WCw0c2WYBwHllja5kU/JKD9Wo8WmKi&#10;7YVzOhe+EiGEXYIKau+7REpX1mTQTW1HHLij7Q36APtK6h4vIdy0Mo6iZ2mw4dBQY0dpTeV38WMU&#10;vKfZHvOv2CyubbrdHTfd6fA5U+rxYdi8gvA0+H/xn/tNh/nR/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4xW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i_north_fifo_empty[3:0]</w:t>
                          </w:r>
                        </w:p>
                      </w:txbxContent>
                    </v:textbox>
                  </v:shape>
                  <v:shape id="Straight Arrow Connector 1085" o:spid="_x0000_s1818"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Ny8cQAAADdAAAADwAAAGRycy9kb3ducmV2LnhtbERP22rCQBB9L/gPyxR8q7stRjR1lVIo&#10;CtXWG32eZqdJMDsbs9sY/94VCn2bw7nOdN7ZSrTU+NKxhseBAkGcOVNyruGwf3sYg/AB2WDlmDRc&#10;yMN81rubYmrcmbfU7kIuYgj7FDUUIdSplD4ryKIfuJo4cj+usRgibHJpGjzHcFvJJ6VG0mLJsaHA&#10;ml4Lyo67X6vhI0y+h+prdVpni1HiN9RukvdPrfv33csziEBd+Bf/uZcmzlfjBG7fxBPk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3LxxAAAAN0AAAAPAAAAAAAAAAAA&#10;AAAAAKECAABkcnMvZG93bnJldi54bWxQSwUGAAAAAAQABAD5AAAAkgMAAAAA&#10;" strokecolor="#4579b8 [3044]">
                    <v:stroke startarrow="block"/>
                  </v:shape>
                  <v:shape id="Text Box 105" o:spid="_x0000_s1819"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1oA8UA&#10;AADdAAAADwAAAGRycy9kb3ducmV2LnhtbERPS2vCQBC+F/wPywi9NRsFJaRZRQJikfbg4+Jtmh2T&#10;YHY2ZrdJ2l/fLRS8zcf3nGw9mkb01LnasoJZFIMgLqyuuVRwPm1fEhDOI2tsLJOCb3KwXk2eMky1&#10;HfhA/dGXIoSwS1FB5X2bSumKigy6yLbEgbvazqAPsCul7nAI4aaR8zheSoM1h4YKW8orKm7HL6Ng&#10;n28/8PA5N8lPk+/er5v2fr4slHqejptXEJ5G/xD/u990mB8nS/j7Jpw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WgD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i_north_wr_clk</w:t>
                          </w:r>
                        </w:p>
                      </w:txbxContent>
                    </v:textbox>
                  </v:shape>
                  <v:shape id="Straight Arrow Connector 1087" o:spid="_x0000_s1820"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1JHcUAAADdAAAADwAAAGRycy9kb3ducmV2LnhtbERP32vCMBB+F/wfwgm+aeKYzlWjjMHY&#10;YHPrnPh8Nmdb1ly6Jtb63y/CYG/38f285bqzlWip8aVjDZOxAkGcOVNyrmH39TSag/AB2WDlmDRc&#10;yMN61e8tMTHuzJ/UbkMuYgj7BDUUIdSJlD4ryKIfu5o4ckfXWAwRNrk0DZ5juK3kjVIzabHk2FBg&#10;TY8FZd/bk9XwHu4Pt2r/9rPJnmdTn1KbTl8/tB4OuocFiEBd+Bf/uV9MnK/md3D9Jp4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1JHcUAAADdAAAADwAAAAAAAAAA&#10;AAAAAAChAgAAZHJzL2Rvd25yZXYueG1sUEsFBgAAAAAEAAQA+QAAAJMDAAAAAA==&#10;" strokecolor="#4579b8 [3044]">
                    <v:stroke startarrow="block"/>
                  </v:shape>
                  <v:shape id="Text Box 105" o:spid="_x0000_s1821"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Z6scA&#10;AADdAAAADwAAAGRycy9kb3ducmV2LnhtbESPT2vCQBDF7wW/wzIFb3VTQQnRVSQgLWIP/rl4m2bH&#10;JDQ7G7Orxn5651DobYb35r3fzJe9a9SNulB7NvA+SkARF97WXBo4HtZvKagQkS02nsnAgwIsF4OX&#10;OWbW33lHt30slYRwyNBAFWObaR2KihyGkW+JRTv7zmGUtSu17fAu4a7R4ySZaoc1S0OFLeUVFT/7&#10;qzOwyddfuPseu/S3yT+251V7OZ4mxgxf+9UMVKQ+/pv/rj+t4Cep4Mo3MoJe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uWerHAAAA3QAAAA8AAAAAAAAAAAAAAAAAmAIAAGRy&#10;cy9kb3ducmV2LnhtbFBLBQYAAAAABAAEAPUAAACM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i_north_rd_clk</w:t>
                          </w:r>
                        </w:p>
                      </w:txbxContent>
                    </v:textbox>
                  </v:shape>
                </v:group>
                <v:group id="Group 1089" o:spid="_x0000_s1822" style="position:absolute;left:16192;top:12113;width:37243;height:5696"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shape id="Straight Arrow Connector 1090" o:spid="_x0000_s1823"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d/MgAAADdAAAADwAAAGRycy9kb3ducmV2LnhtbESPzWvCQBDF7wX/h2UKvRTdaFu1qauI&#10;UOrXxS/wOGSnSTA7G7JbTf9751DobYb35r3fTGatq9SVmlB6NtDvJaCIM29Lzg0cD5/dMagQkS1W&#10;nsnALwWYTTsPE0ytv/GOrvuYKwnhkKKBIsY61TpkBTkMPV8Ti/btG4dR1ibXtsGbhLtKD5JkqB2W&#10;LA0F1rQoKLvsf5yBxctofXpevX4Ncctxw4Pl6m19NubpsZ1/gIrUxn/z3/XSCn7yLvzyjYy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Md/MgAAADdAAAADwAAAAAA&#10;AAAAAAAAAAChAgAAZHJzL2Rvd25yZXYueG1sUEsFBgAAAAAEAAQA+QAAAJYDAAAAAA==&#10;" strokecolor="#4579b8 [3044]">
                    <v:stroke endarrow="block"/>
                  </v:shape>
                  <v:shape id="Text Box 3" o:spid="_x0000_s1824"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mqsMA&#10;AADdAAAADwAAAGRycy9kb3ducmV2LnhtbERPTYvCMBC9C/6HMII3TRUUrUaRgqyIe9D14m1sxrbY&#10;TGqT1eqv3wjC3ubxPme+bEwp7lS7wrKCQT8CQZxaXXCm4Piz7k1AOI+ssbRMCp7kYLlot+YYa/vg&#10;Pd0PPhMhhF2MCnLvq1hKl+Zk0PVtRRy4i60N+gDrTOoaHyHclHIYRWNpsODQkGNFSU7p9fBrFGyT&#10;9Tfuz0MzeZXJ1+6yqm7H00ipbqdZzUB4avy/+OPe6DA/mg7g/U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1mqsMAAADdAAAADwAAAAAAAAAAAAAAAACYAgAAZHJzL2Rv&#10;d25yZXYueG1sUEsFBgAAAAAEAAQA9QAAAIgDA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i_west_fifo_empty[3:0]</w:t>
                          </w:r>
                        </w:p>
                      </w:txbxContent>
                    </v:textbox>
                  </v:shape>
                  <v:shape id="Straight Arrow Connector 1092" o:spid="_x0000_s1825"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N8WMQAAADdAAAADwAAAGRycy9kb3ducmV2LnhtbERP22oCMRB9L/gPYYS+1USpUlejlEJp&#10;odV6w+dxM+4ubibbTbquf98Igm9zONeZzltbioZqXzjW0O8pEMSpMwVnGnbb96cXED4gGywdk4YL&#10;eZjPOg9TTIw785qaTchEDGGfoIY8hCqR0qc5WfQ9VxFH7uhqiyHCOpOmxnMMt6UcKDWSFguODTlW&#10;9JZTetr8WQ3LMD48q/337yL9GA39iprV8OtH68du+zoBEagNd/HN/WnifDUewPWbeIK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3xYxAAAAN0AAAAPAAAAAAAAAAAA&#10;AAAAAKECAABkcnMvZG93bnJldi54bWxQSwUGAAAAAAQABAD5AAAAkgMAAAAA&#10;" strokecolor="#4579b8 [3044]">
                    <v:stroke startarrow="block"/>
                  </v:shape>
                  <v:shape id="Text Box 105" o:spid="_x0000_s1826"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PN8cA&#10;AADdAAAADwAAAGRycy9kb3ducmV2LnhtbESPT2vCQBDF74V+h2UKvdWNQkVTV5GAWIoe/HPxNs2O&#10;STA7G7NbTf30zkHwNsN7895vJrPO1epCbag8G+j3ElDEubcVFwb2u8XHCFSIyBZrz2TgnwLMpq8v&#10;E0ytv/KGLttYKAnhkKKBMsYm1TrkJTkMPd8Qi3b0rcMoa1to2+JVwl2tB0ky1A4rloYSG8pKyk/b&#10;P2fgJ1uscfM7cKNbnS1Xx3lz3h8+jXl/6+ZfoCJ18Wl+XH9bwU/Ggiv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zzfHAAAA3QAAAA8AAAAAAAAAAAAAAAAAmAIAAGRy&#10;cy9kb3ducmV2LnhtbFBLBQYAAAAABAAEAPUAAACM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i_west_wr_clk</w:t>
                          </w:r>
                        </w:p>
                      </w:txbxContent>
                    </v:textbox>
                  </v:shape>
                  <v:shape id="Straight Arrow Connector 1106" o:spid="_x0000_s1827"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PgQcUAAADdAAAADwAAAGRycy9kb3ducmV2LnhtbERP22rCQBB9L/Qflin4VncVDW3qKkUQ&#10;hdZLbenzNDtNQrOzMbvG+PeuIPRtDuc6k1lnK9FS40vHGgZ9BYI4c6bkXMPX5+LxCYQPyAYrx6Th&#10;TB5m0/u7CabGnfiD2n3IRQxhn6KGIoQ6ldJnBVn0fVcTR+7XNRZDhE0uTYOnGG4rOVQqkRZLjg0F&#10;1jQvKPvbH62GTXj+Ganv98M6WyZjv6N2N37bat176F5fQATqwr/45l6ZOH+gErh+E0+Q0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PgQcUAAADdAAAADwAAAAAAAAAA&#10;AAAAAAChAgAAZHJzL2Rvd25yZXYueG1sUEsFBgAAAAAEAAQA+QAAAJMDAAAAAA==&#10;" strokecolor="#4579b8 [3044]">
                    <v:stroke startarrow="block"/>
                  </v:shape>
                  <v:shape id="Text Box 105" o:spid="_x0000_s1828"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D8McA&#10;AADdAAAADwAAAGRycy9kb3ducmV2LnhtbESPQWvCQBCF74L/YZmCN91EUCR1FQmIIu1B66W3aXZM&#10;QrOzMbtq2l/vHAq9zfDevPfNct27Rt2pC7VnA+kkAUVceFtzaeD8sR0vQIWIbLHxTAZ+KMB6NRws&#10;MbP+wUe6n2KpJIRDhgaqGNtM61BU5DBMfEss2sV3DqOsXalthw8Jd42eJslcO6xZGipsKa+o+D7d&#10;nIFDvn3H49fULX6bfPd22bTX8+fMmNFLv3kFFamP/+a/670V/DQVXPlGRtCr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Fw/DHAAAA3QAAAA8AAAAAAAAAAAAAAAAAmAIAAGRy&#10;cy9kb3ducmV2LnhtbFBLBQYAAAAABAAEAPUAAACM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i_west_rd_clk</w:t>
                          </w:r>
                        </w:p>
                      </w:txbxContent>
                    </v:textbox>
                  </v:shape>
                </v:group>
                <v:group id="Group 1144" o:spid="_x0000_s1829" style="position:absolute;left:16192;top:7144;width:37243;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shape id="Straight Arrow Connector 1145" o:spid="_x0000_s1830"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WdvsMAAADdAAAADwAAAGRycy9kb3ducmV2LnhtbERPS4vCMBC+C/6HMIIXWVNddaUaRQTx&#10;eVlXwePQjG2xmZQmavffmwVhb/PxPWc6r00hHlS53LKCXjcCQZxYnXOq4PSz+hiDcB5ZY2GZFPyS&#10;g/ms2ZhirO2Tv+lx9KkIIexiVJB5X8ZSuiQjg65rS+LAXW1l0AdYpVJX+AzhppD9KBpJgzmHhgxL&#10;WmaU3I53o2D5+bU7d7aD9QgP7Pfc32yHu4tS7Va9mIDwVPt/8du90WF+bzCEv2/CCXL2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1nb7DAAAA3QAAAA8AAAAAAAAAAAAA&#10;AAAAoQIAAGRycy9kb3ducmV2LnhtbFBLBQYAAAAABAAEAPkAAACRAwAAAAA=&#10;" strokecolor="#4579b8 [3044]">
                    <v:stroke endarrow="block"/>
                  </v:shape>
                  <v:shape id="Text Box 3" o:spid="_x0000_s1831"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XdBMQA&#10;AADdAAAADwAAAGRycy9kb3ducmV2LnhtbERPTYvCMBC9C/sfwgjeNFV2pVSjSEFcRA+6XvY2NmNb&#10;bCbdJmrdX28Ewds83udM562pxJUaV1pWMBxEIIgzq0vOFRx+lv0YhPPIGivLpOBODuazj84UE21v&#10;vKPr3ucihLBLUEHhfZ1I6bKCDLqBrYkDd7KNQR9gk0vd4C2Em0qOomgsDZYcGgqsKS0oO+8vRsE6&#10;XW5xdxyZ+L9KV5vTov47/H4p1eu2iwkIT61/i1/ubx3mDz/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3QTEAAAA3QAAAA8AAAAAAAAAAAAAAAAAmAIAAGRycy9k&#10;b3ducmV2LnhtbFBLBQYAAAAABAAEAPUAAACJ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i_south_fifo_empty[3:0]</w:t>
                          </w:r>
                        </w:p>
                      </w:txbxContent>
                    </v:textbox>
                  </v:shape>
                  <v:shape id="Straight Arrow Connector 1178" o:spid="_x0000_s1832"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i1ccAAADdAAAADwAAAGRycy9kb3ducmV2LnhtbESPT2vCQBDF74LfYRnBm24samvqKlKQ&#10;FvpPbel5zI5JMDsbs9uYfvvOodDbDO/Ne79ZrjtXqZaaUHo2MBknoIgzb0vODXx+bEd3oEJEtlh5&#10;JgM/FGC96veWmFp/5T21h5grCeGQooEixjrVOmQFOQxjXxOLdvKNwyhrk2vb4FXCXaVvkmSuHZYs&#10;DQXW9FBQdj58OwNvcXGcJl8vl9fscT4LO2p3s+d3Y4aDbnMPKlIX/81/109W8Ce3giv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pqLVxwAAAN0AAAAPAAAAAAAA&#10;AAAAAAAAAKECAABkcnMvZG93bnJldi54bWxQSwUGAAAAAAQABAD5AAAAlQMAAAAA&#10;" strokecolor="#4579b8 [3044]">
                    <v:stroke startarrow="block"/>
                  </v:shape>
                  <v:shape id="Text Box 105" o:spid="_x0000_s1833"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Pz7MUA&#10;AADdAAAADwAAAGRycy9kb3ducmV2LnhtbERPTWvCQBC9C/0Pywi9mY1CS5q6igTEUupBm0tv0+yY&#10;BLOzaXZN0v56VxB6m8f7nOV6NI3oqXO1ZQXzKAZBXFhdc6kg/9zOEhDOI2tsLJOCX3KwXj1Mlphq&#10;O/CB+qMvRQhhl6KCyvs2ldIVFRl0kW2JA3eynUEfYFdK3eEQwk0jF3H8LA3WHBoqbCmrqDgfL0bB&#10;e7bd4+F7YZK/Jtt9nDbtT/71pNTjdNy8gvA0+n/x3f2mw/x58gK3b8IJ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Ps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i_south_wr_clk</w:t>
                          </w:r>
                        </w:p>
                      </w:txbxContent>
                    </v:textbox>
                  </v:shape>
                  <v:shape id="Straight Arrow Connector 1198" o:spid="_x0000_s1834"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EL8cAAADdAAAADwAAAGRycy9kb3ducmV2LnhtbESPW2vCQBCF3wv+h2WEvtWNpYpGV5GC&#10;tNCbN3wes2MSzM7G7Dam/77zUOjbDOfMOd/Ml52rVEtNKD0bGA4SUMSZtyXnBg779cMEVIjIFivP&#10;ZOCHAiwXvbs5ptbfeEvtLuZKQjikaKCIsU61DllBDsPA18SinX3jMMra5No2eJNwV+nHJBlrhyVL&#10;Q4E1PReUXXbfzsBnnJ6ekuP79SN7GY/ChtrN6O3LmPt+t5qBitTFf/Pf9asV/OFUc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kQvxwAAAN0AAAAPAAAAAAAA&#10;AAAAAAAAAKECAABkcnMvZG93bnJldi54bWxQSwUGAAAAAAQABAD5AAAAlQMAAAAA&#10;" strokecolor="#4579b8 [3044]">
                    <v:stroke startarrow="block"/>
                  </v:shape>
                  <v:shape id="Text Box 105" o:spid="_x0000_s1835"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lMcQA&#10;AADdAAAADwAAAGRycy9kb3ducmV2LnhtbERPTYvCMBC9C/sfwgjeNFXYxVajSEFcRA+6XvY2NmNb&#10;bCbdJmrdX28Ewds83udM562pxJUaV1pWMBxEIIgzq0vOFRx+lv0xCOeRNVaWScGdHMxnH50pJtre&#10;eEfXvc9FCGGXoILC+zqR0mUFGXQDWxMH7mQbgz7AJpe6wVsIN5UcRdGXNFhyaCiwprSg7Ly/GAXr&#10;dLnF3XFkxv9VutqcFvXf4fdTqV63XUxAeGr9W/xyf+swfxj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ZTHEAAAA3QAAAA8AAAAAAAAAAAAAAAAAmAIAAGRycy9k&#10;b3ducmV2LnhtbFBLBQYAAAAABAAEAPUAAACJ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i_south_rd_clk</w:t>
                          </w:r>
                        </w:p>
                      </w:txbxContent>
                    </v:textbox>
                  </v:shape>
                </v:group>
                <v:group id="Group 1200" o:spid="_x0000_s1836" style="position:absolute;left:16192;top:2605;width:37243;height:5697" coordsize="13811,5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4HgsYAAADdAAAADwAAAGRycy9kb3ducmV2LnhtbESPQWvCQBCF7wX/wzJC&#10;b80mLYqkriFIW3oQQVMovQ3ZMQlmZ0N2m8R/7wqCtxnee9+8WWeTacVAvWssK0iiGARxaXXDlYKf&#10;4vNlBcJ5ZI2tZVJwIQfZZva0xlTbkQ80HH0lAoRdigpq77tUSlfWZNBFtiMO2sn2Bn1Y+0rqHscA&#10;N618jeOlNNhwuFBjR9uayvPx3yj4GnHM35KPYXc+bS9/xWL/u0tIqef5lL+D8DT5h/me/tahfk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XgeCxgAAAN0A&#10;AAAPAAAAAAAAAAAAAAAAAKoCAABkcnMvZG93bnJldi54bWxQSwUGAAAAAAQABAD6AAAAnQMAAAAA&#10;">
                  <v:shape id="Straight Arrow Connector 1201" o:spid="_x0000_s1837"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AcQAAADdAAAADwAAAGRycy9kb3ducmV2LnhtbERPS2vCQBC+C/0PyxS8iG6Mr5K6igji&#10;o17UFnocstMkmJ0N2VXjv3cLgrf5+J4znTemFFeqXWFZQb8XgSBOrS44U/B9WnU/QDiPrLG0TAru&#10;5GA+e2tNMdH2xge6Hn0mQgi7BBXk3leJlC7NyaDr2Yo4cH+2NugDrDOpa7yFcFPKOIrG0mDBoSHH&#10;ipY5pefjxShYDia7n852uB7jnv0Xx5vtaPerVPu9WXyC8NT4l/jp3ugwP4768P9NOEH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UMBxAAAAN0AAAAPAAAAAAAAAAAA&#10;AAAAAKECAABkcnMvZG93bnJldi54bWxQSwUGAAAAAAQABAD5AAAAkgMAAAAA&#10;" strokecolor="#4579b8 [3044]">
                    <v:stroke endarrow="block"/>
                  </v:shape>
                  <v:shape id="Text Box 3" o:spid="_x0000_s1838"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Du8MA&#10;AADdAAAADwAAAGRycy9kb3ducmV2LnhtbERPTYvCMBC9C/sfwix403QLinSNIgVRRA9qL3ubbca2&#10;bDPpNlGrv94Igrd5vM+ZzjtTiwu1rrKs4GsYgSDOra64UJAdl4MJCOeRNdaWScGNHMxnH70pJtpe&#10;eU+Xgy9ECGGXoILS+yaR0uUlGXRD2xAH7mRbgz7AtpC6xWsIN7WMo2gsDVYcGkpsKC0p/zucjYJN&#10;utzh/jc2k3udrranRfOf/YyU6n92i28Qnjr/Fr/cax3mx1EMz2/C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EDu8MAAADdAAAADwAAAAAAAAAAAAAAAACYAgAAZHJzL2Rv&#10;d25yZXYueG1sUEsFBgAAAAAEAAQA9QAAAIgDA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i_east_fifo_empty[3:0]</w:t>
                          </w:r>
                        </w:p>
                      </w:txbxContent>
                    </v:textbox>
                  </v:shape>
                  <v:shape id="Straight Arrow Connector 1203" o:spid="_x0000_s1839"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EipcQAAADdAAAADwAAAGRycy9kb3ducmV2LnhtbERP32vCMBB+H+x/CDfY20zmpmzVKCKI&#10;A3U6N/Z8Nre22FxqE2v9781A8O0+vp83HLe2FA3VvnCs4bmjQBCnzhScafj5nj29gfAB2WDpmDSc&#10;ycN4dH83xMS4E39Rsw2ZiCHsE9SQh1AlUvo0J4u+4yriyP252mKIsM6kqfEUw20pu0r1pcWCY0OO&#10;FU1zSvfbo9XwGd53r+p3eVil837Pb6jZ9BZrrR8f2skARKA23MRX94eJ87vqBf6/iSfI0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ISKlxAAAAN0AAAAPAAAAAAAAAAAA&#10;AAAAAKECAABkcnMvZG93bnJldi54bWxQSwUGAAAAAAQABAD5AAAAkgMAAAAA&#10;" strokecolor="#4579b8 [3044]">
                    <v:stroke startarrow="block"/>
                  </v:shape>
                  <v:shape id="Text Box 105" o:spid="_x0000_s1840"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VMUA&#10;AADdAAAADwAAAGRycy9kb3ducmV2LnhtbERPTWvCQBC9F/wPywi91Y2hFUldRQLBUtqD0Yu3aXZM&#10;gtnZmN0maX99tyB4m8f7nNVmNI3oqXO1ZQXzWQSCuLC65lLB8ZA9LUE4j6yxsUwKfsjBZj15WGGi&#10;7cB76nNfihDCLkEFlfdtIqUrKjLoZrYlDtzZdgZ9gF0pdYdDCDeNjKNoIQ3WHBoqbCmtqLjk30bB&#10;e5p94v4rNsvfJt19nLft9Xh6UepxOm5fQXga/V18c7/pMD+OnuH/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D5U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i_east_wr_clk</w:t>
                          </w:r>
                        </w:p>
                      </w:txbxContent>
                    </v:textbox>
                  </v:shape>
                  <v:shape id="Straight Arrow Connector 1205" o:spid="_x0000_s1841" type="#_x0000_t32" style="position:absolute;top:50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QfSsUAAADdAAAADwAAAGRycy9kb3ducmV2LnhtbERP30vDMBB+F/Y/hBN8c4ljHVqXFhHG&#10;hG06p/h8Nmdb1ly6Jnbdf28GA9/u4/t583ywjeip87VjDXdjBYK4cKbmUsPnx+L2HoQPyAYbx6Th&#10;RB7ybHQ1x9S4I79TvwuliCHsU9RQhdCmUvqiIot+7FriyP24zmKIsCul6fAYw20jJ0rNpMWaY0OF&#10;LT1XVOx3v1bDa3j4nqqv9WFTLGeJ31K/TVZvWt9cD0+PIAIN4V98cb+YOH+iEjh/E0+Q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QfSsUAAADdAAAADwAAAAAAAAAA&#10;AAAAAAChAgAAZHJzL2Rvd25yZXYueG1sUEsFBgAAAAAEAAQA+QAAAJMDAAAAAA==&#10;" strokecolor="#4579b8 [3044]">
                    <v:stroke startarrow="block"/>
                  </v:shape>
                  <v:shape id="Text Box 105" o:spid="_x0000_s1842" type="#_x0000_t202" style="position:absolute;left:857;top:341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FuMMA&#10;AADdAAAADwAAAGRycy9kb3ducmV2LnhtbERPTYvCMBC9C/6HMII3TS0o0jWKFGRF9KDby95mm7Et&#10;NpNuE7W7v94Igrd5vM9ZrDpTixu1rrKsYDKOQBDnVldcKMi+NqM5COeRNdaWScEfOVgt+70FJtre&#10;+Ui3ky9ECGGXoILS+yaR0uUlGXRj2xAH7mxbgz7AtpC6xXsIN7WMo2gmDVYcGkpsKC0pv5yuRsEu&#10;3Rzw+BOb+X+dfu7P6+Y3+54qNRx06w8Qnjr/Fr/cWx3mx9EM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oFuMMAAADdAAAADwAAAAAAAAAAAAAAAACYAgAAZHJzL2Rv&#10;d25yZXYueG1sUEsFBgAAAAAEAAQA9QAAAIgDA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I_east_rd_clk</w:t>
                          </w:r>
                        </w:p>
                      </w:txbxContent>
                    </v:textbox>
                  </v:shape>
                </v:group>
                <v:group id="Group 1222" o:spid="_x0000_s1843" style="position:absolute;left:31035;top:28755;width:17469;height:19311" coordsize="17471,1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dWAOwwAAAN0AAAAP&#10;AAAAAAAAAAAAAAAAAKoCAABkcnMvZG93bnJldi54bWxQSwUGAAAAAAQABAD6AAAAmgMAAAAA&#10;">
                  <v:rect id="Rectangle 1223" o:spid="_x0000_s1844" style="position:absolute;left:6372;width:1109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1MUA&#10;AADdAAAADwAAAGRycy9kb3ducmV2LnhtbESP0WrCQBBF3wv9h2UKfdONKWiNWaWUtkhexNgPGLKT&#10;bDA7m2a3mvr1riD0bYZ7z507+Wa0nTjR4FvHCmbTBARx5XTLjYLvw+fkFYQPyBo7x6Tgjzxs1o8P&#10;OWbanXlPpzI0Ioawz1CBCaHPpPSVIYt+6nriqNVusBjiOjRSD3iO4baTaZLMpcWW4wWDPb0bqo7l&#10;r4010nrefC0KLJbd5UPy7lCYn4tSz0/j2wpEoDH8m+/0Vt+49AVu38QR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6PUxQAAAN0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u_east_inblk_cg</w:t>
                          </w:r>
                        </w:p>
                      </w:txbxContent>
                    </v:textbox>
                  </v:rect>
                  <v:rect id="Rectangle 1224" o:spid="_x0000_s1845" style="position:absolute;left:5032;top:3359;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Y7oMUA&#10;AADdAAAADwAAAGRycy9kb3ducmV2LnhtbESP0WrCQBBF3wv9h2UKfdONoWiNWaWUtkhexNgPGLKT&#10;bDA7m2a3mvr1riD0bYZ7z507+Wa0nTjR4FvHCmbTBARx5XTLjYLvw+fkFYQPyBo7x6Tgjzxs1o8P&#10;OWbanXlPpzI0Ioawz1CBCaHPpPSVIYt+6nriqNVusBjiOjRSD3iO4baTaZLMpcWW4wWDPb0bqo7l&#10;r4010nrefC0KLJbd5UPy7lCYn4tSz0/j2wpEoDH8m+/0Vt+49AVu38QR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jugxQAAAN0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u_south_inblk_cg</w:t>
                          </w:r>
                        </w:p>
                      </w:txbxContent>
                    </v:textbox>
                  </v:rect>
                  <v:rect id="Rectangle 1225" o:spid="_x0000_s1846" style="position:absolute;left:3276;top:6727;width:1110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O8UA&#10;AADdAAAADwAAAGRycy9kb3ducmV2LnhtbESP0WrCQBBF3wv9h2UKfdONgWqNWaWUtkhexNgPGLKT&#10;bDA7m2a3mvr1riD0bYZ7z507+Wa0nTjR4FvHCmbTBARx5XTLjYLvw+fkFYQPyBo7x6Tgjzxs1o8P&#10;OWbanXlPpzI0Ioawz1CBCaHPpPSVIYt+6nriqNVusBjiOjRSD3iO4baTaZLMpcWW4wWDPb0bqo7l&#10;r4010nrefC0KLJbd5UPy7lCYn4tSz0/j2wpEoDH8m+/0Vt+49AVu38QR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Cp47xQAAAN0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u_west_intf_cg</w:t>
                          </w:r>
                        </w:p>
                      </w:txbxContent>
                    </v:textbox>
                  </v:rect>
                  <v:rect id="Rectangle 1226" o:spid="_x0000_s1847" style="position:absolute;left:1708;top:9985;width:1110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ATMUA&#10;AADdAAAADwAAAGRycy9kb3ducmV2LnhtbESPwW7CMBBE70j8g7VI3MBpDilNcaIKFVTlUgH9gFW8&#10;xFHjdYhdCHx9jVSpt13NvNnZdTnaTlxo8K1jBU/LBARx7XTLjYKv43axAuEDssbOMSm4kYeymE7W&#10;mGt35T1dDqERMYR9jgpMCH0upa8NWfRL1xNH7eQGiyGuQyP1gNcYbjuZJkkmLbYcLxjsaWOo/j78&#10;2FgjPWXN7rnC6qW7v0v+PFbmfFdqPhvfXkEEGsO/+Y/+0A8uzeDxTRxB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ABMxQAAAN0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C67314">
                          <w:pPr>
                            <w:pStyle w:val="NormalWeb"/>
                            <w:spacing w:before="0" w:beforeAutospacing="0" w:after="0" w:afterAutospacing="0"/>
                            <w:jc w:val="center"/>
                          </w:pPr>
                          <w:r>
                            <w:rPr>
                              <w:rFonts w:ascii="Verdana" w:eastAsia="Times New Roman" w:hAnsi="Verdana" w:cs="Arial"/>
                              <w:color w:val="000000"/>
                              <w:kern w:val="32"/>
                              <w:sz w:val="16"/>
                              <w:szCs w:val="16"/>
                            </w:rPr>
                            <w:t>u_north_intf_cg</w:t>
                          </w:r>
                        </w:p>
                      </w:txbxContent>
                    </v:textbox>
                  </v:rect>
                  <v:rect id="Rectangle 1227" o:spid="_x0000_s1848" style="position:absolute;top:13976;width:1109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l18UA&#10;AADdAAAADwAAAGRycy9kb3ducmV2LnhtbESPwW7CMBBE75X4B2uRuBWHHEhJMVFVFVTlUhX6Aat4&#10;iaPG6xCbkObra6RKve1q5s3ObovRtmKg3jeOFayWCQjiyumGawVfp/3jEwgfkDW2jknBD3kodrOH&#10;Leba3fiThmOoRQxhn6MCE0KXS+krQxb90nXEUTu73mKIa19L3eMthttWpkmylhYbjhcMdvRqqPo+&#10;Xm2skZ7X9SErsdy005vkj1NpLpNSi/n48gwi0Bj+zX/0u75zaQb3b+II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KXXxQAAAN0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rsidR="00D4165B" w:rsidRDefault="00D4165B" w:rsidP="00C67314">
                          <w:pPr>
                            <w:pStyle w:val="NormalWeb"/>
                            <w:spacing w:before="0" w:beforeAutospacing="0" w:after="0" w:afterAutospacing="0"/>
                            <w:jc w:val="center"/>
                          </w:pPr>
                          <w:r>
                            <w:rPr>
                              <w:rFonts w:ascii="Verdana" w:eastAsia="Times New Roman" w:hAnsi="Verdana" w:cs="Arial"/>
                              <w:color w:val="000000"/>
                              <w:sz w:val="16"/>
                              <w:szCs w:val="16"/>
                            </w:rPr>
                            <w:t>u_host_intf_cg</w:t>
                          </w:r>
                        </w:p>
                      </w:txbxContent>
                    </v:textbox>
                  </v:rect>
                </v:group>
                <v:group id="Group 1228" o:spid="_x0000_s1849" style="position:absolute;left:16192;top:45109;width:13811;height:2286" coordorigin="16192,45109"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nVfkxgAAAN0A&#10;AAAPAAAAAAAAAAAAAAAAAKoCAABkcnMvZG93bnJldi54bWxQSwUGAAAAAAQABAD6AAAAnQMAAAAA&#10;">
                  <v:shape id="Straight Arrow Connector 1229" o:spid="_x0000_s1850" type="#_x0000_t32" style="position:absolute;left:16192;top:4687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ITZ8UAAADdAAAADwAAAGRycy9kb3ducmV2LnhtbERPS2vCQBC+C/6HZYRepG6M1troKkUQ&#10;H+2lPqDHITsmwexsyK6a/nu3IHibj+8503ljSnGl2hWWFfR7EQji1OqCMwWH/fJ1DMJ5ZI2lZVLw&#10;Rw7ms3Zriom2N/6h685nIoSwS1BB7n2VSOnSnAy6nq2IA3eytUEfYJ1JXeMthJtSxlE0kgYLDg05&#10;VrTIKT3vLkbBYvC+PXY3w9UIv9l/cbzevG1/lXrpNJ8TEJ4a/xQ/3Gsd5sfxB/x/E06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ITZ8UAAADdAAAADwAAAAAAAAAA&#10;AAAAAAChAgAAZHJzL2Rvd25yZXYueG1sUEsFBgAAAAAEAAQA+QAAAJMDAAAAAA==&#10;" strokecolor="#4579b8 [3044]">
                    <v:stroke endarrow="block"/>
                  </v:shape>
                  <v:shape id="Text Box 3" o:spid="_x0000_s1851" type="#_x0000_t202" style="position:absolute;left:16192;top:4510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y6sgA&#10;AADdAAAADwAAAGRycy9kb3ducmV2LnhtbESPT2vCQBDF74V+h2UK3uqmKRZJXUUC0iJ68M/F25gd&#10;k9DsbJrdavTTO4eCtxnem/d+M5n1rlFn6kLt2cDbMAFFXHhbc2lgv1u8jkGFiGyx8UwGrhRgNn1+&#10;mmBm/YU3dN7GUkkIhwwNVDG2mdahqMhhGPqWWLST7xxGWbtS2w4vEu4anSbJh3ZYszRU2FJeUfGz&#10;/XMGlvlijZtj6sa3Jv9anebt7/4wMmbw0s8/QUXq48P8f/1tBT99F37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4/LqyAAAAN0AAAAPAAAAAAAAAAAAAAAAAJgCAABk&#10;cnMvZG93bnJldi54bWxQSwUGAAAAAAQABAD1AAAAjQ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kern w:val="32"/>
                              <w:sz w:val="14"/>
                              <w:szCs w:val="14"/>
                            </w:rPr>
                            <w:t>i_host_outp[14:0]</w:t>
                          </w:r>
                        </w:p>
                      </w:txbxContent>
                    </v:textbox>
                  </v:shape>
                </v:group>
                <v:group id="Group 1231" o:spid="_x0000_s1852" style="position:absolute;left:16192;top:40817;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35opMQAAADdAAAADwAAAGRycy9kb3ducmV2LnhtbERPTWvCQBC9F/oflin0&#10;1myitEh0DUG09CBCjSDehuyYBLOzIbtN4r/vCoXe5vE+Z5VNphUD9a6xrCCJYhDEpdUNVwpOxe5t&#10;AcJ5ZI2tZVJwJwfZ+vlpham2I3/TcPSVCCHsUlRQe9+lUrqyJoMush1x4K62N+gD7CupexxDuGnl&#10;LI4/pMGGQ0ONHW1qKm/HH6Pgc8QxnyfbYX+7bu6X4v1w3iek1OvLlC9BeJr8v/jP/aXD/Nk8gc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35opMQAAADdAAAA&#10;DwAAAAAAAAAAAAAAAACqAgAAZHJzL2Rvd25yZXYueG1sUEsFBgAAAAAEAAQA+gAAAJsDAAAAAA==&#10;">
                  <v:shape id="Straight Arrow Connector 1232" o:spid="_x0000_s1853"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8Xy8QAAADdAAAADwAAAGRycy9kb3ducmV2LnhtbERPS2vCQBC+C/6HZQQvpW6Mj0p0FRGk&#10;ar3UKngcsmMSzM6G7Krpv3cLBW/z8T1ntmhMKe5Uu8Kygn4vAkGcWl1wpuD4s36fgHAeWWNpmRT8&#10;koPFvN2aYaLtg7/pfvCZCCHsElSQe18lUro0J4OuZyviwF1sbdAHWGdS1/gI4aaUcRSNpcGCQ0OO&#10;Fa1ySq+Hm1GwGnzsTm/b4ecY9+y/ON5sR7uzUt1Os5yC8NT4l/jfvdFhfjyI4e+bcIK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vxfLxAAAAN0AAAAPAAAAAAAAAAAA&#10;AAAAAKECAABkcnMvZG93bnJldi54bWxQSwUGAAAAAAQABAD5AAAAkgMAAAAA&#10;" strokecolor="#4579b8 [3044]">
                    <v:stroke endarrow="block"/>
                  </v:shape>
                  <v:shape id="Text Box 3" o:spid="_x0000_s1854"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sncUA&#10;AADdAAAADwAAAGRycy9kb3ducmV2LnhtbERPS2vCQBC+F/oflin0VjdNsEh0FQkES9GDj0tv0+yY&#10;BLOzaXZN0v76rlDwNh/fcxar0TSip87VlhW8TiIQxIXVNZcKTsf8ZQbCeWSNjWVS8EMOVsvHhwWm&#10;2g68p/7gSxFC2KWooPK+TaV0RUUG3cS2xIE7286gD7Arpe5wCOGmkXEUvUmDNYeGClvKKiouh6tR&#10;8JHlO9x/xWb222Sb7Xndfp8+p0o9P43rOQhPo7+L/93vOsyPkwR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Wyd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i_north_outp[14:0]</w:t>
                          </w:r>
                        </w:p>
                      </w:txbxContent>
                    </v:textbox>
                  </v:shape>
                </v:group>
                <v:group id="Group 1234" o:spid="_x0000_s1855" style="position:absolute;left:16192;top:36455;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nLPMUAAADdAAAADwAAAGRycy9kb3ducmV2LnhtbERPS2vCQBC+F/wPyxR6&#10;q5uHLZK6BhFbPIhQFUpvQ3ZMQrKzIbtN4r/vFoTe5uN7ziqfTCsG6l1tWUE8j0AQF1bXXCq4nN+f&#10;lyCcR9bYWiYFN3KQr2cPK8y0HfmThpMvRQhhl6GCyvsuk9IVFRl0c9sRB+5qe4M+wL6UuscxhJtW&#10;JlH0Kg3WHBoq7GhbUdGcfoyCjxHHTRrvhkNz3d6+zy/Hr0NMSj09Tps3EJ4m/y++u/c6zE/SB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JyzzFAAAA3QAA&#10;AA8AAAAAAAAAAAAAAAAAqgIAAGRycy9kb3ducmV2LnhtbFBLBQYAAAAABAAEAPoAAACcAwAAAAA=&#10;">
                  <v:shape id="Straight Arrow Connector 1235" o:spid="_x0000_s1856"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aPv8UAAADdAAAADwAAAGRycy9kb3ducmV2LnhtbERPTWvCQBC9C/0PyxR6Ed00aioxGylC&#10;qdpeqhU8DtlpEpqdDdmtxn/vCkJv83ifky1704gTda62rOB5HIEgLqyuuVTwvX8bzUE4j6yxsUwK&#10;LuRgmT8MMky1PfMXnXa+FCGEXYoKKu/bVEpXVGTQjW1LHLgf2xn0AXal1B2eQ7hpZBxFiTRYc2io&#10;sKVVRcXv7s8oWE1etofhZvqe4Cf7D47Xm9n2qNTTY/+6AOGp9//iu3utw/x4MoPbN+EE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aPv8UAAADdAAAADwAAAAAAAAAA&#10;AAAAAAChAgAAZHJzL2Rvd25yZXYueG1sUEsFBgAAAAAEAAQA+QAAAJMDAAAAAA==&#10;" strokecolor="#4579b8 [3044]">
                    <v:stroke endarrow="block"/>
                  </v:shape>
                  <v:shape id="Text Box 3" o:spid="_x0000_s1857"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bPBcUA&#10;AADdAAAADwAAAGRycy9kb3ducmV2LnhtbERPS2vCQBC+C/0PyxS86aYpFUldQwgEi9iDj0tv0+yY&#10;hGZn0+waY399t1DwNh/fc1bpaFoxUO8aywqe5hEI4tLqhisFp2MxW4JwHllja5kU3MhBun6YrDDR&#10;9sp7Gg6+EiGEXYIKau+7REpX1mTQzW1HHLiz7Q36APtK6h6vIdy0Mo6ihTTYcGiosaO8pvLrcDEK&#10;tnnxjvvP2Cx/2nyzO2fd9+njRanp45i9gvA0+rv43/2mw/z4eQF/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s8F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i_west_outp[14:0]</w:t>
                          </w:r>
                        </w:p>
                      </w:txbxContent>
                    </v:textbox>
                  </v:shape>
                </v:group>
                <v:group id="Group 1237" o:spid="_x0000_s1858" style="position:absolute;left:16192;top:33040;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tVS8UAAADdAAAADwAAAGRycy9kb3ducmV2LnhtbERPS2vCQBC+F/wPyxR6&#10;q5sHtpK6BhFbPIhQFUpvQ3ZMQrKzIbtN4r/vFoTe5uN7ziqfTCsG6l1tWUE8j0AQF1bXXCq4nN+f&#10;lyCcR9bYWiYFN3KQr2cPK8y0HfmThpMvRQhhl6GCyvsuk9IVFRl0c9sRB+5qe4M+wL6UuscxhJtW&#10;JlH0Ig3WHBoq7GhbUdGcfoyCjxHHTRrvhkNz3d6+z4vj1yEmpZ4ep80bCE+T/xff3Xsd5ifp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VUvFAAAA3QAA&#10;AA8AAAAAAAAAAAAAAAAAqgIAAGRycy9kb3ducmV2LnhtbFBLBQYAAAAABAAEAPoAAACcAwAAAAA=&#10;">
                  <v:shape id="Straight Arrow Connector 1238" o:spid="_x0000_s1859"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cgIcgAAADdAAAADwAAAGRycy9kb3ducmV2LnhtbESPzWvCQBDF7wX/h2UKXqRuGj8qqasU&#10;QepHL7UVehyy0ySYnQ3Zrcb/3jkIvc3w3rz3m/myc7U6Uxsqzwaehwko4tzbigsD31/rpxmoEJEt&#10;1p7JwJUCLBe9hzlm1l/4k86HWCgJ4ZChgTLGJtM65CU5DEPfEIv261uHUda20LbFi4S7WqdJMtUO&#10;K5aGEhtalZSfDn/OwGr0sjsOtuP3KX5w3HO62U52P8b0H7u3V1CRuvhvvl9vrOCnI8GVb2QEvb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VcgIcgAAADdAAAADwAAAAAA&#10;AAAAAAAAAAChAgAAZHJzL2Rvd25yZXYueG1sUEsFBgAAAAAEAAQA+QAAAJYDAAAAAA==&#10;" strokecolor="#4579b8 [3044]">
                    <v:stroke endarrow="block"/>
                  </v:shape>
                  <v:shape id="Text Box 3" o:spid="_x0000_s1860"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bd8UA&#10;AADdAAAADwAAAGRycy9kb3ducmV2LnhtbERPS2vCQBC+F/wPyxS81U1TFJtmFQlIRepB68XbmJ08&#10;aHY2ZleN/fXdguBtPr7npPPeNOJCnastK3gdRSCIc6trLhXsv5cvUxDOI2tsLJOCGzmYzwZPKSba&#10;XnlLl50vRQhhl6CCyvs2kdLlFRl0I9sSB66wnUEfYFdK3eE1hJtGxlE0kQZrDg0VtpRVlP/szkbB&#10;OltucHuMzfS3yT6/ikV72h/GSg2f+8UHCE+9f4jv7pUO8+O3d/j/Jp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2Vt3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i_south_outp[14:0]</w:t>
                          </w:r>
                        </w:p>
                      </w:txbxContent>
                    </v:textbox>
                  </v:shape>
                </v:group>
                <v:group id="Group 1240" o:spid="_x0000_s1861" style="position:absolute;left:16192;top:29327;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DS+QscAAADdAAAADwAAAGRycy9kb3ducmV2LnhtbESPQWvCQBCF74X+h2UK&#10;3uom2kpJXUWkLT1IwVgQb0N2TILZ2ZDdJvHfdw6Ctxnem/e+Wa5H16ieulB7NpBOE1DEhbc1lwZ+&#10;D5/Pb6BCRLbYeCYDVwqwXj0+LDGzfuA99XkslYRwyNBAFWObaR2KihyGqW+JRTv7zmGUtSu17XCQ&#10;cNfoWZIstMOapaHClrYVFZf8zxn4GnDYzNOPfnc5b6+nw+vPcZeSMZOncfMOKtIY7+bb9bcV/NmL&#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DS+QscAAADd&#10;AAAADwAAAAAAAAAAAAAAAACqAgAAZHJzL2Rvd25yZXYueG1sUEsFBgAAAAAEAAQA+gAAAJ4DAAAA&#10;AA==&#10;">
                  <v:shape id="Straight Arrow Connector 1241" o:spid="_x0000_s186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v6wcUAAADdAAAADwAAAGRycy9kb3ducmV2LnhtbERPTWvCQBC9C/6HZQq9iG5MrZWYjRSh&#10;VG0v1Qoeh+w0CWZnQ3ar8d+7guBtHu9z0kVnanGi1lWWFYxHEQji3OqKCwW/u4/hDITzyBpry6Tg&#10;Qg4WWb+XYqLtmX/otPWFCCHsElRQet8kUrq8JINuZBviwP3Z1qAPsC2kbvEcwk0t4yiaSoMVh4YS&#10;G1qWlB+3/0bB8uVtsx+sJ59T/Gb/xfFq/bo5KPX81L3PQXjq/EN8d690mB9PxnD7Jpwgs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v6wcUAAADdAAAADwAAAAAAAAAA&#10;AAAAAAChAgAAZHJzL2Rvd25yZXYueG1sUEsFBgAAAAAEAAQA+QAAAJMDAAAAAA==&#10;" strokecolor="#4579b8 [3044]">
                    <v:stroke endarrow="block"/>
                  </v:shape>
                  <v:shape id="Text Box 3" o:spid="_x0000_s1863" type="#_x0000_t202" style="position:absolute;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6e8QA&#10;AADdAAAADwAAAGRycy9kb3ducmV2LnhtbERPS4vCMBC+L+x/CLPgbU0tKtI1ihRkRfTg4+Jtthnb&#10;YjPpNlGrv94Igrf5+J4znramEhdqXGlZQa8bgSDOrC45V7Dfzb9HIJxH1lhZJgU3cjCdfH6MMdH2&#10;yhu6bH0uQgi7BBUU3teJlC4ryKDr2po4cEfbGPQBNrnUDV5DuKlkHEVDabDk0FBgTWlB2Wl7NgqW&#10;6XyNm7/YjO5V+rs6zur//WGgVOernf2A8NT6t/jlXugwP+7H8Pwmn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7unvEAAAA3QAAAA8AAAAAAAAAAAAAAAAAmAIAAGRycy9k&#10;b3ducmV2LnhtbFBLBQYAAAAABAAEAPUAAACJAw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I_east_outp[14:0]</w:t>
                          </w:r>
                        </w:p>
                      </w:txbxContent>
                    </v:textbox>
                  </v:shape>
                </v:group>
                <v:group id="Group 1243" o:spid="_x0000_s1864" style="position:absolute;left:43913;top:44584;width:10782;height:2286" coordorigin="42652,44584"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shape id="Straight Arrow Connector 1244" o:spid="_x0000_s1865" type="#_x0000_t32" style="position:absolute;left:42652;top:46209;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xZWcQAAADdAAAADwAAAGRycy9kb3ducmV2LnhtbERPS2vCQBC+F/oflin0IrppjA+iqxSh&#10;+KgXX+BxyI5JaHY2ZLca/71bEHqbj+8503lrKnGlxpWWFXz0IhDEmdUl5wqOh6/uGITzyBory6Tg&#10;Tg7ms9eXKaba3nhH173PRQhhl6KCwvs6ldJlBRl0PVsTB+5iG4M+wCaXusFbCDeVjKNoKA2WHBoK&#10;rGlRUPaz/zUKFv3R5tRZJ8shbtl/c7xaDzZnpd7f2s8JCE+t/xc/3Ssd5sdJAn/fhB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FlZxAAAAN0AAAAPAAAAAAAAAAAA&#10;AAAAAKECAABkcnMvZG93bnJldi54bWxQSwUGAAAAAAQABAD5AAAAkgMAAAAA&#10;" strokecolor="#4579b8 [3044]">
                    <v:stroke endarrow="block"/>
                  </v:shape>
                  <v:shape id="Text Box 105" o:spid="_x0000_s1866" type="#_x0000_t202" style="position:absolute;left:43238;top:44584;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iD8UA&#10;AADdAAAADwAAAGRycy9kb3ducmV2LnhtbERPTWvCQBC9C/0PyxR6001DFUldQwgES9GD1ktv0+yY&#10;hGZn0+waY399VxB6m8f7nFU6mlYM1LvGsoLnWQSCuLS64UrB8aOYLkE4j6yxtUwKruQgXT9MVpho&#10;e+E9DQdfiRDCLkEFtfddIqUrazLoZrYjDtzJ9gZ9gH0ldY+XEG5aGUfRQhpsODTU2FFeU/l9OBsF&#10;73mxw/1XbJa/bb7ZnrLu5/g5V+rpccxeQXga/b/47n7TYX78Mo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iIP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o_host_cg_busy</w:t>
                          </w:r>
                        </w:p>
                      </w:txbxContent>
                    </v:textbox>
                  </v:shape>
                </v:group>
                <v:group id="Group 1246" o:spid="_x0000_s1867" style="position:absolute;left:43913;top:4058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GDrcUAAADdAAAADwAAAGRycy9kb3ducmV2LnhtbERPTWvCQBC9F/wPyxS8&#10;NZtoGyTNKiJWPIRCVSi9DdkxCWZnQ3abxH/fLRR6m8f7nHwzmVYM1LvGsoIkikEQl1Y3XCm4nN+e&#10;ViCcR9bYWiYFd3KwWc8ecsy0HfmDhpOvRAhhl6GC2vsuk9KVNRl0ke2IA3e1vUEfYF9J3eMYwk0r&#10;F3GcSoMNh4YaO9rVVN5O30bBYcRxu0z2Q3G77u5f55f3zyIhpeaP0/YVhKfJ/4v/3Ecd5i+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Rg63FAAAA3QAA&#10;AA8AAAAAAAAAAAAAAAAAqgIAAGRycy9kb3ducmV2LnhtbFBLBQYAAAAABAAEAPoAAACcAwAAAAA=&#10;">
                  <v:shape id="Straight Arrow Connector 1247" o:spid="_x0000_s1868"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HLsQAAADdAAAADwAAAGRycy9kb3ducmV2LnhtbERPS2vCQBC+C/6HZYReRDemvoiuUgSp&#10;j16qLXgcsmMSzM6G7Krpv+8Kgrf5+J4zXzamFDeqXWFZwaAfgSBOrS44U/BzXPemIJxH1lhaJgV/&#10;5GC5aLfmmGh752+6HXwmQgi7BBXk3leJlC7NyaDr24o4cGdbG/QB1pnUNd5DuCllHEVjabDg0JBj&#10;Rauc0svhahSs3ie73+52+DnGL/Z7jjfb0e6k1Fun+ZiB8NT4l/jp3ugwPx5O4PFNOEE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scuxAAAAN0AAAAPAAAAAAAAAAAA&#10;AAAAAKECAABkcnMvZG93bnJldi54bWxQSwUGAAAAAAQABAD5AAAAkgMAAAAA&#10;" strokecolor="#4579b8 [3044]">
                    <v:stroke endarrow="block"/>
                  </v:shape>
                  <v:shape id="Text Box 105" o:spid="_x0000_s1869"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NkcgA&#10;AADdAAAADwAAAGRycy9kb3ducmV2LnhtbESPT2vCQBDF74V+h2UK3uqmoRZJXUUC0iJ68M/F25gd&#10;k9DsbJrdavTTO4eCtxnem/d+M5n1rlFn6kLt2cDbMAFFXHhbc2lgv1u8jkGFiGyx8UwGrhRgNn1+&#10;mmBm/YU3dN7GUkkIhwwNVDG2mdahqMhhGPqWWLST7xxGWbtS2w4vEu4anSbJh3ZYszRU2FJeUfGz&#10;/XMGlvlijZtj6sa3Jv9anebt7/4wMmbw0s8/QUXq48P8f/1tBT99F1z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k42RyAAAAN0AAAAPAAAAAAAAAAAAAAAAAJgCAABk&#10;cnMvZG93bnJldi54bWxQSwUGAAAAAAQABAD1AAAAjQ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o_north_cg_busy</w:t>
                          </w:r>
                        </w:p>
                      </w:txbxContent>
                    </v:textbox>
                  </v:shape>
                </v:group>
                <v:group id="Group 1249" o:spid="_x0000_s1870" style="position:absolute;left:43891;top:37754;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4X38QAAADdAAAADwAAAGRycy9kb3ducmV2LnhtbERPS2vCQBC+C/6HZQRv&#10;dRNf2OgqIio9SKFaKL0N2TEJZmdDdk3iv+8KBW/z8T1ntelMKRqqXWFZQTyKQBCnVhecKfi+HN4W&#10;IJxH1lhaJgUPcrBZ93srTLRt+Yuas89ECGGXoILc+yqR0qU5GXQjWxEH7mprgz7AOpO6xjaEm1KO&#10;o2guDRYcGnKsaJdTejvfjYJji+12Eu+b0+26e/xeZp8/p5iUGg667RKEp86/xP/uDx3mj6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Q4X38QAAADdAAAA&#10;DwAAAAAAAAAAAAAAAACqAgAAZHJzL2Rvd25yZXYueG1sUEsFBgAAAAAEAAQA+gAAAJsDAAAAAA==&#10;">
                  <v:shape id="Straight Arrow Connector 1250" o:spid="_x0000_s1871"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7Jh8gAAADdAAAADwAAAGRycy9kb3ducmV2LnhtbESPzWvCQBDF7wX/h2UKXkrdNH5UUlcp&#10;gtSPXmor9Dhkp0kwOxuyW43/vXMQvM3w3rz3m9mic7U6URsqzwZeBgko4tzbigsDP9+r5ymoEJEt&#10;1p7JwIUCLOa9hxlm1p/5i077WCgJ4ZChgTLGJtM65CU5DAPfEIv251uHUda20LbFs4S7WqdJMtEO&#10;K5aGEhtalpQf9//OwHL4uj08bUYfE/zkuON0vRlvf43pP3bvb6AidfFuvl2vreCnY+GXb2QEP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7Jh8gAAADdAAAADwAAAAAA&#10;AAAAAAAAAAChAgAAZHJzL2Rvd25yZXYueG1sUEsFBgAAAAAEAAQA+QAAAJYDAAAAAA==&#10;" strokecolor="#4579b8 [3044]">
                    <v:stroke endarrow="block"/>
                  </v:shape>
                  <v:shape id="Text Box 105" o:spid="_x0000_s1872"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Cy0cMA&#10;AADdAAAADwAAAGRycy9kb3ducmV2LnhtbERPTYvCMBC9C/6HMMLeNLWgSDWKFERZ1oOuF29jM7bF&#10;ZlKbqF1/vRGEvc3jfc5s0ZpK3KlxpWUFw0EEgjizuuRcweF31Z+AcB5ZY2WZFPyRg8W825lhou2D&#10;d3Tf+1yEEHYJKii8rxMpXVaQQTewNXHgzrYx6ANscqkbfIRwU8k4isbSYMmhocCa0oKyy/5mFHyn&#10;qy3uTrGZPKt0/XNe1tfDcaTUV69dTkF4av2/+OPe6DA/Hg3h/U0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Cy0cMAAADdAAAADwAAAAAAAAAAAAAAAACYAgAAZHJzL2Rv&#10;d25yZXYueG1sUEsFBgAAAAAEAAQA9QAAAIgDA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o_west_cg_busy</w:t>
                          </w:r>
                        </w:p>
                      </w:txbxContent>
                    </v:textbox>
                  </v:shape>
                </v:group>
                <v:group id="Group 1252" o:spid="_x0000_s1873" style="position:absolute;left:43891;top:3251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shape id="Straight Arrow Connector 1253" o:spid="_x0000_s1874"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xX8MUAAADdAAAADwAAAGRycy9kb3ducmV2LnhtbERPTWvCQBC9C/0PyxR6Ed00aioxGylC&#10;qdpeqhU8DtlpEpqdDdmtxn/vCkJv83ifky1704gTda62rOB5HIEgLqyuuVTwvX8bzUE4j6yxsUwK&#10;LuRgmT8MMky1PfMXnXa+FCGEXYoKKu/bVEpXVGTQjW1LHLgf2xn0AXal1B2eQ7hpZBxFiTRYc2io&#10;sKVVRcXv7s8oWE1etofhZvqe4Cf7D47Xm9n2qNTTY/+6AOGp9//iu3utw/x4NoHbN+EE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xX8MUAAADdAAAADwAAAAAAAAAA&#10;AAAAAAChAgAAZHJzL2Rvd25yZXYueG1sUEsFBgAAAAAEAAQA+QAAAJMDAAAAAA==&#10;" strokecolor="#4579b8 [3044]">
                    <v:stroke endarrow="block"/>
                  </v:shape>
                  <v:shape id="Text Box 105" o:spid="_x0000_s1875"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cRScUA&#10;AADdAAAADwAAAGRycy9kb3ducmV2LnhtbERPTWvCQBC9C/0PyxR6001DFUldQwgES9GD1ktv0+yY&#10;hGZn0+waY399VxB6m8f7nFU6mlYM1LvGsoLnWQSCuLS64UrB8aOYLkE4j6yxtUwKruQgXT9MVpho&#10;e+E9DQdfiRDCLkEFtfddIqUrazLoZrYjDtzJ9gZ9gH0ldY+XEG5aGUfRQhpsODTU2FFeU/l9OBsF&#10;73mxw/1XbJa/bb7ZnrLu5/g5V+rpccxeQXga/b/47n7TYX48f4H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xFJ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o_south_cg_busy</w:t>
                          </w:r>
                        </w:p>
                      </w:txbxContent>
                    </v:textbox>
                  </v:shape>
                </v:group>
                <v:group id="Group 1255" o:spid="_x0000_s1876" style="position:absolute;left:43891;top:27975;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qLB8MAAADdAAAADwAAAGRycy9kb3ducmV2LnhtbERPTYvCMBC9L/gfwgje&#10;1rRKF6lGEVHxIAurgngbmrEtNpPSxLb+e7OwsLd5vM9ZrHpTiZYaV1pWEI8jEMSZ1SXnCi7n3ecM&#10;hPPIGivLpOBFDlbLwccCU207/qH25HMRQtilqKDwvk6ldFlBBt3Y1sSBu9vGoA+wyaVusAvhppKT&#10;KPqSBksODQXWtCkoe5yeRsG+w249jbft8XHfvG7n5Pt6jEmp0bBfz0F46v2/+M990GH+J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mosHwwAAAN0AAAAP&#10;AAAAAAAAAAAAAAAAAKoCAABkcnMvZG93bnJldi54bWxQSwUGAAAAAAQABAD6AAAAmgMAAAAA&#10;">
                  <v:shape id="Straight Arrow Connector 1256" o:spid="_x0000_s1877"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v0aMUAAADdAAAADwAAAGRycy9kb3ducmV2LnhtbERPS2vCQBC+F/oflil4KXXTVKPEbESE&#10;Ul+Xagseh+yYhGZnQ3ar8d+7BaG3+fiek81704gzda62rOB1GIEgLqyuuVTwdXh/mYJwHlljY5kU&#10;XMnBPH98yDDV9sKfdN77UoQQdikqqLxvUyldUZFBN7QtceBOtjPoA+xKqTu8hHDTyDiKEmmw5tBQ&#10;YUvLioqf/a9RsHybbL6f16OPBHfstxyv1uPNUanBU7+YgfDU+3/x3b3SYX48TuDvm3C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v0aMUAAADdAAAADwAAAAAAAAAA&#10;AAAAAAChAgAAZHJzL2Rvd25yZXYueG1sUEsFBgAAAAAEAAQA+QAAAJMDAAAAAA==&#10;" strokecolor="#4579b8 [3044]">
                    <v:stroke endarrow="block"/>
                  </v:shape>
                  <v:shape id="Text Box 105" o:spid="_x0000_s1878" type="#_x0000_t202" style="position:absolute;left:58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PPsUA&#10;AADdAAAADwAAAGRycy9kb3ducmV2LnhtbERPS2vCQBC+F/oflin0VjcNxEp0FQkES9GDj0tv0+yY&#10;BLOzaXZN0v76rlDwNh/fcxar0TSip87VlhW8TiIQxIXVNZcKTsf8ZQbCeWSNjWVS8EMOVsvHhwWm&#10;2g68p/7gSxFC2KWooPK+TaV0RUUG3cS2xIE7286gD7Arpe5wCOGmkXEUTaXBmkNDhS1lFRWXw9Uo&#10;+MjyHe6/YjP7bbLN9rxuv0+fiVLPT+N6DsLT6O/if/e7DvPj5A1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Y8+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o_east_cg_busy</w:t>
                          </w:r>
                        </w:p>
                      </w:txbxContent>
                    </v:textbox>
                  </v:shape>
                </v:group>
                <v:shape id="Straight Arrow Connector 1261" o:spid="_x0000_s1879" type="#_x0000_t32" style="position:absolute;left:16192;top:50611;width:37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D86cUAAADdAAAADwAAAGRycy9kb3ducmV2LnhtbERP22rCQBB9L/Qflin41myUGmrqKiJI&#10;BS+1Wvo8zU6T0OxszK4x/r0rCH2bw7nOeNqZSrTUuNKygn4UgyDOrC45V/B1WDy/gnAeWWNlmRRc&#10;yMF08vgwxlTbM39Su/e5CCHsUlRQeF+nUrqsIIMusjVx4H5tY9AH2ORSN3gO4aaSgzhOpMGSQ0OB&#10;Nc0Lyv72J6Ng60c/L/H3+rjJ3pOh21G7G64+lOo9dbM3EJ46/y++u5c6zB8kfbh9E06Qk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D86cUAAADdAAAADwAAAAAAAAAA&#10;AAAAAAChAgAAZHJzL2Rvd25yZXYueG1sUEsFBgAAAAAEAAQA+QAAAJMDAAAAAA==&#10;" strokecolor="#4579b8 [3044]">
                  <v:stroke startarrow="block"/>
                </v:shape>
                <v:shape id="Text Box 105" o:spid="_x0000_s1880" type="#_x0000_t202" style="position:absolute;left:17049;top:48878;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mG8MA&#10;AADdAAAADwAAAGRycy9kb3ducmV2LnhtbERPTYvCMBC9C/6HMII3TS0o0jWKFGRF9KDby95mm7Et&#10;NpNuE7W7v94Igrd5vM9ZrDpTixu1rrKsYDKOQBDnVldcKMi+NqM5COeRNdaWScEfOVgt+70FJtre&#10;+Ui3ky9ECGGXoILS+yaR0uUlGXRj2xAH7mxbgz7AtpC6xXsIN7WMo2gmDVYcGkpsKC0pv5yuRsEu&#10;3Rzw+BOb+X+dfu7P6+Y3+54qNRx06w8Qnjr/Fr/cWx3mx7MYnt+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mG8MAAADdAAAADwAAAAAAAAAAAAAAAACYAgAAZHJzL2Rv&#10;d25yZXYueG1sUEsFBgAAAAAEAAQA9QAAAIgDA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1263" o:spid="_x0000_s1881" type="#_x0000_t32" style="position:absolute;left:16192;top:55701;width:37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7HBcQAAADdAAAADwAAAGRycy9kb3ducmV2LnhtbERP22rCQBB9L/gPywi+1Y1ag0ZXKYK0&#10;0Fqv+DxmxyQ0O5tmtzH9+26h4NscznXmy9aUoqHaFZYVDPoRCOLU6oIzBafj+nECwnlkjaVlUvBD&#10;DpaLzsMcE21vvKfm4DMRQtglqCD3vkqkdGlOBl3fVsSBu9raoA+wzqSu8RbCTSmHURRLgwWHhhwr&#10;WuWUfh6+jYIPP708Ref3r036Eo/djprd+G2rVK/bPs9AeGr9XfzvftVh/jAewd834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scFxAAAAN0AAAAPAAAAAAAAAAAA&#10;AAAAAKECAABkcnMvZG93bnJldi54bWxQSwUGAAAAAAQABAD5AAAAkgMAAAAA&#10;" strokecolor="#4579b8 [3044]">
                  <v:stroke startarrow="block"/>
                </v:shape>
                <v:shape id="Text Box 105" o:spid="_x0000_s1882" type="#_x0000_t202" style="position:absolute;left:17049;top:5407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b9MUA&#10;AADdAAAADwAAAGRycy9kb3ducmV2LnhtbERPS2vCQBC+C/0PyxS86aahFUldQwgEi9iDj0tv0+yY&#10;hGZn0+waY399t1DwNh/fc1bpaFoxUO8aywqe5hEI4tLqhisFp2MxW4JwHllja5kU3MhBun6YrDDR&#10;9sp7Gg6+EiGEXYIKau+7REpX1mTQzW1HHLiz7Q36APtK6h6vIdy0Mo6ihTTYcGiosaO8pvLrcDEK&#10;tnnxjvvP2Cx/2nyzO2fd9+njRanp45i9gvA0+rv43/2mw/x48Qx/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9v0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Core_cg_clk</w:t>
                        </w:r>
                      </w:p>
                    </w:txbxContent>
                  </v:textbox>
                </v:shape>
                <v:shape id="Text Box 1271" o:spid="_x0000_s1883"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XuscQA&#10;AADdAAAADwAAAGRycy9kb3ducmV2LnhtbERPS4vCMBC+C/6HMII3TS3oSjWKFGQX0YOPy95mm7Et&#10;NpNuk9XqrzfCgrf5+J4zX7amEldqXGlZwWgYgSDOrC45V3A6rgdTEM4ja6wsk4I7OVguup05Jtre&#10;eE/Xg89FCGGXoILC+zqR0mUFGXRDWxMH7mwbgz7AJpe6wVsIN5WMo2giDZYcGgqsKS0ouxz+jIJN&#10;ut7h/ic200eVfm7Pq/r39D1Wqt9rVzMQnlr/Fv+7v3SYH3+M4PVNO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F7rHEAAAA3QAAAA8AAAAAAAAAAAAAAAAAmAIAAGRycy9k&#10;b3ducmV2LnhtbFBLBQYAAAAABAAEAPUAAACJAwAAAAA=&#10;" filled="f" stroked="f" strokeweight=".5pt">
                  <v:textbox>
                    <w:txbxContent>
                      <w:p w:rsidR="00D4165B" w:rsidRPr="00B808E5" w:rsidRDefault="00D4165B" w:rsidP="00C67314">
                        <w:pPr>
                          <w:rPr>
                            <w:sz w:val="14"/>
                            <w:szCs w:val="14"/>
                          </w:rPr>
                        </w:pPr>
                        <w:r>
                          <w:rPr>
                            <w:sz w:val="14"/>
                            <w:szCs w:val="14"/>
                          </w:rPr>
                          <w:t>Core_clk</w:t>
                        </w:r>
                      </w:p>
                    </w:txbxContent>
                  </v:textbox>
                </v:shape>
                <v:group id="Group 1274" o:spid="_x0000_s1884" style="position:absolute;left:15716;top:57066;width:38437;height:3227" coordsize="10782,3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MQAAADdAAAADwAAAGRycy9kb3ducmV2LnhtbERPS2vCQBC+C/6HZQRv&#10;dROfJbqKiEoPUqgWSm9DdkyC2dmQXZP477tCwdt8fM9ZbTpTioZqV1hWEI8iEMSp1QVnCr4vh7d3&#10;EM4jaywtk4IHOdis+70VJtq2/EXN2WcihLBLUEHufZVI6dKcDLqRrYgDd7W1QR9gnUldYxvCTSnH&#10;UTSXBgsODTlWtMspvZ3vRsGxxXY7iffN6XbdPX4vs8+fU0xKDQfddgnCU+df4n/3hw7zx4sp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WNy/MQAAADdAAAA&#10;DwAAAAAAAAAAAAAAAACqAgAAZHJzL2Rvd25yZXYueG1sUEsFBgAAAAAEAAQA+gAAAJsDAAAAAA==&#10;">
                  <v:shape id="Straight Arrow Connector 1275" o:spid="_x0000_s1885"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JsN8QAAADdAAAADwAAAGRycy9kb3ducmV2LnhtbERP22rCQBB9F/oPyxT6pptK4yV1FSkU&#10;C/Vu6fM0O02C2dmY3cb4925B8G0O5zqTWWtK0VDtCssKnnsRCOLU6oIzBV+H9+4IhPPIGkvLpOBC&#10;DmbTh84EE23PvKNm7zMRQtglqCD3vkqkdGlOBl3PVsSB+7W1QR9gnUld4zmEm1L2o2ggDRYcGnKs&#10;6C2n9Lj/MwrWfvzzEn0vT6t0MYjdlppt/LlR6umxnb+C8NT6u/jm/tBhfn8Yw/834QQ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gmw3xAAAAN0AAAAPAAAAAAAAAAAA&#10;AAAAAKECAABkcnMvZG93bnJldi54bWxQSwUGAAAAAAQABAD5AAAAkgMAAAAA&#10;" strokecolor="#4579b8 [3044]">
                    <v:stroke startarrow="block"/>
                  </v:shape>
                  <v:shape id="Text Box 105" o:spid="_x0000_s1886" type="#_x0000_t202" style="position:absolute;left:122;width:10660;height:3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2xcUA&#10;AADdAAAADwAAAGRycy9kb3ducmV2LnhtbERPTWvCQBC9C/0PyxR6000DVUldQwgES9GD1ktv0+yY&#10;hGZn0+waY399VxB6m8f7nFU6mlYM1LvGsoLnWQSCuLS64UrB8aOYLkE4j6yxtUwKruQgXT9MVpho&#10;e+E9DQdfiRDCLkEFtfddIqUrazLoZrYjDtzJ9gZ9gH0ldY+XEG5aGUfRXBpsODTU2FFeU/l9OBsF&#10;73mxw/1XbJa/bb7ZnrLu5/j5otTT45i9gvA0+n/x3f2mw/x4MY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HbFxQAAAN0AAAAPAAAAAAAAAAAAAAAAAJgCAABkcnMv&#10;ZG93bnJldi54bWxQSwUGAAAAAAQABAD1AAAAigMAAAAA&#10;" filled="f" stroked="f" strokeweight=".5pt">
                    <v:textbox>
                      <w:txbxContent>
                        <w:p w:rsidR="00D4165B" w:rsidRDefault="00D4165B" w:rsidP="00C67314">
                          <w:pPr>
                            <w:pStyle w:val="NormalWeb"/>
                            <w:spacing w:before="0" w:beforeAutospacing="0" w:after="0" w:afterAutospacing="0"/>
                          </w:pPr>
                          <w:r>
                            <w:rPr>
                              <w:rFonts w:ascii="Verdana" w:eastAsia="Times New Roman" w:hAnsi="Verdana" w:cs="Arial"/>
                              <w:color w:val="000000"/>
                              <w:sz w:val="14"/>
                              <w:szCs w:val="14"/>
                            </w:rPr>
                            <w:t>System_ next_node_disabled</w:t>
                          </w:r>
                        </w:p>
                      </w:txbxContent>
                    </v:textbox>
                  </v:shape>
                </v:group>
                <v:shape id="Text Box 961" o:spid="_x0000_s1887" type="#_x0000_t202" style="position:absolute;left:31501;top:28230;width:134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TC8cA&#10;AADcAAAADwAAAGRycy9kb3ducmV2LnhtbESPQWvCQBSE70L/w/IKvelGoWKjq0hAWsQeknrp7TX7&#10;TIK7b9PsNkZ/fbdQ8DjMzDfMajNYI3rqfONYwXSSgCAunW64UnD82I0XIHxA1mgck4IredisH0Yr&#10;TLW7cE59ESoRIexTVFCH0KZS+rImi37iWuLonVxnMUTZVVJ3eIlwa+QsSebSYsNxocaWsprKc/Fj&#10;Feyz3TvmXzO7uJns9XDatt/Hz2elnh6H7RJEoCHcw//tN63gZT6F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ZEwvHAAAA3AAAAA8AAAAAAAAAAAAAAAAAmAIAAGRy&#10;cy9kb3ducmV2LnhtbFBLBQYAAAAABAAEAPUAAACMAwAAAAA=&#10;" filled="f" stroked="f" strokeweight=".5pt">
                  <v:textbox>
                    <w:txbxContent>
                      <w:p w:rsidR="00D4165B" w:rsidRDefault="00D4165B" w:rsidP="00C67314">
                        <w:pPr>
                          <w:jc w:val="center"/>
                        </w:pPr>
                        <w:r>
                          <w:t>u_ns_router_cg</w:t>
                        </w:r>
                      </w:p>
                    </w:txbxContent>
                  </v:textbox>
                </v:shape>
                <v:shape id="Text Box 1033" o:spid="_x0000_s1888" type="#_x0000_t202" style="position:absolute;left:16154;top:51231;width:3492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HLMgA&#10;AADdAAAADwAAAGRycy9kb3ducmV2LnhtbESPT2vCQBDF74V+h2UK3uqmgVpJXUUC0iJ68M/F25gd&#10;k9DsbJrdavTTO4eCtxnem/d+M5n1rlFn6kLt2cDbMAFFXHhbc2lgv1u8jkGFiGyx8UwGrhRgNn1+&#10;mmBm/YU3dN7GUkkIhwwNVDG2mdahqMhhGPqWWLST7xxGWbtS2w4vEu4anSbJSDusWRoqbCmvqPjZ&#10;/jkDy3yxxs0xdeNbk3+tTvP2d394N2bw0s8/QUXq48P8f/1tBT/9EFz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0csyAAAAN0AAAAPAAAAAAAAAAAAAAAAAJgCAABk&#10;cnMvZG93bnJldi54bWxQSwUGAAAAAAQABAD1AAAAjQMAAAAA&#10;" filled="f" stroked="f" strokeweight=".5pt">
                  <v:textbox>
                    <w:txbxContent>
                      <w:p w:rsidR="00D4165B" w:rsidRDefault="00D4165B" w:rsidP="00BB1A89">
                        <w:pPr>
                          <w:pStyle w:val="NormalWeb"/>
                          <w:spacing w:before="0" w:beforeAutospacing="0" w:after="0" w:afterAutospacing="0"/>
                        </w:pPr>
                        <w:r>
                          <w:rPr>
                            <w:rFonts w:ascii="Verdana" w:eastAsia="Times New Roman" w:hAnsi="Verdana" w:cs="Arial"/>
                            <w:color w:val="000000"/>
                            <w:kern w:val="32"/>
                            <w:sz w:val="14"/>
                            <w:szCs w:val="14"/>
                          </w:rPr>
                          <w:t>Router_cg_reg[16:0]</w:t>
                        </w:r>
                      </w:p>
                    </w:txbxContent>
                  </v:textbox>
                </v:shape>
                <v:shape id="Straight Arrow Connector 1279" o:spid="_x0000_s1889" type="#_x0000_t32" style="position:absolute;left:16192;top:52923;width:37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8esUAAADdAAAADwAAAGRycy9kb3ducmV2LnhtbERPS2vCQBC+F/wPywi9FN00tj5iNlKE&#10;4qO9aCt4HLJjEpqdDdmtxn/vCoXe5uN7TrroTC3O1LrKsoLnYQSCOLe64kLB99f7YArCeWSNtWVS&#10;cCUHi6z3kGKi7YV3dN77QoQQdgkqKL1vEildXpJBN7QNceBOtjXoA2wLqVu8hHBTyziKxtJgxaGh&#10;xIaWJeU/+1+jYDmabA9Pm5fVGD/Zf3C83rxuj0o99ru3OQhPnf8X/7nXOsyPJzO4fxNO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8esUAAADdAAAADwAAAAAAAAAA&#10;AAAAAAChAgAAZHJzL2Rvd25yZXYueG1sUEsFBgAAAAAEAAQA+QAAAJMDAAAAAA==&#10;" strokecolor="#4579b8 [3044]">
                  <v:stroke endarrow="block"/>
                </v:shape>
                <v:group id="Group 1298" o:spid="_x0000_s1890" style="position:absolute;left:43847;top:42956;width:10782;height:2286" coordorigin="26974"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shape id="Straight Arrow Connector 1302" o:spid="_x0000_s1891" type="#_x0000_t32" style="position:absolute;left:26974;top:1625;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EmMQAAADdAAAADwAAAGRycy9kb3ducmV2LnhtbERPTWvCQBC9F/oflhF6qxtTrTa6SikI&#10;7aEHoyjehuw0CWZm0+xW47/vFoTe5vE+Z7HquVFn6nztxMBomIAiKZytpTSw264fZ6B8QLHYOCED&#10;V/KwWt7fLTCz7iIbOuehVDFEfIYGqhDaTGtfVMToh64lidyX6xhDhF2pbYeXGM6NTpPkWTPWEhsq&#10;bOmtouKU/7CBj3ryyen0+6U/nGi05jHn2+PemIdB/zoHFagP/+Kb+93G+U9JCn/fxBP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SYxAAAAN0AAAAPAAAAAAAAAAAA&#10;AAAAAKECAABkcnMvZG93bnJldi54bWxQSwUGAAAAAAQABAD5AAAAkgMAAAAA&#10;" strokecolor="#4a7ebb">
                    <v:stroke startarrow="block"/>
                  </v:shape>
                  <v:shape id="Text Box 105" o:spid="_x0000_s1892" type="#_x0000_t202" style="position:absolute;left:28080;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pvcUA&#10;AADdAAAADwAAAGRycy9kb3ducmV2LnhtbERPTWvCQBC9F/wPyxR6q5sqSkhdJQSCpehB66W3aXZM&#10;QrOzMbsmaX99VxB6m8f7nNVmNI3oqXO1ZQUv0wgEcWF1zaWC00f+HINwHlljY5kU/JCDzXrysMJE&#10;24EP1B99KUIIuwQVVN63iZSuqMigm9qWOHBn2xn0AXal1B0OIdw0chZFS2mw5tBQYUtZRcX38WoU&#10;vGf5Hg9fMxP/Ntl2d07by+lzodTT45i+gvA0+n/x3f2mw/x5NI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Km9xQAAAN0AAAAPAAAAAAAAAAAAAAAAAJgCAABkcnMv&#10;ZG93bnJldi54bWxQSwUGAAAAAAQABAD1AAAAigMAAAAA&#10;" filled="f" stroked="f" strokeweight=".5pt">
                    <v:textbox>
                      <w:txbxContent>
                        <w:p w:rsidR="00D4165B" w:rsidRDefault="00D4165B" w:rsidP="000F0800">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group id="Group 1299" o:spid="_x0000_s1893" style="position:absolute;left:16192;top:42956;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47mMMAAADdAAAADwAAAGRycy9kb3ducmV2LnhtbERPS4vCMBC+C/sfwizs&#10;TdO6KFqNIrK7eBDBB4i3oRnbYjMpTbat/94Igrf5+J4zX3amFA3VrrCsIB5EIIhTqwvOFJyOv/0J&#10;COeRNZaWScGdHCwXH705Jtq2vKfm4DMRQtglqCD3vkqkdGlOBt3AVsSBu9raoA+wzqSusQ3hppTD&#10;KBpLgwWHhhwrWueU3g7/RsFfi+3qO/5ptrfr+n45jnbnbUxKfX12qxkIT51/i1/ujQ7zh9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bjuYwwAAAN0AAAAP&#10;AAAAAAAAAAAAAAAAAKoCAABkcnMvZG93bnJldi54bWxQSwUGAAAAAAQABAD6AAAAmgMAAAAA&#10;">
                  <v:shape id="Text Box 105" o:spid="_x0000_s1894" type="#_x0000_t202" style="position:absolute;left:606;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3yscA&#10;AADdAAAADwAAAGRycy9kb3ducmV2LnhtbESPQWvCQBCF7wX/wzKCt7pRsUh0FQlIRdqD1ou3MTsm&#10;wexszG419dd3DoXeZnhv3vtmsepcre7UhsqzgdEwAUWce1txYeD4tXmdgQoR2WLtmQz8UIDVsvey&#10;wNT6B+/pfoiFkhAOKRooY2xSrUNeksMw9A2xaBffOoyytoW2LT4k3NV6nCRv2mHF0lBiQ1lJ+fXw&#10;7Qzsss0n7s9jN3vW2fvHZd3cjqepMYN+t56DitTFf/Pf9dYK/iQR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uN8rHAAAA3QAAAA8AAAAAAAAAAAAAAAAAmAIAAGRy&#10;cy9kb3ducmV2LnhtbFBLBQYAAAAABAAEAPUAAACMAwAAAAA=&#10;" filled="f" stroked="f" strokeweight=".5pt">
                    <v:textbox>
                      <w:txbxContent>
                        <w:p w:rsidR="00D4165B" w:rsidRDefault="00D4165B" w:rsidP="000F0800">
                          <w:pPr>
                            <w:pStyle w:val="NormalWeb"/>
                            <w:spacing w:before="0" w:beforeAutospacing="0" w:after="0" w:afterAutospacing="0"/>
                          </w:pPr>
                          <w:r>
                            <w:rPr>
                              <w:rFonts w:ascii="Verdana" w:eastAsia="Times New Roman" w:hAnsi="Verdana" w:cs="Arial"/>
                              <w:color w:val="000000"/>
                              <w:sz w:val="14"/>
                              <w:szCs w:val="14"/>
                            </w:rPr>
                            <w:t>Router_cg_reg[16]</w:t>
                          </w:r>
                        </w:p>
                      </w:txbxContent>
                    </v:textbox>
                  </v:shape>
                  <v:shape id="Straight Arrow Connector 1301" o:spid="_x0000_s1895" type="#_x0000_t32" style="position:absolute;top:166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WNMsIAAADdAAAADwAAAGRycy9kb3ducmV2LnhtbERPTYvCMBC9C/6HMII3TbuCrNUourDa&#10;yx7UXrwNzdgWm0loslr/vREW9jaP9zmrTW9acafON5YVpNMEBHFpdcOVguL8PfkE4QOyxtYyKXiS&#10;h816OFhhpu2Dj3Q/hUrEEPYZKqhDcJmUvqzJoJ9aRxy5q+0Mhgi7SuoOHzHctPIjSebSYMOxoUZH&#10;XzWVt9OvUeDsNd+FdF/96P3lkB9nxcK4QqnxqN8uQQTqw7/4z53rOH+WpPD+Jp4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WNMsIAAADdAAAADwAAAAAAAAAAAAAA&#10;AAChAgAAZHJzL2Rvd25yZXYueG1sUEsFBgAAAAAEAAQA+QAAAJADAAAAAA==&#10;" strokecolor="#4a7ebb">
                    <v:stroke endarrow="block"/>
                  </v:shape>
                </v:group>
                <w10:anchorlock/>
              </v:group>
            </w:pict>
          </mc:Fallback>
        </mc:AlternateContent>
      </w:r>
    </w:p>
    <w:p w:rsidR="00C67314" w:rsidRPr="00B45273" w:rsidRDefault="00C67314" w:rsidP="00C67314">
      <w:pPr>
        <w:pStyle w:val="Caption"/>
      </w:pPr>
      <w:bookmarkStart w:id="144" w:name="_Toc380556081"/>
      <w:r>
        <w:t xml:space="preserve">Figure </w:t>
      </w:r>
      <w:r w:rsidR="00B926E2">
        <w:fldChar w:fldCharType="begin"/>
      </w:r>
      <w:r w:rsidR="00B926E2">
        <w:instrText xml:space="preserve"> SEQ Figure \* ARABIC </w:instrText>
      </w:r>
      <w:r w:rsidR="00B926E2">
        <w:fldChar w:fldCharType="separate"/>
      </w:r>
      <w:r w:rsidR="00257CBE">
        <w:rPr>
          <w:noProof/>
        </w:rPr>
        <w:t>14</w:t>
      </w:r>
      <w:r w:rsidR="00B926E2">
        <w:rPr>
          <w:noProof/>
        </w:rPr>
        <w:fldChar w:fldCharType="end"/>
      </w:r>
      <w:r>
        <w:t xml:space="preserve"> </w:t>
      </w:r>
      <w:r w:rsidR="003637DD">
        <w:t xml:space="preserve">Implementation #2: </w:t>
      </w:r>
      <w:r>
        <w:t>Router hierarchy for clock gating</w:t>
      </w:r>
      <w:bookmarkEnd w:id="144"/>
    </w:p>
    <w:p w:rsidR="00C67314" w:rsidRDefault="00C67314" w:rsidP="00C67314">
      <w:pPr>
        <w:pStyle w:val="Body"/>
      </w:pPr>
    </w:p>
    <w:p w:rsidR="00C67314" w:rsidRDefault="00C67314" w:rsidP="00C67314">
      <w:pPr>
        <w:pStyle w:val="Heading4"/>
        <w:numPr>
          <w:ilvl w:val="0"/>
          <w:numId w:val="0"/>
        </w:numPr>
      </w:pPr>
    </w:p>
    <w:p w:rsidR="00C67314" w:rsidRDefault="00C67314" w:rsidP="00C67314">
      <w:pPr>
        <w:pStyle w:val="Body"/>
      </w:pPr>
    </w:p>
    <w:p w:rsidR="00C67314" w:rsidRPr="00C67314" w:rsidRDefault="00C67314" w:rsidP="00C67314">
      <w:pPr>
        <w:pStyle w:val="Heading4"/>
        <w:numPr>
          <w:ilvl w:val="0"/>
          <w:numId w:val="0"/>
        </w:numPr>
        <w:ind w:left="864" w:hanging="864"/>
      </w:pPr>
    </w:p>
    <w:p w:rsidR="008A7B4F" w:rsidRDefault="00037769" w:rsidP="008A7B4F">
      <w:pPr>
        <w:pStyle w:val="Heading3"/>
      </w:pPr>
      <w:bookmarkStart w:id="145" w:name="_Toc388376321"/>
      <w:r>
        <w:t xml:space="preserve">Implementation #2: </w:t>
      </w:r>
      <w:r w:rsidR="000A146A">
        <w:t xml:space="preserve">Router </w:t>
      </w:r>
      <w:r w:rsidR="008A7B4F">
        <w:t>clock gating</w:t>
      </w:r>
      <w:r w:rsidR="00DB058A">
        <w:t xml:space="preserve"> </w:t>
      </w:r>
      <w:r w:rsidR="008A7B4F">
        <w:t>interface signals</w:t>
      </w:r>
      <w:bookmarkEnd w:id="145"/>
    </w:p>
    <w:p w:rsidR="008A7B4F" w:rsidRPr="00FB306C" w:rsidRDefault="008A7B4F" w:rsidP="008A7B4F">
      <w:pPr>
        <w:pStyle w:val="Body"/>
      </w:pPr>
    </w:p>
    <w:p w:rsidR="00641780" w:rsidRDefault="008A7B4F" w:rsidP="00641780">
      <w:pPr>
        <w:pStyle w:val="Caption"/>
        <w:keepNext/>
      </w:pPr>
      <w:bookmarkStart w:id="146" w:name="_Toc388376367"/>
      <w:r>
        <w:t xml:space="preserve">Table </w:t>
      </w:r>
      <w:r w:rsidR="00B926E2">
        <w:fldChar w:fldCharType="begin"/>
      </w:r>
      <w:r w:rsidR="00B926E2">
        <w:instrText xml:space="preserve"> SEQ Table \* ARABIC </w:instrText>
      </w:r>
      <w:r w:rsidR="00B926E2">
        <w:fldChar w:fldCharType="separate"/>
      </w:r>
      <w:r w:rsidR="00A21017">
        <w:rPr>
          <w:noProof/>
        </w:rPr>
        <w:t>30</w:t>
      </w:r>
      <w:r w:rsidR="00B926E2">
        <w:rPr>
          <w:noProof/>
        </w:rPr>
        <w:fldChar w:fldCharType="end"/>
      </w:r>
      <w:r>
        <w:t xml:space="preserve"> </w:t>
      </w:r>
      <w:r w:rsidR="00037769">
        <w:t xml:space="preserve">Implementation #2: </w:t>
      </w:r>
      <w:r>
        <w:t xml:space="preserve">Router </w:t>
      </w:r>
      <w:r w:rsidR="00CD5F24">
        <w:t>Wrapper Clock gating</w:t>
      </w:r>
      <w:r>
        <w:t xml:space="preserve"> Interface signals</w:t>
      </w:r>
      <w:bookmarkEnd w:id="146"/>
    </w:p>
    <w:tbl>
      <w:tblPr>
        <w:tblStyle w:val="TableGrid"/>
        <w:tblW w:w="9801" w:type="dxa"/>
        <w:tblLook w:val="04A0" w:firstRow="1" w:lastRow="0" w:firstColumn="1" w:lastColumn="0" w:noHBand="0" w:noVBand="1"/>
      </w:tblPr>
      <w:tblGrid>
        <w:gridCol w:w="3111"/>
        <w:gridCol w:w="1032"/>
        <w:gridCol w:w="1723"/>
        <w:gridCol w:w="3935"/>
      </w:tblGrid>
      <w:tr w:rsidR="008A7B4F" w:rsidTr="00E437DC">
        <w:trPr>
          <w:trHeight w:val="242"/>
        </w:trPr>
        <w:tc>
          <w:tcPr>
            <w:tcW w:w="3111" w:type="dxa"/>
          </w:tcPr>
          <w:p w:rsidR="008A7B4F" w:rsidRPr="0095770D" w:rsidRDefault="008A7B4F" w:rsidP="00E437DC">
            <w:pPr>
              <w:pStyle w:val="Body"/>
              <w:jc w:val="center"/>
              <w:rPr>
                <w:b/>
              </w:rPr>
            </w:pPr>
            <w:r w:rsidRPr="0095770D">
              <w:rPr>
                <w:b/>
              </w:rPr>
              <w:t>Signal Name</w:t>
            </w:r>
          </w:p>
        </w:tc>
        <w:tc>
          <w:tcPr>
            <w:tcW w:w="1032" w:type="dxa"/>
          </w:tcPr>
          <w:p w:rsidR="008A7B4F" w:rsidRPr="0095770D" w:rsidRDefault="008A7B4F" w:rsidP="00E437DC">
            <w:pPr>
              <w:pStyle w:val="Body"/>
              <w:jc w:val="center"/>
              <w:rPr>
                <w:b/>
              </w:rPr>
            </w:pPr>
            <w:r w:rsidRPr="0095770D">
              <w:rPr>
                <w:b/>
              </w:rPr>
              <w:t>Width</w:t>
            </w:r>
          </w:p>
        </w:tc>
        <w:tc>
          <w:tcPr>
            <w:tcW w:w="1723" w:type="dxa"/>
          </w:tcPr>
          <w:p w:rsidR="008A7B4F" w:rsidRPr="0095770D" w:rsidRDefault="008A7B4F" w:rsidP="00E437DC">
            <w:pPr>
              <w:pStyle w:val="Body"/>
              <w:jc w:val="center"/>
              <w:rPr>
                <w:b/>
              </w:rPr>
            </w:pPr>
            <w:r w:rsidRPr="0095770D">
              <w:rPr>
                <w:b/>
              </w:rPr>
              <w:t>Direction</w:t>
            </w:r>
          </w:p>
        </w:tc>
        <w:tc>
          <w:tcPr>
            <w:tcW w:w="3935" w:type="dxa"/>
          </w:tcPr>
          <w:p w:rsidR="008A7B4F" w:rsidRPr="0095770D" w:rsidRDefault="008A7B4F" w:rsidP="00E437DC">
            <w:pPr>
              <w:pStyle w:val="Body"/>
              <w:jc w:val="center"/>
              <w:rPr>
                <w:b/>
              </w:rPr>
            </w:pPr>
            <w:r w:rsidRPr="0095770D">
              <w:rPr>
                <w:b/>
              </w:rPr>
              <w:t>Description</w:t>
            </w:r>
          </w:p>
        </w:tc>
      </w:tr>
      <w:tr w:rsidR="008A7B4F" w:rsidTr="00E437DC">
        <w:trPr>
          <w:trHeight w:val="242"/>
        </w:trPr>
        <w:tc>
          <w:tcPr>
            <w:tcW w:w="9801" w:type="dxa"/>
            <w:gridSpan w:val="4"/>
          </w:tcPr>
          <w:p w:rsidR="008A7B4F" w:rsidRPr="003C4293" w:rsidRDefault="008A7B4F" w:rsidP="00E437DC">
            <w:pPr>
              <w:pStyle w:val="Body"/>
              <w:jc w:val="center"/>
              <w:rPr>
                <w:b/>
              </w:rPr>
            </w:pPr>
            <w:r w:rsidRPr="003C4293">
              <w:rPr>
                <w:b/>
              </w:rPr>
              <w:t>System Signals (</w:t>
            </w:r>
            <w:r>
              <w:rPr>
                <w:b/>
              </w:rPr>
              <w:t>Wrapper I/O</w:t>
            </w:r>
            <w:r w:rsidRPr="003C4293">
              <w:rPr>
                <w:b/>
              </w:rPr>
              <w:t>)</w:t>
            </w:r>
          </w:p>
        </w:tc>
      </w:tr>
      <w:tr w:rsidR="008A7B4F" w:rsidTr="00E437DC">
        <w:trPr>
          <w:trHeight w:val="242"/>
        </w:trPr>
        <w:tc>
          <w:tcPr>
            <w:tcW w:w="3111" w:type="dxa"/>
          </w:tcPr>
          <w:p w:rsidR="008A7B4F" w:rsidRPr="00DB058A" w:rsidRDefault="008A7B4F" w:rsidP="00E437DC">
            <w:pPr>
              <w:pStyle w:val="Body"/>
              <w:rPr>
                <w:strike/>
              </w:rPr>
            </w:pPr>
            <w:r w:rsidRPr="00DB058A">
              <w:rPr>
                <w:strike/>
              </w:rPr>
              <w:t>System_clk_en</w:t>
            </w:r>
          </w:p>
        </w:tc>
        <w:tc>
          <w:tcPr>
            <w:tcW w:w="1032" w:type="dxa"/>
          </w:tcPr>
          <w:p w:rsidR="008A7B4F" w:rsidRPr="00DB058A" w:rsidRDefault="008A7B4F" w:rsidP="00E437DC">
            <w:pPr>
              <w:pStyle w:val="Body"/>
              <w:jc w:val="center"/>
              <w:rPr>
                <w:strike/>
              </w:rPr>
            </w:pPr>
            <w:r w:rsidRPr="00DB058A">
              <w:rPr>
                <w:strike/>
              </w:rPr>
              <w:t>1</w:t>
            </w:r>
          </w:p>
        </w:tc>
        <w:tc>
          <w:tcPr>
            <w:tcW w:w="1723" w:type="dxa"/>
          </w:tcPr>
          <w:p w:rsidR="008A7B4F" w:rsidRPr="00DB058A" w:rsidRDefault="008A7B4F" w:rsidP="00E437DC">
            <w:pPr>
              <w:pStyle w:val="Body"/>
              <w:jc w:val="center"/>
              <w:rPr>
                <w:strike/>
              </w:rPr>
            </w:pPr>
            <w:r w:rsidRPr="00DB058A">
              <w:rPr>
                <w:strike/>
              </w:rPr>
              <w:t>Input</w:t>
            </w:r>
          </w:p>
        </w:tc>
        <w:tc>
          <w:tcPr>
            <w:tcW w:w="3935" w:type="dxa"/>
          </w:tcPr>
          <w:p w:rsidR="008A7B4F" w:rsidRPr="00DB058A" w:rsidRDefault="008A7B4F" w:rsidP="00E437DC">
            <w:pPr>
              <w:pStyle w:val="Body"/>
              <w:rPr>
                <w:strike/>
              </w:rPr>
            </w:pPr>
            <w:r w:rsidRPr="00DB058A">
              <w:rPr>
                <w:strike/>
              </w:rPr>
              <w:t>System Clock Enable</w:t>
            </w:r>
          </w:p>
        </w:tc>
      </w:tr>
      <w:tr w:rsidR="008A7B4F" w:rsidTr="00E437DC">
        <w:trPr>
          <w:trHeight w:val="227"/>
        </w:trPr>
        <w:tc>
          <w:tcPr>
            <w:tcW w:w="3111" w:type="dxa"/>
          </w:tcPr>
          <w:p w:rsidR="008A7B4F" w:rsidRPr="00DB058A" w:rsidRDefault="008A7B4F" w:rsidP="00E437DC">
            <w:pPr>
              <w:pStyle w:val="Body"/>
              <w:rPr>
                <w:strike/>
              </w:rPr>
            </w:pPr>
            <w:r w:rsidRPr="00DB058A">
              <w:rPr>
                <w:strike/>
              </w:rPr>
              <w:t>System_cg_or</w:t>
            </w:r>
          </w:p>
        </w:tc>
        <w:tc>
          <w:tcPr>
            <w:tcW w:w="1032" w:type="dxa"/>
          </w:tcPr>
          <w:p w:rsidR="008A7B4F" w:rsidRPr="00DB058A" w:rsidRDefault="008A7B4F" w:rsidP="00E437DC">
            <w:pPr>
              <w:pStyle w:val="Body"/>
              <w:jc w:val="center"/>
              <w:rPr>
                <w:strike/>
              </w:rPr>
            </w:pPr>
            <w:r w:rsidRPr="00DB058A">
              <w:rPr>
                <w:strike/>
              </w:rPr>
              <w:t>1</w:t>
            </w:r>
          </w:p>
        </w:tc>
        <w:tc>
          <w:tcPr>
            <w:tcW w:w="1723" w:type="dxa"/>
          </w:tcPr>
          <w:p w:rsidR="008A7B4F" w:rsidRPr="00DB058A" w:rsidRDefault="008A7B4F" w:rsidP="00E437DC">
            <w:pPr>
              <w:pStyle w:val="Body"/>
              <w:jc w:val="center"/>
              <w:rPr>
                <w:strike/>
              </w:rPr>
            </w:pPr>
            <w:r w:rsidRPr="00DB058A">
              <w:rPr>
                <w:strike/>
              </w:rPr>
              <w:t>Input</w:t>
            </w:r>
          </w:p>
        </w:tc>
        <w:tc>
          <w:tcPr>
            <w:tcW w:w="3935" w:type="dxa"/>
          </w:tcPr>
          <w:p w:rsidR="008A7B4F" w:rsidRPr="00DB058A" w:rsidRDefault="008A7B4F" w:rsidP="00E437DC">
            <w:pPr>
              <w:pStyle w:val="Body"/>
              <w:rPr>
                <w:strike/>
              </w:rPr>
            </w:pPr>
            <w:r w:rsidRPr="00DB058A">
              <w:rPr>
                <w:strike/>
              </w:rPr>
              <w:t xml:space="preserve">System Clock Gate Over ride </w:t>
            </w:r>
          </w:p>
        </w:tc>
      </w:tr>
      <w:tr w:rsidR="008A7B4F" w:rsidTr="00E437DC">
        <w:trPr>
          <w:trHeight w:val="227"/>
        </w:trPr>
        <w:tc>
          <w:tcPr>
            <w:tcW w:w="3111" w:type="dxa"/>
          </w:tcPr>
          <w:p w:rsidR="008A7B4F" w:rsidRDefault="008A7B4F" w:rsidP="00E437DC">
            <w:pPr>
              <w:pStyle w:val="Body"/>
            </w:pPr>
            <w:r>
              <w:t xml:space="preserve">    System_next_node_disabled</w:t>
            </w:r>
          </w:p>
        </w:tc>
        <w:tc>
          <w:tcPr>
            <w:tcW w:w="1032" w:type="dxa"/>
          </w:tcPr>
          <w:p w:rsidR="008A7B4F" w:rsidRDefault="008A7B4F" w:rsidP="00E437DC">
            <w:pPr>
              <w:pStyle w:val="Body"/>
              <w:jc w:val="center"/>
            </w:pPr>
            <w:r>
              <w:t>4</w:t>
            </w:r>
          </w:p>
        </w:tc>
        <w:tc>
          <w:tcPr>
            <w:tcW w:w="1723" w:type="dxa"/>
          </w:tcPr>
          <w:p w:rsidR="008A7B4F" w:rsidRDefault="008A7B4F" w:rsidP="00E437DC">
            <w:pPr>
              <w:pStyle w:val="Body"/>
              <w:jc w:val="center"/>
            </w:pPr>
            <w:r>
              <w:t>Input</w:t>
            </w:r>
          </w:p>
        </w:tc>
        <w:tc>
          <w:tcPr>
            <w:tcW w:w="3935" w:type="dxa"/>
          </w:tcPr>
          <w:p w:rsidR="008A7B4F" w:rsidRDefault="008A7B4F" w:rsidP="00E437DC">
            <w:pPr>
              <w:pStyle w:val="Body"/>
            </w:pPr>
            <w:r>
              <w:t>Next node is disabled (from RegBus Slave Chain)</w:t>
            </w:r>
            <w:r>
              <w:br/>
              <w:t>0 : Node on “North” disabled</w:t>
            </w:r>
            <w:r>
              <w:br/>
              <w:t>1 : Node on “East”   disabled</w:t>
            </w:r>
          </w:p>
          <w:p w:rsidR="008A7B4F" w:rsidRDefault="008A7B4F" w:rsidP="00E437DC">
            <w:pPr>
              <w:pStyle w:val="Body"/>
            </w:pPr>
            <w:r>
              <w:t>2 : Node on “West”  disabled</w:t>
            </w:r>
          </w:p>
          <w:p w:rsidR="008A7B4F" w:rsidRPr="00914185" w:rsidRDefault="008A7B4F" w:rsidP="00E437DC">
            <w:pPr>
              <w:pStyle w:val="Body"/>
            </w:pPr>
            <w:r>
              <w:t>3 : Node on “South” disabled</w:t>
            </w:r>
            <w:r>
              <w:br/>
            </w:r>
          </w:p>
        </w:tc>
      </w:tr>
      <w:tr w:rsidR="008A7B4F" w:rsidTr="00E437DC">
        <w:trPr>
          <w:trHeight w:val="485"/>
        </w:trPr>
        <w:tc>
          <w:tcPr>
            <w:tcW w:w="9801" w:type="dxa"/>
            <w:gridSpan w:val="4"/>
          </w:tcPr>
          <w:p w:rsidR="008A7B4F" w:rsidRDefault="008A7B4F" w:rsidP="00E437DC">
            <w:pPr>
              <w:pStyle w:val="Body"/>
              <w:jc w:val="center"/>
              <w:rPr>
                <w:b/>
              </w:rPr>
            </w:pPr>
            <w:r>
              <w:rPr>
                <w:b/>
              </w:rPr>
              <w:t>NoC [port] Signals (Wrapper I/O)</w:t>
            </w:r>
          </w:p>
          <w:p w:rsidR="008A7B4F" w:rsidRDefault="008A7B4F" w:rsidP="00E437DC">
            <w:pPr>
              <w:pStyle w:val="Body"/>
              <w:jc w:val="center"/>
            </w:pPr>
            <w:r w:rsidRPr="00103176">
              <w:rPr>
                <w:b/>
              </w:rPr>
              <w:t xml:space="preserve"> where [port] is one of {north, east, west, south, host</w:t>
            </w:r>
            <w:r>
              <w:rPr>
                <w:b/>
              </w:rPr>
              <w:t>, reg</w:t>
            </w:r>
            <w:r w:rsidRPr="00103176">
              <w:rPr>
                <w:b/>
              </w:rPr>
              <w:t>}</w:t>
            </w:r>
          </w:p>
        </w:tc>
      </w:tr>
      <w:tr w:rsidR="008A7B4F" w:rsidTr="00E437DC">
        <w:trPr>
          <w:trHeight w:val="242"/>
        </w:trPr>
        <w:tc>
          <w:tcPr>
            <w:tcW w:w="3111" w:type="dxa"/>
          </w:tcPr>
          <w:p w:rsidR="008A7B4F" w:rsidRDefault="008A7B4F" w:rsidP="00E437DC">
            <w:pPr>
              <w:pStyle w:val="Body"/>
            </w:pPr>
            <w:r>
              <w:t>o_[port]_cg_busy</w:t>
            </w:r>
          </w:p>
        </w:tc>
        <w:tc>
          <w:tcPr>
            <w:tcW w:w="1032" w:type="dxa"/>
          </w:tcPr>
          <w:p w:rsidR="008A7B4F" w:rsidRDefault="008A7B4F" w:rsidP="00E437DC">
            <w:pPr>
              <w:pStyle w:val="Body"/>
              <w:jc w:val="center"/>
            </w:pPr>
            <w:r>
              <w:t>1</w:t>
            </w:r>
          </w:p>
        </w:tc>
        <w:tc>
          <w:tcPr>
            <w:tcW w:w="1723" w:type="dxa"/>
          </w:tcPr>
          <w:p w:rsidR="008A7B4F" w:rsidRDefault="008A7B4F" w:rsidP="00E437DC">
            <w:pPr>
              <w:pStyle w:val="Body"/>
              <w:jc w:val="center"/>
            </w:pPr>
            <w:r>
              <w:t>Output</w:t>
            </w:r>
          </w:p>
        </w:tc>
        <w:tc>
          <w:tcPr>
            <w:tcW w:w="3935" w:type="dxa"/>
          </w:tcPr>
          <w:p w:rsidR="008A7B4F" w:rsidRDefault="008A7B4F" w:rsidP="00E437DC">
            <w:pPr>
              <w:pStyle w:val="Body"/>
            </w:pPr>
            <w:r>
              <w:t>Output Port</w:t>
            </w:r>
            <w:r w:rsidRPr="00103176">
              <w:t xml:space="preserve"> Busy</w:t>
            </w:r>
            <w:r>
              <w:t xml:space="preserve"> (to neighboring NoC)</w:t>
            </w:r>
          </w:p>
        </w:tc>
      </w:tr>
      <w:tr w:rsidR="008A7B4F" w:rsidTr="00E437DC">
        <w:trPr>
          <w:trHeight w:val="242"/>
        </w:trPr>
        <w:tc>
          <w:tcPr>
            <w:tcW w:w="3111" w:type="dxa"/>
          </w:tcPr>
          <w:p w:rsidR="008A7B4F" w:rsidRPr="00CD5F24" w:rsidRDefault="008A7B4F" w:rsidP="00E437DC">
            <w:pPr>
              <w:pStyle w:val="Body"/>
              <w:rPr>
                <w:strike/>
              </w:rPr>
            </w:pPr>
            <w:r w:rsidRPr="00CD5F24">
              <w:rPr>
                <w:strike/>
              </w:rPr>
              <w:t>i_[port]_cg_busy</w:t>
            </w:r>
          </w:p>
        </w:tc>
        <w:tc>
          <w:tcPr>
            <w:tcW w:w="1032" w:type="dxa"/>
          </w:tcPr>
          <w:p w:rsidR="008A7B4F" w:rsidRPr="00CD5F24" w:rsidRDefault="008A7B4F" w:rsidP="00E437DC">
            <w:pPr>
              <w:pStyle w:val="Body"/>
              <w:jc w:val="center"/>
              <w:rPr>
                <w:strike/>
              </w:rPr>
            </w:pPr>
            <w:r w:rsidRPr="00CD5F24">
              <w:rPr>
                <w:strike/>
              </w:rPr>
              <w:t>1</w:t>
            </w:r>
          </w:p>
        </w:tc>
        <w:tc>
          <w:tcPr>
            <w:tcW w:w="1723" w:type="dxa"/>
          </w:tcPr>
          <w:p w:rsidR="008A7B4F" w:rsidRPr="00CD5F24" w:rsidRDefault="008A7B4F" w:rsidP="00E437DC">
            <w:pPr>
              <w:pStyle w:val="Body"/>
              <w:jc w:val="center"/>
              <w:rPr>
                <w:strike/>
              </w:rPr>
            </w:pPr>
            <w:r w:rsidRPr="00CD5F24">
              <w:rPr>
                <w:strike/>
              </w:rPr>
              <w:t>Input</w:t>
            </w:r>
          </w:p>
        </w:tc>
        <w:tc>
          <w:tcPr>
            <w:tcW w:w="3935" w:type="dxa"/>
          </w:tcPr>
          <w:p w:rsidR="008A7B4F" w:rsidRPr="00CD5F24" w:rsidRDefault="008A7B4F" w:rsidP="00E437DC">
            <w:pPr>
              <w:pStyle w:val="Body"/>
              <w:rPr>
                <w:strike/>
              </w:rPr>
            </w:pPr>
            <w:r w:rsidRPr="00CD5F24">
              <w:rPr>
                <w:strike/>
              </w:rPr>
              <w:t>Input Port Busy (from neighboring NoC)</w:t>
            </w:r>
          </w:p>
        </w:tc>
      </w:tr>
      <w:tr w:rsidR="008A7B4F" w:rsidTr="00E437DC">
        <w:trPr>
          <w:trHeight w:val="242"/>
        </w:trPr>
        <w:tc>
          <w:tcPr>
            <w:tcW w:w="3111" w:type="dxa"/>
          </w:tcPr>
          <w:p w:rsidR="008A7B4F" w:rsidRPr="00CD5F24" w:rsidRDefault="008A7B4F" w:rsidP="00E437DC">
            <w:pPr>
              <w:pStyle w:val="Body"/>
              <w:rPr>
                <w:strike/>
              </w:rPr>
            </w:pPr>
            <w:r w:rsidRPr="00CD5F24">
              <w:rPr>
                <w:strike/>
              </w:rPr>
              <w:t>i_[port]_clk</w:t>
            </w:r>
          </w:p>
        </w:tc>
        <w:tc>
          <w:tcPr>
            <w:tcW w:w="1032" w:type="dxa"/>
          </w:tcPr>
          <w:p w:rsidR="008A7B4F" w:rsidRPr="00CD5F24" w:rsidRDefault="008A7B4F" w:rsidP="00E437DC">
            <w:pPr>
              <w:pStyle w:val="Body"/>
              <w:jc w:val="center"/>
              <w:rPr>
                <w:strike/>
              </w:rPr>
            </w:pPr>
            <w:r w:rsidRPr="00CD5F24">
              <w:rPr>
                <w:strike/>
              </w:rPr>
              <w:t>1</w:t>
            </w:r>
          </w:p>
        </w:tc>
        <w:tc>
          <w:tcPr>
            <w:tcW w:w="1723" w:type="dxa"/>
          </w:tcPr>
          <w:p w:rsidR="008A7B4F" w:rsidRPr="00CD5F24" w:rsidRDefault="008A7B4F" w:rsidP="00E437DC">
            <w:pPr>
              <w:pStyle w:val="Body"/>
              <w:jc w:val="center"/>
              <w:rPr>
                <w:strike/>
              </w:rPr>
            </w:pPr>
            <w:r w:rsidRPr="00CD5F24">
              <w:rPr>
                <w:strike/>
              </w:rPr>
              <w:t>Input</w:t>
            </w:r>
          </w:p>
        </w:tc>
        <w:tc>
          <w:tcPr>
            <w:tcW w:w="3935" w:type="dxa"/>
          </w:tcPr>
          <w:p w:rsidR="008A7B4F" w:rsidRPr="00CD5F24" w:rsidRDefault="008A7B4F" w:rsidP="00E437DC">
            <w:pPr>
              <w:pStyle w:val="Body"/>
              <w:rPr>
                <w:strike/>
              </w:rPr>
            </w:pPr>
            <w:r w:rsidRPr="00CD5F24">
              <w:rPr>
                <w:strike/>
              </w:rPr>
              <w:t xml:space="preserve">Input Write clock (from neighboring router) – </w:t>
            </w:r>
            <w:r w:rsidRPr="00CD5F24">
              <w:rPr>
                <w:b/>
                <w:strike/>
              </w:rPr>
              <w:t>Async Case</w:t>
            </w:r>
          </w:p>
        </w:tc>
      </w:tr>
      <w:tr w:rsidR="008A7B4F" w:rsidTr="00E437DC">
        <w:trPr>
          <w:trHeight w:val="985"/>
        </w:trPr>
        <w:tc>
          <w:tcPr>
            <w:tcW w:w="3111" w:type="dxa"/>
          </w:tcPr>
          <w:p w:rsidR="008A7B4F" w:rsidRDefault="008A7B4F" w:rsidP="00E437DC">
            <w:pPr>
              <w:pStyle w:val="Body"/>
            </w:pPr>
            <w:r>
              <w:t>i_[port]_fifo_empty</w:t>
            </w:r>
          </w:p>
        </w:tc>
        <w:tc>
          <w:tcPr>
            <w:tcW w:w="1032" w:type="dxa"/>
          </w:tcPr>
          <w:p w:rsidR="008A7B4F" w:rsidRDefault="008A7B4F" w:rsidP="00E437DC">
            <w:pPr>
              <w:pStyle w:val="Body"/>
              <w:jc w:val="center"/>
            </w:pPr>
            <w:r>
              <w:t>4</w:t>
            </w:r>
          </w:p>
        </w:tc>
        <w:tc>
          <w:tcPr>
            <w:tcW w:w="1723" w:type="dxa"/>
          </w:tcPr>
          <w:p w:rsidR="008A7B4F" w:rsidRDefault="00806933" w:rsidP="00E437DC">
            <w:pPr>
              <w:pStyle w:val="Body"/>
              <w:jc w:val="center"/>
            </w:pPr>
            <w:r>
              <w:t>Out</w:t>
            </w:r>
            <w:r w:rsidR="008A7B4F">
              <w:t>put</w:t>
            </w:r>
          </w:p>
        </w:tc>
        <w:tc>
          <w:tcPr>
            <w:tcW w:w="3935" w:type="dxa"/>
          </w:tcPr>
          <w:p w:rsidR="008A7B4F" w:rsidRDefault="008A7B4F" w:rsidP="00E437DC">
            <w:pPr>
              <w:pStyle w:val="Body"/>
            </w:pPr>
            <w:r>
              <w:t>Bit[0] – I/P VC0 Fifo is empty</w:t>
            </w:r>
          </w:p>
          <w:p w:rsidR="008A7B4F" w:rsidRDefault="008A7B4F" w:rsidP="00E437DC">
            <w:pPr>
              <w:pStyle w:val="Body"/>
            </w:pPr>
            <w:r>
              <w:t>Bit[1] – I/P VC1 Fifo is empty</w:t>
            </w:r>
          </w:p>
          <w:p w:rsidR="008A7B4F" w:rsidRDefault="008A7B4F" w:rsidP="00E437DC">
            <w:pPr>
              <w:pStyle w:val="Body"/>
            </w:pPr>
            <w:r>
              <w:t>Bit[2] – I/P VC2 Fifo is empty</w:t>
            </w:r>
          </w:p>
          <w:p w:rsidR="008A7B4F" w:rsidRPr="00C46137" w:rsidRDefault="008A7B4F" w:rsidP="00E437DC">
            <w:pPr>
              <w:pStyle w:val="Body"/>
            </w:pPr>
            <w:r>
              <w:t>Bit[3] – I/P VC3 FIfo is empty</w:t>
            </w:r>
          </w:p>
        </w:tc>
      </w:tr>
      <w:tr w:rsidR="008A7B4F" w:rsidTr="00E437DC">
        <w:trPr>
          <w:trHeight w:val="242"/>
        </w:trPr>
        <w:tc>
          <w:tcPr>
            <w:tcW w:w="3111" w:type="dxa"/>
          </w:tcPr>
          <w:p w:rsidR="008A7B4F" w:rsidRDefault="008A7B4F" w:rsidP="00E437DC">
            <w:pPr>
              <w:pStyle w:val="Body"/>
            </w:pPr>
            <w:r>
              <w:t>Router_cg_reg</w:t>
            </w:r>
          </w:p>
        </w:tc>
        <w:tc>
          <w:tcPr>
            <w:tcW w:w="1032" w:type="dxa"/>
          </w:tcPr>
          <w:p w:rsidR="008A7B4F" w:rsidRDefault="008A7B4F" w:rsidP="00E437DC">
            <w:pPr>
              <w:pStyle w:val="Body"/>
              <w:jc w:val="center"/>
            </w:pPr>
            <w:r>
              <w:t>17</w:t>
            </w:r>
          </w:p>
        </w:tc>
        <w:tc>
          <w:tcPr>
            <w:tcW w:w="1723" w:type="dxa"/>
          </w:tcPr>
          <w:p w:rsidR="008A7B4F" w:rsidRDefault="00BB1A89" w:rsidP="00E437DC">
            <w:pPr>
              <w:pStyle w:val="Body"/>
              <w:jc w:val="center"/>
            </w:pPr>
            <w:r>
              <w:t>Out</w:t>
            </w:r>
            <w:r w:rsidR="008A7B4F">
              <w:t>put</w:t>
            </w:r>
          </w:p>
        </w:tc>
        <w:tc>
          <w:tcPr>
            <w:tcW w:w="3935" w:type="dxa"/>
          </w:tcPr>
          <w:p w:rsidR="008A7B4F" w:rsidRDefault="008A7B4F" w:rsidP="00553018">
            <w:pPr>
              <w:pStyle w:val="Body"/>
            </w:pPr>
            <w:r>
              <w:t>17 bit register read value from clock gate control register (Section</w:t>
            </w:r>
            <w:r w:rsidR="00553018">
              <w:fldChar w:fldCharType="begin"/>
            </w:r>
            <w:r w:rsidR="00553018">
              <w:instrText xml:space="preserve"> REF _Ref380516693 \r \h </w:instrText>
            </w:r>
            <w:r w:rsidR="00553018">
              <w:fldChar w:fldCharType="separate"/>
            </w:r>
            <w:r w:rsidR="00257CBE">
              <w:t>10.1.2</w:t>
            </w:r>
            <w:r w:rsidR="00553018">
              <w:fldChar w:fldCharType="end"/>
            </w:r>
            <w:r w:rsidR="00553018">
              <w:t xml:space="preserve"> </w:t>
            </w:r>
            <w:r>
              <w:t>)</w:t>
            </w:r>
          </w:p>
        </w:tc>
      </w:tr>
      <w:tr w:rsidR="008A7B4F" w:rsidTr="00E437DC">
        <w:trPr>
          <w:trHeight w:val="242"/>
        </w:trPr>
        <w:tc>
          <w:tcPr>
            <w:tcW w:w="3111" w:type="dxa"/>
          </w:tcPr>
          <w:p w:rsidR="008A7B4F" w:rsidRDefault="008A7B4F" w:rsidP="00E437DC">
            <w:pPr>
              <w:pStyle w:val="Body"/>
            </w:pPr>
            <w:r>
              <w:t>i_[p]_wr_cg_clk</w:t>
            </w:r>
          </w:p>
        </w:tc>
        <w:tc>
          <w:tcPr>
            <w:tcW w:w="1032" w:type="dxa"/>
          </w:tcPr>
          <w:p w:rsidR="008A7B4F" w:rsidRDefault="008A7B4F" w:rsidP="00E437DC">
            <w:pPr>
              <w:pStyle w:val="Body"/>
              <w:jc w:val="center"/>
            </w:pPr>
            <w:r>
              <w:t>1</w:t>
            </w:r>
          </w:p>
        </w:tc>
        <w:tc>
          <w:tcPr>
            <w:tcW w:w="1723" w:type="dxa"/>
          </w:tcPr>
          <w:p w:rsidR="008A7B4F" w:rsidRDefault="008A7B4F" w:rsidP="00E437DC">
            <w:pPr>
              <w:pStyle w:val="Body"/>
              <w:jc w:val="center"/>
            </w:pPr>
            <w:r>
              <w:t>Output</w:t>
            </w:r>
          </w:p>
        </w:tc>
        <w:tc>
          <w:tcPr>
            <w:tcW w:w="3935" w:type="dxa"/>
          </w:tcPr>
          <w:p w:rsidR="008A7B4F" w:rsidRDefault="008A7B4F" w:rsidP="00E437DC">
            <w:pPr>
              <w:pStyle w:val="Body"/>
            </w:pPr>
            <w:r>
              <w:t xml:space="preserve">Write side gated clk for I/P VC Fifos </w:t>
            </w:r>
            <w:r>
              <w:br/>
              <w:t>(common for both Async and Sync I/P interface cases)</w:t>
            </w:r>
          </w:p>
        </w:tc>
      </w:tr>
      <w:tr w:rsidR="008A7B4F" w:rsidTr="00E437DC">
        <w:trPr>
          <w:trHeight w:val="242"/>
        </w:trPr>
        <w:tc>
          <w:tcPr>
            <w:tcW w:w="3111" w:type="dxa"/>
          </w:tcPr>
          <w:p w:rsidR="008A7B4F" w:rsidRDefault="008A7B4F" w:rsidP="00E437DC">
            <w:pPr>
              <w:pStyle w:val="Body"/>
            </w:pPr>
            <w:r>
              <w:t>i_[p]_rd_cg_clk</w:t>
            </w:r>
          </w:p>
        </w:tc>
        <w:tc>
          <w:tcPr>
            <w:tcW w:w="1032" w:type="dxa"/>
          </w:tcPr>
          <w:p w:rsidR="008A7B4F" w:rsidRDefault="008A7B4F" w:rsidP="00E437DC">
            <w:pPr>
              <w:pStyle w:val="Body"/>
              <w:jc w:val="center"/>
            </w:pPr>
            <w:r>
              <w:t>1</w:t>
            </w:r>
          </w:p>
        </w:tc>
        <w:tc>
          <w:tcPr>
            <w:tcW w:w="1723" w:type="dxa"/>
          </w:tcPr>
          <w:p w:rsidR="008A7B4F" w:rsidRDefault="008A7B4F" w:rsidP="00E437DC">
            <w:pPr>
              <w:pStyle w:val="Body"/>
              <w:jc w:val="center"/>
            </w:pPr>
            <w:r>
              <w:t>Output</w:t>
            </w:r>
          </w:p>
        </w:tc>
        <w:tc>
          <w:tcPr>
            <w:tcW w:w="3935" w:type="dxa"/>
          </w:tcPr>
          <w:p w:rsidR="008A7B4F" w:rsidRDefault="008A7B4F" w:rsidP="00E437DC">
            <w:pPr>
              <w:pStyle w:val="Body"/>
            </w:pPr>
            <w:r>
              <w:t>Async Interface – Read Side gated clk</w:t>
            </w:r>
            <w:r>
              <w:br/>
              <w:t xml:space="preserve">Sync interface – This signal can be un-connected </w:t>
            </w:r>
          </w:p>
        </w:tc>
      </w:tr>
      <w:tr w:rsidR="008A7B4F" w:rsidTr="00E437DC">
        <w:trPr>
          <w:trHeight w:val="242"/>
        </w:trPr>
        <w:tc>
          <w:tcPr>
            <w:tcW w:w="3111" w:type="dxa"/>
          </w:tcPr>
          <w:p w:rsidR="008A7B4F" w:rsidRDefault="008A7B4F" w:rsidP="00E437DC">
            <w:pPr>
              <w:pStyle w:val="Body"/>
            </w:pPr>
            <w:r>
              <w:t>Core_cg_clk</w:t>
            </w:r>
          </w:p>
        </w:tc>
        <w:tc>
          <w:tcPr>
            <w:tcW w:w="1032" w:type="dxa"/>
          </w:tcPr>
          <w:p w:rsidR="008A7B4F" w:rsidRDefault="008A7B4F" w:rsidP="00E437DC">
            <w:pPr>
              <w:pStyle w:val="Body"/>
              <w:jc w:val="center"/>
            </w:pPr>
            <w:r>
              <w:t>1</w:t>
            </w:r>
          </w:p>
        </w:tc>
        <w:tc>
          <w:tcPr>
            <w:tcW w:w="1723" w:type="dxa"/>
          </w:tcPr>
          <w:p w:rsidR="008A7B4F" w:rsidRDefault="008A7B4F" w:rsidP="00E437DC">
            <w:pPr>
              <w:pStyle w:val="Body"/>
              <w:jc w:val="center"/>
            </w:pPr>
            <w:r>
              <w:t>Output</w:t>
            </w:r>
          </w:p>
        </w:tc>
        <w:tc>
          <w:tcPr>
            <w:tcW w:w="3935" w:type="dxa"/>
          </w:tcPr>
          <w:p w:rsidR="008A7B4F" w:rsidRDefault="008A7B4F" w:rsidP="00E437DC">
            <w:pPr>
              <w:pStyle w:val="Body"/>
            </w:pPr>
            <w:r>
              <w:t xml:space="preserve">Gated clock for arbitration and u_[port]_outblk. An additional port is required in the router for this clock. </w:t>
            </w:r>
            <w:r w:rsidRPr="003A5BE2">
              <w:rPr>
                <w:b/>
              </w:rPr>
              <w:t>Core_clk will still be an input to the router for free running signals</w:t>
            </w:r>
            <w:r>
              <w:rPr>
                <w:b/>
              </w:rPr>
              <w:t>.</w:t>
            </w:r>
          </w:p>
        </w:tc>
      </w:tr>
    </w:tbl>
    <w:p w:rsidR="008A7B4F" w:rsidRDefault="008A7B4F" w:rsidP="008A7B4F">
      <w:pPr>
        <w:pStyle w:val="Body"/>
      </w:pPr>
    </w:p>
    <w:p w:rsidR="00B72E7B" w:rsidRDefault="00B72E7B" w:rsidP="00B72E7B">
      <w:pPr>
        <w:pStyle w:val="Heading4"/>
        <w:numPr>
          <w:ilvl w:val="0"/>
          <w:numId w:val="0"/>
        </w:numPr>
        <w:ind w:left="864"/>
      </w:pPr>
    </w:p>
    <w:p w:rsidR="00317A1B" w:rsidRDefault="00317A1B" w:rsidP="00317A1B">
      <w:pPr>
        <w:pStyle w:val="Body"/>
      </w:pPr>
    </w:p>
    <w:p w:rsidR="00317A1B" w:rsidRPr="00317A1B" w:rsidRDefault="00317A1B" w:rsidP="00317A1B">
      <w:pPr>
        <w:pStyle w:val="Heading4"/>
        <w:numPr>
          <w:ilvl w:val="0"/>
          <w:numId w:val="0"/>
        </w:numPr>
        <w:ind w:left="864"/>
      </w:pPr>
    </w:p>
    <w:p w:rsidR="006A309E" w:rsidRDefault="006A309E" w:rsidP="006A309E">
      <w:pPr>
        <w:pStyle w:val="Caption"/>
        <w:keepNext/>
      </w:pPr>
      <w:bookmarkStart w:id="147" w:name="_Toc388376368"/>
      <w:r>
        <w:t xml:space="preserve">Table </w:t>
      </w:r>
      <w:r w:rsidR="00B926E2">
        <w:fldChar w:fldCharType="begin"/>
      </w:r>
      <w:r w:rsidR="00B926E2">
        <w:instrText xml:space="preserve"> SEQ Table \* ARABIC </w:instrText>
      </w:r>
      <w:r w:rsidR="00B926E2">
        <w:fldChar w:fldCharType="separate"/>
      </w:r>
      <w:r w:rsidR="00A21017">
        <w:rPr>
          <w:noProof/>
        </w:rPr>
        <w:t>31</w:t>
      </w:r>
      <w:r w:rsidR="00B926E2">
        <w:rPr>
          <w:noProof/>
        </w:rPr>
        <w:fldChar w:fldCharType="end"/>
      </w:r>
      <w:r>
        <w:t xml:space="preserve"> </w:t>
      </w:r>
      <w:r w:rsidR="00037769">
        <w:t xml:space="preserve">Implementation #2: </w:t>
      </w:r>
      <w:r>
        <w:t xml:space="preserve">u_ns_router_cg </w:t>
      </w:r>
      <w:r w:rsidR="00653E7E">
        <w:t xml:space="preserve">Interface </w:t>
      </w:r>
      <w:r>
        <w:t>signals (Wrapper internal)</w:t>
      </w:r>
      <w:bookmarkEnd w:id="147"/>
    </w:p>
    <w:tbl>
      <w:tblPr>
        <w:tblStyle w:val="TableGrid"/>
        <w:tblW w:w="9801" w:type="dxa"/>
        <w:tblLook w:val="04A0" w:firstRow="1" w:lastRow="0" w:firstColumn="1" w:lastColumn="0" w:noHBand="0" w:noVBand="1"/>
      </w:tblPr>
      <w:tblGrid>
        <w:gridCol w:w="3111"/>
        <w:gridCol w:w="1032"/>
        <w:gridCol w:w="1723"/>
        <w:gridCol w:w="3935"/>
      </w:tblGrid>
      <w:tr w:rsidR="00D96E01" w:rsidRPr="00FD0C49" w:rsidTr="00D96E01">
        <w:trPr>
          <w:trHeight w:val="233"/>
        </w:trPr>
        <w:tc>
          <w:tcPr>
            <w:tcW w:w="3111" w:type="dxa"/>
          </w:tcPr>
          <w:p w:rsidR="00D96E01" w:rsidRPr="002D3624" w:rsidRDefault="00D96E01" w:rsidP="00E437DC">
            <w:pPr>
              <w:pStyle w:val="Body"/>
            </w:pPr>
            <w:r>
              <w:t>Core_clk</w:t>
            </w:r>
          </w:p>
        </w:tc>
        <w:tc>
          <w:tcPr>
            <w:tcW w:w="1032" w:type="dxa"/>
          </w:tcPr>
          <w:p w:rsidR="00D96E01" w:rsidRPr="002D3624" w:rsidRDefault="00D96E01" w:rsidP="00E437DC">
            <w:pPr>
              <w:pStyle w:val="Body"/>
              <w:jc w:val="center"/>
            </w:pPr>
            <w:r w:rsidRPr="002D3624">
              <w:t>1</w:t>
            </w:r>
          </w:p>
        </w:tc>
        <w:tc>
          <w:tcPr>
            <w:tcW w:w="1723" w:type="dxa"/>
          </w:tcPr>
          <w:p w:rsidR="00D96E01" w:rsidRPr="002D3624" w:rsidRDefault="00D96E01" w:rsidP="00E437DC">
            <w:pPr>
              <w:pStyle w:val="Body"/>
              <w:jc w:val="center"/>
            </w:pPr>
            <w:r w:rsidRPr="002D3624">
              <w:t>Input</w:t>
            </w:r>
          </w:p>
        </w:tc>
        <w:tc>
          <w:tcPr>
            <w:tcW w:w="3935" w:type="dxa"/>
          </w:tcPr>
          <w:p w:rsidR="00D96E01" w:rsidRPr="002D3624" w:rsidRDefault="00D96E01" w:rsidP="00E437DC">
            <w:pPr>
              <w:pStyle w:val="Body"/>
            </w:pPr>
            <w:r>
              <w:t>Free running clock input</w:t>
            </w:r>
          </w:p>
        </w:tc>
      </w:tr>
      <w:tr w:rsidR="00D96E01" w:rsidRPr="00FD0C49" w:rsidTr="00D96E01">
        <w:trPr>
          <w:trHeight w:val="233"/>
        </w:trPr>
        <w:tc>
          <w:tcPr>
            <w:tcW w:w="3111" w:type="dxa"/>
          </w:tcPr>
          <w:p w:rsidR="00D96E01" w:rsidRDefault="00D96E01" w:rsidP="00E437DC">
            <w:pPr>
              <w:pStyle w:val="Body"/>
            </w:pPr>
            <w:r>
              <w:t>Noc_reset</w:t>
            </w:r>
          </w:p>
        </w:tc>
        <w:tc>
          <w:tcPr>
            <w:tcW w:w="1032" w:type="dxa"/>
          </w:tcPr>
          <w:p w:rsidR="00D96E01" w:rsidRPr="002D3624" w:rsidRDefault="00D96E01" w:rsidP="00E437DC">
            <w:pPr>
              <w:pStyle w:val="Body"/>
              <w:jc w:val="center"/>
            </w:pPr>
            <w:r>
              <w:t>1</w:t>
            </w:r>
          </w:p>
        </w:tc>
        <w:tc>
          <w:tcPr>
            <w:tcW w:w="1723" w:type="dxa"/>
          </w:tcPr>
          <w:p w:rsidR="00D96E01" w:rsidRPr="002D3624" w:rsidRDefault="00D96E01" w:rsidP="00E437DC">
            <w:pPr>
              <w:pStyle w:val="Body"/>
              <w:jc w:val="center"/>
            </w:pPr>
            <w:r>
              <w:t>Input</w:t>
            </w:r>
          </w:p>
        </w:tc>
        <w:tc>
          <w:tcPr>
            <w:tcW w:w="3935" w:type="dxa"/>
          </w:tcPr>
          <w:p w:rsidR="00D96E01" w:rsidRDefault="00D96E01" w:rsidP="00E437DC">
            <w:pPr>
              <w:pStyle w:val="Body"/>
            </w:pPr>
            <w:r>
              <w:t>Global reset</w:t>
            </w:r>
          </w:p>
        </w:tc>
      </w:tr>
      <w:tr w:rsidR="00111660" w:rsidRPr="00111660" w:rsidTr="00D96E01">
        <w:trPr>
          <w:trHeight w:val="233"/>
        </w:trPr>
        <w:tc>
          <w:tcPr>
            <w:tcW w:w="3111" w:type="dxa"/>
          </w:tcPr>
          <w:p w:rsidR="00111660" w:rsidRPr="00111660" w:rsidRDefault="00111660" w:rsidP="0025291D">
            <w:pPr>
              <w:pStyle w:val="Body"/>
            </w:pPr>
            <w:r w:rsidRPr="00111660">
              <w:t>System_cg_or</w:t>
            </w:r>
          </w:p>
        </w:tc>
        <w:tc>
          <w:tcPr>
            <w:tcW w:w="1032" w:type="dxa"/>
          </w:tcPr>
          <w:p w:rsidR="00111660" w:rsidRPr="00111660" w:rsidRDefault="00111660" w:rsidP="0025291D">
            <w:pPr>
              <w:pStyle w:val="Body"/>
              <w:jc w:val="center"/>
            </w:pPr>
            <w:r w:rsidRPr="00111660">
              <w:t>1</w:t>
            </w:r>
          </w:p>
        </w:tc>
        <w:tc>
          <w:tcPr>
            <w:tcW w:w="1723" w:type="dxa"/>
          </w:tcPr>
          <w:p w:rsidR="00111660" w:rsidRPr="00111660" w:rsidRDefault="00111660" w:rsidP="0025291D">
            <w:pPr>
              <w:pStyle w:val="Body"/>
              <w:jc w:val="center"/>
            </w:pPr>
            <w:r w:rsidRPr="00111660">
              <w:t>Input</w:t>
            </w:r>
          </w:p>
        </w:tc>
        <w:tc>
          <w:tcPr>
            <w:tcW w:w="3935" w:type="dxa"/>
          </w:tcPr>
          <w:p w:rsidR="00111660" w:rsidRPr="00111660" w:rsidRDefault="00111660" w:rsidP="0025291D">
            <w:pPr>
              <w:pStyle w:val="Body"/>
            </w:pPr>
            <w:r w:rsidRPr="00111660">
              <w:t xml:space="preserve">System Clock Gate Over ride </w:t>
            </w:r>
          </w:p>
        </w:tc>
      </w:tr>
      <w:tr w:rsidR="00B72E7B" w:rsidRPr="00FD0C49" w:rsidTr="00E437DC">
        <w:trPr>
          <w:trHeight w:val="1970"/>
        </w:trPr>
        <w:tc>
          <w:tcPr>
            <w:tcW w:w="3111" w:type="dxa"/>
          </w:tcPr>
          <w:p w:rsidR="00B72E7B" w:rsidRDefault="00B72E7B" w:rsidP="00E437DC">
            <w:pPr>
              <w:pStyle w:val="Body"/>
            </w:pPr>
            <w:r>
              <w:t>i_[port]_outp</w:t>
            </w:r>
          </w:p>
        </w:tc>
        <w:tc>
          <w:tcPr>
            <w:tcW w:w="1032" w:type="dxa"/>
          </w:tcPr>
          <w:p w:rsidR="00B72E7B" w:rsidRDefault="00B72E7B" w:rsidP="00E437DC">
            <w:pPr>
              <w:pStyle w:val="Body"/>
              <w:jc w:val="center"/>
            </w:pPr>
            <w:r>
              <w:t>15</w:t>
            </w:r>
          </w:p>
        </w:tc>
        <w:tc>
          <w:tcPr>
            <w:tcW w:w="1723" w:type="dxa"/>
          </w:tcPr>
          <w:p w:rsidR="00B72E7B" w:rsidRDefault="00B72E7B" w:rsidP="00E437DC">
            <w:pPr>
              <w:pStyle w:val="Body"/>
              <w:jc w:val="center"/>
            </w:pPr>
            <w:r>
              <w:t>Input</w:t>
            </w:r>
          </w:p>
        </w:tc>
        <w:tc>
          <w:tcPr>
            <w:tcW w:w="3935" w:type="dxa"/>
          </w:tcPr>
          <w:p w:rsidR="00B72E7B" w:rsidRDefault="00B72E7B" w:rsidP="00E437DC">
            <w:pPr>
              <w:pStyle w:val="Body"/>
            </w:pPr>
            <w:r>
              <w:t>Bit[2:0]  – outp at head of VC0 Fifo</w:t>
            </w:r>
          </w:p>
          <w:p w:rsidR="00B72E7B" w:rsidRDefault="00B72E7B" w:rsidP="00E437DC">
            <w:pPr>
              <w:pStyle w:val="Body"/>
            </w:pPr>
            <w:r>
              <w:t>Bit[5:3]   – outp at head of VC1 Fifo</w:t>
            </w:r>
          </w:p>
          <w:p w:rsidR="00B72E7B" w:rsidRDefault="00B72E7B" w:rsidP="00E437DC">
            <w:pPr>
              <w:pStyle w:val="Body"/>
            </w:pPr>
            <w:r>
              <w:t>Bit[8:6]   – outp at head of VC2 Fifo</w:t>
            </w:r>
          </w:p>
          <w:p w:rsidR="00B72E7B" w:rsidRDefault="00B72E7B" w:rsidP="00E437DC">
            <w:pPr>
              <w:pStyle w:val="Body"/>
            </w:pPr>
            <w:r>
              <w:t>Bit[11:9] – outp at head of VC3 Fifo</w:t>
            </w:r>
          </w:p>
          <w:p w:rsidR="00B72E7B" w:rsidRDefault="00B72E7B" w:rsidP="00E437DC">
            <w:pPr>
              <w:pStyle w:val="Body"/>
            </w:pPr>
            <w:r>
              <w:t xml:space="preserve">Bit[14:12] – Registered outp input </w:t>
            </w:r>
          </w:p>
          <w:p w:rsidR="00B72E7B" w:rsidRPr="00FD0C49" w:rsidRDefault="00B72E7B" w:rsidP="00E437DC">
            <w:pPr>
              <w:pStyle w:val="Body"/>
            </w:pPr>
            <w:r>
              <w:t xml:space="preserve">                (</w:t>
            </w:r>
            <w:r w:rsidRPr="00FD0C49">
              <w:rPr>
                <w:b/>
              </w:rPr>
              <w:t>Synchronous ca</w:t>
            </w:r>
            <w:r>
              <w:rPr>
                <w:b/>
              </w:rPr>
              <w:t xml:space="preserve">se </w:t>
            </w:r>
            <w:r>
              <w:rPr>
                <w:b/>
              </w:rPr>
              <w:br/>
              <w:t xml:space="preserve">                 </w:t>
            </w:r>
            <w:r w:rsidRPr="00FD0C49">
              <w:rPr>
                <w:b/>
              </w:rPr>
              <w:t>else drive it to zero</w:t>
            </w:r>
            <w:r>
              <w:rPr>
                <w:b/>
              </w:rPr>
              <w:t>)</w:t>
            </w:r>
          </w:p>
        </w:tc>
      </w:tr>
      <w:tr w:rsidR="006F36A8" w:rsidTr="00E437DC">
        <w:trPr>
          <w:trHeight w:val="242"/>
        </w:trPr>
        <w:tc>
          <w:tcPr>
            <w:tcW w:w="3111" w:type="dxa"/>
          </w:tcPr>
          <w:p w:rsidR="006F36A8" w:rsidRDefault="006F36A8" w:rsidP="00E437DC">
            <w:pPr>
              <w:pStyle w:val="Body"/>
            </w:pPr>
            <w:r>
              <w:t>o_[port]_cg_busy</w:t>
            </w:r>
          </w:p>
        </w:tc>
        <w:tc>
          <w:tcPr>
            <w:tcW w:w="1032" w:type="dxa"/>
          </w:tcPr>
          <w:p w:rsidR="006F36A8" w:rsidRDefault="006F36A8" w:rsidP="00E437DC">
            <w:pPr>
              <w:pStyle w:val="Body"/>
              <w:jc w:val="center"/>
            </w:pPr>
            <w:r>
              <w:t>1</w:t>
            </w:r>
          </w:p>
        </w:tc>
        <w:tc>
          <w:tcPr>
            <w:tcW w:w="1723" w:type="dxa"/>
          </w:tcPr>
          <w:p w:rsidR="006F36A8" w:rsidRDefault="006F36A8" w:rsidP="00E437DC">
            <w:pPr>
              <w:pStyle w:val="Body"/>
              <w:jc w:val="center"/>
            </w:pPr>
            <w:r>
              <w:t>Output</w:t>
            </w:r>
          </w:p>
        </w:tc>
        <w:tc>
          <w:tcPr>
            <w:tcW w:w="3935" w:type="dxa"/>
          </w:tcPr>
          <w:p w:rsidR="006F36A8" w:rsidRDefault="006F36A8" w:rsidP="00E437DC">
            <w:pPr>
              <w:pStyle w:val="Body"/>
            </w:pPr>
            <w:r>
              <w:t>Output Port</w:t>
            </w:r>
            <w:r w:rsidRPr="00103176">
              <w:t xml:space="preserve"> Busy</w:t>
            </w:r>
            <w:r>
              <w:t xml:space="preserve"> (for neighboring NoC element)</w:t>
            </w:r>
          </w:p>
        </w:tc>
      </w:tr>
      <w:tr w:rsidR="00600CA6" w:rsidTr="00E437DC">
        <w:trPr>
          <w:trHeight w:val="242"/>
        </w:trPr>
        <w:tc>
          <w:tcPr>
            <w:tcW w:w="3111" w:type="dxa"/>
          </w:tcPr>
          <w:p w:rsidR="00600CA6" w:rsidRDefault="00600CA6" w:rsidP="00E437DC">
            <w:pPr>
              <w:pStyle w:val="Body"/>
            </w:pPr>
            <w:r>
              <w:t>o_[port]_cg_status</w:t>
            </w:r>
          </w:p>
        </w:tc>
        <w:tc>
          <w:tcPr>
            <w:tcW w:w="1032" w:type="dxa"/>
          </w:tcPr>
          <w:p w:rsidR="00600CA6" w:rsidRDefault="00600CA6" w:rsidP="00E437DC">
            <w:pPr>
              <w:pStyle w:val="Body"/>
              <w:jc w:val="center"/>
            </w:pPr>
            <w:r>
              <w:t>1</w:t>
            </w:r>
          </w:p>
        </w:tc>
        <w:tc>
          <w:tcPr>
            <w:tcW w:w="1723" w:type="dxa"/>
          </w:tcPr>
          <w:p w:rsidR="00600CA6" w:rsidRDefault="00600CA6" w:rsidP="00E437DC">
            <w:pPr>
              <w:pStyle w:val="Body"/>
              <w:jc w:val="center"/>
            </w:pPr>
            <w:r>
              <w:t>Output</w:t>
            </w:r>
          </w:p>
        </w:tc>
        <w:tc>
          <w:tcPr>
            <w:tcW w:w="3935" w:type="dxa"/>
          </w:tcPr>
          <w:p w:rsidR="00600CA6" w:rsidRPr="007837F8" w:rsidRDefault="00600CA6" w:rsidP="00E437DC">
            <w:pPr>
              <w:pStyle w:val="Body"/>
            </w:pPr>
            <w:r>
              <w:t>NoC Element on [port] Status</w:t>
            </w:r>
            <w:r>
              <w:br/>
              <w:t>1: Clock Enabled</w:t>
            </w:r>
            <w:r>
              <w:br/>
              <w:t>0: Clock Disabled</w:t>
            </w:r>
          </w:p>
        </w:tc>
      </w:tr>
      <w:tr w:rsidR="00E71023" w:rsidTr="00E437DC">
        <w:trPr>
          <w:trHeight w:val="242"/>
        </w:trPr>
        <w:tc>
          <w:tcPr>
            <w:tcW w:w="3111" w:type="dxa"/>
          </w:tcPr>
          <w:p w:rsidR="00E71023" w:rsidRDefault="00E71023" w:rsidP="00837337">
            <w:pPr>
              <w:pStyle w:val="Body"/>
            </w:pPr>
            <w:r>
              <w:t>Router_cg_reg</w:t>
            </w:r>
          </w:p>
        </w:tc>
        <w:tc>
          <w:tcPr>
            <w:tcW w:w="1032" w:type="dxa"/>
          </w:tcPr>
          <w:p w:rsidR="00E71023" w:rsidRDefault="00E71023" w:rsidP="00837337">
            <w:pPr>
              <w:pStyle w:val="Body"/>
              <w:jc w:val="center"/>
            </w:pPr>
            <w:r>
              <w:t>17</w:t>
            </w:r>
          </w:p>
        </w:tc>
        <w:tc>
          <w:tcPr>
            <w:tcW w:w="1723" w:type="dxa"/>
          </w:tcPr>
          <w:p w:rsidR="00E71023" w:rsidRDefault="00E71023" w:rsidP="00837337">
            <w:pPr>
              <w:pStyle w:val="Body"/>
              <w:jc w:val="center"/>
            </w:pPr>
            <w:r>
              <w:t>Output</w:t>
            </w:r>
          </w:p>
        </w:tc>
        <w:tc>
          <w:tcPr>
            <w:tcW w:w="3935" w:type="dxa"/>
          </w:tcPr>
          <w:p w:rsidR="00E71023" w:rsidRDefault="00E71023" w:rsidP="00837337">
            <w:pPr>
              <w:pStyle w:val="Body"/>
            </w:pPr>
            <w:r>
              <w:t>17 bit register read value from clock gate control register (Section</w:t>
            </w:r>
            <w:r>
              <w:fldChar w:fldCharType="begin"/>
            </w:r>
            <w:r>
              <w:instrText xml:space="preserve"> REF _Ref380516693 \r \h </w:instrText>
            </w:r>
            <w:r>
              <w:fldChar w:fldCharType="separate"/>
            </w:r>
            <w:r w:rsidR="00257CBE">
              <w:t>10.1.2</w:t>
            </w:r>
            <w:r>
              <w:fldChar w:fldCharType="end"/>
            </w:r>
            <w:r>
              <w:t xml:space="preserve"> )</w:t>
            </w:r>
          </w:p>
        </w:tc>
      </w:tr>
    </w:tbl>
    <w:p w:rsidR="00B72E7B" w:rsidRPr="00B72E7B" w:rsidRDefault="00B72E7B" w:rsidP="00B72E7B">
      <w:pPr>
        <w:pStyle w:val="Heading4"/>
        <w:numPr>
          <w:ilvl w:val="0"/>
          <w:numId w:val="0"/>
        </w:numPr>
      </w:pPr>
    </w:p>
    <w:p w:rsidR="008A7B4F" w:rsidRDefault="008A7B4F" w:rsidP="008A7B4F">
      <w:pPr>
        <w:pStyle w:val="Heading3"/>
      </w:pPr>
      <w:r>
        <w:t xml:space="preserve"> </w:t>
      </w:r>
      <w:bookmarkStart w:id="148" w:name="_Ref380516693"/>
      <w:bookmarkStart w:id="149" w:name="_Toc388376322"/>
      <w:r w:rsidR="00037769">
        <w:t xml:space="preserve">Implementation #2: </w:t>
      </w:r>
      <w:r>
        <w:t>Router clock gate control registers</w:t>
      </w:r>
      <w:bookmarkEnd w:id="148"/>
      <w:bookmarkEnd w:id="149"/>
    </w:p>
    <w:p w:rsidR="008A7B4F" w:rsidRDefault="008A7B4F" w:rsidP="008A7B4F">
      <w:pPr>
        <w:pStyle w:val="Body"/>
      </w:pPr>
      <w:r>
        <w:t>This register would reside inside the u_ns_router_csr</w:t>
      </w:r>
      <w:r w:rsidRPr="00636E2C">
        <w:rPr>
          <w:b/>
        </w:rPr>
        <w:t>. The read logic for this register should always be free-running</w:t>
      </w:r>
      <w:r>
        <w:t xml:space="preserve"> (verification should take note of this).</w:t>
      </w:r>
    </w:p>
    <w:p w:rsidR="008A7B4F" w:rsidRPr="00BD1E1B" w:rsidRDefault="008A7B4F" w:rsidP="008A7B4F">
      <w:pPr>
        <w:pStyle w:val="Heading4"/>
        <w:numPr>
          <w:ilvl w:val="0"/>
          <w:numId w:val="0"/>
        </w:numPr>
        <w:ind w:left="864"/>
      </w:pPr>
    </w:p>
    <w:p w:rsidR="008A7B4F" w:rsidRDefault="008A7B4F" w:rsidP="008A7B4F">
      <w:pPr>
        <w:pStyle w:val="Caption"/>
        <w:keepNext/>
      </w:pPr>
      <w:bookmarkStart w:id="150" w:name="_Toc388376369"/>
      <w:r>
        <w:t xml:space="preserve">Table </w:t>
      </w:r>
      <w:r w:rsidR="00B926E2">
        <w:fldChar w:fldCharType="begin"/>
      </w:r>
      <w:r w:rsidR="00B926E2">
        <w:instrText xml:space="preserve"> SEQ Table \* ARABIC </w:instrText>
      </w:r>
      <w:r w:rsidR="00B926E2">
        <w:fldChar w:fldCharType="separate"/>
      </w:r>
      <w:r w:rsidR="00A21017">
        <w:rPr>
          <w:noProof/>
        </w:rPr>
        <w:t>32</w:t>
      </w:r>
      <w:r w:rsidR="00B926E2">
        <w:rPr>
          <w:noProof/>
        </w:rPr>
        <w:fldChar w:fldCharType="end"/>
      </w:r>
      <w:r>
        <w:t xml:space="preserve"> </w:t>
      </w:r>
      <w:r w:rsidR="00060D00">
        <w:t xml:space="preserve">Implementation #2: </w:t>
      </w:r>
      <w:r>
        <w:t>Router clock gate control register</w:t>
      </w:r>
      <w:bookmarkEnd w:id="150"/>
    </w:p>
    <w:p w:rsidR="008A7B4F" w:rsidRDefault="008A7B4F" w:rsidP="008A7B4F">
      <w:pPr>
        <w:pStyle w:val="Body"/>
      </w:pPr>
      <w:r>
        <w:object w:dxaOrig="10325" w:dyaOrig="789">
          <v:shape id="_x0000_i1033" type="#_x0000_t75" style="width:516.15pt;height:39.65pt" o:ole="">
            <v:imagedata r:id="rId44" o:title=""/>
          </v:shape>
          <o:OLEObject Type="Embed" ProgID="Excel.Sheet.12" ShapeID="_x0000_i1033" DrawAspect="Content" ObjectID="_1462118234" r:id="rId47"/>
        </w:object>
      </w:r>
    </w:p>
    <w:p w:rsidR="008A7B4F" w:rsidRPr="00010AEA" w:rsidRDefault="008A7B4F" w:rsidP="008A7B4F">
      <w:pPr>
        <w:pStyle w:val="Heading3"/>
      </w:pPr>
      <w:r>
        <w:t xml:space="preserve"> </w:t>
      </w:r>
      <w:bookmarkStart w:id="151" w:name="_Toc388376323"/>
      <w:r w:rsidR="00037769">
        <w:t xml:space="preserve">Implementation #2: </w:t>
      </w:r>
      <w:r>
        <w:t>Router clock gate module parameters</w:t>
      </w:r>
      <w:bookmarkEnd w:id="151"/>
    </w:p>
    <w:p w:rsidR="008A7B4F" w:rsidRDefault="008A7B4F" w:rsidP="008A7B4F">
      <w:pPr>
        <w:pStyle w:val="Body"/>
      </w:pPr>
      <w:r>
        <w:t>The following parameter is required by the clock gating module to conditionally instantiate logic for Synchronous/Asynchronous input interface.</w:t>
      </w:r>
    </w:p>
    <w:p w:rsidR="008A7B4F" w:rsidRPr="00BD1E1B" w:rsidRDefault="008A7B4F" w:rsidP="008A7B4F">
      <w:pPr>
        <w:pStyle w:val="Heading4"/>
        <w:numPr>
          <w:ilvl w:val="0"/>
          <w:numId w:val="0"/>
        </w:numPr>
        <w:ind w:left="864"/>
      </w:pPr>
    </w:p>
    <w:p w:rsidR="008A7B4F" w:rsidRDefault="008A7B4F" w:rsidP="008A7B4F">
      <w:pPr>
        <w:pStyle w:val="Caption"/>
        <w:keepNext/>
      </w:pPr>
      <w:bookmarkStart w:id="152" w:name="_Toc388376370"/>
      <w:r>
        <w:t xml:space="preserve">Table </w:t>
      </w:r>
      <w:r w:rsidR="00B926E2">
        <w:fldChar w:fldCharType="begin"/>
      </w:r>
      <w:r w:rsidR="00B926E2">
        <w:instrText xml:space="preserve"> SEQ Table \* ARABIC </w:instrText>
      </w:r>
      <w:r w:rsidR="00B926E2">
        <w:fldChar w:fldCharType="separate"/>
      </w:r>
      <w:r w:rsidR="00A21017">
        <w:rPr>
          <w:noProof/>
        </w:rPr>
        <w:t>33</w:t>
      </w:r>
      <w:r w:rsidR="00B926E2">
        <w:rPr>
          <w:noProof/>
        </w:rPr>
        <w:fldChar w:fldCharType="end"/>
      </w:r>
      <w:r>
        <w:t xml:space="preserve"> </w:t>
      </w:r>
      <w:r w:rsidR="00037769">
        <w:t xml:space="preserve">Implementation #2: </w:t>
      </w:r>
      <w:r>
        <w:t>Router clock gate module parameter</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98"/>
        <w:gridCol w:w="990"/>
        <w:gridCol w:w="5688"/>
      </w:tblGrid>
      <w:tr w:rsidR="008A7B4F" w:rsidRPr="00BD1E1B" w:rsidTr="00E437DC">
        <w:trPr>
          <w:tblHeader/>
        </w:trPr>
        <w:tc>
          <w:tcPr>
            <w:tcW w:w="2898" w:type="dxa"/>
            <w:shd w:val="clear" w:color="auto" w:fill="FFFF99"/>
          </w:tcPr>
          <w:p w:rsidR="008A7B4F" w:rsidRPr="00BD1E1B" w:rsidRDefault="008A7B4F" w:rsidP="00E437DC">
            <w:pPr>
              <w:jc w:val="center"/>
              <w:rPr>
                <w:rFonts w:asciiTheme="minorHAnsi" w:hAnsiTheme="minorHAnsi"/>
                <w:b/>
              </w:rPr>
            </w:pPr>
            <w:r w:rsidRPr="00BD1E1B">
              <w:rPr>
                <w:rFonts w:asciiTheme="minorHAnsi" w:hAnsiTheme="minorHAnsi"/>
                <w:b/>
              </w:rPr>
              <w:t>Parameter Name</w:t>
            </w:r>
          </w:p>
        </w:tc>
        <w:tc>
          <w:tcPr>
            <w:tcW w:w="990" w:type="dxa"/>
            <w:shd w:val="clear" w:color="auto" w:fill="FFFF99"/>
          </w:tcPr>
          <w:p w:rsidR="008A7B4F" w:rsidRPr="00BD1E1B" w:rsidRDefault="008A7B4F" w:rsidP="00E437DC">
            <w:pPr>
              <w:jc w:val="center"/>
              <w:rPr>
                <w:rFonts w:asciiTheme="minorHAnsi" w:hAnsiTheme="minorHAnsi"/>
                <w:b/>
              </w:rPr>
            </w:pPr>
            <w:r w:rsidRPr="00BD1E1B">
              <w:rPr>
                <w:rFonts w:asciiTheme="minorHAnsi" w:hAnsiTheme="minorHAnsi"/>
                <w:b/>
              </w:rPr>
              <w:t>Bits</w:t>
            </w:r>
          </w:p>
        </w:tc>
        <w:tc>
          <w:tcPr>
            <w:tcW w:w="5688" w:type="dxa"/>
            <w:shd w:val="clear" w:color="auto" w:fill="FFFF99"/>
          </w:tcPr>
          <w:p w:rsidR="008A7B4F" w:rsidRPr="00BD1E1B" w:rsidRDefault="008A7B4F" w:rsidP="00E437DC">
            <w:pPr>
              <w:jc w:val="center"/>
              <w:rPr>
                <w:rFonts w:asciiTheme="minorHAnsi" w:hAnsiTheme="minorHAnsi"/>
                <w:b/>
              </w:rPr>
            </w:pPr>
            <w:r w:rsidRPr="00BD1E1B">
              <w:rPr>
                <w:rFonts w:asciiTheme="minorHAnsi" w:hAnsiTheme="minorHAnsi"/>
                <w:b/>
              </w:rPr>
              <w:t>Description</w:t>
            </w:r>
          </w:p>
        </w:tc>
      </w:tr>
      <w:tr w:rsidR="008A7B4F" w:rsidRPr="00BD1E1B" w:rsidTr="00E437DC">
        <w:trPr>
          <w:tblHeader/>
        </w:trPr>
        <w:tc>
          <w:tcPr>
            <w:tcW w:w="2898" w:type="dxa"/>
          </w:tcPr>
          <w:p w:rsidR="008A7B4F" w:rsidRPr="00BD1E1B" w:rsidRDefault="008A7B4F" w:rsidP="00E437DC">
            <w:pPr>
              <w:tabs>
                <w:tab w:val="left" w:pos="1753"/>
              </w:tabs>
              <w:rPr>
                <w:rFonts w:asciiTheme="minorHAnsi" w:hAnsiTheme="minorHAnsi"/>
              </w:rPr>
            </w:pPr>
            <w:r w:rsidRPr="00BD1E1B">
              <w:rPr>
                <w:rFonts w:asciiTheme="minorHAnsi" w:hAnsiTheme="minorHAnsi"/>
              </w:rPr>
              <w:t>P_[p]_IVCBUF_TYPE</w:t>
            </w:r>
          </w:p>
        </w:tc>
        <w:tc>
          <w:tcPr>
            <w:tcW w:w="990" w:type="dxa"/>
          </w:tcPr>
          <w:p w:rsidR="008A7B4F" w:rsidRPr="00BD1E1B" w:rsidRDefault="008A7B4F" w:rsidP="00E437DC">
            <w:pPr>
              <w:jc w:val="center"/>
              <w:rPr>
                <w:rFonts w:asciiTheme="minorHAnsi" w:hAnsiTheme="minorHAnsi"/>
              </w:rPr>
            </w:pPr>
            <w:r w:rsidRPr="00BD1E1B">
              <w:rPr>
                <w:rFonts w:asciiTheme="minorHAnsi" w:hAnsiTheme="minorHAnsi"/>
              </w:rPr>
              <w:t>8</w:t>
            </w:r>
          </w:p>
        </w:tc>
        <w:tc>
          <w:tcPr>
            <w:tcW w:w="5688" w:type="dxa"/>
          </w:tcPr>
          <w:p w:rsidR="008A7B4F" w:rsidRPr="00BD1E1B" w:rsidRDefault="008A7B4F" w:rsidP="00E437DC">
            <w:pPr>
              <w:rPr>
                <w:rFonts w:asciiTheme="minorHAnsi" w:hAnsiTheme="minorHAnsi"/>
              </w:rPr>
            </w:pPr>
            <w:r w:rsidRPr="00BD1E1B">
              <w:rPr>
                <w:rFonts w:asciiTheme="minorHAnsi" w:hAnsiTheme="minorHAnsi"/>
              </w:rPr>
              <w:t>4 groups of 2 bits for each VC in the order {3, 2, 1, 0}.  Determines the maximum upsize ratio from that VC of the input port</w:t>
            </w:r>
          </w:p>
          <w:p w:rsidR="008A7B4F" w:rsidRPr="00BD1E1B" w:rsidRDefault="008A7B4F" w:rsidP="00E437DC">
            <w:pPr>
              <w:rPr>
                <w:rFonts w:asciiTheme="minorHAnsi" w:hAnsiTheme="minorHAnsi"/>
              </w:rPr>
            </w:pPr>
            <w:r w:rsidRPr="00BD1E1B">
              <w:rPr>
                <w:rFonts w:asciiTheme="minorHAnsi" w:hAnsiTheme="minorHAnsi"/>
              </w:rPr>
              <w:t>00=&gt; 1x</w:t>
            </w:r>
          </w:p>
          <w:p w:rsidR="008A7B4F" w:rsidRPr="00BD1E1B" w:rsidRDefault="008A7B4F" w:rsidP="00E437DC">
            <w:pPr>
              <w:rPr>
                <w:rFonts w:asciiTheme="minorHAnsi" w:hAnsiTheme="minorHAnsi"/>
              </w:rPr>
            </w:pPr>
            <w:r w:rsidRPr="00BD1E1B">
              <w:rPr>
                <w:rFonts w:asciiTheme="minorHAnsi" w:hAnsiTheme="minorHAnsi"/>
              </w:rPr>
              <w:t>01=&gt; 2x</w:t>
            </w:r>
          </w:p>
          <w:p w:rsidR="008A7B4F" w:rsidRPr="00BD1E1B" w:rsidRDefault="008A7B4F" w:rsidP="00E437DC">
            <w:pPr>
              <w:rPr>
                <w:rFonts w:asciiTheme="minorHAnsi" w:hAnsiTheme="minorHAnsi"/>
              </w:rPr>
            </w:pPr>
            <w:r w:rsidRPr="00BD1E1B">
              <w:rPr>
                <w:rFonts w:asciiTheme="minorHAnsi" w:hAnsiTheme="minorHAnsi"/>
              </w:rPr>
              <w:t>10=&gt; 4x</w:t>
            </w:r>
          </w:p>
          <w:p w:rsidR="008A7B4F" w:rsidRPr="00BD1E1B" w:rsidRDefault="008A7B4F" w:rsidP="00E437DC">
            <w:pPr>
              <w:rPr>
                <w:rFonts w:asciiTheme="minorHAnsi" w:hAnsiTheme="minorHAnsi"/>
              </w:rPr>
            </w:pPr>
            <w:r w:rsidRPr="00BD1E1B">
              <w:rPr>
                <w:rFonts w:asciiTheme="minorHAnsi" w:hAnsiTheme="minorHAnsi"/>
              </w:rPr>
              <w:t xml:space="preserve">11=&gt; Async mode (1x) </w:t>
            </w:r>
          </w:p>
        </w:tc>
      </w:tr>
    </w:tbl>
    <w:p w:rsidR="008A7B4F" w:rsidRDefault="008A7B4F" w:rsidP="008A7B4F">
      <w:pPr>
        <w:pStyle w:val="Heading4"/>
        <w:numPr>
          <w:ilvl w:val="0"/>
          <w:numId w:val="0"/>
        </w:numPr>
      </w:pPr>
    </w:p>
    <w:p w:rsidR="008A7B4F" w:rsidRPr="004D772C" w:rsidRDefault="00037769" w:rsidP="008A7B4F">
      <w:pPr>
        <w:pStyle w:val="Heading2"/>
      </w:pPr>
      <w:bookmarkStart w:id="153" w:name="_Toc388376324"/>
      <w:r>
        <w:t xml:space="preserve">Implementation #2: </w:t>
      </w:r>
      <w:r w:rsidR="008A7B4F">
        <w:t>Streaming Bridge</w:t>
      </w:r>
      <w:r w:rsidR="008A7B4F" w:rsidRPr="004D772C">
        <w:t xml:space="preserve"> Clock Gate module instantiation and hierarchy</w:t>
      </w:r>
      <w:bookmarkEnd w:id="153"/>
    </w:p>
    <w:p w:rsidR="008A7B4F" w:rsidRDefault="008A7B4F" w:rsidP="008A7B4F">
      <w:pPr>
        <w:pStyle w:val="Body"/>
      </w:pPr>
      <w:r>
        <w:t>The following diagram illustrates where the clock gate module ns_str</w:t>
      </w:r>
      <w:r w:rsidRPr="003A4867">
        <w:t>brdg</w:t>
      </w:r>
      <w:r>
        <w:t>_cg will be instantiated inside the Streaming Bridge wrapper and the corresponding signal interactions.</w:t>
      </w: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pPr>
      <w:r w:rsidRPr="00DC733D">
        <w:rPr>
          <w:rFonts w:ascii="Verdana" w:hAnsi="Verdana"/>
          <w:b w:val="0"/>
          <w:noProof/>
          <w:color w:val="000000"/>
          <w:sz w:val="20"/>
          <w:szCs w:val="20"/>
        </w:rPr>
        <w:lastRenderedPageBreak/>
        <mc:AlternateContent>
          <mc:Choice Requires="wpc">
            <w:drawing>
              <wp:inline distT="0" distB="0" distL="0" distR="0" wp14:anchorId="1467922C" wp14:editId="645F50D0">
                <wp:extent cx="5486400" cy="6305550"/>
                <wp:effectExtent l="0" t="0" r="0" b="0"/>
                <wp:docPr id="862" name="Canvas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198"/>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1857375" y="9525"/>
                            <a:ext cx="2314575" cy="266700"/>
                          </a:xfrm>
                          <a:prstGeom prst="rect">
                            <a:avLst/>
                          </a:prstGeom>
                          <a:noFill/>
                          <a:ln w="6350">
                            <a:noFill/>
                          </a:ln>
                          <a:effectLst/>
                        </wps:spPr>
                        <wps:txbx>
                          <w:txbxContent>
                            <w:p w:rsidR="00D4165B" w:rsidRDefault="00D4165B" w:rsidP="008A7B4F">
                              <w:pPr>
                                <w:jc w:val="center"/>
                              </w:pPr>
                              <w:r>
                                <w:t>u_ns_strbrdg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8A7B4F">
                              <w:pPr>
                                <w:jc w:val="center"/>
                              </w:pPr>
                              <w:r>
                                <w:t>u_ns_strbrdg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000376" y="1904999"/>
                            <a:ext cx="1904999" cy="2076451"/>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3350565" y="1962150"/>
                            <a:ext cx="1343025" cy="285750"/>
                          </a:xfrm>
                          <a:prstGeom prst="rect">
                            <a:avLst/>
                          </a:prstGeom>
                          <a:noFill/>
                          <a:ln w="6350">
                            <a:noFill/>
                          </a:ln>
                          <a:effectLst/>
                        </wps:spPr>
                        <wps:txbx>
                          <w:txbxContent>
                            <w:p w:rsidR="00D4165B" w:rsidRDefault="00D4165B" w:rsidP="008A7B4F">
                              <w:pPr>
                                <w:jc w:val="center"/>
                              </w:pPr>
                              <w:r>
                                <w:t>u_strbrdg_cg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Straight Arrow Connector 210"/>
                        <wps:cNvCnPr/>
                        <wps:spPr>
                          <a:xfrm>
                            <a:off x="1619250" y="1615987"/>
                            <a:ext cx="372427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11" name="Text Box 3"/>
                        <wps:cNvSpPr txBox="1"/>
                        <wps:spPr>
                          <a:xfrm>
                            <a:off x="1559845" y="1441544"/>
                            <a:ext cx="3783680"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rt_strrx_fifo_empty[#lyrs-1:0]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19250" y="1783784"/>
                            <a:ext cx="372427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213" name="Text Box 105"/>
                        <wps:cNvSpPr txBox="1"/>
                        <wps:spPr>
                          <a:xfrm>
                            <a:off x="1559844" y="1615987"/>
                            <a:ext cx="3293127" cy="231863"/>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rt_strrx_cg_clk[#lyrs-1:0]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Straight Arrow Connector 214"/>
                        <wps:cNvCnPr/>
                        <wps:spPr>
                          <a:xfrm>
                            <a:off x="1619251" y="817714"/>
                            <a:ext cx="3716850"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19" name="Text Box 3"/>
                        <wps:cNvSpPr txBox="1"/>
                        <wps:spPr>
                          <a:xfrm>
                            <a:off x="1619250" y="641637"/>
                            <a:ext cx="371685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strtx_rt_fifo_empty[3:0]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1619251" y="985511"/>
                            <a:ext cx="371685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221" name="Text Box 105"/>
                        <wps:cNvSpPr txBox="1"/>
                        <wps:spPr>
                          <a:xfrm>
                            <a:off x="1704975" y="817714"/>
                            <a:ext cx="3486149" cy="228599"/>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strtx_rt_cg_clk[3:0]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Rectangle 227"/>
                        <wps:cNvSpPr/>
                        <wps:spPr>
                          <a:xfrm>
                            <a:off x="3215150" y="2164408"/>
                            <a:ext cx="1109791" cy="1481125"/>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28" name="Group 228"/>
                        <wpg:cNvGrpSpPr/>
                        <wpg:grpSpPr>
                          <a:xfrm>
                            <a:off x="1619250" y="2164408"/>
                            <a:ext cx="1895475" cy="228601"/>
                            <a:chOff x="-1" y="0"/>
                            <a:chExt cx="1895475" cy="228601"/>
                          </a:xfrm>
                        </wpg:grpSpPr>
                        <wps:wsp>
                          <wps:cNvPr id="229" name="Straight Arrow Connector 229"/>
                          <wps:cNvCnPr/>
                          <wps:spPr>
                            <a:xfrm>
                              <a:off x="0"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30" name="Text Box 3"/>
                          <wps:cNvSpPr txBox="1"/>
                          <wps:spPr>
                            <a:xfrm>
                              <a:off x="-1" y="0"/>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Intfa_strtx_rt_layer_valid[#lyrs-1:0]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32" name="Group 232"/>
                        <wpg:cNvGrpSpPr/>
                        <wpg:grpSpPr>
                          <a:xfrm>
                            <a:off x="4324941" y="2476500"/>
                            <a:ext cx="1128414" cy="324701"/>
                            <a:chOff x="-50184" y="-96101"/>
                            <a:chExt cx="1128414" cy="324701"/>
                          </a:xfrm>
                        </wpg:grpSpPr>
                        <wps:wsp>
                          <wps:cNvPr id="233" name="Straight Arrow Connector 233"/>
                          <wps:cNvCnPr/>
                          <wps:spPr>
                            <a:xfrm>
                              <a:off x="-50184" y="162560"/>
                              <a:ext cx="1128414"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34" name="Text Box 105"/>
                          <wps:cNvSpPr txBox="1"/>
                          <wps:spPr>
                            <a:xfrm>
                              <a:off x="58563" y="-96101"/>
                              <a:ext cx="967704" cy="3247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strtx_rt_cg_busy</w:t>
                                </w:r>
                                <w:r>
                                  <w:rPr>
                                    <w:rFonts w:ascii="Verdana" w:eastAsia="Times New Roman" w:hAnsi="Verdana" w:cs="Arial"/>
                                    <w:color w:val="000000"/>
                                    <w:sz w:val="14"/>
                                    <w:szCs w:val="14"/>
                                  </w:rPr>
                                  <w:br/>
                                  <w:t>[#lyrs-1:0]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8" name="Straight Arrow Connector 238"/>
                        <wps:cNvCnPr/>
                        <wps:spPr>
                          <a:xfrm>
                            <a:off x="1619251" y="4905115"/>
                            <a:ext cx="371685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239" name="Text Box 105"/>
                        <wps:cNvSpPr txBox="1"/>
                        <wps:spPr>
                          <a:xfrm>
                            <a:off x="1704975" y="4727793"/>
                            <a:ext cx="3486149" cy="234472"/>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1619251" y="5570175"/>
                            <a:ext cx="371685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241" name="Text Box 105"/>
                        <wps:cNvSpPr txBox="1"/>
                        <wps:spPr>
                          <a:xfrm>
                            <a:off x="1704975" y="5407398"/>
                            <a:ext cx="3486149" cy="231402"/>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981076" y="5434285"/>
                            <a:ext cx="638175" cy="294640"/>
                          </a:xfrm>
                          <a:prstGeom prst="rect">
                            <a:avLst/>
                          </a:prstGeom>
                          <a:noFill/>
                          <a:ln w="6350">
                            <a:noFill/>
                          </a:ln>
                          <a:effectLst/>
                        </wps:spPr>
                        <wps:txbx>
                          <w:txbxContent>
                            <w:p w:rsidR="00D4165B" w:rsidRPr="00B808E5" w:rsidRDefault="00D4165B" w:rsidP="008A7B4F">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9" name="Group 249"/>
                        <wpg:cNvGrpSpPr/>
                        <wpg:grpSpPr>
                          <a:xfrm>
                            <a:off x="1619250" y="2506560"/>
                            <a:ext cx="1895475" cy="228601"/>
                            <a:chOff x="0" y="0"/>
                            <a:chExt cx="1895475" cy="228601"/>
                          </a:xfrm>
                        </wpg:grpSpPr>
                        <wps:wsp>
                          <wps:cNvPr id="250" name="Straight Arrow Connector 250"/>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51" name="Text Box 3"/>
                          <wps:cNvSpPr txBox="1"/>
                          <wps:spPr>
                            <a:xfrm>
                              <a:off x="0" y="0"/>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Intfb_strtx_rt_layer_valid[#lyrs-1:0]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52" name="Group 252"/>
                        <wpg:cNvGrpSpPr/>
                        <wpg:grpSpPr>
                          <a:xfrm>
                            <a:off x="1593894" y="2885100"/>
                            <a:ext cx="1895475" cy="228601"/>
                            <a:chOff x="0" y="0"/>
                            <a:chExt cx="1895475" cy="228601"/>
                          </a:xfrm>
                        </wpg:grpSpPr>
                        <wps:wsp>
                          <wps:cNvPr id="253" name="Straight Arrow Connector 253"/>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54" name="Text Box 3"/>
                          <wps:cNvSpPr txBox="1"/>
                          <wps:spPr>
                            <a:xfrm>
                              <a:off x="0" y="0"/>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Intfc_strtx_rt_layer_valid[#lyrs-1:0]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55" name="Group 255"/>
                        <wpg:cNvGrpSpPr/>
                        <wpg:grpSpPr>
                          <a:xfrm>
                            <a:off x="1593894" y="3227366"/>
                            <a:ext cx="1895475" cy="228601"/>
                            <a:chOff x="0" y="342265"/>
                            <a:chExt cx="1895475" cy="228601"/>
                          </a:xfrm>
                        </wpg:grpSpPr>
                        <wps:wsp>
                          <wps:cNvPr id="256" name="Straight Arrow Connector 256"/>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257" name="Text Box 3"/>
                          <wps:cNvSpPr txBox="1"/>
                          <wps:spPr>
                            <a:xfrm>
                              <a:off x="0" y="342265"/>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Intfd_strtx_rt_layer_valid[#lyrs-1:0]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2" name="Straight Arrow Connector 362"/>
                        <wps:cNvCnPr/>
                        <wps:spPr>
                          <a:xfrm>
                            <a:off x="1619251" y="5067518"/>
                            <a:ext cx="3716850"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372" name="Text Box 105"/>
                        <wps:cNvSpPr txBox="1"/>
                        <wps:spPr>
                          <a:xfrm>
                            <a:off x="1704975" y="4899878"/>
                            <a:ext cx="3486149" cy="224572"/>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3" name="Straight Arrow Connector 373"/>
                        <wps:cNvCnPr/>
                        <wps:spPr>
                          <a:xfrm>
                            <a:off x="1619250" y="5235158"/>
                            <a:ext cx="3716850"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374" name="Text Box 105"/>
                        <wps:cNvSpPr txBox="1"/>
                        <wps:spPr>
                          <a:xfrm>
                            <a:off x="1704974" y="5067518"/>
                            <a:ext cx="3486149" cy="228382"/>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289" name="Group 1289"/>
                        <wpg:cNvGrpSpPr/>
                        <wpg:grpSpPr>
                          <a:xfrm>
                            <a:off x="4304361" y="3455967"/>
                            <a:ext cx="1078230" cy="228600"/>
                            <a:chOff x="2697480" y="0"/>
                            <a:chExt cx="1078230" cy="228600"/>
                          </a:xfrm>
                        </wpg:grpSpPr>
                        <wps:wsp>
                          <wps:cNvPr id="1293" name="Straight Arrow Connector 1293"/>
                          <wps:cNvCnPr/>
                          <wps:spPr>
                            <a:xfrm>
                              <a:off x="269748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294" name="Text Box 105"/>
                          <wps:cNvSpPr txBox="1"/>
                          <wps:spPr>
                            <a:xfrm>
                              <a:off x="2808006" y="0"/>
                              <a:ext cx="967704" cy="228600"/>
                            </a:xfrm>
                            <a:prstGeom prst="rect">
                              <a:avLst/>
                            </a:prstGeom>
                            <a:noFill/>
                            <a:ln w="6350">
                              <a:noFill/>
                            </a:ln>
                            <a:effectLst/>
                          </wps:spPr>
                          <wps:txb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90" name="Group 1290"/>
                        <wpg:cNvGrpSpPr/>
                        <wpg:grpSpPr>
                          <a:xfrm>
                            <a:off x="1606881" y="3455967"/>
                            <a:ext cx="1381125" cy="228600"/>
                            <a:chOff x="0" y="0"/>
                            <a:chExt cx="1381125" cy="228600"/>
                          </a:xfrm>
                        </wpg:grpSpPr>
                        <wps:wsp>
                          <wps:cNvPr id="1291" name="Text Box 105"/>
                          <wps:cNvSpPr txBox="1"/>
                          <wps:spPr>
                            <a:xfrm>
                              <a:off x="60673" y="0"/>
                              <a:ext cx="1295400" cy="228600"/>
                            </a:xfrm>
                            <a:prstGeom prst="rect">
                              <a:avLst/>
                            </a:prstGeom>
                            <a:noFill/>
                            <a:ln w="6350">
                              <a:noFill/>
                            </a:ln>
                            <a:effectLst/>
                          </wps:spPr>
                          <wps:txb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strtx_cg_reg[16]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2" name="Straight Arrow Connector 1292"/>
                          <wps:cNvCnPr/>
                          <wps:spPr>
                            <a:xfrm>
                              <a:off x="0" y="166188"/>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g:wgp>
                      <wpg:wgp>
                        <wpg:cNvPr id="1295" name="Group 1295"/>
                        <wpg:cNvGrpSpPr/>
                        <wpg:grpSpPr>
                          <a:xfrm>
                            <a:off x="1606881" y="3752850"/>
                            <a:ext cx="1381125" cy="228600"/>
                            <a:chOff x="0" y="0"/>
                            <a:chExt cx="1381125" cy="228600"/>
                          </a:xfrm>
                        </wpg:grpSpPr>
                        <wps:wsp>
                          <wps:cNvPr id="1296" name="Text Box 105"/>
                          <wps:cNvSpPr txBox="1"/>
                          <wps:spPr>
                            <a:xfrm>
                              <a:off x="60673" y="0"/>
                              <a:ext cx="1295400" cy="228600"/>
                            </a:xfrm>
                            <a:prstGeom prst="rect">
                              <a:avLst/>
                            </a:prstGeom>
                            <a:noFill/>
                            <a:ln w="6350">
                              <a:noFill/>
                            </a:ln>
                            <a:effectLst/>
                          </wps:spPr>
                          <wps:txb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strrx_cg_reg[16]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7" name="Straight Arrow Connector 1297"/>
                          <wps:cNvCnPr/>
                          <wps:spPr>
                            <a:xfrm>
                              <a:off x="0" y="166188"/>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g:wgp>
                    </wpc:wpc>
                  </a:graphicData>
                </a:graphic>
              </wp:inline>
            </w:drawing>
          </mc:Choice>
          <mc:Fallback>
            <w:pict>
              <v:group id="Canvas 862" o:spid="_x0000_s1896"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">
                <v:shape id="_x0000_s1897" type="#_x0000_t75" style="position:absolute;width:54864;height:63055;visibility:visible;mso-wrap-style:square">
                  <v:fill o:detectmouseclick="t"/>
                  <v:path o:connecttype="none"/>
                </v:shape>
                <v:rect id="Rectangle 198" o:spid="_x0000_s1898"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iXycUA&#10;AADcAAAADwAAAGRycy9kb3ducmV2LnhtbESPT0/DMAzF70h8h8hI3LYUmNjaLZuAaYLr/lx2sxqv&#10;zWic0oSu8OnxYRI3W+/5vZ8Xq8E3qqcuusAGHsYZKOIyWMeVgcN+M5qBignZYhOYDPxQhNXy9maB&#10;hQ0X3lK/S5WSEI4FGqhTagutY1mTxzgOLbFop9B5TLJ2lbYdXiTcN/oxy561R8fSUGNLbzWVn7tv&#10;b+Dk3FN/8O/DpDxOz695/vu1CWtj7u+GlzmoREP6N1+vP6zg5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JfJxQAAANwAAAAPAAAAAAAAAAAAAAAAAJgCAABkcnMv&#10;ZG93bnJldi54bWxQSwUGAAAAAAQABAD1AAAAigMAAAAA&#10;" filled="f" strokecolor="#385d8a" strokeweight="2pt"/>
                <v:shape id="Text Box 199" o:spid="_x0000_s1899"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D4165B" w:rsidRDefault="00D4165B" w:rsidP="008A7B4F">
                        <w:pPr>
                          <w:jc w:val="center"/>
                        </w:pPr>
                        <w:r>
                          <w:t>u_ns_strbrdg</w:t>
                        </w:r>
                      </w:p>
                    </w:txbxContent>
                  </v:textbox>
                </v:shape>
                <v:rect id="Rectangle 203" o:spid="_x0000_s1900"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2CMUA&#10;AADcAAAADwAAAGRycy9kb3ducmV2LnhtbESPwWrDMBBE74H+g9hCb4kcl4TiRg4hUOglkDo55LhY&#10;G1vYWrmSErv9+qpQ6HGYmTfMZjvZXtzJB+NYwXKRgSCunTbcKDif3uYvIEJE1tg7JgVfFGBbPsw2&#10;WGg38gfdq9iIBOFQoII2xqGQMtQtWQwLNxAn7+q8xZikb6T2OCa47WWeZWtp0XBaaHGgfUt1V92s&#10;glU/3vLjubtW/vB9dKtPczGHvVJPj9PuFUSkKf6H/9rvWkGePcPvmXQ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TYIxQAAANwAAAAPAAAAAAAAAAAAAAAAAJgCAABkcnMv&#10;ZG93bnJldi54bWxQSwUGAAAAAAQABAD1AAAAigMAAAAA&#10;" fillcolor="window" strokecolor="#c0504d" strokeweight="2pt">
                  <v:textbox>
                    <w:txbxContent>
                      <w:p w:rsidR="00D4165B" w:rsidRDefault="00D4165B" w:rsidP="008A7B4F">
                        <w:pPr>
                          <w:jc w:val="center"/>
                        </w:pPr>
                        <w:r>
                          <w:t>u_ns_strbrdg</w:t>
                        </w:r>
                      </w:p>
                    </w:txbxContent>
                  </v:textbox>
                </v:rect>
                <v:rect id="Rectangle 204" o:spid="_x0000_s1901" style="position:absolute;left:30003;top:19049;width:19050;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Y68UA&#10;AADcAAAADwAAAGRycy9kb3ducmV2LnhtbESP0WrCQBRE34X+w3ILfaubhBpK6iqhxVp8ibH9gGv2&#10;mgSzd0N2jenfd4WCj8PMnGGW68l0YqTBtZYVxPMIBHFldcu1gp/vzfMrCOeRNXaWScEvOVivHmZL&#10;zLS9cknjwdciQNhlqKDxvs+kdFVDBt3c9sTBO9nBoA9yqKUe8BrgppNJFKXSYMthocGe3huqzoeL&#10;UbDIP/Z57OoSzbFYJOlu+1mctko9PU75GwhPk7+H/9tfWkESvcD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NjrxQAAANwAAAAPAAAAAAAAAAAAAAAAAJgCAABkcnMv&#10;ZG93bnJldi54bWxQSwUGAAAAAAQABAD1AAAAigMAAAAA&#10;" fillcolor="window" strokecolor="#4f81bd" strokeweight="2pt"/>
                <v:shape id="Text Box 205" o:spid="_x0000_s1902" type="#_x0000_t202" style="position:absolute;left:33505;top:19621;width:1343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I58YA&#10;AADcAAAADwAAAGRycy9kb3ducmV2LnhtbESPQWvCQBSE74X+h+UVems2BiySZhUJSKXoQZtLb6/Z&#10;ZxLMvk2zaxL99d1CweMwM98w2WoyrRiod41lBbMoBkFcWt1wpaD43LwsQDiPrLG1TAqu5GC1fHzI&#10;MNV25AMNR1+JAGGXooLa+y6V0pU1GXSR7YiDd7K9QR9kX0nd4xjgppVJHL9Kgw2HhRo7ymsqz8eL&#10;UfCRb/Z4+E7M4tbm77vTuvspvuZKPT9N6zcQniZ/D/+3t1pBEs/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bI58YAAADcAAAADwAAAAAAAAAAAAAAAACYAgAAZHJz&#10;L2Rvd25yZXYueG1sUEsFBgAAAAAEAAQA9QAAAIsDAAAAAA==&#10;" filled="f" stroked="f" strokeweight=".5pt">
                  <v:textbox>
                    <w:txbxContent>
                      <w:p w:rsidR="00D4165B" w:rsidRDefault="00D4165B" w:rsidP="008A7B4F">
                        <w:pPr>
                          <w:jc w:val="center"/>
                        </w:pPr>
                        <w:r>
                          <w:t>u_strbrdg_cg</w:t>
                        </w:r>
                      </w:p>
                    </w:txbxContent>
                  </v:textbox>
                </v:shape>
                <v:shape id="Straight Arrow Connector 210" o:spid="_x0000_s1903" type="#_x0000_t32" style="position:absolute;left:16192;top:16159;width:37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Rmu8IAAADcAAAADwAAAGRycy9kb3ducmV2LnhtbERPPWvDMBDdA/0P4grdYtkphMa1EtJC&#10;HS8dnHjpdlgX28Q6CUtNnH8fDYWOj/dd7GYziitNfrCsIEtSEMSt1QN3CprT1/INhA/IGkfLpOBO&#10;Hnbbp0WBubY3rul6DJ2IIexzVNCH4HIpfduTQZ9YRxy5s50MhginTuoJbzHcjHKVpmtpcODY0KOj&#10;z57ay/HXKHD2XH2ErOy+dflzqOrXZmNco9TL87x/BxFoDv/iP3elFay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Rmu8IAAADcAAAADwAAAAAAAAAAAAAA&#10;AAChAgAAZHJzL2Rvd25yZXYueG1sUEsFBgAAAAAEAAQA+QAAAJADAAAAAA==&#10;" strokecolor="#4a7ebb">
                  <v:stroke endarrow="block"/>
                </v:shape>
                <v:shape id="Text Box 3" o:spid="_x0000_s1904" type="#_x0000_t202" style="position:absolute;left:15598;top:14415;width:378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rt_strrx_fifo_empty[#lyrs-1:0]</w:t>
                        </w:r>
                      </w:p>
                    </w:txbxContent>
                  </v:textbox>
                </v:shape>
                <v:shape id="Straight Arrow Connector 212" o:spid="_x0000_s1905" type="#_x0000_t32" style="position:absolute;left:16192;top:17837;width:37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m0zcUAAADcAAAADwAAAGRycy9kb3ducmV2LnhtbESPT2vCQBTE7wW/w/KE3uomof+MriIF&#10;QQ8eGkuLt0f2mQTz3sbsVtNv7xYKPQ4z8xtmvhy4VRfqfePEQDpJQJGUzjZSGfjYrx9eQfmAYrF1&#10;QgZ+yMNyMbqbY27dVd7pUoRKRYj4HA3UIXS51r6sidFPXEcSvaPrGUOUfaVtj9cI51ZnSfKsGRuJ&#10;CzV29FZTeSq+2cC2edpx9nKeDl8nStf8yMX+8GnM/XhYzUAFGsJ/+K+9sQayNIPfM/EI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m0zcUAAADcAAAADwAAAAAAAAAA&#10;AAAAAAChAgAAZHJzL2Rvd25yZXYueG1sUEsFBgAAAAAEAAQA+QAAAJMDAAAAAA==&#10;" strokecolor="#4a7ebb">
                  <v:stroke startarrow="block"/>
                </v:shape>
                <v:shape id="Text Box 105" o:spid="_x0000_s1906" type="#_x0000_t202" style="position:absolute;left:15598;top:16159;width:32931;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rt_strrx_cg_clk[#lyrs-1:0]</w:t>
                        </w:r>
                      </w:p>
                    </w:txbxContent>
                  </v:textbox>
                </v:shape>
                <v:shape id="Straight Arrow Connector 214" o:spid="_x0000_s1907" type="#_x0000_t32" style="position:absolute;left:16192;top:8177;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9guMQAAADcAAAADwAAAGRycy9kb3ducmV2LnhtbESPQWvCQBSE74L/YXmCN91Ei9jUVbSg&#10;zcVDNJfeHtlnEpp9u2S3Gv99t1DocZiZb5jNbjCduFPvW8sK0nkCgriyuuVaQXk9ztYgfEDW2Fkm&#10;BU/ysNuORxvMtH1wQfdLqEWEsM9QQROCy6T0VUMG/dw64ujdbG8wRNnXUvf4iHDTyUWSrKTBluNC&#10;g47eG6q+Lt9GgbO3/BDSU33Wp8+PvFiWr8aVSk0nw/4NRKAh/If/2rlWsEhf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2C4xAAAANwAAAAPAAAAAAAAAAAA&#10;AAAAAKECAABkcnMvZG93bnJldi54bWxQSwUGAAAAAAQABAD5AAAAkgMAAAAA&#10;" strokecolor="#4a7ebb">
                  <v:stroke endarrow="block"/>
                </v:shape>
                <v:shape id="Text Box 3" o:spid="_x0000_s1908" type="#_x0000_t202" style="position:absolute;left:16192;top:6416;width:3716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strtx_rt_fifo_empty[3:0]</w:t>
                        </w:r>
                      </w:p>
                    </w:txbxContent>
                  </v:textbox>
                </v:shape>
                <v:shape id="Straight Arrow Connector 220" o:spid="_x0000_s1909" type="#_x0000_t32" style="position:absolute;left:16192;top:9855;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FnMIAAADcAAAADwAAAGRycy9kb3ducmV2LnhtbERPTWvCQBC9F/oflil4qxuDVo2uUgpC&#10;PXhoFMXbkJ0mwcxsmt1q+u+7B8Hj430v1z036kqdr50YGA0TUCSFs7WUBg77zesMlA8oFhsnZOCP&#10;PKxXz09LzKy7yRdd81CqGCI+QwNVCG2mtS8qYvRD15JE7tt1jCHCrtS2w1sM50anSfKmGWuJDRW2&#10;9FFRccl/2cC2nuw4nf7M+9OFRhsec74/H40ZvPTvC1CB+vAQ392f1kCaxvnxTDwC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5tFnMIAAADcAAAADwAAAAAAAAAAAAAA&#10;AAChAgAAZHJzL2Rvd25yZXYueG1sUEsFBgAAAAAEAAQA+QAAAJADAAAAAA==&#10;" strokecolor="#4a7ebb">
                  <v:stroke startarrow="block"/>
                </v:shape>
                <v:shape id="Text Box 105" o:spid="_x0000_s1910" type="#_x0000_t202" style="position:absolute;left:17049;top:8177;width:3486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strtx_rt_cg_clk[3:0]</w:t>
                        </w:r>
                      </w:p>
                    </w:txbxContent>
                  </v:textbox>
                </v:shape>
                <v:rect id="Rectangle 227" o:spid="_x0000_s1911" style="position:absolute;left:32151;top:21644;width:11098;height:14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j7MMA&#10;AADcAAAADwAAAGRycy9kb3ducmV2LnhtbESPQYvCMBSE7wv+h/AEL6Kpha1SjSKCoMd1BfH2bJ5N&#10;sXkpTaz1328WFvY4zMw3zGrT21p01PrKsYLZNAFBXDhdcang/L2fLED4gKyxdkwK3uRhsx58rDDX&#10;7sVf1J1CKSKEfY4KTAhNLqUvDFn0U9cQR+/uWoshyraUusVXhNtapkmSSYsVxwWDDe0MFY/T0yqY&#10;jxfb7rgz8iDH/bW8fGa3K2VKjYb9dgkiUB/+w3/tg1aQpnP4PR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5j7MMAAADcAAAADwAAAAAAAAAAAAAAAACYAgAAZHJzL2Rv&#10;d25yZXYueG1sUEsFBgAAAAAEAAQA9QAAAIgDAAAAAA==&#10;" fillcolor="#ffbe86" strokecolor="#f69240">
                  <v:fill color2="#ffebdb" rotate="t" angle="180" colors="0 #ffbe86;22938f #ffd0aa;1 #ffebdb" focus="100%" type="gradient"/>
                  <v:shadow on="t" color="black" opacity="24903f" origin=",.5" offset="0,.55556mm"/>
                  <v:textbo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group id="Group 228" o:spid="_x0000_s1912" style="position:absolute;left:16192;top:21644;width:18955;height:2286" coordorigin=""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Straight Arrow Connector 229" o:spid="_x0000_s1913"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IFm8MAAADcAAAADwAAAGRycy9kb3ducmV2LnhtbESPQYvCMBSE78L+h/CEvWlqF0SrUVxh&#10;3V48qL14ezTPtti8hCZq999vBMHjMDPfMMt1b1pxp843lhVMxgkI4tLqhisFxelnNAPhA7LG1jIp&#10;+CMP69XHYImZtg8+0P0YKhEh7DNUUIfgMil9WZNBP7aOOHoX2xkMUXaV1B0+Ity0Mk2SqTTYcFyo&#10;0dG2pvJ6vBkFzl7y7zDZVXu9O//mh69iblyh1Oew3yxABOrDO/xq51pBms7heS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iBZvDAAAA3AAAAA8AAAAAAAAAAAAA&#10;AAAAoQIAAGRycy9kb3ducmV2LnhtbFBLBQYAAAAABAAEAPkAAACRAwAAAAA=&#10;" strokecolor="#4a7ebb">
                    <v:stroke endarrow="block"/>
                  </v:shape>
                  <v:shape id="Text Box 3" o:spid="_x0000_s1914"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Intfa_strtx_rt_layer_valid[#lyrs-1:0]</w:t>
                          </w:r>
                        </w:p>
                      </w:txbxContent>
                    </v:textbox>
                  </v:shape>
                </v:group>
                <v:group id="Group 232" o:spid="_x0000_s1915" style="position:absolute;left:43249;top:24765;width:11284;height:3247" coordorigin="-501,-961" coordsize="11284,3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Straight Arrow Connector 233" o:spid="_x0000_s1916" type="#_x0000_t32" style="position:absolute;left:-501;top:1625;width:112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OkrMUAAADcAAAADwAAAGRycy9kb3ducmV2LnhtbESPzWrDMBCE74W8g9hAbo38A6V1o4Qm&#10;ENeXHpz60ttibWxTayUsJXHevioUehxm5htms5vNKK40+cGygnSdgCBurR64U9B8Hh+fQfiArHG0&#10;TAru5GG3XTxssND2xjVdT6ETEcK+QAV9CK6Q0rc9GfRr64ijd7aTwRDl1Ek94S3CzSizJHmSBgeO&#10;Cz06OvTUfp8uRoGz52of0rL70OXXe1XnzYtxjVKr5fz2CiLQHP7Df+1KK8jyHH7Px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OkrMUAAADcAAAADwAAAAAAAAAA&#10;AAAAAAChAgAAZHJzL2Rvd25yZXYueG1sUEsFBgAAAAAEAAQA+QAAAJMDAAAAAA==&#10;" strokecolor="#4a7ebb">
                    <v:stroke endarrow="block"/>
                  </v:shape>
                  <v:shape id="Text Box 105" o:spid="_x0000_s1917" type="#_x0000_t202" style="position:absolute;left:585;top:-961;width:9677;height: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strtx_rt_cg_busy</w:t>
                          </w:r>
                          <w:r>
                            <w:rPr>
                              <w:rFonts w:ascii="Verdana" w:eastAsia="Times New Roman" w:hAnsi="Verdana" w:cs="Arial"/>
                              <w:color w:val="000000"/>
                              <w:sz w:val="14"/>
                              <w:szCs w:val="14"/>
                            </w:rPr>
                            <w:br/>
                            <w:t>[#lyrs-1:0]</w:t>
                          </w:r>
                        </w:p>
                      </w:txbxContent>
                    </v:textbox>
                  </v:shape>
                </v:group>
                <v:shape id="Straight Arrow Connector 238" o:spid="_x0000_s1918" type="#_x0000_t32" style="position:absolute;left:16192;top:49051;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fR8IAAADcAAAADwAAAGRycy9kb3ducmV2LnhtbERPS2vCQBC+F/wPyxS81Y3RvlJXEUHQ&#10;Qw+NReltyE6TYGY2ZleN/949FHr8+N6zRc+NulDnaycGxqMEFEnhbC2lge/d+ukNlA8oFhsnZOBG&#10;HhbzwcMMM+uu8kWXPJQqhojP0EAVQptp7YuKGP3ItSSR+3UdY4iwK7Xt8BrDudFpkrxoxlpiQ4Ut&#10;rSoqjvmZDWzr509OX0/v/eFI4zVPOd/97I0ZPvbLD1CB+vAv/nNvrIF0EtfGM/EI6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fR8IAAADcAAAADwAAAAAAAAAAAAAA&#10;AAChAgAAZHJzL2Rvd25yZXYueG1sUEsFBgAAAAAEAAQA+QAAAJADAAAAAA==&#10;" strokecolor="#4a7ebb">
                  <v:stroke startarrow="block"/>
                </v:shape>
                <v:shape id="Text Box 105" o:spid="_x0000_s1919" type="#_x0000_t202" style="position:absolute;left:17049;top:47277;width:34862;height:2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240" o:spid="_x0000_s1920" type="#_x0000_t32" style="position:absolute;left:16192;top:55701;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gPMIAAADcAAAADwAAAGRycy9kb3ducmV2LnhtbERPTWvCQBC9C/0PyxR6043BWhtdRQpC&#10;e/BgLJXehuyYBDOzMbvV+O/dg9Dj430vVj036kKdr50YGI8SUCSFs7WUBr73m+EMlA8oFhsnZOBG&#10;HlbLp8ECM+uusqNLHkoVQ8RnaKAKoc209kVFjH7kWpLIHV3HGCLsSm07vMZwbnSaJFPNWEtsqLCl&#10;j4qKU/7HBr7q1y2nb+f3/nCi8YYnnO9/f4x5ee7Xc1CB+vAvfrg/rYF0EufHM/EI6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SgPMIAAADcAAAADwAAAAAAAAAAAAAA&#10;AAChAgAAZHJzL2Rvd25yZXYueG1sUEsFBgAAAAAEAAQA+QAAAJADAAAAAA==&#10;" strokecolor="#4a7ebb">
                  <v:stroke startarrow="block"/>
                </v:shape>
                <v:shape id="Text Box 105" o:spid="_x0000_s1921" type="#_x0000_t202" style="position:absolute;left:17049;top:54073;width:34862;height:2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v:textbox>
                </v:shape>
                <v:shape id="Text Box 248" o:spid="_x0000_s1922"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D4165B" w:rsidRPr="00B808E5" w:rsidRDefault="00D4165B" w:rsidP="008A7B4F">
                        <w:pPr>
                          <w:rPr>
                            <w:sz w:val="14"/>
                            <w:szCs w:val="14"/>
                          </w:rPr>
                        </w:pPr>
                        <w:r>
                          <w:rPr>
                            <w:sz w:val="14"/>
                            <w:szCs w:val="14"/>
                          </w:rPr>
                          <w:t>Core_clk</w:t>
                        </w:r>
                      </w:p>
                    </w:txbxContent>
                  </v:textbox>
                </v:shape>
                <v:group id="Group 249" o:spid="_x0000_s1923" style="position:absolute;left:16192;top:25065;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924"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7fe8EAAADcAAAADwAAAGRycy9kb3ducmV2LnhtbERPPW/CMBDdkfofrENiAwcQFU0xqCAB&#10;WTqEZul2io8kIj5bsYHw7/GAxPj0vleb3rTiRp1vLCuYThIQxKXVDVcKir/9eAnCB2SNrWVS8CAP&#10;m/XHYIWptnfO6XYKlYgh7FNUUIfgUil9WZNBP7GOOHJn2xkMEXaV1B3eY7hp5SxJPqXBhmNDjY52&#10;NZWX09UocPacbcP0UP3qw/8xy+fFl3GFUqNh//MNIlAf3uKXO9MKZos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nt97wQAAANwAAAAPAAAAAAAAAAAAAAAA&#10;AKECAABkcnMvZG93bnJldi54bWxQSwUGAAAAAAQABAD5AAAAjwMAAAAA&#10;" strokecolor="#4a7ebb">
                    <v:stroke endarrow="block"/>
                  </v:shape>
                  <v:shape id="Text Box 3" o:spid="_x0000_s1925"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h+cYA&#10;AADcAAAADwAAAGRycy9kb3ducmV2LnhtbESPQWvCQBSE74X+h+UVvDUbAxZJs4YQkBaxBzWX3p7Z&#10;ZxLMvk2zW4399d1CweMwM98wWT6ZXlxodJ1lBfMoBkFcW91xo6A6rJ+XIJxH1thbJgU3cpCvHh8y&#10;TLW98o4ue9+IAGGXooLW+yGV0tUtGXSRHYiDd7KjQR/k2Eg94jXATS+TOH6RBjsOCy0OVLZUn/ff&#10;RsGmXH/g7piY5U9fvm1PxfBVfS6Umj1NxSsIT5O/h//b71pBspjD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7h+c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Intfb_strtx_rt_layer_valid[#lyrs-1:0]</w:t>
                          </w:r>
                        </w:p>
                      </w:txbxContent>
                    </v:textbox>
                  </v:shape>
                </v:group>
                <v:group id="Group 252" o:spid="_x0000_s1926"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Straight Arrow Connector 253" o:spid="_x0000_s1927"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xBDMMAAADcAAAADwAAAGRycy9kb3ducmV2LnhtbESPQYvCMBSE78L+h/CEvWmqorjVKKuw&#10;2osH3V68PZpnW2xeQpPV7r83guBxmJlvmOW6M424UetrywpGwwQEcWF1zaWC/PdnMAfhA7LGxjIp&#10;+CcP69VHb4mptnc+0u0UShEh7FNUUIXgUil9UZFBP7SOOHoX2xoMUbal1C3eI9w0cpwkM2mw5rhQ&#10;oaNtRcX19GcUOHvJNmG0Kw96d95nx0n+ZVyu1Ge/+16ACNSFd/jVzrSC8XQCzzPx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QQzDAAAA3AAAAA8AAAAAAAAAAAAA&#10;AAAAoQIAAGRycy9kb3ducmV2LnhtbFBLBQYAAAAABAAEAPkAAACRAwAAAAA=&#10;" strokecolor="#4a7ebb">
                    <v:stroke endarrow="block"/>
                  </v:shape>
                  <v:shape id="Text Box 3" o:spid="_x0000_s1928"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lCYccA&#10;AADcAAAADwAAAGRycy9kb3ducmV2LnhtbESPQWvCQBSE7wX/w/IK3uqmQ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5QmH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Intfc_strtx_rt_layer_valid[#lyrs-1:0]</w:t>
                          </w:r>
                        </w:p>
                      </w:txbxContent>
                    </v:textbox>
                  </v:shape>
                </v:group>
                <v:group id="Group 255" o:spid="_x0000_s1929"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Straight Arrow Connector 256" o:spid="_x0000_s1930"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ilMMAAADcAAAADwAAAGRycy9kb3ducmV2LnhtbESPQYvCMBSE7wv+h/AWvK2pyop2jaKC&#10;bi8e1F729miebdnmJTRR6783guBxmJlvmPmyM424UutrywqGgwQEcWF1zaWC/LT9moLwAVljY5kU&#10;3MnDctH7mGOq7Y0PdD2GUkQI+xQVVCG4VEpfVGTQD6wjjt7ZtgZDlG0pdYu3CDeNHCXJRBqsOS5U&#10;6GhTUfF/vBgFzp6zdRjuyr3e/f1mh3E+My5Xqv/ZrX5ABOrCO/xqZ1rB6Hs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74pTDAAAA3AAAAA8AAAAAAAAAAAAA&#10;AAAAoQIAAGRycy9kb3ducmV2LnhtbFBLBQYAAAAABAAEAPkAAACRAwAAAAA=&#10;" strokecolor="#4a7ebb">
                    <v:stroke endarrow="block"/>
                  </v:shape>
                  <v:shape id="Text Box 3" o:spid="_x0000_s1931"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Intfd_strtx_rt_layer_valid[#lyrs-1:0]</w:t>
                          </w:r>
                        </w:p>
                      </w:txbxContent>
                    </v:textbox>
                  </v:shape>
                </v:group>
                <v:shape id="Straight Arrow Connector 362" o:spid="_x0000_s1932" type="#_x0000_t32" style="position:absolute;left:16192;top:50675;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0ht8UAAADcAAAADwAAAGRycy9kb3ducmV2LnhtbESPQWvCQBSE7wX/w/IK3pqNCqGmWaUW&#10;jLn0oObi7ZF9JqHZt0t2q/HfdwuFHoeZ+YYptpMZxI1G31tWsEhSEMSN1T23Curz/uUVhA/IGgfL&#10;pOBBHrab2VOBubZ3PtLtFFoRIexzVNCF4HIpfdORQZ9YRxy9qx0NhijHVuoR7xFuBrlM00wa7Dku&#10;dOjoo6Pm6/RtFDh7rXZhUbafurwcquOqXhtXKzV/nt7fQASawn/4r11pBat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0ht8UAAADcAAAADwAAAAAAAAAA&#10;AAAAAAChAgAAZHJzL2Rvd25yZXYueG1sUEsFBgAAAAAEAAQA+QAAAJMDAAAAAA==&#10;" strokecolor="#4a7ebb">
                  <v:stroke endarrow="block"/>
                </v:shape>
                <v:shape id="Text Box 105" o:spid="_x0000_s1933" type="#_x0000_t202" style="position:absolute;left:17049;top:48998;width:34862;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strtx_cg_reg[16:0]</w:t>
                        </w:r>
                      </w:p>
                    </w:txbxContent>
                  </v:textbox>
                </v:shape>
                <v:shape id="Straight Arrow Connector 373" o:spid="_x0000_s1934" type="#_x0000_t32" style="position:absolute;left:16192;top:52351;width:371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gS8cQAAADcAAAADwAAAGRycy9kb3ducmV2LnhtbESPQWvCQBSE74L/YXmCN93YQG1TV9GC&#10;mosHbS69PbLPJDT7dsmuGv+9WxA8DjPzDbNY9aYVV+p8Y1nBbJqAIC6tbrhSUPxsJx8gfEDW2Fom&#10;BXfysFoOBwvMtL3xka6nUIkIYZ+hgjoEl0npy5oM+ql1xNE7285giLKrpO7wFuGmlW9J8i4NNhwX&#10;anT0XVP5d7oYBc6e802Y7aqD3v3u82NafBpXKDUe9esvEIH68Ao/27lWkM5T+D8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GBLxxAAAANwAAAAPAAAAAAAAAAAA&#10;AAAAAKECAABkcnMvZG93bnJldi54bWxQSwUGAAAAAAQABAD5AAAAkgMAAAAA&#10;" strokecolor="#4a7ebb">
                  <v:stroke endarrow="block"/>
                </v:shape>
                <v:shape id="Text Box 105" o:spid="_x0000_s1935" type="#_x0000_t202" style="position:absolute;left:17049;top:50675;width:34862;height:2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0RnMcA&#10;AADcAAAADwAAAGRycy9kb3ducmV2LnhtbESPT2vCQBTE7wW/w/KE3upGW21IXUUCYin1oPXi7Zl9&#10;+UOzb2N21dRP7xYEj8PM/IaZzjtTizO1rrKsYDiIQBBnVldcKNj9LF9iEM4ja6wtk4I/cjCf9Z6m&#10;mGh74Q2dt74QAcIuQQWl900ipctKMugGtiEOXm5bgz7ItpC6xUuAm1qOomgiDVYcFkpsKC0p+92e&#10;jIKvdLnGzWFk4mudrr7zRXPc7cdKPfe7xQcIT51/hO/tT63g9f0N/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EZz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Strrx_cg_reg[16:0]</w:t>
                        </w:r>
                      </w:p>
                    </w:txbxContent>
                  </v:textbox>
                </v:shape>
                <v:group id="Group 1289" o:spid="_x0000_s1936" style="position:absolute;left:43043;top:34559;width:10782;height:2286" coordorigin="26974"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shape id="Straight Arrow Connector 1293" o:spid="_x0000_s1937" type="#_x0000_t32" style="position:absolute;left:26974;top:1625;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W7GcUAAADdAAAADwAAAGRycy9kb3ducmV2LnhtbERPS2vCQBC+F/wPyxR6qxtT6yN1FRGE&#10;9tBDoyi9DdlpEszMxuxW47/vFgq9zcf3nMWq50ZdqPO1EwOjYQKKpHC2ltLAfrd9nIHyAcVi44QM&#10;3MjDajm4W2Bm3VU+6JKHUsUQ8RkaqEJoM619URGjH7qWJHJfrmMMEXalth1eYzg3Ok2SiWasJTZU&#10;2NKmouKUf7OBt/r5ndPped4fTzTa8pjz3efBmIf7fv0CKlAf/sV/7lcb56fzJ/j9Jp6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W7GcUAAADdAAAADwAAAAAAAAAA&#10;AAAAAAChAgAAZHJzL2Rvd25yZXYueG1sUEsFBgAAAAAEAAQA+QAAAJMDAAAAAA==&#10;" strokecolor="#4a7ebb">
                    <v:stroke startarrow="block"/>
                  </v:shape>
                  <v:shape id="Text Box 105" o:spid="_x0000_s1938" type="#_x0000_t202" style="position:absolute;left:28080;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6r08UA&#10;AADdAAAADwAAAGRycy9kb3ducmV2LnhtbERPS2vCQBC+F/wPyxS81U1DFZtmFQlIRepB68XbmJ08&#10;aHY2ZleN/fXdguBtPr7npPPeNOJCnastK3gdRSCIc6trLhXsv5cvUxDOI2tsLJOCGzmYzwZPKSba&#10;XnlLl50vRQhhl6CCyvs2kdLlFRl0I9sSB66wnUEfYFdK3eE1hJtGxlE0kQZrDg0VtpRVlP/szkbB&#10;OltucHuMzfS3yT6/ikV72h/GSg2f+8UHCE+9f4jv7pUO8+P3N/j/Jpw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qvTxQAAAN0AAAAPAAAAAAAAAAAAAAAAAJgCAABkcnMv&#10;ZG93bnJldi54bWxQSwUGAAAAAAQABAD1AAAAigMAAAAA&#10;" filled="f" stroked="f" strokeweight=".5pt">
                    <v:textbo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group id="Group 1290" o:spid="_x0000_s1939" style="position:absolute;left:16068;top:34559;width:13812;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shape id="Text Box 105" o:spid="_x0000_s1940" type="#_x0000_t202" style="position:absolute;left:606;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kIS8QA&#10;AADdAAAADwAAAGRycy9kb3ducmV2LnhtbERPTYvCMBC9L/gfwgh7W1MLilajSEFWFj3oevE2NmNb&#10;bCa1yWr11xtB2Ns83udM562pxJUaV1pW0O9FIIgzq0vOFex/l18jEM4ja6wsk4I7OZjPOh9TTLS9&#10;8ZauO5+LEMIuQQWF93UipcsKMuh6tiYO3Mk2Bn2ATS51g7cQbioZR9FQGiw5NBRYU1pQdt79GQU/&#10;6XKD22NsRo8q/V6fFvVlfxgo9dltFxMQnlr/L367VzrMj8d9eH0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JCEvEAAAA3QAAAA8AAAAAAAAAAAAAAAAAmAIAAGRycy9k&#10;b3ducmV2LnhtbFBLBQYAAAAABAAEAPUAAACJAwAAAAA=&#10;" filled="f" stroked="f" strokeweight=".5pt">
                    <v:textbo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strtx_cg_reg[16]</w:t>
                          </w:r>
                        </w:p>
                      </w:txbxContent>
                    </v:textbox>
                  </v:shape>
                  <v:shape id="Straight Arrow Connector 1292" o:spid="_x0000_s1941" type="#_x0000_t32" style="position:absolute;top:166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yJX8IAAADdAAAADwAAAGRycy9kb3ducmV2LnhtbERPTYvCMBC9C/sfwgh709QuiFajuMK6&#10;vXhQe/E2NGNbbCahidr99xtB8DaP9znLdW9acafON5YVTMYJCOLS6oYrBcXpZzQD4QOyxtYyKfgj&#10;D+vVx2CJmbYPPtD9GCoRQ9hnqKAOwWVS+rImg35sHXHkLrYzGCLsKqk7fMRw08o0SabSYMOxoUZH&#10;25rK6/FmFDh7yb/DZFft9e78mx++irlxhVKfw36zABGoD2/xy53rOD+dp/D8Jp4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yJX8IAAADdAAAADwAAAAAAAAAAAAAA&#10;AAChAgAAZHJzL2Rvd25yZXYueG1sUEsFBgAAAAAEAAQA+QAAAJADAAAAAA==&#10;" strokecolor="#4a7ebb">
                    <v:stroke endarrow="block"/>
                  </v:shape>
                </v:group>
                <v:group id="Group 1295" o:spid="_x0000_s1942" style="position:absolute;left:16068;top:37528;width:13812;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shape id="Text Box 105" o:spid="_x0000_s1943" type="#_x0000_t202" style="position:absolute;left:606;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QP8QA&#10;AADdAAAADwAAAGRycy9kb3ducmV2LnhtbERPS4vCMBC+C/6HMMLeNLWwotUoUhAXcQ8+Lt7GZmyL&#10;zaQ2Wa3++s3Cgrf5+J4zW7SmEndqXGlZwXAQgSDOrC45V3A8rPpjEM4ja6wsk4InOVjMu50ZJto+&#10;eEf3vc9FCGGXoILC+zqR0mUFGXQDWxMH7mIbgz7AJpe6wUcIN5WMo2gkDZYcGgqsKS0ou+5/jIJN&#10;uvrG3Tk241eVrreXZX07nj6V+ui1yykIT61/i//dXzrMjycj+Ps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gkD/EAAAA3QAAAA8AAAAAAAAAAAAAAAAAmAIAAGRycy9k&#10;b3ducmV2LnhtbFBLBQYAAAAABAAEAPUAAACJAwAAAAA=&#10;" filled="f" stroked="f" strokeweight=".5pt">
                    <v:textbox>
                      <w:txbxContent>
                        <w:p w:rsidR="00D4165B" w:rsidRDefault="00D4165B" w:rsidP="007D3A45">
                          <w:pPr>
                            <w:pStyle w:val="NormalWeb"/>
                            <w:spacing w:before="0" w:beforeAutospacing="0" w:after="0" w:afterAutospacing="0"/>
                          </w:pPr>
                          <w:r>
                            <w:rPr>
                              <w:rFonts w:ascii="Verdana" w:eastAsia="Times New Roman" w:hAnsi="Verdana" w:cs="Arial"/>
                              <w:color w:val="000000"/>
                              <w:sz w:val="14"/>
                              <w:szCs w:val="14"/>
                            </w:rPr>
                            <w:t>strrx_cg_reg[16]</w:t>
                          </w:r>
                        </w:p>
                      </w:txbxContent>
                    </v:textbox>
                  </v:shape>
                  <v:shape id="Straight Arrow Connector 1297" o:spid="_x0000_s1944" type="#_x0000_t32" style="position:absolute;top:166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sqx8QAAADdAAAADwAAAGRycy9kb3ducmV2LnhtbERPTWvCQBC9C/6HZYTedKOFqtFV2kJt&#10;Lh6S5tLbkB2TYHZ2yW6T9N93C4Xe5vE+53ieTCcG6n1rWcF6lYAgrqxuuVZQfrwtdyB8QNbYWSYF&#10;3+ThfJrPjphqO3JOQxFqEUPYp6igCcGlUvqqIYN+ZR1x5G62Nxgi7GupexxjuOnkJkmepMGWY0OD&#10;jl4bqu7Fl1Hg7C17CetLfdWXz/csfyz3xpVKPSym5wOIQFP4F/+5Mx3nb/Zb+P0mniB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yrHxAAAAN0AAAAPAAAAAAAAAAAA&#10;AAAAAKECAABkcnMvZG93bnJldi54bWxQSwUGAAAAAAQABAD5AAAAkgMAAAAA&#10;" strokecolor="#4a7ebb">
                    <v:stroke endarrow="block"/>
                  </v:shape>
                </v:group>
                <w10:anchorlock/>
              </v:group>
            </w:pict>
          </mc:Fallback>
        </mc:AlternateContent>
      </w:r>
    </w:p>
    <w:p w:rsidR="008A7B4F" w:rsidRDefault="008A7B4F" w:rsidP="008A7B4F">
      <w:pPr>
        <w:pStyle w:val="Caption"/>
      </w:pPr>
    </w:p>
    <w:p w:rsidR="008A7B4F" w:rsidRDefault="008A7B4F" w:rsidP="00037769">
      <w:pPr>
        <w:pStyle w:val="Caption"/>
        <w:ind w:left="864"/>
      </w:pPr>
      <w:r>
        <w:t xml:space="preserve">                 </w:t>
      </w:r>
      <w:bookmarkStart w:id="154" w:name="_Toc380556082"/>
      <w:r>
        <w:t xml:space="preserve">Figure </w:t>
      </w:r>
      <w:r w:rsidR="00B926E2">
        <w:fldChar w:fldCharType="begin"/>
      </w:r>
      <w:r w:rsidR="00B926E2">
        <w:instrText xml:space="preserve"> SEQ Figure \* ARABIC </w:instrText>
      </w:r>
      <w:r w:rsidR="00B926E2">
        <w:fldChar w:fldCharType="separate"/>
      </w:r>
      <w:r w:rsidR="00257CBE">
        <w:rPr>
          <w:noProof/>
        </w:rPr>
        <w:t>15</w:t>
      </w:r>
      <w:r w:rsidR="00B926E2">
        <w:rPr>
          <w:noProof/>
        </w:rPr>
        <w:fldChar w:fldCharType="end"/>
      </w:r>
      <w:r w:rsidR="009468D3">
        <w:t xml:space="preserve"> </w:t>
      </w:r>
      <w:r w:rsidR="00A539B2">
        <w:t xml:space="preserve"> </w:t>
      </w:r>
      <w:r w:rsidR="00037769">
        <w:t xml:space="preserve">Implementation #2: </w:t>
      </w:r>
      <w:r w:rsidR="009468D3">
        <w:t xml:space="preserve">Streaming Bridge </w:t>
      </w:r>
      <w:r>
        <w:t>hierarchy</w:t>
      </w:r>
      <w:r w:rsidR="009468D3">
        <w:t xml:space="preserve"> for clock gating</w:t>
      </w:r>
      <w:bookmarkEnd w:id="154"/>
    </w:p>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Pr>
        <w:pStyle w:val="Heading3"/>
      </w:pPr>
      <w:r>
        <w:t xml:space="preserve"> </w:t>
      </w:r>
      <w:bookmarkStart w:id="155" w:name="_Toc388376325"/>
      <w:r w:rsidR="006F1126">
        <w:t xml:space="preserve">Implementation #2: </w:t>
      </w:r>
      <w:r>
        <w:t>Stre</w:t>
      </w:r>
      <w:r w:rsidR="001F4B4A">
        <w:t xml:space="preserve">aming Bridge clock gating </w:t>
      </w:r>
      <w:r>
        <w:t>interface</w:t>
      </w:r>
      <w:r w:rsidR="001F4B4A">
        <w:t xml:space="preserve"> signals</w:t>
      </w:r>
      <w:bookmarkEnd w:id="155"/>
    </w:p>
    <w:p w:rsidR="008A7B4F" w:rsidRPr="00AA6A2E" w:rsidRDefault="008A7B4F" w:rsidP="008A7B4F">
      <w:pPr>
        <w:pStyle w:val="Body"/>
      </w:pPr>
    </w:p>
    <w:p w:rsidR="008A7B4F" w:rsidRDefault="008A7B4F" w:rsidP="008A7B4F">
      <w:pPr>
        <w:pStyle w:val="Caption"/>
        <w:keepNext/>
      </w:pPr>
      <w:bookmarkStart w:id="156" w:name="_Toc388376371"/>
      <w:r>
        <w:t xml:space="preserve">Table </w:t>
      </w:r>
      <w:r w:rsidR="00B926E2">
        <w:fldChar w:fldCharType="begin"/>
      </w:r>
      <w:r w:rsidR="00B926E2">
        <w:instrText xml:space="preserve"> SEQ Table \* ARABIC </w:instrText>
      </w:r>
      <w:r w:rsidR="00B926E2">
        <w:fldChar w:fldCharType="separate"/>
      </w:r>
      <w:r w:rsidR="00A21017">
        <w:rPr>
          <w:noProof/>
        </w:rPr>
        <w:t>34</w:t>
      </w:r>
      <w:r w:rsidR="00B926E2">
        <w:rPr>
          <w:noProof/>
        </w:rPr>
        <w:fldChar w:fldCharType="end"/>
      </w:r>
      <w:r>
        <w:t xml:space="preserve"> </w:t>
      </w:r>
      <w:r w:rsidR="006F1126">
        <w:t xml:space="preserve">Implementation #2: </w:t>
      </w:r>
      <w:r>
        <w:t>Streaming Bridge cl</w:t>
      </w:r>
      <w:r w:rsidR="008412E5">
        <w:t xml:space="preserve">ock gating </w:t>
      </w:r>
      <w:r>
        <w:t>interface</w:t>
      </w:r>
      <w:r w:rsidR="008412E5">
        <w:t xml:space="preserve"> signals</w:t>
      </w:r>
      <w:bookmarkEnd w:id="156"/>
    </w:p>
    <w:tbl>
      <w:tblPr>
        <w:tblStyle w:val="TableGrid"/>
        <w:tblW w:w="9801" w:type="dxa"/>
        <w:tblLook w:val="04A0" w:firstRow="1" w:lastRow="0" w:firstColumn="1" w:lastColumn="0" w:noHBand="0" w:noVBand="1"/>
      </w:tblPr>
      <w:tblGrid>
        <w:gridCol w:w="3111"/>
        <w:gridCol w:w="3436"/>
        <w:gridCol w:w="1240"/>
        <w:gridCol w:w="2014"/>
      </w:tblGrid>
      <w:tr w:rsidR="008A7B4F" w:rsidTr="00E437DC">
        <w:trPr>
          <w:trHeight w:val="242"/>
        </w:trPr>
        <w:tc>
          <w:tcPr>
            <w:tcW w:w="3111" w:type="dxa"/>
          </w:tcPr>
          <w:p w:rsidR="008A7B4F" w:rsidRPr="0095770D" w:rsidRDefault="008A7B4F" w:rsidP="00E437DC">
            <w:pPr>
              <w:pStyle w:val="Body"/>
              <w:jc w:val="center"/>
              <w:rPr>
                <w:b/>
              </w:rPr>
            </w:pPr>
            <w:r w:rsidRPr="0095770D">
              <w:rPr>
                <w:b/>
              </w:rPr>
              <w:t>Signal Name</w:t>
            </w:r>
          </w:p>
        </w:tc>
        <w:tc>
          <w:tcPr>
            <w:tcW w:w="3436" w:type="dxa"/>
          </w:tcPr>
          <w:p w:rsidR="008A7B4F" w:rsidRPr="0095770D" w:rsidRDefault="008A7B4F" w:rsidP="00E437DC">
            <w:pPr>
              <w:pStyle w:val="Body"/>
              <w:jc w:val="center"/>
              <w:rPr>
                <w:b/>
              </w:rPr>
            </w:pPr>
            <w:r w:rsidRPr="0095770D">
              <w:rPr>
                <w:b/>
              </w:rPr>
              <w:t>Width</w:t>
            </w:r>
          </w:p>
        </w:tc>
        <w:tc>
          <w:tcPr>
            <w:tcW w:w="1240" w:type="dxa"/>
          </w:tcPr>
          <w:p w:rsidR="008A7B4F" w:rsidRPr="0095770D" w:rsidRDefault="008A7B4F" w:rsidP="00E437DC">
            <w:pPr>
              <w:pStyle w:val="Body"/>
              <w:jc w:val="center"/>
              <w:rPr>
                <w:b/>
              </w:rPr>
            </w:pPr>
            <w:r w:rsidRPr="0095770D">
              <w:rPr>
                <w:b/>
              </w:rPr>
              <w:t>Direction</w:t>
            </w:r>
          </w:p>
        </w:tc>
        <w:tc>
          <w:tcPr>
            <w:tcW w:w="2014" w:type="dxa"/>
          </w:tcPr>
          <w:p w:rsidR="008A7B4F" w:rsidRPr="0095770D" w:rsidRDefault="008A7B4F" w:rsidP="00E437DC">
            <w:pPr>
              <w:pStyle w:val="Body"/>
              <w:jc w:val="center"/>
              <w:rPr>
                <w:b/>
              </w:rPr>
            </w:pPr>
            <w:r w:rsidRPr="0095770D">
              <w:rPr>
                <w:b/>
              </w:rPr>
              <w:t>Description</w:t>
            </w:r>
          </w:p>
        </w:tc>
      </w:tr>
      <w:tr w:rsidR="008A7B4F" w:rsidTr="00E437DC">
        <w:trPr>
          <w:trHeight w:val="242"/>
        </w:trPr>
        <w:tc>
          <w:tcPr>
            <w:tcW w:w="9801" w:type="dxa"/>
            <w:gridSpan w:val="4"/>
          </w:tcPr>
          <w:p w:rsidR="008A7B4F" w:rsidRPr="00C56AB2" w:rsidRDefault="008A7B4F" w:rsidP="00E437DC">
            <w:pPr>
              <w:pStyle w:val="Body"/>
              <w:jc w:val="center"/>
              <w:rPr>
                <w:b/>
              </w:rPr>
            </w:pPr>
            <w:r w:rsidRPr="00C56AB2">
              <w:rPr>
                <w:b/>
              </w:rPr>
              <w:t>System Signals (</w:t>
            </w:r>
            <w:r>
              <w:rPr>
                <w:b/>
              </w:rPr>
              <w:t>W</w:t>
            </w:r>
            <w:r w:rsidRPr="00C56AB2">
              <w:rPr>
                <w:b/>
              </w:rPr>
              <w:t>rapper I/O)</w:t>
            </w:r>
          </w:p>
        </w:tc>
      </w:tr>
      <w:tr w:rsidR="008A7B4F" w:rsidTr="00E437DC">
        <w:trPr>
          <w:trHeight w:val="242"/>
        </w:trPr>
        <w:tc>
          <w:tcPr>
            <w:tcW w:w="3111" w:type="dxa"/>
          </w:tcPr>
          <w:p w:rsidR="008A7B4F" w:rsidRPr="008412E5" w:rsidRDefault="008A7B4F" w:rsidP="00E437DC">
            <w:pPr>
              <w:pStyle w:val="Body"/>
              <w:rPr>
                <w:strike/>
              </w:rPr>
            </w:pPr>
            <w:r w:rsidRPr="008412E5">
              <w:rPr>
                <w:strike/>
              </w:rPr>
              <w:t>System_clk_en</w:t>
            </w:r>
          </w:p>
        </w:tc>
        <w:tc>
          <w:tcPr>
            <w:tcW w:w="3436" w:type="dxa"/>
          </w:tcPr>
          <w:p w:rsidR="008A7B4F" w:rsidRPr="008412E5" w:rsidRDefault="008A7B4F" w:rsidP="00E437DC">
            <w:pPr>
              <w:pStyle w:val="Body"/>
              <w:jc w:val="center"/>
              <w:rPr>
                <w:strike/>
              </w:rPr>
            </w:pPr>
            <w:r w:rsidRPr="008412E5">
              <w:rPr>
                <w:strike/>
              </w:rPr>
              <w:t>1</w:t>
            </w:r>
          </w:p>
        </w:tc>
        <w:tc>
          <w:tcPr>
            <w:tcW w:w="1240" w:type="dxa"/>
          </w:tcPr>
          <w:p w:rsidR="008A7B4F" w:rsidRPr="008412E5" w:rsidRDefault="008A7B4F" w:rsidP="00E437DC">
            <w:pPr>
              <w:pStyle w:val="Body"/>
              <w:jc w:val="center"/>
              <w:rPr>
                <w:strike/>
              </w:rPr>
            </w:pPr>
            <w:r w:rsidRPr="008412E5">
              <w:rPr>
                <w:strike/>
              </w:rPr>
              <w:t>Input</w:t>
            </w:r>
          </w:p>
        </w:tc>
        <w:tc>
          <w:tcPr>
            <w:tcW w:w="2014" w:type="dxa"/>
          </w:tcPr>
          <w:p w:rsidR="008A7B4F" w:rsidRPr="008412E5" w:rsidRDefault="008A7B4F" w:rsidP="00E437DC">
            <w:pPr>
              <w:pStyle w:val="Body"/>
              <w:rPr>
                <w:strike/>
              </w:rPr>
            </w:pPr>
            <w:r w:rsidRPr="008412E5">
              <w:rPr>
                <w:strike/>
              </w:rPr>
              <w:t xml:space="preserve">System Clock Enable </w:t>
            </w:r>
          </w:p>
        </w:tc>
      </w:tr>
      <w:tr w:rsidR="008A7B4F" w:rsidTr="00E437DC">
        <w:trPr>
          <w:trHeight w:val="227"/>
        </w:trPr>
        <w:tc>
          <w:tcPr>
            <w:tcW w:w="3111" w:type="dxa"/>
          </w:tcPr>
          <w:p w:rsidR="008A7B4F" w:rsidRPr="008412E5" w:rsidRDefault="008A7B4F" w:rsidP="00E437DC">
            <w:pPr>
              <w:pStyle w:val="Body"/>
              <w:rPr>
                <w:strike/>
              </w:rPr>
            </w:pPr>
            <w:r w:rsidRPr="008412E5">
              <w:rPr>
                <w:strike/>
              </w:rPr>
              <w:t>System_cg_or</w:t>
            </w:r>
          </w:p>
        </w:tc>
        <w:tc>
          <w:tcPr>
            <w:tcW w:w="3436" w:type="dxa"/>
          </w:tcPr>
          <w:p w:rsidR="008A7B4F" w:rsidRPr="008412E5" w:rsidRDefault="008A7B4F" w:rsidP="00E437DC">
            <w:pPr>
              <w:pStyle w:val="Body"/>
              <w:jc w:val="center"/>
              <w:rPr>
                <w:strike/>
              </w:rPr>
            </w:pPr>
            <w:r w:rsidRPr="008412E5">
              <w:rPr>
                <w:strike/>
              </w:rPr>
              <w:t>1</w:t>
            </w:r>
          </w:p>
        </w:tc>
        <w:tc>
          <w:tcPr>
            <w:tcW w:w="1240" w:type="dxa"/>
          </w:tcPr>
          <w:p w:rsidR="008A7B4F" w:rsidRPr="008412E5" w:rsidRDefault="008A7B4F" w:rsidP="00E437DC">
            <w:pPr>
              <w:pStyle w:val="Body"/>
              <w:jc w:val="center"/>
              <w:rPr>
                <w:strike/>
              </w:rPr>
            </w:pPr>
            <w:r w:rsidRPr="008412E5">
              <w:rPr>
                <w:strike/>
              </w:rPr>
              <w:t>Input</w:t>
            </w:r>
          </w:p>
        </w:tc>
        <w:tc>
          <w:tcPr>
            <w:tcW w:w="2014" w:type="dxa"/>
          </w:tcPr>
          <w:p w:rsidR="008A7B4F" w:rsidRPr="008412E5" w:rsidRDefault="008A7B4F" w:rsidP="00E437DC">
            <w:pPr>
              <w:pStyle w:val="Body"/>
              <w:rPr>
                <w:strike/>
              </w:rPr>
            </w:pPr>
            <w:r w:rsidRPr="008412E5">
              <w:rPr>
                <w:strike/>
              </w:rPr>
              <w:t xml:space="preserve">System Clock Gate Over ride </w:t>
            </w:r>
          </w:p>
        </w:tc>
      </w:tr>
      <w:tr w:rsidR="008A7B4F" w:rsidTr="00E437DC">
        <w:trPr>
          <w:trHeight w:val="215"/>
        </w:trPr>
        <w:tc>
          <w:tcPr>
            <w:tcW w:w="9801" w:type="dxa"/>
            <w:gridSpan w:val="4"/>
          </w:tcPr>
          <w:p w:rsidR="008A7B4F" w:rsidRPr="00C604FA" w:rsidRDefault="008A7B4F" w:rsidP="00E437DC">
            <w:pPr>
              <w:pStyle w:val="Body"/>
              <w:jc w:val="center"/>
              <w:rPr>
                <w:b/>
              </w:rPr>
            </w:pPr>
            <w:r>
              <w:rPr>
                <w:b/>
              </w:rPr>
              <w:t>NoC Signals (Wrapper I/O)</w:t>
            </w:r>
          </w:p>
        </w:tc>
      </w:tr>
      <w:tr w:rsidR="008A7B4F" w:rsidTr="00E437DC">
        <w:trPr>
          <w:trHeight w:val="242"/>
        </w:trPr>
        <w:tc>
          <w:tcPr>
            <w:tcW w:w="3111" w:type="dxa"/>
          </w:tcPr>
          <w:p w:rsidR="008A7B4F" w:rsidRPr="00745646" w:rsidRDefault="008A7B4F" w:rsidP="00E437DC">
            <w:pPr>
              <w:pStyle w:val="Body"/>
            </w:pPr>
            <w:r>
              <w:t>strtx_rt</w:t>
            </w:r>
            <w:r w:rsidRPr="00745646">
              <w:t>_</w:t>
            </w:r>
            <w:r>
              <w:t>cg_</w:t>
            </w:r>
            <w:r w:rsidRPr="00745646">
              <w:t>busy</w:t>
            </w:r>
          </w:p>
        </w:tc>
        <w:tc>
          <w:tcPr>
            <w:tcW w:w="3436" w:type="dxa"/>
          </w:tcPr>
          <w:p w:rsidR="008A7B4F" w:rsidRPr="00745646" w:rsidRDefault="008A7B4F" w:rsidP="00E437DC">
            <w:pPr>
              <w:pStyle w:val="Body"/>
            </w:pPr>
            <w:r>
              <w:t>[P_STR_TX_RT_NOOFLAYERS-</w:t>
            </w:r>
            <w:r w:rsidRPr="007D1C79">
              <w:t>1:0]</w:t>
            </w:r>
          </w:p>
        </w:tc>
        <w:tc>
          <w:tcPr>
            <w:tcW w:w="1240" w:type="dxa"/>
          </w:tcPr>
          <w:p w:rsidR="008A7B4F" w:rsidRPr="00745646" w:rsidRDefault="008A7B4F" w:rsidP="00E437DC">
            <w:pPr>
              <w:pStyle w:val="Body"/>
            </w:pPr>
            <w:r w:rsidRPr="00745646">
              <w:t>Output</w:t>
            </w:r>
          </w:p>
        </w:tc>
        <w:tc>
          <w:tcPr>
            <w:tcW w:w="2014" w:type="dxa"/>
          </w:tcPr>
          <w:p w:rsidR="008A7B4F" w:rsidRPr="00745646" w:rsidRDefault="008A7B4F" w:rsidP="00E437DC">
            <w:pPr>
              <w:pStyle w:val="Body"/>
            </w:pPr>
            <w:r>
              <w:t>Output Layer</w:t>
            </w:r>
            <w:r w:rsidRPr="00745646">
              <w:t xml:space="preserve"> Busy</w:t>
            </w:r>
            <w:r>
              <w:t xml:space="preserve"> (to NoC interface)</w:t>
            </w:r>
          </w:p>
        </w:tc>
      </w:tr>
      <w:tr w:rsidR="008A7B4F" w:rsidTr="00E437DC">
        <w:trPr>
          <w:trHeight w:val="242"/>
        </w:trPr>
        <w:tc>
          <w:tcPr>
            <w:tcW w:w="3111" w:type="dxa"/>
          </w:tcPr>
          <w:p w:rsidR="008A7B4F" w:rsidRPr="008412E5" w:rsidRDefault="008A7B4F" w:rsidP="00E437DC">
            <w:pPr>
              <w:pStyle w:val="Body"/>
              <w:rPr>
                <w:strike/>
              </w:rPr>
            </w:pPr>
            <w:r w:rsidRPr="008412E5">
              <w:rPr>
                <w:strike/>
              </w:rPr>
              <w:t>rt_strrx_cg_busy</w:t>
            </w:r>
          </w:p>
        </w:tc>
        <w:tc>
          <w:tcPr>
            <w:tcW w:w="3436" w:type="dxa"/>
          </w:tcPr>
          <w:p w:rsidR="008A7B4F" w:rsidRPr="008412E5" w:rsidRDefault="008A7B4F" w:rsidP="00E437DC">
            <w:pPr>
              <w:pStyle w:val="Body"/>
              <w:rPr>
                <w:strike/>
              </w:rPr>
            </w:pPr>
            <w:r w:rsidRPr="008412E5">
              <w:rPr>
                <w:strike/>
              </w:rPr>
              <w:t>[P_STR_TX_RT_NOOFLAYERS-1:0]</w:t>
            </w:r>
          </w:p>
        </w:tc>
        <w:tc>
          <w:tcPr>
            <w:tcW w:w="1240" w:type="dxa"/>
          </w:tcPr>
          <w:p w:rsidR="008A7B4F" w:rsidRPr="008412E5" w:rsidRDefault="008A7B4F" w:rsidP="00E437DC">
            <w:pPr>
              <w:pStyle w:val="Body"/>
              <w:rPr>
                <w:strike/>
              </w:rPr>
            </w:pPr>
            <w:r w:rsidRPr="008412E5">
              <w:rPr>
                <w:strike/>
              </w:rPr>
              <w:t>Input</w:t>
            </w:r>
          </w:p>
        </w:tc>
        <w:tc>
          <w:tcPr>
            <w:tcW w:w="2014" w:type="dxa"/>
          </w:tcPr>
          <w:p w:rsidR="008A7B4F" w:rsidRPr="008412E5" w:rsidRDefault="008A7B4F" w:rsidP="00E437DC">
            <w:pPr>
              <w:pStyle w:val="Body"/>
              <w:rPr>
                <w:strike/>
              </w:rPr>
            </w:pPr>
            <w:r w:rsidRPr="008412E5">
              <w:rPr>
                <w:strike/>
              </w:rPr>
              <w:t xml:space="preserve">Input Port Busy </w:t>
            </w:r>
            <w:r w:rsidRPr="008412E5">
              <w:rPr>
                <w:strike/>
              </w:rPr>
              <w:br/>
              <w:t>(from NoC interface)</w:t>
            </w:r>
          </w:p>
        </w:tc>
      </w:tr>
      <w:tr w:rsidR="008A7B4F" w:rsidTr="00E437DC">
        <w:trPr>
          <w:trHeight w:val="985"/>
        </w:trPr>
        <w:tc>
          <w:tcPr>
            <w:tcW w:w="3111" w:type="dxa"/>
          </w:tcPr>
          <w:p w:rsidR="008A7B4F" w:rsidRDefault="008A7B4F" w:rsidP="00E437DC">
            <w:pPr>
              <w:pStyle w:val="Body"/>
            </w:pPr>
            <w:r>
              <w:t>strtx_rt_fifo_empty</w:t>
            </w:r>
          </w:p>
        </w:tc>
        <w:tc>
          <w:tcPr>
            <w:tcW w:w="3436" w:type="dxa"/>
          </w:tcPr>
          <w:p w:rsidR="008A7B4F" w:rsidRDefault="008A7B4F" w:rsidP="00E437DC">
            <w:pPr>
              <w:pStyle w:val="Body"/>
            </w:pPr>
            <w:r w:rsidRPr="004D3F6F">
              <w:t>[P_STR_TX_HST_INTERFACES-1:0]</w:t>
            </w:r>
          </w:p>
        </w:tc>
        <w:tc>
          <w:tcPr>
            <w:tcW w:w="1240" w:type="dxa"/>
          </w:tcPr>
          <w:p w:rsidR="008A7B4F" w:rsidRDefault="004C359D" w:rsidP="00E437DC">
            <w:pPr>
              <w:pStyle w:val="Body"/>
              <w:jc w:val="center"/>
            </w:pPr>
            <w:r>
              <w:t>Out</w:t>
            </w:r>
            <w:r w:rsidR="008A7B4F">
              <w:t>put</w:t>
            </w:r>
          </w:p>
        </w:tc>
        <w:tc>
          <w:tcPr>
            <w:tcW w:w="2014" w:type="dxa"/>
          </w:tcPr>
          <w:p w:rsidR="008A7B4F" w:rsidRDefault="008A7B4F" w:rsidP="00E437DC">
            <w:pPr>
              <w:pStyle w:val="Body"/>
            </w:pPr>
            <w:r>
              <w:t>Bit[0] – Intf a VC Fifo is empty</w:t>
            </w:r>
          </w:p>
          <w:p w:rsidR="008A7B4F" w:rsidRDefault="008A7B4F" w:rsidP="00E437DC">
            <w:pPr>
              <w:pStyle w:val="Body"/>
            </w:pPr>
            <w:r>
              <w:t>Bit[1] – Intf b VC Fifo is empty</w:t>
            </w:r>
          </w:p>
          <w:p w:rsidR="008A7B4F" w:rsidRDefault="008A7B4F" w:rsidP="00E437DC">
            <w:pPr>
              <w:pStyle w:val="Body"/>
            </w:pPr>
            <w:r>
              <w:t>Bit[2] – Intf c VC Fifo is empty</w:t>
            </w:r>
          </w:p>
          <w:p w:rsidR="008A7B4F" w:rsidRPr="00C46137" w:rsidRDefault="008A7B4F" w:rsidP="00E437DC">
            <w:pPr>
              <w:pStyle w:val="Body"/>
            </w:pPr>
            <w:r>
              <w:t>Bit[3] – Intf d VC FIfo is empty</w:t>
            </w:r>
          </w:p>
        </w:tc>
      </w:tr>
      <w:tr w:rsidR="008A7B4F" w:rsidTr="00E437DC">
        <w:trPr>
          <w:trHeight w:val="512"/>
        </w:trPr>
        <w:tc>
          <w:tcPr>
            <w:tcW w:w="3111" w:type="dxa"/>
          </w:tcPr>
          <w:p w:rsidR="008A7B4F" w:rsidRDefault="008A7B4F" w:rsidP="00E437DC">
            <w:pPr>
              <w:pStyle w:val="Body"/>
              <w:rPr>
                <w:color w:val="000000"/>
                <w:szCs w:val="20"/>
              </w:rPr>
            </w:pPr>
            <w:r w:rsidRPr="00D70C82">
              <w:rPr>
                <w:color w:val="000000"/>
                <w:szCs w:val="20"/>
              </w:rPr>
              <w:t>rt_strrx_fifo_empty</w:t>
            </w:r>
          </w:p>
        </w:tc>
        <w:tc>
          <w:tcPr>
            <w:tcW w:w="3436" w:type="dxa"/>
          </w:tcPr>
          <w:p w:rsidR="008A7B4F" w:rsidRDefault="008A7B4F" w:rsidP="00E437DC">
            <w:pPr>
              <w:pStyle w:val="Body"/>
              <w:jc w:val="center"/>
            </w:pPr>
            <w:r w:rsidRPr="00D70C82">
              <w:t>[P_STR_TX_RT_NOOFLAYERS-1:0]</w:t>
            </w:r>
          </w:p>
        </w:tc>
        <w:tc>
          <w:tcPr>
            <w:tcW w:w="1240" w:type="dxa"/>
          </w:tcPr>
          <w:p w:rsidR="008A7B4F" w:rsidRDefault="004C359D" w:rsidP="00E437DC">
            <w:pPr>
              <w:pStyle w:val="Body"/>
              <w:jc w:val="center"/>
            </w:pPr>
            <w:r>
              <w:t>Out</w:t>
            </w:r>
            <w:r w:rsidR="008A7B4F">
              <w:t>put</w:t>
            </w:r>
          </w:p>
        </w:tc>
        <w:tc>
          <w:tcPr>
            <w:tcW w:w="2014" w:type="dxa"/>
          </w:tcPr>
          <w:p w:rsidR="008A7B4F" w:rsidRDefault="008A7B4F" w:rsidP="00E437DC">
            <w:pPr>
              <w:pStyle w:val="Body"/>
            </w:pPr>
            <w:r>
              <w:t>NoC side Input VC fifos are empty</w:t>
            </w:r>
          </w:p>
        </w:tc>
      </w:tr>
      <w:tr w:rsidR="008A7B4F" w:rsidTr="00E437DC">
        <w:trPr>
          <w:trHeight w:val="512"/>
        </w:trPr>
        <w:tc>
          <w:tcPr>
            <w:tcW w:w="3111" w:type="dxa"/>
          </w:tcPr>
          <w:p w:rsidR="008A7B4F" w:rsidRPr="00745646" w:rsidRDefault="008A7B4F" w:rsidP="00E437DC">
            <w:pPr>
              <w:pStyle w:val="Body"/>
            </w:pPr>
            <w:r>
              <w:t>strtx_rt</w:t>
            </w:r>
            <w:r w:rsidRPr="00745646">
              <w:t>_</w:t>
            </w:r>
            <w:r>
              <w:t>cg_status</w:t>
            </w:r>
          </w:p>
        </w:tc>
        <w:tc>
          <w:tcPr>
            <w:tcW w:w="3436" w:type="dxa"/>
          </w:tcPr>
          <w:p w:rsidR="008A7B4F" w:rsidRPr="00745646" w:rsidRDefault="008A7B4F" w:rsidP="00E437DC">
            <w:pPr>
              <w:pStyle w:val="Body"/>
            </w:pPr>
            <w:r>
              <w:t>[P_STR_TX_RT_NOOFLAYERS-</w:t>
            </w:r>
            <w:r w:rsidRPr="007D1C79">
              <w:t>1:0]</w:t>
            </w:r>
          </w:p>
        </w:tc>
        <w:tc>
          <w:tcPr>
            <w:tcW w:w="1240" w:type="dxa"/>
          </w:tcPr>
          <w:p w:rsidR="008A7B4F" w:rsidRDefault="008A7B4F" w:rsidP="00E437DC">
            <w:pPr>
              <w:pStyle w:val="Body"/>
              <w:jc w:val="center"/>
            </w:pPr>
            <w:r>
              <w:t>Output</w:t>
            </w:r>
          </w:p>
        </w:tc>
        <w:tc>
          <w:tcPr>
            <w:tcW w:w="2014" w:type="dxa"/>
          </w:tcPr>
          <w:p w:rsidR="008A7B4F" w:rsidRPr="007837F8" w:rsidRDefault="008A7B4F" w:rsidP="00E437DC">
            <w:pPr>
              <w:pStyle w:val="Body"/>
            </w:pPr>
            <w:r>
              <w:t>Router on [layer] Status</w:t>
            </w:r>
            <w:r>
              <w:br/>
              <w:t>1: Clock Enabled</w:t>
            </w:r>
            <w:r>
              <w:br/>
              <w:t>0: Clock Disabled</w:t>
            </w:r>
          </w:p>
        </w:tc>
      </w:tr>
      <w:tr w:rsidR="008A7B4F" w:rsidTr="00E437DC">
        <w:trPr>
          <w:trHeight w:val="242"/>
        </w:trPr>
        <w:tc>
          <w:tcPr>
            <w:tcW w:w="3111" w:type="dxa"/>
          </w:tcPr>
          <w:p w:rsidR="008A7B4F" w:rsidRDefault="008A7B4F" w:rsidP="00E437DC">
            <w:pPr>
              <w:pStyle w:val="Body"/>
            </w:pPr>
            <w:r>
              <w:t>strtx_rt_cg_clk</w:t>
            </w:r>
          </w:p>
        </w:tc>
        <w:tc>
          <w:tcPr>
            <w:tcW w:w="3436" w:type="dxa"/>
          </w:tcPr>
          <w:p w:rsidR="008A7B4F" w:rsidRDefault="008A7B4F" w:rsidP="00E437DC">
            <w:pPr>
              <w:pStyle w:val="Body"/>
            </w:pPr>
            <w:r w:rsidRPr="004D3F6F">
              <w:t>[P_STR_TX_HST_INTERFACES-1:0]</w:t>
            </w:r>
          </w:p>
        </w:tc>
        <w:tc>
          <w:tcPr>
            <w:tcW w:w="1240" w:type="dxa"/>
          </w:tcPr>
          <w:p w:rsidR="008A7B4F" w:rsidRDefault="004C359D" w:rsidP="00E437DC">
            <w:pPr>
              <w:pStyle w:val="Body"/>
            </w:pPr>
            <w:r>
              <w:t>In</w:t>
            </w:r>
            <w:r w:rsidR="008A7B4F">
              <w:t>put</w:t>
            </w:r>
          </w:p>
        </w:tc>
        <w:tc>
          <w:tcPr>
            <w:tcW w:w="2014" w:type="dxa"/>
          </w:tcPr>
          <w:p w:rsidR="008A7B4F" w:rsidRDefault="008A7B4F" w:rsidP="00E437DC">
            <w:pPr>
              <w:pStyle w:val="Body"/>
            </w:pPr>
            <w:r>
              <w:t>Gated Input clock for Transmit Block</w:t>
            </w:r>
          </w:p>
        </w:tc>
      </w:tr>
      <w:tr w:rsidR="008A7B4F" w:rsidTr="00E437DC">
        <w:trPr>
          <w:trHeight w:val="242"/>
        </w:trPr>
        <w:tc>
          <w:tcPr>
            <w:tcW w:w="3111" w:type="dxa"/>
          </w:tcPr>
          <w:p w:rsidR="008A7B4F" w:rsidRDefault="008A7B4F" w:rsidP="00E437DC">
            <w:pPr>
              <w:pStyle w:val="Body"/>
            </w:pPr>
            <w:r>
              <w:t>rt_strrx_cg_clk</w:t>
            </w:r>
          </w:p>
        </w:tc>
        <w:tc>
          <w:tcPr>
            <w:tcW w:w="3436" w:type="dxa"/>
          </w:tcPr>
          <w:p w:rsidR="008A7B4F" w:rsidRPr="004D3F6F" w:rsidRDefault="008A7B4F" w:rsidP="00E437DC">
            <w:pPr>
              <w:pStyle w:val="Body"/>
            </w:pPr>
            <w:r>
              <w:t>[P_STR_TX_RT_NOOFLAYERS-</w:t>
            </w:r>
            <w:r w:rsidRPr="007D1C79">
              <w:t>1:0]</w:t>
            </w:r>
          </w:p>
        </w:tc>
        <w:tc>
          <w:tcPr>
            <w:tcW w:w="1240" w:type="dxa"/>
          </w:tcPr>
          <w:p w:rsidR="008A7B4F" w:rsidRDefault="004C359D" w:rsidP="00E437DC">
            <w:pPr>
              <w:pStyle w:val="Body"/>
            </w:pPr>
            <w:r>
              <w:t>In</w:t>
            </w:r>
            <w:r w:rsidR="008A7B4F">
              <w:t>put</w:t>
            </w:r>
          </w:p>
        </w:tc>
        <w:tc>
          <w:tcPr>
            <w:tcW w:w="2014" w:type="dxa"/>
          </w:tcPr>
          <w:p w:rsidR="008A7B4F" w:rsidRDefault="008A7B4F" w:rsidP="00E437DC">
            <w:pPr>
              <w:pStyle w:val="Body"/>
            </w:pPr>
            <w:r>
              <w:t>Gate Input clock for Receive Block</w:t>
            </w:r>
          </w:p>
        </w:tc>
      </w:tr>
      <w:tr w:rsidR="008A7B4F" w:rsidTr="00E437DC">
        <w:trPr>
          <w:trHeight w:val="242"/>
        </w:trPr>
        <w:tc>
          <w:tcPr>
            <w:tcW w:w="3111" w:type="dxa"/>
          </w:tcPr>
          <w:p w:rsidR="008A7B4F" w:rsidRDefault="008A7B4F" w:rsidP="00E437DC">
            <w:pPr>
              <w:pStyle w:val="Body"/>
            </w:pPr>
            <w:r>
              <w:t>strtxbrdg_cg_reg</w:t>
            </w:r>
          </w:p>
        </w:tc>
        <w:tc>
          <w:tcPr>
            <w:tcW w:w="3436" w:type="dxa"/>
          </w:tcPr>
          <w:p w:rsidR="008A7B4F" w:rsidRDefault="008A7B4F" w:rsidP="00E437DC">
            <w:pPr>
              <w:pStyle w:val="Body"/>
              <w:jc w:val="center"/>
            </w:pPr>
            <w:r>
              <w:t>17</w:t>
            </w:r>
          </w:p>
        </w:tc>
        <w:tc>
          <w:tcPr>
            <w:tcW w:w="1240" w:type="dxa"/>
          </w:tcPr>
          <w:p w:rsidR="008A7B4F" w:rsidRDefault="004C359D" w:rsidP="00E437DC">
            <w:pPr>
              <w:pStyle w:val="Body"/>
              <w:jc w:val="center"/>
            </w:pPr>
            <w:r>
              <w:t>Out</w:t>
            </w:r>
            <w:r w:rsidR="008A7B4F">
              <w:t>put</w:t>
            </w:r>
          </w:p>
        </w:tc>
        <w:tc>
          <w:tcPr>
            <w:tcW w:w="2014" w:type="dxa"/>
          </w:tcPr>
          <w:p w:rsidR="008A7B4F" w:rsidRDefault="008A7B4F" w:rsidP="00494029">
            <w:pPr>
              <w:pStyle w:val="Body"/>
            </w:pPr>
            <w:r>
              <w:t>17 bit register read value from Transmit block clock gate control register (Section</w:t>
            </w:r>
            <w:r w:rsidR="00494029">
              <w:t xml:space="preserve"> </w:t>
            </w:r>
            <w:r w:rsidR="00494029">
              <w:fldChar w:fldCharType="begin"/>
            </w:r>
            <w:r w:rsidR="00494029">
              <w:instrText xml:space="preserve"> REF _Ref380516538 \r \h </w:instrText>
            </w:r>
            <w:r w:rsidR="00494029">
              <w:fldChar w:fldCharType="separate"/>
            </w:r>
            <w:r w:rsidR="00257CBE">
              <w:t>10.2.2</w:t>
            </w:r>
            <w:r w:rsidR="00494029">
              <w:fldChar w:fldCharType="end"/>
            </w:r>
            <w:r>
              <w:t>)</w:t>
            </w:r>
          </w:p>
        </w:tc>
      </w:tr>
      <w:tr w:rsidR="008A7B4F" w:rsidTr="00E437DC">
        <w:trPr>
          <w:trHeight w:val="242"/>
        </w:trPr>
        <w:tc>
          <w:tcPr>
            <w:tcW w:w="3111" w:type="dxa"/>
          </w:tcPr>
          <w:p w:rsidR="008A7B4F" w:rsidRDefault="008A7B4F" w:rsidP="00E437DC">
            <w:pPr>
              <w:pStyle w:val="Body"/>
            </w:pPr>
            <w:r>
              <w:t>strrxbrdg_cg_reg</w:t>
            </w:r>
          </w:p>
        </w:tc>
        <w:tc>
          <w:tcPr>
            <w:tcW w:w="3436" w:type="dxa"/>
          </w:tcPr>
          <w:p w:rsidR="008A7B4F" w:rsidRDefault="008A7B4F" w:rsidP="00E437DC">
            <w:pPr>
              <w:pStyle w:val="Body"/>
              <w:jc w:val="center"/>
            </w:pPr>
            <w:r>
              <w:t>17</w:t>
            </w:r>
          </w:p>
        </w:tc>
        <w:tc>
          <w:tcPr>
            <w:tcW w:w="1240" w:type="dxa"/>
          </w:tcPr>
          <w:p w:rsidR="008A7B4F" w:rsidRDefault="004C359D" w:rsidP="00E437DC">
            <w:pPr>
              <w:pStyle w:val="Body"/>
              <w:jc w:val="center"/>
            </w:pPr>
            <w:r>
              <w:t>Out</w:t>
            </w:r>
            <w:r w:rsidR="008A7B4F">
              <w:t>put</w:t>
            </w:r>
          </w:p>
        </w:tc>
        <w:tc>
          <w:tcPr>
            <w:tcW w:w="2014" w:type="dxa"/>
          </w:tcPr>
          <w:p w:rsidR="008A7B4F" w:rsidRDefault="008A7B4F" w:rsidP="00494029">
            <w:pPr>
              <w:pStyle w:val="Body"/>
            </w:pPr>
            <w:r>
              <w:t>17 bit register read value from Receive block clock gate control register (Section</w:t>
            </w:r>
            <w:r w:rsidR="00494029">
              <w:t xml:space="preserve"> </w:t>
            </w:r>
            <w:r w:rsidR="00494029">
              <w:lastRenderedPageBreak/>
              <w:fldChar w:fldCharType="begin"/>
            </w:r>
            <w:r w:rsidR="00494029">
              <w:instrText xml:space="preserve"> REF _Ref380516538 \r \h </w:instrText>
            </w:r>
            <w:r w:rsidR="00494029">
              <w:fldChar w:fldCharType="separate"/>
            </w:r>
            <w:r w:rsidR="00257CBE">
              <w:t>10.2.2</w:t>
            </w:r>
            <w:r w:rsidR="00494029">
              <w:fldChar w:fldCharType="end"/>
            </w:r>
            <w:r>
              <w:t>)</w:t>
            </w:r>
          </w:p>
        </w:tc>
      </w:tr>
      <w:tr w:rsidR="008A7B4F" w:rsidTr="00E437DC">
        <w:trPr>
          <w:trHeight w:val="242"/>
        </w:trPr>
        <w:tc>
          <w:tcPr>
            <w:tcW w:w="3111" w:type="dxa"/>
          </w:tcPr>
          <w:p w:rsidR="008A7B4F" w:rsidRDefault="008A7B4F" w:rsidP="00E437DC">
            <w:pPr>
              <w:pStyle w:val="Body"/>
            </w:pPr>
            <w:r>
              <w:lastRenderedPageBreak/>
              <w:t>Core_cg_clk</w:t>
            </w:r>
          </w:p>
        </w:tc>
        <w:tc>
          <w:tcPr>
            <w:tcW w:w="3436" w:type="dxa"/>
          </w:tcPr>
          <w:p w:rsidR="008A7B4F" w:rsidRDefault="008A7B4F" w:rsidP="00E437DC">
            <w:pPr>
              <w:pStyle w:val="Body"/>
              <w:jc w:val="center"/>
            </w:pPr>
            <w:r>
              <w:t>1</w:t>
            </w:r>
          </w:p>
        </w:tc>
        <w:tc>
          <w:tcPr>
            <w:tcW w:w="1240" w:type="dxa"/>
          </w:tcPr>
          <w:p w:rsidR="008A7B4F" w:rsidRDefault="004C359D" w:rsidP="00E437DC">
            <w:pPr>
              <w:pStyle w:val="Body"/>
              <w:jc w:val="center"/>
            </w:pPr>
            <w:r>
              <w:t>In</w:t>
            </w:r>
            <w:r w:rsidR="008A7B4F">
              <w:t>put</w:t>
            </w:r>
          </w:p>
        </w:tc>
        <w:tc>
          <w:tcPr>
            <w:tcW w:w="2014" w:type="dxa"/>
          </w:tcPr>
          <w:p w:rsidR="008A7B4F" w:rsidRDefault="008A7B4F" w:rsidP="00E437DC">
            <w:pPr>
              <w:pStyle w:val="Body"/>
            </w:pPr>
            <w:r>
              <w:t xml:space="preserve">Gated clock for complete shut-down of the Streaming Bridge. </w:t>
            </w:r>
            <w:r w:rsidRPr="003A5BE2">
              <w:rPr>
                <w:b/>
              </w:rPr>
              <w:t xml:space="preserve">Core_clk will still be an input to the router for </w:t>
            </w:r>
            <w:r>
              <w:rPr>
                <w:b/>
              </w:rPr>
              <w:t xml:space="preserve">some </w:t>
            </w:r>
            <w:r w:rsidRPr="003A5BE2">
              <w:rPr>
                <w:b/>
              </w:rPr>
              <w:t>free running signals</w:t>
            </w:r>
            <w:r>
              <w:rPr>
                <w:b/>
              </w:rPr>
              <w:t>.</w:t>
            </w:r>
          </w:p>
        </w:tc>
      </w:tr>
    </w:tbl>
    <w:p w:rsidR="008A7B4F" w:rsidRDefault="008A7B4F" w:rsidP="008A7B4F"/>
    <w:p w:rsidR="00093504" w:rsidRDefault="00093504" w:rsidP="008A7B4F"/>
    <w:p w:rsidR="00093504" w:rsidRDefault="00093504" w:rsidP="00093504">
      <w:pPr>
        <w:pStyle w:val="Caption"/>
        <w:keepNext/>
      </w:pPr>
      <w:bookmarkStart w:id="157" w:name="_Toc388376372"/>
      <w:r>
        <w:t xml:space="preserve">Table </w:t>
      </w:r>
      <w:r w:rsidR="00B926E2">
        <w:fldChar w:fldCharType="begin"/>
      </w:r>
      <w:r w:rsidR="00B926E2">
        <w:instrText xml:space="preserve"> SEQ Table \* ARABIC </w:instrText>
      </w:r>
      <w:r w:rsidR="00B926E2">
        <w:fldChar w:fldCharType="separate"/>
      </w:r>
      <w:r w:rsidR="00A21017">
        <w:rPr>
          <w:noProof/>
        </w:rPr>
        <w:t>35</w:t>
      </w:r>
      <w:r w:rsidR="00B926E2">
        <w:rPr>
          <w:noProof/>
        </w:rPr>
        <w:fldChar w:fldCharType="end"/>
      </w:r>
      <w:r>
        <w:t xml:space="preserve"> </w:t>
      </w:r>
      <w:r w:rsidR="006F1126">
        <w:t xml:space="preserve">Implementation #2: </w:t>
      </w:r>
      <w:r>
        <w:t>u_strbrdg_cg Interface signals (Wrapper Internal)</w:t>
      </w:r>
      <w:bookmarkEnd w:id="157"/>
    </w:p>
    <w:tbl>
      <w:tblPr>
        <w:tblStyle w:val="TableGrid"/>
        <w:tblW w:w="9801" w:type="dxa"/>
        <w:tblLook w:val="04A0" w:firstRow="1" w:lastRow="0" w:firstColumn="1" w:lastColumn="0" w:noHBand="0" w:noVBand="1"/>
      </w:tblPr>
      <w:tblGrid>
        <w:gridCol w:w="3111"/>
        <w:gridCol w:w="3436"/>
        <w:gridCol w:w="1240"/>
        <w:gridCol w:w="2014"/>
      </w:tblGrid>
      <w:tr w:rsidR="004267D1" w:rsidRPr="00FD0C49" w:rsidTr="004267D1">
        <w:trPr>
          <w:trHeight w:val="197"/>
        </w:trPr>
        <w:tc>
          <w:tcPr>
            <w:tcW w:w="3111" w:type="dxa"/>
          </w:tcPr>
          <w:p w:rsidR="004267D1" w:rsidRPr="002D3624" w:rsidRDefault="004267D1" w:rsidP="00E437DC">
            <w:pPr>
              <w:pStyle w:val="Body"/>
            </w:pPr>
            <w:r>
              <w:t>Core_clk</w:t>
            </w:r>
          </w:p>
        </w:tc>
        <w:tc>
          <w:tcPr>
            <w:tcW w:w="3436" w:type="dxa"/>
          </w:tcPr>
          <w:p w:rsidR="004267D1" w:rsidRPr="002D3624" w:rsidRDefault="004267D1" w:rsidP="00E437DC">
            <w:pPr>
              <w:pStyle w:val="Body"/>
              <w:jc w:val="center"/>
            </w:pPr>
            <w:r w:rsidRPr="002D3624">
              <w:t>1</w:t>
            </w:r>
          </w:p>
        </w:tc>
        <w:tc>
          <w:tcPr>
            <w:tcW w:w="1240" w:type="dxa"/>
          </w:tcPr>
          <w:p w:rsidR="004267D1" w:rsidRPr="002D3624" w:rsidRDefault="004267D1" w:rsidP="00E437DC">
            <w:pPr>
              <w:pStyle w:val="Body"/>
              <w:jc w:val="center"/>
            </w:pPr>
            <w:r w:rsidRPr="002D3624">
              <w:t>Input</w:t>
            </w:r>
          </w:p>
        </w:tc>
        <w:tc>
          <w:tcPr>
            <w:tcW w:w="2014" w:type="dxa"/>
          </w:tcPr>
          <w:p w:rsidR="004267D1" w:rsidRPr="002D3624" w:rsidRDefault="004267D1" w:rsidP="00E437DC">
            <w:pPr>
              <w:pStyle w:val="Body"/>
            </w:pPr>
            <w:r>
              <w:t>Free running clock input</w:t>
            </w:r>
          </w:p>
        </w:tc>
      </w:tr>
      <w:tr w:rsidR="004267D1" w:rsidRPr="00FD0C49" w:rsidTr="004267D1">
        <w:trPr>
          <w:trHeight w:val="197"/>
        </w:trPr>
        <w:tc>
          <w:tcPr>
            <w:tcW w:w="3111" w:type="dxa"/>
          </w:tcPr>
          <w:p w:rsidR="004267D1" w:rsidRDefault="004267D1" w:rsidP="00E437DC">
            <w:pPr>
              <w:pStyle w:val="Body"/>
            </w:pPr>
            <w:r>
              <w:t>Noc_reset</w:t>
            </w:r>
          </w:p>
        </w:tc>
        <w:tc>
          <w:tcPr>
            <w:tcW w:w="3436" w:type="dxa"/>
          </w:tcPr>
          <w:p w:rsidR="004267D1" w:rsidRPr="002D3624" w:rsidRDefault="004267D1" w:rsidP="00E437DC">
            <w:pPr>
              <w:pStyle w:val="Body"/>
              <w:jc w:val="center"/>
            </w:pPr>
            <w:r>
              <w:t>1</w:t>
            </w:r>
          </w:p>
        </w:tc>
        <w:tc>
          <w:tcPr>
            <w:tcW w:w="1240" w:type="dxa"/>
          </w:tcPr>
          <w:p w:rsidR="004267D1" w:rsidRPr="002D3624" w:rsidRDefault="004267D1" w:rsidP="00E437DC">
            <w:pPr>
              <w:pStyle w:val="Body"/>
              <w:jc w:val="center"/>
            </w:pPr>
            <w:r>
              <w:t>Input</w:t>
            </w:r>
          </w:p>
        </w:tc>
        <w:tc>
          <w:tcPr>
            <w:tcW w:w="2014" w:type="dxa"/>
          </w:tcPr>
          <w:p w:rsidR="004267D1" w:rsidRDefault="004267D1" w:rsidP="00E437DC">
            <w:pPr>
              <w:pStyle w:val="Body"/>
            </w:pPr>
            <w:r>
              <w:t>Global reset</w:t>
            </w:r>
          </w:p>
        </w:tc>
      </w:tr>
      <w:tr w:rsidR="001B0F7B" w:rsidRPr="00FD0C49" w:rsidTr="004267D1">
        <w:trPr>
          <w:trHeight w:val="197"/>
        </w:trPr>
        <w:tc>
          <w:tcPr>
            <w:tcW w:w="3111" w:type="dxa"/>
          </w:tcPr>
          <w:p w:rsidR="001B0F7B" w:rsidRPr="00111660" w:rsidRDefault="001B0F7B" w:rsidP="0025291D">
            <w:pPr>
              <w:pStyle w:val="Body"/>
            </w:pPr>
            <w:r w:rsidRPr="00111660">
              <w:t>System_cg_or</w:t>
            </w:r>
          </w:p>
        </w:tc>
        <w:tc>
          <w:tcPr>
            <w:tcW w:w="3436" w:type="dxa"/>
          </w:tcPr>
          <w:p w:rsidR="001B0F7B" w:rsidRPr="00111660" w:rsidRDefault="001B0F7B" w:rsidP="0025291D">
            <w:pPr>
              <w:pStyle w:val="Body"/>
              <w:jc w:val="center"/>
            </w:pPr>
            <w:r w:rsidRPr="00111660">
              <w:t>1</w:t>
            </w:r>
          </w:p>
        </w:tc>
        <w:tc>
          <w:tcPr>
            <w:tcW w:w="1240" w:type="dxa"/>
          </w:tcPr>
          <w:p w:rsidR="001B0F7B" w:rsidRPr="00111660" w:rsidRDefault="001B0F7B" w:rsidP="0025291D">
            <w:pPr>
              <w:pStyle w:val="Body"/>
              <w:jc w:val="center"/>
            </w:pPr>
            <w:r w:rsidRPr="00111660">
              <w:t>Input</w:t>
            </w:r>
          </w:p>
        </w:tc>
        <w:tc>
          <w:tcPr>
            <w:tcW w:w="2014" w:type="dxa"/>
          </w:tcPr>
          <w:p w:rsidR="001B0F7B" w:rsidRPr="00111660" w:rsidRDefault="001B0F7B" w:rsidP="0025291D">
            <w:pPr>
              <w:pStyle w:val="Body"/>
            </w:pPr>
            <w:r w:rsidRPr="00111660">
              <w:t xml:space="preserve">System Clock Gate Over ride </w:t>
            </w:r>
          </w:p>
        </w:tc>
      </w:tr>
      <w:tr w:rsidR="00093504" w:rsidRPr="00FD0C49" w:rsidTr="00E437DC">
        <w:trPr>
          <w:trHeight w:val="512"/>
        </w:trPr>
        <w:tc>
          <w:tcPr>
            <w:tcW w:w="3111" w:type="dxa"/>
          </w:tcPr>
          <w:p w:rsidR="00093504" w:rsidRPr="00AC7811" w:rsidRDefault="00093504" w:rsidP="00E437DC">
            <w:pPr>
              <w:pStyle w:val="Body"/>
              <w:rPr>
                <w:szCs w:val="20"/>
              </w:rPr>
            </w:pPr>
            <w:r>
              <w:rPr>
                <w:color w:val="000000"/>
                <w:szCs w:val="20"/>
              </w:rPr>
              <w:t>Intfa</w:t>
            </w:r>
            <w:r w:rsidRPr="00AC7811">
              <w:rPr>
                <w:color w:val="000000"/>
                <w:szCs w:val="20"/>
              </w:rPr>
              <w:t>_strtx_rt_layer_valid</w:t>
            </w:r>
          </w:p>
        </w:tc>
        <w:tc>
          <w:tcPr>
            <w:tcW w:w="3436" w:type="dxa"/>
          </w:tcPr>
          <w:p w:rsidR="00093504" w:rsidRDefault="00093504" w:rsidP="00E437DC">
            <w:pPr>
              <w:pStyle w:val="Body"/>
              <w:jc w:val="center"/>
            </w:pPr>
            <w:r>
              <w:t>[P_STR_TX_RT_NOOFLAYERS-</w:t>
            </w:r>
            <w:r w:rsidRPr="007D1C79">
              <w:t>1:0]</w:t>
            </w:r>
          </w:p>
        </w:tc>
        <w:tc>
          <w:tcPr>
            <w:tcW w:w="1240" w:type="dxa"/>
          </w:tcPr>
          <w:p w:rsidR="00093504" w:rsidRDefault="00093504" w:rsidP="00E437DC">
            <w:pPr>
              <w:pStyle w:val="Body"/>
              <w:jc w:val="center"/>
            </w:pPr>
            <w:r>
              <w:t>Input</w:t>
            </w:r>
          </w:p>
        </w:tc>
        <w:tc>
          <w:tcPr>
            <w:tcW w:w="2014" w:type="dxa"/>
          </w:tcPr>
          <w:p w:rsidR="00093504" w:rsidRPr="00FD0C49" w:rsidRDefault="00093504" w:rsidP="00E437DC">
            <w:pPr>
              <w:pStyle w:val="Body"/>
            </w:pPr>
            <w:r>
              <w:t>Outgoing layer valid from Intf a</w:t>
            </w:r>
          </w:p>
        </w:tc>
      </w:tr>
      <w:tr w:rsidR="00093504" w:rsidRPr="00FD0C49" w:rsidTr="00E437DC">
        <w:trPr>
          <w:trHeight w:val="512"/>
        </w:trPr>
        <w:tc>
          <w:tcPr>
            <w:tcW w:w="3111" w:type="dxa"/>
          </w:tcPr>
          <w:p w:rsidR="00093504" w:rsidRPr="00AC7811" w:rsidRDefault="00093504" w:rsidP="00E437DC">
            <w:pPr>
              <w:pStyle w:val="Body"/>
              <w:rPr>
                <w:szCs w:val="20"/>
              </w:rPr>
            </w:pPr>
            <w:r>
              <w:rPr>
                <w:color w:val="000000"/>
                <w:szCs w:val="20"/>
              </w:rPr>
              <w:t>Intfb</w:t>
            </w:r>
            <w:r w:rsidRPr="00AC7811">
              <w:rPr>
                <w:color w:val="000000"/>
                <w:szCs w:val="20"/>
              </w:rPr>
              <w:t>_strtx_rt_layer_valid</w:t>
            </w:r>
          </w:p>
        </w:tc>
        <w:tc>
          <w:tcPr>
            <w:tcW w:w="3436" w:type="dxa"/>
          </w:tcPr>
          <w:p w:rsidR="00093504" w:rsidRDefault="00093504" w:rsidP="00E437DC">
            <w:pPr>
              <w:pStyle w:val="Body"/>
              <w:jc w:val="center"/>
            </w:pPr>
            <w:r>
              <w:t>[P_STR_TX_RT_NOOFLAYERS-</w:t>
            </w:r>
            <w:r w:rsidRPr="007D1C79">
              <w:t>1:0]</w:t>
            </w:r>
          </w:p>
        </w:tc>
        <w:tc>
          <w:tcPr>
            <w:tcW w:w="1240" w:type="dxa"/>
          </w:tcPr>
          <w:p w:rsidR="00093504" w:rsidRDefault="00093504" w:rsidP="00E437DC">
            <w:pPr>
              <w:pStyle w:val="Body"/>
              <w:jc w:val="center"/>
            </w:pPr>
            <w:r>
              <w:t>Input</w:t>
            </w:r>
          </w:p>
        </w:tc>
        <w:tc>
          <w:tcPr>
            <w:tcW w:w="2014" w:type="dxa"/>
          </w:tcPr>
          <w:p w:rsidR="00093504" w:rsidRPr="00FD0C49" w:rsidRDefault="00093504" w:rsidP="00E437DC">
            <w:pPr>
              <w:pStyle w:val="Body"/>
            </w:pPr>
            <w:r>
              <w:t>Outgoing layer valid from Intf b</w:t>
            </w:r>
          </w:p>
        </w:tc>
      </w:tr>
      <w:tr w:rsidR="00093504" w:rsidRPr="00FD0C49" w:rsidTr="00E437DC">
        <w:trPr>
          <w:trHeight w:val="512"/>
        </w:trPr>
        <w:tc>
          <w:tcPr>
            <w:tcW w:w="3111" w:type="dxa"/>
          </w:tcPr>
          <w:p w:rsidR="00093504" w:rsidRPr="00AC7811" w:rsidRDefault="00093504" w:rsidP="00E437DC">
            <w:pPr>
              <w:pStyle w:val="Body"/>
              <w:rPr>
                <w:szCs w:val="20"/>
              </w:rPr>
            </w:pPr>
            <w:r>
              <w:rPr>
                <w:color w:val="000000"/>
                <w:szCs w:val="20"/>
              </w:rPr>
              <w:t>Intfc</w:t>
            </w:r>
            <w:r w:rsidRPr="00AC7811">
              <w:rPr>
                <w:color w:val="000000"/>
                <w:szCs w:val="20"/>
              </w:rPr>
              <w:t>_strtx_rt_layer_valid</w:t>
            </w:r>
          </w:p>
        </w:tc>
        <w:tc>
          <w:tcPr>
            <w:tcW w:w="3436" w:type="dxa"/>
          </w:tcPr>
          <w:p w:rsidR="00093504" w:rsidRDefault="00093504" w:rsidP="00E437DC">
            <w:pPr>
              <w:pStyle w:val="Body"/>
              <w:jc w:val="center"/>
            </w:pPr>
            <w:r>
              <w:t>[P_STR_TX_RT_NOOFLAYERS-</w:t>
            </w:r>
            <w:r w:rsidRPr="007D1C79">
              <w:t>1:0]</w:t>
            </w:r>
          </w:p>
        </w:tc>
        <w:tc>
          <w:tcPr>
            <w:tcW w:w="1240" w:type="dxa"/>
          </w:tcPr>
          <w:p w:rsidR="00093504" w:rsidRDefault="00093504" w:rsidP="00E437DC">
            <w:pPr>
              <w:pStyle w:val="Body"/>
              <w:jc w:val="center"/>
            </w:pPr>
            <w:r>
              <w:t>Input</w:t>
            </w:r>
          </w:p>
        </w:tc>
        <w:tc>
          <w:tcPr>
            <w:tcW w:w="2014" w:type="dxa"/>
          </w:tcPr>
          <w:p w:rsidR="00093504" w:rsidRPr="00FD0C49" w:rsidRDefault="00093504" w:rsidP="00E437DC">
            <w:pPr>
              <w:pStyle w:val="Body"/>
            </w:pPr>
            <w:r>
              <w:t>Outgoing layer valid from Intf c</w:t>
            </w:r>
          </w:p>
        </w:tc>
      </w:tr>
      <w:tr w:rsidR="00093504" w:rsidRPr="00FD0C49" w:rsidTr="00E437DC">
        <w:trPr>
          <w:trHeight w:val="512"/>
        </w:trPr>
        <w:tc>
          <w:tcPr>
            <w:tcW w:w="3111" w:type="dxa"/>
          </w:tcPr>
          <w:p w:rsidR="00093504" w:rsidRPr="00AC7811" w:rsidRDefault="00093504" w:rsidP="00E437DC">
            <w:pPr>
              <w:pStyle w:val="Body"/>
              <w:rPr>
                <w:szCs w:val="20"/>
              </w:rPr>
            </w:pPr>
            <w:r>
              <w:rPr>
                <w:color w:val="000000"/>
                <w:szCs w:val="20"/>
              </w:rPr>
              <w:t>Intfd</w:t>
            </w:r>
            <w:r w:rsidRPr="00AC7811">
              <w:rPr>
                <w:color w:val="000000"/>
                <w:szCs w:val="20"/>
              </w:rPr>
              <w:t>_strtx_rt_layer_valid</w:t>
            </w:r>
          </w:p>
        </w:tc>
        <w:tc>
          <w:tcPr>
            <w:tcW w:w="3436" w:type="dxa"/>
          </w:tcPr>
          <w:p w:rsidR="00093504" w:rsidRDefault="00093504" w:rsidP="00E437DC">
            <w:pPr>
              <w:pStyle w:val="Body"/>
              <w:jc w:val="center"/>
            </w:pPr>
            <w:r>
              <w:t>[P_STR_TX_RT_NOOFLAYERS-</w:t>
            </w:r>
            <w:r w:rsidRPr="007D1C79">
              <w:t>1:0]</w:t>
            </w:r>
          </w:p>
        </w:tc>
        <w:tc>
          <w:tcPr>
            <w:tcW w:w="1240" w:type="dxa"/>
          </w:tcPr>
          <w:p w:rsidR="00093504" w:rsidRDefault="00093504" w:rsidP="00E437DC">
            <w:pPr>
              <w:pStyle w:val="Body"/>
              <w:jc w:val="center"/>
            </w:pPr>
            <w:r>
              <w:t>Input</w:t>
            </w:r>
          </w:p>
        </w:tc>
        <w:tc>
          <w:tcPr>
            <w:tcW w:w="2014" w:type="dxa"/>
          </w:tcPr>
          <w:p w:rsidR="00093504" w:rsidRPr="00FD0C49" w:rsidRDefault="00093504" w:rsidP="00E437DC">
            <w:pPr>
              <w:pStyle w:val="Body"/>
            </w:pPr>
            <w:r>
              <w:t>Outgoing layer valid from Intf d</w:t>
            </w:r>
          </w:p>
        </w:tc>
      </w:tr>
      <w:tr w:rsidR="00294632" w:rsidRPr="00FD0C49" w:rsidTr="00E437DC">
        <w:trPr>
          <w:trHeight w:val="512"/>
        </w:trPr>
        <w:tc>
          <w:tcPr>
            <w:tcW w:w="3111" w:type="dxa"/>
          </w:tcPr>
          <w:p w:rsidR="00294632" w:rsidRPr="00745646" w:rsidRDefault="00294632" w:rsidP="00E437DC">
            <w:pPr>
              <w:pStyle w:val="Body"/>
            </w:pPr>
            <w:r>
              <w:t>strtx_rt</w:t>
            </w:r>
            <w:r w:rsidRPr="00745646">
              <w:t>_</w:t>
            </w:r>
            <w:r>
              <w:t>cg_status</w:t>
            </w:r>
          </w:p>
        </w:tc>
        <w:tc>
          <w:tcPr>
            <w:tcW w:w="3436" w:type="dxa"/>
          </w:tcPr>
          <w:p w:rsidR="00294632" w:rsidRPr="00745646" w:rsidRDefault="00294632" w:rsidP="00E437DC">
            <w:pPr>
              <w:pStyle w:val="Body"/>
            </w:pPr>
            <w:r>
              <w:t>[P_STR_TX_RT_NOOFLAYERS-</w:t>
            </w:r>
            <w:r w:rsidRPr="007D1C79">
              <w:t>1:0]</w:t>
            </w:r>
          </w:p>
        </w:tc>
        <w:tc>
          <w:tcPr>
            <w:tcW w:w="1240" w:type="dxa"/>
          </w:tcPr>
          <w:p w:rsidR="00294632" w:rsidRDefault="00294632" w:rsidP="00E437DC">
            <w:pPr>
              <w:pStyle w:val="Body"/>
              <w:jc w:val="center"/>
            </w:pPr>
            <w:r>
              <w:t>Output</w:t>
            </w:r>
          </w:p>
        </w:tc>
        <w:tc>
          <w:tcPr>
            <w:tcW w:w="2014" w:type="dxa"/>
          </w:tcPr>
          <w:p w:rsidR="00294632" w:rsidRPr="007837F8" w:rsidRDefault="00294632" w:rsidP="00E437DC">
            <w:pPr>
              <w:pStyle w:val="Body"/>
            </w:pPr>
            <w:r>
              <w:t>Router on [layer] Status</w:t>
            </w:r>
            <w:r>
              <w:br/>
              <w:t>1: Clock Enabled</w:t>
            </w:r>
            <w:r>
              <w:br/>
              <w:t>0: Clock Disabled</w:t>
            </w:r>
          </w:p>
        </w:tc>
      </w:tr>
      <w:tr w:rsidR="00F22517" w:rsidRPr="00FD0C49" w:rsidTr="00E437DC">
        <w:trPr>
          <w:trHeight w:val="512"/>
        </w:trPr>
        <w:tc>
          <w:tcPr>
            <w:tcW w:w="3111" w:type="dxa"/>
          </w:tcPr>
          <w:p w:rsidR="00F22517" w:rsidRPr="00745646" w:rsidRDefault="00F22517" w:rsidP="00E437DC">
            <w:pPr>
              <w:pStyle w:val="Body"/>
            </w:pPr>
            <w:r>
              <w:t>strtx_rt</w:t>
            </w:r>
            <w:r w:rsidRPr="00745646">
              <w:t>_</w:t>
            </w:r>
            <w:r>
              <w:t>cg_</w:t>
            </w:r>
            <w:r w:rsidRPr="00745646">
              <w:t>busy</w:t>
            </w:r>
          </w:p>
        </w:tc>
        <w:tc>
          <w:tcPr>
            <w:tcW w:w="3436" w:type="dxa"/>
          </w:tcPr>
          <w:p w:rsidR="00F22517" w:rsidRPr="00745646" w:rsidRDefault="00F22517" w:rsidP="00E437DC">
            <w:pPr>
              <w:pStyle w:val="Body"/>
            </w:pPr>
            <w:r>
              <w:t>[P_STR_TX_RT_NOOFLAYERS-</w:t>
            </w:r>
            <w:r w:rsidRPr="007D1C79">
              <w:t>1:0]</w:t>
            </w:r>
          </w:p>
        </w:tc>
        <w:tc>
          <w:tcPr>
            <w:tcW w:w="1240" w:type="dxa"/>
          </w:tcPr>
          <w:p w:rsidR="00F22517" w:rsidRPr="00745646" w:rsidRDefault="00F22517" w:rsidP="00E437DC">
            <w:pPr>
              <w:pStyle w:val="Body"/>
            </w:pPr>
            <w:r w:rsidRPr="00745646">
              <w:t>Output</w:t>
            </w:r>
          </w:p>
        </w:tc>
        <w:tc>
          <w:tcPr>
            <w:tcW w:w="2014" w:type="dxa"/>
          </w:tcPr>
          <w:p w:rsidR="00F22517" w:rsidRPr="00745646" w:rsidRDefault="00F22517" w:rsidP="00E437DC">
            <w:pPr>
              <w:pStyle w:val="Body"/>
            </w:pPr>
            <w:r>
              <w:t>Output Layer</w:t>
            </w:r>
            <w:r w:rsidRPr="00745646">
              <w:t xml:space="preserve"> Busy</w:t>
            </w:r>
            <w:r>
              <w:t xml:space="preserve"> (to NoC interface)</w:t>
            </w:r>
          </w:p>
        </w:tc>
      </w:tr>
      <w:tr w:rsidR="00B81D72" w:rsidRPr="00FD0C49" w:rsidTr="00B81D72">
        <w:trPr>
          <w:trHeight w:val="287"/>
        </w:trPr>
        <w:tc>
          <w:tcPr>
            <w:tcW w:w="3111" w:type="dxa"/>
          </w:tcPr>
          <w:p w:rsidR="00B81D72" w:rsidRDefault="00B81D72" w:rsidP="00837337">
            <w:pPr>
              <w:pStyle w:val="Body"/>
            </w:pPr>
            <w:r>
              <w:t>strtxbrdg_cg_reg</w:t>
            </w:r>
          </w:p>
        </w:tc>
        <w:tc>
          <w:tcPr>
            <w:tcW w:w="3436" w:type="dxa"/>
          </w:tcPr>
          <w:p w:rsidR="00B81D72" w:rsidRDefault="00B81D72" w:rsidP="00837337">
            <w:pPr>
              <w:pStyle w:val="Body"/>
              <w:jc w:val="center"/>
            </w:pPr>
            <w:r>
              <w:t>17</w:t>
            </w:r>
          </w:p>
        </w:tc>
        <w:tc>
          <w:tcPr>
            <w:tcW w:w="1240" w:type="dxa"/>
          </w:tcPr>
          <w:p w:rsidR="00B81D72" w:rsidRDefault="00B81D72" w:rsidP="00837337">
            <w:pPr>
              <w:pStyle w:val="Body"/>
              <w:jc w:val="center"/>
            </w:pPr>
            <w:r>
              <w:t>Output</w:t>
            </w:r>
          </w:p>
        </w:tc>
        <w:tc>
          <w:tcPr>
            <w:tcW w:w="2014" w:type="dxa"/>
          </w:tcPr>
          <w:p w:rsidR="00B81D72" w:rsidRDefault="00B81D72" w:rsidP="00837337">
            <w:pPr>
              <w:pStyle w:val="Body"/>
            </w:pPr>
            <w:r>
              <w:t xml:space="preserve">17 bit register read value from Transmit block clock gate control register (Section </w:t>
            </w:r>
            <w:r>
              <w:fldChar w:fldCharType="begin"/>
            </w:r>
            <w:r>
              <w:instrText xml:space="preserve"> REF _Ref380516538 \r \h </w:instrText>
            </w:r>
            <w:r>
              <w:fldChar w:fldCharType="separate"/>
            </w:r>
            <w:r w:rsidR="00257CBE">
              <w:t>10.2.2</w:t>
            </w:r>
            <w:r>
              <w:fldChar w:fldCharType="end"/>
            </w:r>
            <w:r>
              <w:t>)</w:t>
            </w:r>
          </w:p>
        </w:tc>
      </w:tr>
      <w:tr w:rsidR="00B81D72" w:rsidRPr="00FD0C49" w:rsidTr="00B81D72">
        <w:trPr>
          <w:trHeight w:val="287"/>
        </w:trPr>
        <w:tc>
          <w:tcPr>
            <w:tcW w:w="3111" w:type="dxa"/>
          </w:tcPr>
          <w:p w:rsidR="00B81D72" w:rsidRDefault="00B81D72" w:rsidP="00837337">
            <w:pPr>
              <w:pStyle w:val="Body"/>
            </w:pPr>
            <w:r>
              <w:t>strrxbrdg_cg_reg</w:t>
            </w:r>
          </w:p>
        </w:tc>
        <w:tc>
          <w:tcPr>
            <w:tcW w:w="3436" w:type="dxa"/>
          </w:tcPr>
          <w:p w:rsidR="00B81D72" w:rsidRDefault="00B81D72" w:rsidP="00837337">
            <w:pPr>
              <w:pStyle w:val="Body"/>
              <w:jc w:val="center"/>
            </w:pPr>
            <w:r>
              <w:t>17</w:t>
            </w:r>
          </w:p>
        </w:tc>
        <w:tc>
          <w:tcPr>
            <w:tcW w:w="1240" w:type="dxa"/>
          </w:tcPr>
          <w:p w:rsidR="00B81D72" w:rsidRDefault="00B81D72" w:rsidP="00837337">
            <w:pPr>
              <w:pStyle w:val="Body"/>
              <w:jc w:val="center"/>
            </w:pPr>
            <w:r>
              <w:t>Output</w:t>
            </w:r>
          </w:p>
        </w:tc>
        <w:tc>
          <w:tcPr>
            <w:tcW w:w="2014" w:type="dxa"/>
          </w:tcPr>
          <w:p w:rsidR="00B81D72" w:rsidRDefault="00B81D72" w:rsidP="00837337">
            <w:pPr>
              <w:pStyle w:val="Body"/>
            </w:pPr>
            <w:r>
              <w:t xml:space="preserve">17 bit register read value from Receive block clock gate control register (Section </w:t>
            </w:r>
            <w:r>
              <w:fldChar w:fldCharType="begin"/>
            </w:r>
            <w:r>
              <w:instrText xml:space="preserve"> REF _Ref380516538 \r \h </w:instrText>
            </w:r>
            <w:r>
              <w:fldChar w:fldCharType="separate"/>
            </w:r>
            <w:r w:rsidR="00257CBE">
              <w:t>10.2.2</w:t>
            </w:r>
            <w:r>
              <w:fldChar w:fldCharType="end"/>
            </w:r>
            <w:r>
              <w:t>)</w:t>
            </w:r>
          </w:p>
        </w:tc>
      </w:tr>
    </w:tbl>
    <w:p w:rsidR="00093504" w:rsidRDefault="00093504" w:rsidP="008A7B4F"/>
    <w:p w:rsidR="008A7B4F" w:rsidRDefault="008A7B4F" w:rsidP="008A7B4F">
      <w:pPr>
        <w:pStyle w:val="Heading3"/>
      </w:pPr>
      <w:r>
        <w:lastRenderedPageBreak/>
        <w:t xml:space="preserve"> </w:t>
      </w:r>
      <w:bookmarkStart w:id="158" w:name="_Ref380516538"/>
      <w:bookmarkStart w:id="159" w:name="_Toc388376326"/>
      <w:r w:rsidR="006F1126">
        <w:t xml:space="preserve">Implementation #2: </w:t>
      </w:r>
      <w:r>
        <w:t>Streaming Bridge clock gate control registers</w:t>
      </w:r>
      <w:bookmarkEnd w:id="158"/>
      <w:bookmarkEnd w:id="159"/>
    </w:p>
    <w:p w:rsidR="008A7B4F" w:rsidRDefault="008A7B4F" w:rsidP="008A7B4F">
      <w:pPr>
        <w:pStyle w:val="Body"/>
      </w:pPr>
      <w:r>
        <w:t>This register would reside inside the u_ns_csr</w:t>
      </w:r>
      <w:r w:rsidRPr="00636E2C">
        <w:rPr>
          <w:b/>
        </w:rPr>
        <w:t>. The read logic for this register should always be free-running</w:t>
      </w:r>
      <w:r>
        <w:t xml:space="preserve"> (verification should take note of this).</w:t>
      </w:r>
    </w:p>
    <w:p w:rsidR="008A7B4F" w:rsidRPr="00BD1E1B" w:rsidRDefault="008A7B4F" w:rsidP="008A7B4F">
      <w:pPr>
        <w:pStyle w:val="Heading4"/>
        <w:numPr>
          <w:ilvl w:val="0"/>
          <w:numId w:val="0"/>
        </w:numPr>
        <w:ind w:left="864"/>
      </w:pPr>
    </w:p>
    <w:p w:rsidR="008A7B4F" w:rsidRDefault="008A7B4F" w:rsidP="008A7B4F">
      <w:pPr>
        <w:pStyle w:val="Caption"/>
        <w:keepNext/>
      </w:pPr>
      <w:bookmarkStart w:id="160" w:name="_Toc388376373"/>
      <w:r>
        <w:t xml:space="preserve">Table </w:t>
      </w:r>
      <w:r w:rsidR="00B926E2">
        <w:fldChar w:fldCharType="begin"/>
      </w:r>
      <w:r w:rsidR="00B926E2">
        <w:instrText xml:space="preserve"> SEQ Table \* ARABIC </w:instrText>
      </w:r>
      <w:r w:rsidR="00B926E2">
        <w:fldChar w:fldCharType="separate"/>
      </w:r>
      <w:r w:rsidR="00A21017">
        <w:rPr>
          <w:noProof/>
        </w:rPr>
        <w:t>36</w:t>
      </w:r>
      <w:r w:rsidR="00B926E2">
        <w:rPr>
          <w:noProof/>
        </w:rPr>
        <w:fldChar w:fldCharType="end"/>
      </w:r>
      <w:r>
        <w:t xml:space="preserve"> </w:t>
      </w:r>
      <w:r w:rsidR="00575398">
        <w:t xml:space="preserve">Implementation #2: </w:t>
      </w:r>
      <w:r>
        <w:t>Streaming Transmit Bridge clock gate control register</w:t>
      </w:r>
      <w:bookmarkEnd w:id="160"/>
    </w:p>
    <w:p w:rsidR="008A7B4F" w:rsidRDefault="008A7B4F" w:rsidP="008A7B4F">
      <w:pPr>
        <w:pStyle w:val="Body"/>
      </w:pPr>
      <w:r>
        <w:object w:dxaOrig="10325" w:dyaOrig="789">
          <v:shape id="_x0000_i1034" type="#_x0000_t75" style="width:516.15pt;height:39.65pt" o:ole="">
            <v:imagedata r:id="rId44" o:title=""/>
          </v:shape>
          <o:OLEObject Type="Embed" ProgID="Excel.Sheet.12" ShapeID="_x0000_i1034" DrawAspect="Content" ObjectID="_1462118235" r:id="rId48"/>
        </w:object>
      </w:r>
    </w:p>
    <w:p w:rsidR="008A7B4F" w:rsidRDefault="008A7B4F" w:rsidP="008A7B4F"/>
    <w:p w:rsidR="008A7B4F" w:rsidRDefault="008A7B4F" w:rsidP="008A7B4F"/>
    <w:p w:rsidR="008A7B4F" w:rsidRDefault="008A7B4F" w:rsidP="008A7B4F">
      <w:pPr>
        <w:pStyle w:val="Caption"/>
        <w:keepNext/>
      </w:pPr>
    </w:p>
    <w:p w:rsidR="008A7B4F" w:rsidRDefault="008A7B4F" w:rsidP="008A7B4F">
      <w:pPr>
        <w:pStyle w:val="Caption"/>
        <w:keepNext/>
      </w:pPr>
      <w:bookmarkStart w:id="161" w:name="_Toc388376374"/>
      <w:r>
        <w:t xml:space="preserve">Table </w:t>
      </w:r>
      <w:r w:rsidR="00B926E2">
        <w:fldChar w:fldCharType="begin"/>
      </w:r>
      <w:r w:rsidR="00B926E2">
        <w:instrText xml:space="preserve"> SEQ Table \* ARABIC </w:instrText>
      </w:r>
      <w:r w:rsidR="00B926E2">
        <w:fldChar w:fldCharType="separate"/>
      </w:r>
      <w:r w:rsidR="00A21017">
        <w:rPr>
          <w:noProof/>
        </w:rPr>
        <w:t>37</w:t>
      </w:r>
      <w:r w:rsidR="00B926E2">
        <w:rPr>
          <w:noProof/>
        </w:rPr>
        <w:fldChar w:fldCharType="end"/>
      </w:r>
      <w:r>
        <w:t xml:space="preserve"> </w:t>
      </w:r>
      <w:r w:rsidR="00575398">
        <w:t xml:space="preserve">Implementation #2: </w:t>
      </w:r>
      <w:r>
        <w:t>Streaming Receive Bridge clock gate control register</w:t>
      </w:r>
      <w:bookmarkEnd w:id="161"/>
    </w:p>
    <w:p w:rsidR="008A7B4F" w:rsidRDefault="008A7B4F" w:rsidP="008A7B4F">
      <w:pPr>
        <w:pStyle w:val="Body"/>
      </w:pPr>
      <w:r>
        <w:object w:dxaOrig="10325" w:dyaOrig="789">
          <v:shape id="_x0000_i1035" type="#_x0000_t75" style="width:516.15pt;height:39.65pt" o:ole="">
            <v:imagedata r:id="rId44" o:title=""/>
          </v:shape>
          <o:OLEObject Type="Embed" ProgID="Excel.Sheet.12" ShapeID="_x0000_i1035" DrawAspect="Content" ObjectID="_1462118236" r:id="rId49"/>
        </w:object>
      </w:r>
    </w:p>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8A7B4F" w:rsidP="008A7B4F"/>
    <w:p w:rsidR="008A7B4F" w:rsidRDefault="009D27DC" w:rsidP="008A7B4F">
      <w:pPr>
        <w:pStyle w:val="Heading2"/>
      </w:pPr>
      <w:bookmarkStart w:id="162" w:name="_Toc388376327"/>
      <w:r>
        <w:t xml:space="preserve">Implementation #2: </w:t>
      </w:r>
      <w:r w:rsidR="008A7B4F">
        <w:t>AXI Master</w:t>
      </w:r>
      <w:r w:rsidR="008A7B4F" w:rsidRPr="00AA64DE">
        <w:t xml:space="preserve"> Bridge Clock Gate module instantiation and hierarchy</w:t>
      </w:r>
      <w:bookmarkEnd w:id="162"/>
    </w:p>
    <w:p w:rsidR="008A7B4F" w:rsidRDefault="008A7B4F" w:rsidP="008A7B4F">
      <w:pPr>
        <w:pStyle w:val="Body"/>
      </w:pPr>
      <w:r>
        <w:t xml:space="preserve">The following diagram illustrates </w:t>
      </w:r>
      <w:r w:rsidRPr="00A97651">
        <w:t xml:space="preserve">where </w:t>
      </w:r>
      <w:r>
        <w:t>the clock gate module ns_acemstrbrdg</w:t>
      </w:r>
      <w:r w:rsidRPr="00A97651">
        <w:t>_cg will be i</w:t>
      </w:r>
      <w:r>
        <w:t>nstantiated inside the AXI Master</w:t>
      </w:r>
      <w:r w:rsidRPr="00A97651">
        <w:t xml:space="preserve"> Bridge </w:t>
      </w:r>
      <w:r>
        <w:t xml:space="preserve">(u_aximstrbrdg) </w:t>
      </w:r>
      <w:r w:rsidRPr="00A97651">
        <w:t>wrapper and the corresponding signal interactions</w:t>
      </w:r>
    </w:p>
    <w:p w:rsidR="008A7B4F" w:rsidRDefault="008A7B4F" w:rsidP="008A7B4F">
      <w:pPr>
        <w:pStyle w:val="Body"/>
        <w:keepNext/>
      </w:pPr>
      <w:r w:rsidRPr="00DC733D">
        <w:rPr>
          <w:b/>
          <w:noProof/>
          <w:color w:val="000000"/>
          <w:szCs w:val="20"/>
        </w:rPr>
        <w:lastRenderedPageBreak/>
        <mc:AlternateContent>
          <mc:Choice Requires="wpc">
            <w:drawing>
              <wp:inline distT="0" distB="0" distL="0" distR="0" wp14:anchorId="37AC298F" wp14:editId="62C31F4D">
                <wp:extent cx="5486400" cy="6305550"/>
                <wp:effectExtent l="0" t="0" r="0" b="0"/>
                <wp:docPr id="863" name="Canvas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5" name="Rectangle 375"/>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Text Box 376"/>
                        <wps:cNvSpPr txBox="1"/>
                        <wps:spPr>
                          <a:xfrm>
                            <a:off x="1857375" y="9525"/>
                            <a:ext cx="2314575" cy="266700"/>
                          </a:xfrm>
                          <a:prstGeom prst="rect">
                            <a:avLst/>
                          </a:prstGeom>
                          <a:noFill/>
                          <a:ln w="6350">
                            <a:noFill/>
                          </a:ln>
                          <a:effectLst/>
                        </wps:spPr>
                        <wps:txbx>
                          <w:txbxContent>
                            <w:p w:rsidR="00D4165B" w:rsidRDefault="00D4165B" w:rsidP="008A7B4F">
                              <w:pPr>
                                <w:jc w:val="center"/>
                              </w:pPr>
                              <w:r>
                                <w:t>u_aximstrbrdg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Rectangle 377"/>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8A7B4F">
                              <w:pPr>
                                <w:jc w:val="center"/>
                              </w:pPr>
                              <w:r>
                                <w:t>u_acemstrbrdg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ectangle 388"/>
                        <wps:cNvSpPr/>
                        <wps:spPr>
                          <a:xfrm>
                            <a:off x="3000376" y="2228850"/>
                            <a:ext cx="1904999" cy="1438276"/>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Text Box 389"/>
                        <wps:cNvSpPr txBox="1"/>
                        <wps:spPr>
                          <a:xfrm>
                            <a:off x="3207212" y="2319012"/>
                            <a:ext cx="1469085" cy="285750"/>
                          </a:xfrm>
                          <a:prstGeom prst="rect">
                            <a:avLst/>
                          </a:prstGeom>
                          <a:noFill/>
                          <a:ln w="6350">
                            <a:noFill/>
                          </a:ln>
                          <a:effectLst/>
                        </wps:spPr>
                        <wps:txbx>
                          <w:txbxContent>
                            <w:p w:rsidR="00D4165B" w:rsidRDefault="00D4165B" w:rsidP="008A7B4F">
                              <w:pPr>
                                <w:jc w:val="center"/>
                              </w:pPr>
                              <w:r>
                                <w:t>u_acemstrbrdg_cg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 name="Text Box 3"/>
                        <wps:cNvSpPr txBox="1"/>
                        <wps:spPr>
                          <a:xfrm>
                            <a:off x="1057275" y="1554800"/>
                            <a:ext cx="2432094"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Straight Arrow Connector 413"/>
                        <wps:cNvCnPr/>
                        <wps:spPr>
                          <a:xfrm>
                            <a:off x="1619249" y="1884906"/>
                            <a:ext cx="3722559"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14" name="Text Box 105"/>
                        <wps:cNvSpPr txBox="1"/>
                        <wps:spPr>
                          <a:xfrm>
                            <a:off x="1704973" y="1717109"/>
                            <a:ext cx="3781427"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strrxbrdg_cg_clk[#lyrs-1:0]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Rectangle 417"/>
                        <wps:cNvSpPr/>
                        <wps:spPr>
                          <a:xfrm>
                            <a:off x="3215150" y="2619375"/>
                            <a:ext cx="1109791" cy="914400"/>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wps:spPr>
                          <a:xfrm>
                            <a:off x="1619251" y="4905115"/>
                            <a:ext cx="3710568"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22" name="Text Box 105"/>
                        <wps:cNvSpPr txBox="1"/>
                        <wps:spPr>
                          <a:xfrm>
                            <a:off x="1704975" y="4737318"/>
                            <a:ext cx="3480257"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3" name="Straight Arrow Connector 423"/>
                        <wps:cNvCnPr/>
                        <wps:spPr>
                          <a:xfrm>
                            <a:off x="1619251" y="5570175"/>
                            <a:ext cx="3710568"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24" name="Text Box 105"/>
                        <wps:cNvSpPr txBox="1"/>
                        <wps:spPr>
                          <a:xfrm>
                            <a:off x="1704975" y="5407398"/>
                            <a:ext cx="3480257"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981076" y="5434285"/>
                            <a:ext cx="638175" cy="294640"/>
                          </a:xfrm>
                          <a:prstGeom prst="rect">
                            <a:avLst/>
                          </a:prstGeom>
                          <a:noFill/>
                          <a:ln w="6350">
                            <a:noFill/>
                          </a:ln>
                          <a:effectLst/>
                        </wps:spPr>
                        <wps:txbx>
                          <w:txbxContent>
                            <w:p w:rsidR="00D4165B" w:rsidRPr="00B808E5" w:rsidRDefault="00D4165B" w:rsidP="008A7B4F">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32" name="Group 432"/>
                        <wpg:cNvGrpSpPr/>
                        <wpg:grpSpPr>
                          <a:xfrm>
                            <a:off x="1593894" y="2885100"/>
                            <a:ext cx="1895475" cy="228601"/>
                            <a:chOff x="0" y="0"/>
                            <a:chExt cx="1895475" cy="228601"/>
                          </a:xfrm>
                        </wpg:grpSpPr>
                        <wps:wsp>
                          <wps:cNvPr id="433" name="Straight Arrow Connector 433"/>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34" name="Text Box 3"/>
                          <wps:cNvSpPr txBox="1"/>
                          <wps:spPr>
                            <a:xfrm>
                              <a:off x="0" y="0"/>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5" name="Group 435"/>
                        <wpg:cNvGrpSpPr/>
                        <wpg:grpSpPr>
                          <a:xfrm>
                            <a:off x="1593894" y="3227366"/>
                            <a:ext cx="1895475" cy="228601"/>
                            <a:chOff x="0" y="342265"/>
                            <a:chExt cx="1895475" cy="228601"/>
                          </a:xfrm>
                        </wpg:grpSpPr>
                        <wps:wsp>
                          <wps:cNvPr id="436" name="Straight Arrow Connector 436"/>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37" name="Text Box 3"/>
                          <wps:cNvSpPr txBox="1"/>
                          <wps:spPr>
                            <a:xfrm>
                              <a:off x="0" y="342265"/>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38" name="Straight Arrow Connector 438"/>
                        <wps:cNvCnPr/>
                        <wps:spPr>
                          <a:xfrm>
                            <a:off x="1619251" y="5067518"/>
                            <a:ext cx="3710568"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39" name="Text Box 105"/>
                        <wps:cNvSpPr txBox="1"/>
                        <wps:spPr>
                          <a:xfrm>
                            <a:off x="1704975" y="4899878"/>
                            <a:ext cx="3480257"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acmb_cg_reg[16:0]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40" name="Group 440"/>
                        <wpg:cNvGrpSpPr/>
                        <wpg:grpSpPr>
                          <a:xfrm>
                            <a:off x="1619249" y="580833"/>
                            <a:ext cx="3724276" cy="1136277"/>
                            <a:chOff x="1619249" y="580833"/>
                            <a:chExt cx="1381762" cy="1136277"/>
                          </a:xfrm>
                        </wpg:grpSpPr>
                        <wps:wsp>
                          <wps:cNvPr id="442" name="Straight Arrow Connector 442"/>
                          <wps:cNvCnPr/>
                          <wps:spPr>
                            <a:xfrm>
                              <a:off x="1619249" y="1717109"/>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43" name="Straight Arrow Connector 443"/>
                          <wps:cNvCnPr/>
                          <wps:spPr>
                            <a:xfrm>
                              <a:off x="1619250" y="756911"/>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44" name="Text Box 3"/>
                          <wps:cNvSpPr txBox="1"/>
                          <wps:spPr>
                            <a:xfrm>
                              <a:off x="1619249" y="580833"/>
                              <a:ext cx="138112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ar_idle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619250" y="924708"/>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48" name="Text Box 105"/>
                          <wps:cNvSpPr txBox="1"/>
                          <wps:spPr>
                            <a:xfrm>
                              <a:off x="1704975" y="756911"/>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Straight Arrow Connector 449"/>
                          <wps:cNvCnPr/>
                          <wps:spPr>
                            <a:xfrm>
                              <a:off x="1619886" y="1124314"/>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50" name="Text Box 3"/>
                          <wps:cNvSpPr txBox="1"/>
                          <wps:spPr>
                            <a:xfrm>
                              <a:off x="1619251" y="948419"/>
                              <a:ext cx="1381125"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1" name="Straight Arrow Connector 451"/>
                          <wps:cNvCnPr/>
                          <wps:spPr>
                            <a:xfrm>
                              <a:off x="1619886" y="1292589"/>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52" name="Text Box 105"/>
                          <wps:cNvSpPr txBox="1"/>
                          <wps:spPr>
                            <a:xfrm>
                              <a:off x="1705611" y="1124314"/>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3" name="Straight Arrow Connector 453"/>
                        <wps:cNvCnPr/>
                        <wps:spPr>
                          <a:xfrm>
                            <a:off x="4317193" y="2964927"/>
                            <a:ext cx="1077649"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54" name="Text Box 105"/>
                        <wps:cNvSpPr txBox="1"/>
                        <wps:spPr>
                          <a:xfrm>
                            <a:off x="3983250" y="2667583"/>
                            <a:ext cx="1490452" cy="393595"/>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55" name="Group 455"/>
                        <wpg:cNvGrpSpPr/>
                        <wpg:grpSpPr>
                          <a:xfrm>
                            <a:off x="1632057" y="3607799"/>
                            <a:ext cx="3711468" cy="771903"/>
                            <a:chOff x="0" y="0"/>
                            <a:chExt cx="1381762" cy="772081"/>
                          </a:xfrm>
                        </wpg:grpSpPr>
                        <wps:wsp>
                          <wps:cNvPr id="457" name="Straight Arrow Connector 457"/>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58" name="Text Box 3"/>
                          <wps:cNvSpPr txBox="1"/>
                          <wps:spPr>
                            <a:xfrm>
                              <a:off x="0" y="0"/>
                              <a:ext cx="138112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Straight Arrow Connector 459"/>
                          <wps:cNvCnPr/>
                          <wps:spPr>
                            <a:xfrm>
                              <a:off x="1" y="3438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60" name="Text Box 105"/>
                          <wps:cNvSpPr txBox="1"/>
                          <wps:spPr>
                            <a:xfrm>
                              <a:off x="85726" y="176078"/>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1" name="Straight Arrow Connector 461"/>
                          <wps:cNvCnPr/>
                          <wps:spPr>
                            <a:xfrm>
                              <a:off x="637" y="543481"/>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62" name="Text Box 3"/>
                          <wps:cNvSpPr txBox="1"/>
                          <wps:spPr>
                            <a:xfrm>
                              <a:off x="2" y="367586"/>
                              <a:ext cx="1381125"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3" name="Straight Arrow Connector 463"/>
                          <wps:cNvCnPr/>
                          <wps:spPr>
                            <a:xfrm>
                              <a:off x="637" y="71175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464" name="Text Box 105"/>
                          <wps:cNvSpPr txBox="1"/>
                          <wps:spPr>
                            <a:xfrm>
                              <a:off x="86362" y="543481"/>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80" name="Group 1280"/>
                        <wpg:cNvGrpSpPr/>
                        <wpg:grpSpPr>
                          <a:xfrm>
                            <a:off x="4316612" y="3061178"/>
                            <a:ext cx="1078230" cy="228600"/>
                            <a:chOff x="0" y="0"/>
                            <a:chExt cx="1078230" cy="228600"/>
                          </a:xfrm>
                        </wpg:grpSpPr>
                        <wps:wsp>
                          <wps:cNvPr id="1281" name="Straight Arrow Connector 1281"/>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1282" name="Text Box 105"/>
                          <wps:cNvSpPr txBox="1"/>
                          <wps:spPr>
                            <a:xfrm>
                              <a:off x="110526" y="0"/>
                              <a:ext cx="967704" cy="228600"/>
                            </a:xfrm>
                            <a:prstGeom prst="rect">
                              <a:avLst/>
                            </a:prstGeom>
                            <a:noFill/>
                            <a:ln w="6350">
                              <a:noFill/>
                            </a:ln>
                            <a:effectLst/>
                          </wps:spPr>
                          <wps:txbx>
                            <w:txbxContent>
                              <w:p w:rsidR="00D4165B" w:rsidRDefault="00D4165B" w:rsidP="009C3D26">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86" name="Group 1286"/>
                        <wpg:cNvGrpSpPr/>
                        <wpg:grpSpPr>
                          <a:xfrm>
                            <a:off x="1632057" y="3061179"/>
                            <a:ext cx="1381125" cy="228600"/>
                            <a:chOff x="0" y="0"/>
                            <a:chExt cx="1381125" cy="228600"/>
                          </a:xfrm>
                        </wpg:grpSpPr>
                        <wps:wsp>
                          <wps:cNvPr id="1287" name="Text Box 105"/>
                          <wps:cNvSpPr txBox="1"/>
                          <wps:spPr>
                            <a:xfrm>
                              <a:off x="60673" y="0"/>
                              <a:ext cx="1295400" cy="228600"/>
                            </a:xfrm>
                            <a:prstGeom prst="rect">
                              <a:avLst/>
                            </a:prstGeom>
                            <a:noFill/>
                            <a:ln w="6350">
                              <a:noFill/>
                            </a:ln>
                            <a:effectLst/>
                          </wps:spPr>
                          <wps:txbx>
                            <w:txbxContent>
                              <w:p w:rsidR="00D4165B" w:rsidRDefault="00D4165B" w:rsidP="007C31CF">
                                <w:pPr>
                                  <w:pStyle w:val="NormalWeb"/>
                                  <w:spacing w:before="0" w:beforeAutospacing="0" w:after="0" w:afterAutospacing="0"/>
                                </w:pPr>
                                <w:r>
                                  <w:rPr>
                                    <w:rFonts w:ascii="Verdana" w:eastAsia="Times New Roman" w:hAnsi="Verdana" w:cs="Arial"/>
                                    <w:color w:val="000000"/>
                                    <w:sz w:val="14"/>
                                    <w:szCs w:val="14"/>
                                  </w:rPr>
                                  <w:t>acmb_cg_reg[16]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8" name="Straight Arrow Connector 1288"/>
                          <wps:cNvCnPr/>
                          <wps:spPr>
                            <a:xfrm>
                              <a:off x="0" y="166188"/>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g:wgp>
                    </wpc:wpc>
                  </a:graphicData>
                </a:graphic>
              </wp:inline>
            </w:drawing>
          </mc:Choice>
          <mc:Fallback>
            <w:pict>
              <v:group id="Canvas 863" o:spid="_x0000_s1945"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">
                <v:shape id="_x0000_s1946" type="#_x0000_t75" style="position:absolute;width:54864;height:63055;visibility:visible;mso-wrap-style:square">
                  <v:fill o:detectmouseclick="t"/>
                  <v:path o:connecttype="none"/>
                </v:shape>
                <v:rect id="Rectangle 375" o:spid="_x0000_s1947"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GwTMUA&#10;AADcAAAADwAAAGRycy9kb3ducmV2LnhtbESPS2/CMBCE75X4D9Yi9QYOUF4Bg/oQKlceF26reEkM&#10;8TqN3ZD219dISD2OZuYbzXLd2lI0VHvjWMGgn4Agzpw2nCs4Hja9GQgfkDWWjknBD3lYrzpPS0y1&#10;u/GOmn3IRYSwT1FBEUKVSumzgiz6vquIo3d2tcUQZZ1LXeMtwm0ph0kykRYNx4UCK3ovKLvuv62C&#10;szGj5mg/25fsNL28zee/Xxv3odRzt31dgAjUhv/wo73VCkbTMdz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bBMxQAAANwAAAAPAAAAAAAAAAAAAAAAAJgCAABkcnMv&#10;ZG93bnJldi54bWxQSwUGAAAAAAQABAD1AAAAigMAAAAA&#10;" filled="f" strokecolor="#385d8a" strokeweight="2pt"/>
                <v:shape id="Text Box 376" o:spid="_x0000_s1948"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qcMcA&#10;AADcAAAADwAAAGRycy9kb3ducmV2LnhtbESPQWvCQBSE7wX/w/KE3upGSz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KnDHAAAA3AAAAA8AAAAAAAAAAAAAAAAAmAIAAGRy&#10;cy9kb3ducmV2LnhtbFBLBQYAAAAABAAEAPUAAACMAwAAAAA=&#10;" filled="f" stroked="f" strokeweight=".5pt">
                  <v:textbox>
                    <w:txbxContent>
                      <w:p w:rsidR="00D4165B" w:rsidRDefault="00D4165B" w:rsidP="008A7B4F">
                        <w:pPr>
                          <w:jc w:val="center"/>
                        </w:pPr>
                        <w:r>
                          <w:t>u_aximstrbrdg</w:t>
                        </w:r>
                      </w:p>
                    </w:txbxContent>
                  </v:textbox>
                </v:shape>
                <v:rect id="Rectangle 377" o:spid="_x0000_s1949"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VM68UA&#10;AADcAAAADwAAAGRycy9kb3ducmV2LnhtbESPQWsCMRSE74L/ITzBm2arqGVrlCIUehF09dDjY/Pc&#10;DW5etkl0t/31TUHwOMzMN8x629tG3MkH41jByzQDQVw6bbhScD59TF5BhIissXFMCn4owHYzHKwx&#10;167jI92LWIkE4ZCjgjrGNpcylDVZDFPXEifv4rzFmKSvpPbYJbht5CzLltKi4bRQY0u7msprcbMK&#10;Fk13mx3O10vh978Ht/g2X2a/U2o86t/fQETq4zP8aH9qBfPVC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UzrxQAAANwAAAAPAAAAAAAAAAAAAAAAAJgCAABkcnMv&#10;ZG93bnJldi54bWxQSwUGAAAAAAQABAD1AAAAigMAAAAA&#10;" fillcolor="window" strokecolor="#c0504d" strokeweight="2pt">
                  <v:textbox>
                    <w:txbxContent>
                      <w:p w:rsidR="00D4165B" w:rsidRDefault="00D4165B" w:rsidP="008A7B4F">
                        <w:pPr>
                          <w:jc w:val="center"/>
                        </w:pPr>
                        <w:r>
                          <w:t>u_acemstrbrdg</w:t>
                        </w:r>
                      </w:p>
                    </w:txbxContent>
                  </v:textbox>
                </v:rect>
                <v:rect id="Rectangle 388" o:spid="_x0000_s1950" style="position:absolute;left:30003;top:22288;width:19050;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cIA&#10;AADcAAAADwAAAGRycy9kb3ducmV2LnhtbERPzWrCQBC+C77DMkJvujFFkegqwdJavGiiDzBmxySY&#10;nQ3ZbUzf3j0Uevz4/je7wTSip87VlhXMZxEI4sLqmksF18vndAXCeWSNjWVS8EsOdtvxaIOJtk/O&#10;qM99KUIIuwQVVN63iZSuqMigm9mWOHB32xn0AXal1B0+Q7hpZBxFS2mw5tBQYUv7iopH/mMULNKP&#10;czp3ZYbmdlrEy+Ph63Q/KPU2GdI1CE+D/xf/ub+1gvdVWBvOh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4pwgAAANwAAAAPAAAAAAAAAAAAAAAAAJgCAABkcnMvZG93&#10;bnJldi54bWxQSwUGAAAAAAQABAD1AAAAhwMAAAAA&#10;" fillcolor="window" strokecolor="#4f81bd" strokeweight="2pt"/>
                <v:shape id="Text Box 389" o:spid="_x0000_s1951" type="#_x0000_t202" style="position:absolute;left:32072;top:23190;width:14690;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D4165B" w:rsidRDefault="00D4165B" w:rsidP="008A7B4F">
                        <w:pPr>
                          <w:jc w:val="center"/>
                        </w:pPr>
                        <w:r>
                          <w:t>u_acemstrbrdg_cg</w:t>
                        </w:r>
                      </w:p>
                    </w:txbxContent>
                  </v:textbox>
                </v:shape>
                <v:shape id="Text Box 3" o:spid="_x0000_s1952" type="#_x0000_t202" style="position:absolute;left:10572;top:15548;width:243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H3ZscA&#10;AADcAAAADwAAAGRycy9kb3ducmV2LnhtbESPQWvCQBSE70L/w/IK3nRTtUXTbEQCUhE9mHrp7Zl9&#10;JqHZt2l2q7G/visUehxm5hsmWfamERfqXG1ZwdM4AkFcWF1zqeD4vh7NQTiPrLGxTApu5GCZPgwS&#10;jLW98oEuuS9FgLCLUUHlfRtL6YqKDLqxbYmDd7adQR9kV0rd4TXATSMnUfQiDdYcFipsKauo+My/&#10;jYJttt7j4TQx858me9udV+3X8eNZqeFjv3oF4an3/+G/9kYrmC5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h92b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v:textbox>
                </v:shape>
                <v:shape id="Straight Arrow Connector 413" o:spid="_x0000_s1953" type="#_x0000_t32" style="position:absolute;left:16192;top:18849;width:372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7TrsYAAADcAAAADwAAAGRycy9kb3ducmV2LnhtbESPQUvDQBSE7wX/w/IEb+0mtVaN3RQR&#10;CnrowaQo3h7ZZxKS9zZm1zb+e7cgeBxm5htms524V0cafevEQLpIQJFUzrZSGziUu/kdKB9QLPZO&#10;yMAPedjmF7MNZtad5JWORahVhIjP0EATwpBp7auGGP3CDSTR+3QjY4hyrLUd8RTh3Otlkqw1Yytx&#10;ocGBnhqquuKbDby0N3te3n7dT+8dpTtecVF+vBlzdTk9PoAKNIX/8F/72RpYpddwPhOPg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u067GAAAA3AAAAA8AAAAAAAAA&#10;AAAAAAAAoQIAAGRycy9kb3ducmV2LnhtbFBLBQYAAAAABAAEAPkAAACUAwAAAAA=&#10;" strokecolor="#4a7ebb">
                  <v:stroke startarrow="block"/>
                </v:shape>
                <v:shape id="Text Box 105" o:spid="_x0000_s1954" type="#_x0000_t202" style="position:absolute;left:17049;top:17171;width:378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5Wc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5Wc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strrxbrdg_cg_clk[#lyrs-1:0]</w:t>
                        </w:r>
                      </w:p>
                    </w:txbxContent>
                  </v:textbox>
                </v:shape>
                <v:rect id="Rectangle 417" o:spid="_x0000_s1955" style="position:absolute;left:32151;top:26193;width:1109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lrqcQA&#10;AADcAAAADwAAAGRycy9kb3ducmV2LnhtbESPT4vCMBTE78J+h/AW9iKaumiVahQRFvToHxBvz+bZ&#10;FJuX0mRr99tvBMHjMDO/YRarzlaipcaXjhWMhgkI4tzpkgsFp+PPYAbCB2SNlWNS8EceVsuP3gIz&#10;7R68p/YQChEh7DNUYEKoMyl9bsiiH7qaOHo311gMUTaF1A0+ItxW8jtJUmmx5LhgsKaNofx++LUK&#10;pv3Zut1tjNzKfncpzpP0eqFUqa/Pbj0HEagL7/CrvdUKxq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a6nEAAAA3AAAAA8AAAAAAAAAAAAAAAAAmAIAAGRycy9k&#10;b3ducmV2LnhtbFBLBQYAAAAABAAEAPUAAACJAwAAAAA=&#10;" fillcolor="#ffbe86" strokecolor="#f69240">
                  <v:fill color2="#ffebdb" rotate="t" angle="180" colors="0 #ffbe86;22938f #ffd0aa;1 #ffebdb" focus="100%" type="gradient"/>
                  <v:shadow on="t" color="black" opacity="24903f" origin=",.5" offset="0,.55556mm"/>
                  <v:textbo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shape id="Straight Arrow Connector 421" o:spid="_x0000_s1956" type="#_x0000_t32" style="position:absolute;left:16192;top:49051;width:37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wi/8YAAADcAAAADwAAAGRycy9kb3ducmV2LnhtbESPQWvCQBSE74X+h+UVvNVNgm01ukop&#10;CHroobEo3h7Z1ySY9zbNrpr++26h4HGYmW+YxWrgVl2o940TA+k4AUVSOttIZeBzt36cgvIBxWLr&#10;hAz8kIfV8v5ugbl1V/mgSxEqFSHiczRQh9DlWvuyJkY/dh1J9L5czxii7Ctte7xGOLc6S5JnzdhI&#10;XKixo7eaylNxZgPb5umds5fv2XA4UbrmCRe7496Y0cPwOgcVaAi38H97Yw1MshT+zsQj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cIv/GAAAA3AAAAA8AAAAAAAAA&#10;AAAAAAAAoQIAAGRycy9kb3ducmV2LnhtbFBLBQYAAAAABAAEAPkAAACUAwAAAAA=&#10;" strokecolor="#4a7ebb">
                  <v:stroke startarrow="block"/>
                </v:shape>
                <v:shape id="Text Box 105" o:spid="_x0000_s1957" type="#_x0000_t202" style="position:absolute;left:17049;top:47373;width:348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423" o:spid="_x0000_s1958" type="#_x0000_t32" style="position:absolute;left:16192;top:55701;width:37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ZE8YAAADcAAAADwAAAGRycy9kb3ducmV2LnhtbESPQWvCQBSE70L/w/IKvenG1KpNXaUU&#10;BHvowShKb4/saxLMe5tmtxr/fbdQ8DjMzDfMYtVzo87U+dqJgfEoAUVSOFtLaWC/Ww/noHxAsdg4&#10;IQNX8rBa3g0WmFl3kS2d81CqCBGfoYEqhDbT2hcVMfqRa0mi9+U6xhBlV2rb4SXCudFpkkw1Yy1x&#10;ocKW3ioqTvkPG3ivnz44nX0/98cTjdc84Xz3eTDm4b5/fQEVqA+38H97Yw1M0kf4OxOP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CGRPGAAAA3AAAAA8AAAAAAAAA&#10;AAAAAAAAoQIAAGRycy9kb3ducmV2LnhtbFBLBQYAAAAABAAEAPkAAACUAwAAAAA=&#10;" strokecolor="#4a7ebb">
                  <v:stroke startarrow="block"/>
                </v:shape>
                <v:shape id="Text Box 105" o:spid="_x0000_s1959" type="#_x0000_t202" style="position:absolute;left:17049;top:54073;width:348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v:textbox>
                </v:shape>
                <v:shape id="Text Box 431" o:spid="_x0000_s1960"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D4165B" w:rsidRPr="00B808E5" w:rsidRDefault="00D4165B" w:rsidP="008A7B4F">
                        <w:pPr>
                          <w:rPr>
                            <w:sz w:val="14"/>
                            <w:szCs w:val="14"/>
                          </w:rPr>
                        </w:pPr>
                        <w:r>
                          <w:rPr>
                            <w:sz w:val="14"/>
                            <w:szCs w:val="14"/>
                          </w:rPr>
                          <w:t>Core_clk</w:t>
                        </w:r>
                      </w:p>
                    </w:txbxContent>
                  </v:textbox>
                </v:shape>
                <v:group id="Group 432" o:spid="_x0000_s1961"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Straight Arrow Connector 433" o:spid="_x0000_s196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hmVMQAAADcAAAADwAAAGRycy9kb3ducmV2LnhtbESPQWvCQBSE74L/YXmCN93YFGlTV9GC&#10;mosHbS69PbLPJDT7dsmuGv+9WxA8DjPzDbNY9aYVV+p8Y1nBbJqAIC6tbrhSUPxsJx8gfEDW2Fom&#10;BXfysFoOBwvMtL3xka6nUIkIYZ+hgjoEl0npy5oM+ql1xNE7285giLKrpO7wFuGmlW9JMpcGG44L&#10;NTr6rqn8O12MAmfP+SbMdtVB7373+TEtPo0rlBqP+vUXiEB9eIWf7VwreE9T+D8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2GZUxAAAANwAAAAPAAAAAAAAAAAA&#10;AAAAAKECAABkcnMvZG93bnJldi54bWxQSwUGAAAAAAQABAD5AAAAkgMAAAAA&#10;" strokecolor="#4a7ebb">
                    <v:stroke endarrow="block"/>
                  </v:shape>
                  <v:shape id="Text Box 3" o:spid="_x0000_s1963"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ar_strtx_rt_layer_valid[#lyrs-1:0]</w:t>
                          </w:r>
                        </w:p>
                      </w:txbxContent>
                    </v:textbox>
                  </v:shape>
                </v:group>
                <v:group id="Group 435" o:spid="_x0000_s1964"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Straight Arrow Connector 436" o:spid="_x0000_s1965"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FzMMAAADcAAAADwAAAGRycy9kb3ducmV2LnhtbESPQYvCMBSE7wv+h/AWvK2puoh2jaKC&#10;bi8e1F729miebdnmJTRR6783guBxmJlvmPmyM424UutrywqGgwQEcWF1zaWC/LT9moLwAVljY5kU&#10;3MnDctH7mGOq7Y0PdD2GUkQI+xQVVCG4VEpfVGTQD6wjjt7ZtgZDlG0pdYu3CDeNHCXJRBqsOS5U&#10;6GhTUfF/vBgFzp6zdRjuyr3e/f1mh3E+My5Xqv/ZrX5ABOrCO/xqZ1rB93g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vxczDAAAA3AAAAA8AAAAAAAAAAAAA&#10;AAAAoQIAAGRycy9kb3ducmV2LnhtbFBLBQYAAAAABAAEAPkAAACRAwAAAAA=&#10;" strokecolor="#4a7ebb">
                    <v:stroke endarrow="block"/>
                  </v:shape>
                  <v:shape id="Text Box 3" o:spid="_x0000_s1966"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aw_strtx_rt_layer_valid[#lyrs-1:0]</w:t>
                          </w:r>
                        </w:p>
                      </w:txbxContent>
                    </v:textbox>
                  </v:shape>
                </v:group>
                <v:shape id="Straight Arrow Connector 438" o:spid="_x0000_s1967" type="#_x0000_t32" style="position:absolute;left:16192;top:50675;width:37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z0JcAAAADcAAAADwAAAGRycy9kb3ducmV2LnhtbERPy4rCMBTdD/gP4QqzG1MfiFaj6MBo&#10;Ny7UbtxdmmtbbG5Ck9H692YhuDyc93LdmUbcqfW1ZQXDQQKCuLC65lJBfv77mYHwAVljY5kUPMnD&#10;etX7WmKq7YOPdD+FUsQQ9ikqqEJwqZS+qMigH1hHHLmrbQ2GCNtS6hYfMdw0cpQkU2mw5thQoaPf&#10;iorb6d8ocPaabcNwVx707rLPjuN8blyu1He/2yxABOrCR/x2Z1rBZBzXxjPxCMjV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89CXAAAAA3AAAAA8AAAAAAAAAAAAAAAAA&#10;oQIAAGRycy9kb3ducmV2LnhtbFBLBQYAAAAABAAEAPkAAACOAwAAAAA=&#10;" strokecolor="#4a7ebb">
                  <v:stroke endarrow="block"/>
                </v:shape>
                <v:shape id="Text Box 105" o:spid="_x0000_s1968" type="#_x0000_t202" style="position:absolute;left:17049;top:48998;width:348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acmb_cg_reg[16:0]</w:t>
                        </w:r>
                      </w:p>
                    </w:txbxContent>
                  </v:textbox>
                </v:shape>
                <v:group id="Group 440" o:spid="_x0000_s1969" style="position:absolute;left:16192;top:5808;width:37243;height:11363" coordorigin="16192,5808" coordsize="13817,11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shape id="Straight Arrow Connector 442" o:spid="_x0000_s1970" type="#_x0000_t32" style="position:absolute;left:16192;top:1717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wssUAAADcAAAADwAAAGRycy9kb3ducmV2LnhtbESPQWvCQBSE7wX/w/IKvdWNVoqmrmIL&#10;prn0kJhLb4/sMwnNvl2yq4n/3i0Uehxm5htmu59ML640+M6ygsU8AUFcW91xo6A6HZ/XIHxA1thb&#10;JgU38rDfzR62mGo7ckHXMjQiQtinqKANwaVS+rolg35uHXH0znYwGKIcGqkHHCPc9HKZJK/SYMdx&#10;oUVHHy3VP+XFKHD2nL+HRdZ86ez7My9eqo1xlVJPj9PhDUSgKfyH/9q5VrBaLeH3TDwCcnc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wssUAAADcAAAADwAAAAAAAAAA&#10;AAAAAAChAgAAZHJzL2Rvd25yZXYueG1sUEsFBgAAAAAEAAQA+QAAAJMDAAAAAA==&#10;" strokecolor="#4a7ebb">
                    <v:stroke endarrow="block"/>
                  </v:shape>
                  <v:shape id="Straight Arrow Connector 443" o:spid="_x0000_s1971" type="#_x0000_t32" style="position:absolute;left:16192;top:7569;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4VKcUAAADcAAAADwAAAGRycy9kb3ducmV2LnhtbESPQWvCQBSE7wX/w/IK3uomjRRNXYMV&#10;tLn0oObS2yP7TEKzb5fsGtN/3y0Uehxm5htmU0ymFyMNvrOsIF0kIIhrqztuFFSXw9MKhA/IGnvL&#10;pOCbPBTb2cMGc23vfKLxHBoRIexzVNCG4HIpfd2SQb+wjjh6VzsYDFEOjdQD3iPc9PI5SV6kwY7j&#10;QouO9i3VX+ebUeDstXwL6bH50MfP9/KUVWvjKqXmj9PuFUSgKfyH/9qlVrBcZvB7Jh4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94VKcUAAADcAAAADwAAAAAAAAAA&#10;AAAAAAChAgAAZHJzL2Rvd25yZXYueG1sUEsFBgAAAAAEAAQA+QAAAJMDAAAAAA==&#10;" strokecolor="#4a7ebb">
                    <v:stroke endarrow="block"/>
                  </v:shape>
                  <v:shape id="Text Box 3" o:spid="_x0000_s1972" type="#_x0000_t202" style="position:absolute;left:16192;top:5808;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WR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rFkT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ar_idle</w:t>
                          </w:r>
                        </w:p>
                      </w:txbxContent>
                    </v:textbox>
                  </v:shape>
                  <v:shape id="Straight Arrow Connector 445" o:spid="_x0000_s1973" type="#_x0000_t32" style="position:absolute;left:16192;top:924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BXMYAAADcAAAADwAAAGRycy9kb3ducmV2LnhtbESPQWvCQBSE74L/YXlCb7pRYmtTV5GC&#10;0B56MIrS2yP7mgTz3sbsVtN/3xUKPQ4z8w2zXPfcqCt1vnZiYDpJQJEUztZSGjjst+MFKB9QLDZO&#10;yMAPeVivhoMlZtbdZEfXPJQqQsRnaKAKoc209kVFjH7iWpLofbmOMUTZldp2eItwbvQsSR41Yy1x&#10;ocKWXisqzvk3G3iv5x88e7o896czTbeccr7/PBrzMOo3L6AC9eE//Nd+swbSdA73M/EI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4wVzGAAAA3AAAAA8AAAAAAAAA&#10;AAAAAAAAoQIAAGRycy9kb3ducmV2LnhtbFBLBQYAAAAABAAEAPkAAACUAwAAAAA=&#10;" strokecolor="#4a7ebb">
                    <v:stroke startarrow="block"/>
                  </v:shape>
                  <v:shape id="Text Box 105" o:spid="_x0000_s1974" type="#_x0000_t202" style="position:absolute;left:17049;top:7569;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ar_cg_clk</w:t>
                          </w:r>
                        </w:p>
                      </w:txbxContent>
                    </v:textbox>
                  </v:shape>
                  <v:shape id="Straight Arrow Connector 449" o:spid="_x0000_s1975" type="#_x0000_t32" style="position:absolute;left:16198;top:11243;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iw8UAAADcAAAADwAAAGRycy9kb3ducmV2LnhtbESPQWvCQBSE74L/YXlCb7qxFdHoGtpC&#10;bS4ekubS2yP7TILZt0t2G9N/3y0Uehxm5hvmmE2mFyMNvrOsYL1KQBDXVnfcKKg+3pY7ED4ga+wt&#10;k4Jv8pCd5rMjptreuaCxDI2IEPYpKmhDcKmUvm7JoF9ZRxy9qx0MhiiHRuoB7xFuevmYJFtpsOO4&#10;0KKj15bqW/llFDh7zV/C+txc9PnzPS+eqr1xlVIPi+n5ACLQFP7Df+1cK9hs9vB7Jh4Be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Yiw8UAAADcAAAADwAAAAAAAAAA&#10;AAAAAAChAgAAZHJzL2Rvd25yZXYueG1sUEsFBgAAAAAEAAQA+QAAAJMDAAAAAA==&#10;" strokecolor="#4a7ebb">
                    <v:stroke endarrow="block"/>
                  </v:shape>
                  <v:shape id="Text Box 3" o:spid="_x0000_s1976" type="#_x0000_t202" style="position:absolute;left:16192;top:9484;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GmsQA&#10;AADcAAAADwAAAGRycy9kb3ducmV2LnhtbERPy2rCQBTdF/yH4Qrd1YnS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hprEAAAA3AAAAA8AAAAAAAAAAAAAAAAAmAIAAGRycy9k&#10;b3ducmV2LnhtbFBLBQYAAAAABAAEAPUAAACJ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aw_idle</w:t>
                          </w:r>
                        </w:p>
                      </w:txbxContent>
                    </v:textbox>
                  </v:shape>
                  <v:shape id="Straight Arrow Connector 451" o:spid="_x0000_s1977" type="#_x0000_t32" style="position:absolute;left:16198;top:12925;width:13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pRgsYAAADcAAAADwAAAGRycy9kb3ducmV2LnhtbESPQWvCQBSE7wX/w/KE3uomotWmriIF&#10;oR56aBSlt0f2NQnmvY3ZrcZ/3y0UPA4z8w2zWPXcqAt1vnZiIB0loEgKZ2spDex3m6c5KB9QLDZO&#10;yMCNPKyWg4cFZtZd5ZMueShVhIjP0EAVQptp7YuKGP3ItSTR+3YdY4iyK7Xt8Brh3Ohxkjxrxlri&#10;QoUtvVVUnPIfNrCtpx88np1f+uOJ0g1PON99HYx5HPbrV1CB+nAP/7ffrYHJNI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aUYLGAAAA3AAAAA8AAAAAAAAA&#10;AAAAAAAAoQIAAGRycy9kb3ducmV2LnhtbFBLBQYAAAAABAAEAPkAAACUAwAAAAA=&#10;" strokecolor="#4a7ebb">
                    <v:stroke startarrow="block"/>
                  </v:shape>
                  <v:shape id="Text Box 105" o:spid="_x0000_s1978" type="#_x0000_t202" style="position:absolute;left:17056;top:11243;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9dscA&#10;AADcAAAADwAAAGRycy9kb3ducmV2LnhtbESPQWvCQBSE7wX/w/IK3uqmQ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vXb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aw_cg_clk</w:t>
                          </w:r>
                        </w:p>
                      </w:txbxContent>
                    </v:textbox>
                  </v:shape>
                </v:group>
                <v:shape id="Straight Arrow Connector 453" o:spid="_x0000_s1979" type="#_x0000_t32" style="position:absolute;left:43171;top:29649;width:10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D9MUAAADcAAAADwAAAGRycy9kb3ducmV2LnhtbESPzW7CMBCE75V4B2uReisOpUUQYhBF&#10;Ks2FA5ALt1W8+RHx2ooNpG9fV6rU42hmvtFkm8F04k69by0rmE4SEMSl1S3XCorz58sChA/IGjvL&#10;pOCbPGzWo6cMU20ffKT7KdQiQtinqKAJwaVS+rIhg35iHXH0KtsbDFH2tdQ9PiLcdPI1SebSYMtx&#10;oUFHu4bK6+lmFDhb5R9huq8Pen/5yo+zYmlcodTzeNiuQAQawn/4r51rBW/vM/g9E4+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D9MUAAADcAAAADwAAAAAAAAAA&#10;AAAAAAChAgAAZHJzL2Rvd25yZXYueG1sUEsFBgAAAAAEAAQA+QAAAJMDAAAAAA==&#10;" strokecolor="#4a7ebb">
                  <v:stroke endarrow="block"/>
                </v:shape>
                <v:shape id="Text Box 105" o:spid="_x0000_s1980" type="#_x0000_t202" style="position:absolute;left:39832;top:26675;width:14905;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AmcUA&#10;AADcAAAADwAAAGRycy9kb3ducmV2LnhtbESPT4vCMBTE7wt+h/CEva2pootUo0hBlEUP/rl4ezbP&#10;tti81CZq9dMbYcHjMDO/YcbTxpTiRrUrLCvodiIQxKnVBWcK9rv5zxCE88gaS8uk4EEOppPW1xhj&#10;be+8odvWZyJA2MWoIPe+iqV0aU4GXcdWxME72dqgD7LOpK7xHuCmlL0o+pUGCw4LOVaU5JSet1ej&#10;4C+Zr3Fz7Jnhs0wWq9OsuuwPA6W+281sBMJT4z/h//ZSK+gP+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CZ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v:textbox>
                </v:shape>
                <v:group id="Group 455" o:spid="_x0000_s1981" style="position:absolute;left:16320;top:36077;width:37115;height:7720" coordsize="13817,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shape id="Straight Arrow Connector 457" o:spid="_x0000_s1982"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yF98UAAADcAAAADwAAAGRycy9kb3ducmV2LnhtbESPwW7CMBBE75X4B2uRuBUHaGkJGASV&#10;CrlwgObS2ypekoh4bcUuhL/HSJU4jmbmjWax6kwjLtT62rKC0TABQVxYXXOpIP/5fv0E4QOyxsYy&#10;KbiRh9Wy97LAVNsrH+hyDKWIEPYpKqhCcKmUvqjIoB9aRxy9k20NhijbUuoWrxFuGjlOkqk0WHNc&#10;qNDRV0XF+fhnFDh7yjZhtC33evu7yw6TfGZcrtSg363nIAJ14Rn+b2dawdv7Bz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yF98UAAADcAAAADwAAAAAAAAAA&#10;AAAAAAChAgAAZHJzL2Rvd25yZXYueG1sUEsFBgAAAAAEAAQA+QAAAJMDAAAAAA==&#10;" strokecolor="#4a7ebb">
                    <v:stroke endarrow="block"/>
                  </v:shape>
                  <v:shape id="Text Box 3" o:spid="_x0000_s1983" type="#_x0000_t202" style="position:absolute;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r_idle</w:t>
                          </w:r>
                        </w:p>
                      </w:txbxContent>
                    </v:textbox>
                  </v:shape>
                  <v:shape id="Straight Arrow Connector 459" o:spid="_x0000_s1984"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dhMUAAADcAAAADwAAAGRycy9kb3ducmV2LnhtbESPQWvCQBSE74X+h+UVvNWNoq2mriKC&#10;oAcPjcXS2yP7mgTz3sbsqvHfu4WCx2FmvmFmi45rdaHWV04MDPoJKJLc2UoKA1/79esElA8oFmsn&#10;ZOBGHhbz56cZptZd5ZMuWShUhIhP0UAZQpNq7fOSGH3fNSTR+3UtY4iyLbRt8RrhXOthkrxpxkri&#10;QokNrUrKj9mZDWyr8Y6H76dp932kwZpHnO1/Dsb0XrrlB6hAXXiE/9sba2A0nsLfmXgE9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xdhMUAAADcAAAADwAAAAAAAAAA&#10;AAAAAAChAgAAZHJzL2Rvd25yZXYueG1sUEsFBgAAAAAEAAQA+QAAAJMDAAAAAA==&#10;" strokecolor="#4a7ebb">
                    <v:stroke startarrow="block"/>
                  </v:shape>
                  <v:shape id="Text Box 105" o:spid="_x0000_s1985"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r_cg_clk</w:t>
                          </w:r>
                        </w:p>
                      </w:txbxContent>
                    </v:textbox>
                  </v:shape>
                  <v:shape id="Straight Arrow Connector 461" o:spid="_x0000_s1986" type="#_x0000_t32" style="position:absolute;left:6;top:5434;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ypcUAAADcAAAADwAAAGRycy9kb3ducmV2LnhtbESPT2vCQBTE7wW/w/IEb3UTLdKmWUUF&#10;bS4etLn09si+/KHZt0t21fTbdwsFj8PM/IbJN6PpxY0G31lWkM4TEMSV1R03CsrPw/MrCB+QNfaW&#10;ScEPedisJ085Ztre+Uy3S2hEhLDPUEEbgsuk9FVLBv3cOuLo1XYwGKIcGqkHvEe46eUiSVbSYMdx&#10;oUVH+5aq78vVKHC2LnYhPTYnffz6KM7L8s24UqnZdNy+gwg0hkf4v11oBS+rFP7Ox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ypcUAAADcAAAADwAAAAAAAAAA&#10;AAAAAAChAgAAZHJzL2Rvd25yZXYueG1sUEsFBgAAAAAEAAQA+QAAAJMDAAAAAA==&#10;" strokecolor="#4a7ebb">
                    <v:stroke endarrow="block"/>
                  </v:shape>
                  <v:shape id="Text Box 3" o:spid="_x0000_s1987" type="#_x0000_t202" style="position:absolute;top:3675;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b_idle</w:t>
                          </w:r>
                        </w:p>
                      </w:txbxContent>
                    </v:textbox>
                  </v:shape>
                  <v:shape id="Straight Arrow Connector 463" o:spid="_x0000_s1988" type="#_x0000_t32" style="position:absolute;left:6;top:71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ig08YAAADcAAAADwAAAGRycy9kb3ducmV2LnhtbESPT2vCQBTE70K/w/IK3nTjn9o2ukoR&#10;BD30YCwtvT2yzySY9zbNrhq/vVso9DjMzG+YxarjWl2o9ZUTA6NhAookd7aSwsDHYTN4AeUDisXa&#10;CRm4kYfV8qG3wNS6q+zpkoVCRYj4FA2UITSp1j4vidEPXUMSvaNrGUOUbaFti9cI51qPk2SmGSuJ&#10;CyU2tC4pP2VnNrCrnt55/Pzz2n2daLThKWeH709j+o/d2xxUoC78h//aW2tgOpvA75l4BP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oNPGAAAA3AAAAA8AAAAAAAAA&#10;AAAAAAAAoQIAAGRycy9kb3ducmV2LnhtbFBLBQYAAAAABAAEAPkAAACUAwAAAAA=&#10;" strokecolor="#4a7ebb">
                    <v:stroke startarrow="block"/>
                  </v:shape>
                  <v:shape id="Text Box 105" o:spid="_x0000_s1989" type="#_x0000_t202" style="position:absolute;left:863;top:5434;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b_cg_clk</w:t>
                          </w:r>
                        </w:p>
                      </w:txbxContent>
                    </v:textbox>
                  </v:shape>
                </v:group>
                <v:group id="Group 1280" o:spid="_x0000_s1990" style="position:absolute;left:43166;top:3061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jQTYxgAAAN0A&#10;AAAPAAAAAAAAAAAAAAAAAKoCAABkcnMvZG93bnJldi54bWxQSwUGAAAAAAQABAD6AAAAnQMAAAAA&#10;">
                  <v:shape id="Straight Arrow Connector 1281" o:spid="_x0000_s1991"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WKMUAAADdAAAADwAAAGRycy9kb3ducmV2LnhtbERPS2vCQBC+F/wPywi91U2C9ZG6ShGE&#10;9tBDo7R4G7LTJJiZTbNbTf99tyB4m4/vOavNwK06U+8bJwbSSQKKpHS2kcrAYb97WIDyAcVi64QM&#10;/JKHzXp0t8Lcuou807kIlYoh4nM0UIfQ5Vr7siZGP3EdSeS+XM8YIuwrbXu8xHBudZYkM83YSGyo&#10;saNtTeWp+GEDr83jG2fz7+XweaJ0x1Mu9scPY+7Hw/MTqEBDuImv7hcb52eLFP6/iSfo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IWKMUAAADdAAAADwAAAAAAAAAA&#10;AAAAAAChAgAAZHJzL2Rvd25yZXYueG1sUEsFBgAAAAAEAAQA+QAAAJMDAAAAAA==&#10;" strokecolor="#4a7ebb">
                    <v:stroke startarrow="block"/>
                  </v:shape>
                  <v:shape id="Text Box 105" o:spid="_x0000_s1992"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IA4cUA&#10;AADdAAAADwAAAGRycy9kb3ducmV2LnhtbERPyWrDMBC9B/oPYgq9JXINLca1EozBJJTmkOXS28Qa&#10;L8QauZaauPn6qlDIbR5vnWw1mV5caHSdZQXPiwgEcWV1x42C46GcJyCcR9bYWyYFP+RgtXyYZZhq&#10;e+UdXfa+ESGEXYoKWu+HVEpXtWTQLexAHLjajgZ9gGMj9YjXEG56GUfRqzTYcWhocaCipeq8/zYK&#10;3otyi7tTbJJbX6w/6nz4On6+KPX0OOVvIDxN/i7+d290mB8nMfx9E0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gDhxQAAAN0AAAAPAAAAAAAAAAAAAAAAAJgCAABkcnMv&#10;ZG93bnJldi54bWxQSwUGAAAAAAQABAD1AAAAigMAAAAA&#10;" filled="f" stroked="f" strokeweight=".5pt">
                    <v:textbox>
                      <w:txbxContent>
                        <w:p w:rsidR="00D4165B" w:rsidRDefault="00D4165B" w:rsidP="009C3D26">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group id="Group 1286" o:spid="_x0000_s1993" style="position:absolute;left:16320;top:30611;width:13811;height:2286"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g5N8QAAADdAAAADwAAAGRycy9kb3ducmV2LnhtbERPTWuDQBC9F/Iflgn0&#10;1qymRMRkE0JoSw9SqBZKboM7UYk7K+5Wzb/vBgq9zeN9zu4wm06MNLjWsoJ4FYEgrqxuuVbwVb4+&#10;pSCcR9bYWSYFN3Jw2C8edphpO/EnjYWvRQhhl6GCxvs+k9JVDRl0K9sTB+5iB4M+wKGWesAphJtO&#10;rqMokQZbDg0N9nRqqLoWP0bB24TT8Tl+GfPr5XQ7l5uP7zwmpR6X83ELwtPs/8V/7ncd5q/TBO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yg5N8QAAADdAAAA&#10;DwAAAAAAAAAAAAAAAACqAgAAZHJzL2Rvd25yZXYueG1sUEsFBgAAAAAEAAQA+gAAAJsDAAAAAA==&#10;">
                  <v:shape id="Text Box 105" o:spid="_x0000_s1994" type="#_x0000_t202" style="position:absolute;left:606;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jecQA&#10;AADdAAAADwAAAGRycy9kb3ducmV2LnhtbERPTWvCQBC9C/6HZQRvumlADamrSEAsogetl96m2TEJ&#10;zc7G7FZjf31XELzN433OfNmZWlypdZVlBW/jCARxbnXFhYLT53qUgHAeWWNtmRTcycFy0e/NMdX2&#10;xge6Hn0hQgi7FBWU3jeplC4vyaAb24Y4cGfbGvQBtoXULd5CuKllHEVTabDi0FBiQ1lJ+c/x1yjY&#10;Zus9Hr5jk/zV2WZ3XjWX09dEqeGgW72D8NT5l/jp/tBhfpzM4PF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1o3nEAAAA3QAAAA8AAAAAAAAAAAAAAAAAmAIAAGRycy9k&#10;b3ducmV2LnhtbFBLBQYAAAAABAAEAPUAAACJAwAAAAA=&#10;" filled="f" stroked="f" strokeweight=".5pt">
                    <v:textbox>
                      <w:txbxContent>
                        <w:p w:rsidR="00D4165B" w:rsidRDefault="00D4165B" w:rsidP="007C31CF">
                          <w:pPr>
                            <w:pStyle w:val="NormalWeb"/>
                            <w:spacing w:before="0" w:beforeAutospacing="0" w:after="0" w:afterAutospacing="0"/>
                          </w:pPr>
                          <w:r>
                            <w:rPr>
                              <w:rFonts w:ascii="Verdana" w:eastAsia="Times New Roman" w:hAnsi="Verdana" w:cs="Arial"/>
                              <w:color w:val="000000"/>
                              <w:sz w:val="14"/>
                              <w:szCs w:val="14"/>
                            </w:rPr>
                            <w:t>acmb_cg_reg[16]</w:t>
                          </w:r>
                        </w:p>
                      </w:txbxContent>
                    </v:textbox>
                  </v:shape>
                  <v:shape id="Straight Arrow Connector 1288" o:spid="_x0000_s1995" type="#_x0000_t32" style="position:absolute;top:1661;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0oaMUAAADdAAAADwAAAGRycy9kb3ducmV2LnhtbESPQW/CMAyF75P2HyIj7TZSQEKsIyA2&#10;CeiFA9DLblZj2mqNEzUZdP8eH5C42XrP731ergfXqSv1sfVsYDLOQBFX3rZcGyjP2/cFqJiQLXae&#10;ycA/RVivXl+WmFt/4yNdT6lWEsIxRwNNSiHXOlYNOYxjH4hFu/jeYZK1r7Xt8SbhrtPTLJtrhy1L&#10;Q4OBvhuqfk9/zkDwl+IrTXb1we5+9sVxVn64UBrzNho2n6ASDelpflwXVvCnC8GVb2QEv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0oaMUAAADdAAAADwAAAAAAAAAA&#10;AAAAAAChAgAAZHJzL2Rvd25yZXYueG1sUEsFBgAAAAAEAAQA+QAAAJMDAAAAAA==&#10;" strokecolor="#4a7ebb">
                    <v:stroke endarrow="block"/>
                  </v:shape>
                </v:group>
                <w10:anchorlock/>
              </v:group>
            </w:pict>
          </mc:Fallback>
        </mc:AlternateContent>
      </w:r>
    </w:p>
    <w:p w:rsidR="008A7B4F" w:rsidRPr="00A97651" w:rsidRDefault="008A7B4F" w:rsidP="008A7B4F">
      <w:pPr>
        <w:pStyle w:val="Caption"/>
      </w:pPr>
      <w:bookmarkStart w:id="163" w:name="_Toc380556083"/>
      <w:r>
        <w:t xml:space="preserve">Figure </w:t>
      </w:r>
      <w:r w:rsidR="00B926E2">
        <w:fldChar w:fldCharType="begin"/>
      </w:r>
      <w:r w:rsidR="00B926E2">
        <w:instrText xml:space="preserve"> SEQ Figure \* ARABIC </w:instrText>
      </w:r>
      <w:r w:rsidR="00B926E2">
        <w:fldChar w:fldCharType="separate"/>
      </w:r>
      <w:r w:rsidR="00257CBE">
        <w:rPr>
          <w:noProof/>
        </w:rPr>
        <w:t>16</w:t>
      </w:r>
      <w:r w:rsidR="00B926E2">
        <w:rPr>
          <w:noProof/>
        </w:rPr>
        <w:fldChar w:fldCharType="end"/>
      </w:r>
      <w:r>
        <w:t xml:space="preserve"> </w:t>
      </w:r>
      <w:r w:rsidR="00C101D9">
        <w:t xml:space="preserve">Implementation #2: </w:t>
      </w:r>
      <w:r>
        <w:t>AXI Master Bridge Clock Gating hierarchy</w:t>
      </w:r>
      <w:bookmarkEnd w:id="163"/>
    </w:p>
    <w:p w:rsidR="008A7B4F" w:rsidRDefault="008A7B4F" w:rsidP="008A7B4F">
      <w:pPr>
        <w:pStyle w:val="Heading3"/>
      </w:pPr>
      <w:r>
        <w:t xml:space="preserve"> </w:t>
      </w:r>
      <w:bookmarkStart w:id="164" w:name="_Toc388376328"/>
      <w:r w:rsidR="009D27DC">
        <w:t xml:space="preserve">Implementation #2: </w:t>
      </w:r>
      <w:r>
        <w:t>AXI Master Bridge clock gating module interface</w:t>
      </w:r>
      <w:bookmarkEnd w:id="164"/>
    </w:p>
    <w:p w:rsidR="008A7B4F" w:rsidRDefault="008A7B4F" w:rsidP="008A7B4F">
      <w:pPr>
        <w:pStyle w:val="Caption"/>
        <w:keepNext/>
      </w:pPr>
      <w:bookmarkStart w:id="165" w:name="_Toc388376375"/>
      <w:r>
        <w:t xml:space="preserve">Table </w:t>
      </w:r>
      <w:r w:rsidR="00B926E2">
        <w:fldChar w:fldCharType="begin"/>
      </w:r>
      <w:r w:rsidR="00B926E2">
        <w:instrText xml:space="preserve"> SEQ Table \* ARABIC </w:instrText>
      </w:r>
      <w:r w:rsidR="00B926E2">
        <w:fldChar w:fldCharType="separate"/>
      </w:r>
      <w:r w:rsidR="00A21017">
        <w:rPr>
          <w:noProof/>
        </w:rPr>
        <w:t>38</w:t>
      </w:r>
      <w:r w:rsidR="00B926E2">
        <w:rPr>
          <w:noProof/>
        </w:rPr>
        <w:fldChar w:fldCharType="end"/>
      </w:r>
      <w:r>
        <w:t xml:space="preserve"> </w:t>
      </w:r>
      <w:r w:rsidR="00F74EA7">
        <w:t xml:space="preserve">Implementation #2:  </w:t>
      </w:r>
      <w:r>
        <w:t xml:space="preserve">AXI Master Bridge </w:t>
      </w:r>
      <w:r w:rsidR="00D47819">
        <w:t xml:space="preserve">Wrapper clock gating </w:t>
      </w:r>
      <w:r>
        <w:t>interface</w:t>
      </w:r>
      <w:r w:rsidR="00D47819">
        <w:t xml:space="preserve"> signals</w:t>
      </w:r>
      <w:bookmarkEnd w:id="165"/>
    </w:p>
    <w:tbl>
      <w:tblPr>
        <w:tblStyle w:val="TableGrid"/>
        <w:tblW w:w="9801" w:type="dxa"/>
        <w:tblLook w:val="04A0" w:firstRow="1" w:lastRow="0" w:firstColumn="1" w:lastColumn="0" w:noHBand="0" w:noVBand="1"/>
      </w:tblPr>
      <w:tblGrid>
        <w:gridCol w:w="3111"/>
        <w:gridCol w:w="3415"/>
        <w:gridCol w:w="1240"/>
        <w:gridCol w:w="2035"/>
      </w:tblGrid>
      <w:tr w:rsidR="008A7B4F" w:rsidTr="00E437DC">
        <w:trPr>
          <w:trHeight w:val="242"/>
        </w:trPr>
        <w:tc>
          <w:tcPr>
            <w:tcW w:w="3111" w:type="dxa"/>
          </w:tcPr>
          <w:p w:rsidR="008A7B4F" w:rsidRPr="0095770D" w:rsidRDefault="008A7B4F" w:rsidP="00E437DC">
            <w:pPr>
              <w:pStyle w:val="Body"/>
              <w:jc w:val="center"/>
              <w:rPr>
                <w:b/>
              </w:rPr>
            </w:pPr>
            <w:r w:rsidRPr="0095770D">
              <w:rPr>
                <w:b/>
              </w:rPr>
              <w:t>Signal Name</w:t>
            </w:r>
          </w:p>
        </w:tc>
        <w:tc>
          <w:tcPr>
            <w:tcW w:w="3415" w:type="dxa"/>
          </w:tcPr>
          <w:p w:rsidR="008A7B4F" w:rsidRPr="0095770D" w:rsidRDefault="008A7B4F" w:rsidP="00E437DC">
            <w:pPr>
              <w:pStyle w:val="Body"/>
              <w:jc w:val="center"/>
              <w:rPr>
                <w:b/>
              </w:rPr>
            </w:pPr>
            <w:r w:rsidRPr="0095770D">
              <w:rPr>
                <w:b/>
              </w:rPr>
              <w:t>Width</w:t>
            </w:r>
          </w:p>
        </w:tc>
        <w:tc>
          <w:tcPr>
            <w:tcW w:w="1240" w:type="dxa"/>
          </w:tcPr>
          <w:p w:rsidR="008A7B4F" w:rsidRPr="0095770D" w:rsidRDefault="008A7B4F" w:rsidP="00E437DC">
            <w:pPr>
              <w:pStyle w:val="Body"/>
              <w:jc w:val="center"/>
              <w:rPr>
                <w:b/>
              </w:rPr>
            </w:pPr>
            <w:r w:rsidRPr="0095770D">
              <w:rPr>
                <w:b/>
              </w:rPr>
              <w:t>Direction</w:t>
            </w:r>
          </w:p>
        </w:tc>
        <w:tc>
          <w:tcPr>
            <w:tcW w:w="2035" w:type="dxa"/>
          </w:tcPr>
          <w:p w:rsidR="008A7B4F" w:rsidRPr="0095770D" w:rsidRDefault="008A7B4F" w:rsidP="00E437DC">
            <w:pPr>
              <w:pStyle w:val="Body"/>
              <w:jc w:val="center"/>
              <w:rPr>
                <w:b/>
              </w:rPr>
            </w:pPr>
            <w:r w:rsidRPr="0095770D">
              <w:rPr>
                <w:b/>
              </w:rPr>
              <w:t>Description</w:t>
            </w:r>
          </w:p>
        </w:tc>
      </w:tr>
      <w:tr w:rsidR="008A7B4F" w:rsidTr="00E437DC">
        <w:trPr>
          <w:trHeight w:val="242"/>
        </w:trPr>
        <w:tc>
          <w:tcPr>
            <w:tcW w:w="9801" w:type="dxa"/>
            <w:gridSpan w:val="4"/>
          </w:tcPr>
          <w:p w:rsidR="008A7B4F" w:rsidRPr="00051406" w:rsidRDefault="008A7B4F" w:rsidP="00E437DC">
            <w:pPr>
              <w:pStyle w:val="Body"/>
              <w:jc w:val="center"/>
              <w:rPr>
                <w:b/>
              </w:rPr>
            </w:pPr>
            <w:r>
              <w:rPr>
                <w:b/>
              </w:rPr>
              <w:t xml:space="preserve">System Signals </w:t>
            </w:r>
          </w:p>
        </w:tc>
      </w:tr>
      <w:tr w:rsidR="008A7B4F" w:rsidTr="00E437DC">
        <w:trPr>
          <w:trHeight w:val="242"/>
        </w:trPr>
        <w:tc>
          <w:tcPr>
            <w:tcW w:w="3111" w:type="dxa"/>
          </w:tcPr>
          <w:p w:rsidR="008A7B4F" w:rsidRPr="00D47819" w:rsidRDefault="008A7B4F" w:rsidP="00E437DC">
            <w:pPr>
              <w:pStyle w:val="Body"/>
              <w:rPr>
                <w:strike/>
              </w:rPr>
            </w:pPr>
            <w:r w:rsidRPr="00D47819">
              <w:rPr>
                <w:strike/>
              </w:rPr>
              <w:t>System_clk_en</w:t>
            </w:r>
          </w:p>
        </w:tc>
        <w:tc>
          <w:tcPr>
            <w:tcW w:w="3415" w:type="dxa"/>
          </w:tcPr>
          <w:p w:rsidR="008A7B4F" w:rsidRPr="00D47819" w:rsidRDefault="008A7B4F" w:rsidP="00E437DC">
            <w:pPr>
              <w:pStyle w:val="Body"/>
              <w:jc w:val="center"/>
              <w:rPr>
                <w:strike/>
              </w:rPr>
            </w:pPr>
            <w:r w:rsidRPr="00D47819">
              <w:rPr>
                <w:strike/>
              </w:rPr>
              <w:t>1</w:t>
            </w:r>
          </w:p>
        </w:tc>
        <w:tc>
          <w:tcPr>
            <w:tcW w:w="1240" w:type="dxa"/>
          </w:tcPr>
          <w:p w:rsidR="008A7B4F" w:rsidRPr="00D47819" w:rsidRDefault="008A7B4F" w:rsidP="00E437DC">
            <w:pPr>
              <w:pStyle w:val="Body"/>
              <w:jc w:val="center"/>
              <w:rPr>
                <w:strike/>
              </w:rPr>
            </w:pPr>
            <w:r w:rsidRPr="00D47819">
              <w:rPr>
                <w:strike/>
              </w:rPr>
              <w:t>Input</w:t>
            </w:r>
          </w:p>
        </w:tc>
        <w:tc>
          <w:tcPr>
            <w:tcW w:w="2035" w:type="dxa"/>
          </w:tcPr>
          <w:p w:rsidR="008A7B4F" w:rsidRPr="00D47819" w:rsidRDefault="008A7B4F" w:rsidP="00E437DC">
            <w:pPr>
              <w:pStyle w:val="Body"/>
              <w:rPr>
                <w:strike/>
              </w:rPr>
            </w:pPr>
            <w:r w:rsidRPr="00D47819">
              <w:rPr>
                <w:strike/>
              </w:rPr>
              <w:t xml:space="preserve">System Clock </w:t>
            </w:r>
            <w:r w:rsidRPr="00D47819">
              <w:rPr>
                <w:strike/>
              </w:rPr>
              <w:lastRenderedPageBreak/>
              <w:t xml:space="preserve">Enable </w:t>
            </w:r>
          </w:p>
        </w:tc>
      </w:tr>
      <w:tr w:rsidR="008A7B4F" w:rsidTr="00E437DC">
        <w:trPr>
          <w:trHeight w:val="227"/>
        </w:trPr>
        <w:tc>
          <w:tcPr>
            <w:tcW w:w="3111" w:type="dxa"/>
          </w:tcPr>
          <w:p w:rsidR="008A7B4F" w:rsidRPr="00D47819" w:rsidRDefault="008A7B4F" w:rsidP="00E437DC">
            <w:pPr>
              <w:pStyle w:val="Body"/>
              <w:rPr>
                <w:strike/>
              </w:rPr>
            </w:pPr>
            <w:r w:rsidRPr="00D47819">
              <w:rPr>
                <w:strike/>
              </w:rPr>
              <w:lastRenderedPageBreak/>
              <w:t>System_cg_or</w:t>
            </w:r>
          </w:p>
        </w:tc>
        <w:tc>
          <w:tcPr>
            <w:tcW w:w="3415" w:type="dxa"/>
          </w:tcPr>
          <w:p w:rsidR="008A7B4F" w:rsidRPr="00D47819" w:rsidRDefault="008A7B4F" w:rsidP="00E437DC">
            <w:pPr>
              <w:pStyle w:val="Body"/>
              <w:jc w:val="center"/>
              <w:rPr>
                <w:strike/>
              </w:rPr>
            </w:pPr>
            <w:r w:rsidRPr="00D47819">
              <w:rPr>
                <w:strike/>
              </w:rPr>
              <w:t>1</w:t>
            </w:r>
          </w:p>
        </w:tc>
        <w:tc>
          <w:tcPr>
            <w:tcW w:w="1240" w:type="dxa"/>
          </w:tcPr>
          <w:p w:rsidR="008A7B4F" w:rsidRPr="00D47819" w:rsidRDefault="008A7B4F" w:rsidP="00E437DC">
            <w:pPr>
              <w:pStyle w:val="Body"/>
              <w:jc w:val="center"/>
              <w:rPr>
                <w:strike/>
              </w:rPr>
            </w:pPr>
            <w:r w:rsidRPr="00D47819">
              <w:rPr>
                <w:strike/>
              </w:rPr>
              <w:t>Input</w:t>
            </w:r>
          </w:p>
        </w:tc>
        <w:tc>
          <w:tcPr>
            <w:tcW w:w="2035" w:type="dxa"/>
          </w:tcPr>
          <w:p w:rsidR="008A7B4F" w:rsidRPr="00D47819" w:rsidRDefault="008A7B4F" w:rsidP="00E437DC">
            <w:pPr>
              <w:pStyle w:val="Body"/>
              <w:rPr>
                <w:strike/>
              </w:rPr>
            </w:pPr>
            <w:r w:rsidRPr="00D47819">
              <w:rPr>
                <w:strike/>
              </w:rPr>
              <w:t>System Clock Gate Over ride</w:t>
            </w:r>
          </w:p>
        </w:tc>
      </w:tr>
      <w:tr w:rsidR="008A7B4F" w:rsidTr="00E437DC">
        <w:trPr>
          <w:trHeight w:val="215"/>
        </w:trPr>
        <w:tc>
          <w:tcPr>
            <w:tcW w:w="9801" w:type="dxa"/>
            <w:gridSpan w:val="4"/>
          </w:tcPr>
          <w:p w:rsidR="008A7B4F" w:rsidRPr="00C604FA" w:rsidRDefault="008A7B4F" w:rsidP="00E437DC">
            <w:pPr>
              <w:pStyle w:val="Body"/>
              <w:jc w:val="center"/>
              <w:rPr>
                <w:b/>
              </w:rPr>
            </w:pPr>
            <w:r>
              <w:rPr>
                <w:b/>
              </w:rPr>
              <w:t xml:space="preserve">NoC Signals </w:t>
            </w:r>
          </w:p>
        </w:tc>
      </w:tr>
      <w:tr w:rsidR="008A7B4F" w:rsidTr="00E437DC">
        <w:trPr>
          <w:trHeight w:val="242"/>
        </w:trPr>
        <w:tc>
          <w:tcPr>
            <w:tcW w:w="3111" w:type="dxa"/>
          </w:tcPr>
          <w:p w:rsidR="008A7B4F" w:rsidRPr="00745646" w:rsidRDefault="008A7B4F" w:rsidP="00E437DC">
            <w:pPr>
              <w:pStyle w:val="Body"/>
            </w:pPr>
            <w:r>
              <w:t>acemstrbrdg_rt</w:t>
            </w:r>
            <w:r w:rsidRPr="00745646">
              <w:t>_</w:t>
            </w:r>
            <w:r>
              <w:t>cg_</w:t>
            </w:r>
            <w:r w:rsidRPr="00745646">
              <w:t>busy</w:t>
            </w:r>
          </w:p>
        </w:tc>
        <w:tc>
          <w:tcPr>
            <w:tcW w:w="3415" w:type="dxa"/>
          </w:tcPr>
          <w:p w:rsidR="008A7B4F" w:rsidRPr="00745646" w:rsidRDefault="008A7B4F" w:rsidP="00E437DC">
            <w:pPr>
              <w:pStyle w:val="Body"/>
            </w:pPr>
            <w:r>
              <w:t>[P_STR_TX_RT_NOOFLAYERS-</w:t>
            </w:r>
            <w:r w:rsidRPr="007D1C79">
              <w:t>1:0]</w:t>
            </w:r>
          </w:p>
        </w:tc>
        <w:tc>
          <w:tcPr>
            <w:tcW w:w="1240" w:type="dxa"/>
          </w:tcPr>
          <w:p w:rsidR="008A7B4F" w:rsidRPr="00745646" w:rsidRDefault="008A7B4F" w:rsidP="00E437DC">
            <w:pPr>
              <w:pStyle w:val="Body"/>
            </w:pPr>
            <w:r w:rsidRPr="00745646">
              <w:t>Output</w:t>
            </w:r>
          </w:p>
        </w:tc>
        <w:tc>
          <w:tcPr>
            <w:tcW w:w="2035" w:type="dxa"/>
          </w:tcPr>
          <w:p w:rsidR="008A7B4F" w:rsidRPr="00745646" w:rsidRDefault="008A7B4F" w:rsidP="00E437DC">
            <w:pPr>
              <w:pStyle w:val="Body"/>
            </w:pPr>
            <w:r>
              <w:t>Output Layer</w:t>
            </w:r>
            <w:r w:rsidRPr="00745646">
              <w:t xml:space="preserve"> Busy</w:t>
            </w:r>
            <w:r>
              <w:t xml:space="preserve"> (to NoC side interface)</w:t>
            </w:r>
          </w:p>
        </w:tc>
      </w:tr>
      <w:tr w:rsidR="008A7B4F" w:rsidTr="00E437DC">
        <w:trPr>
          <w:trHeight w:val="242"/>
        </w:trPr>
        <w:tc>
          <w:tcPr>
            <w:tcW w:w="3111" w:type="dxa"/>
          </w:tcPr>
          <w:p w:rsidR="008A7B4F" w:rsidRPr="001C05CB" w:rsidRDefault="008A7B4F" w:rsidP="00E437DC">
            <w:pPr>
              <w:pStyle w:val="Body"/>
              <w:rPr>
                <w:strike/>
              </w:rPr>
            </w:pPr>
            <w:r w:rsidRPr="001C05CB">
              <w:rPr>
                <w:strike/>
              </w:rPr>
              <w:t>rt_acemstrbrdg_cg_busy</w:t>
            </w:r>
          </w:p>
        </w:tc>
        <w:tc>
          <w:tcPr>
            <w:tcW w:w="3415" w:type="dxa"/>
          </w:tcPr>
          <w:p w:rsidR="008A7B4F" w:rsidRPr="001C05CB" w:rsidRDefault="008A7B4F" w:rsidP="00E437DC">
            <w:pPr>
              <w:pStyle w:val="Body"/>
              <w:rPr>
                <w:strike/>
              </w:rPr>
            </w:pPr>
            <w:r w:rsidRPr="001C05CB">
              <w:rPr>
                <w:strike/>
              </w:rPr>
              <w:t>[P_STR_TX_RT_NOOFLAYERS-1:0]</w:t>
            </w:r>
          </w:p>
        </w:tc>
        <w:tc>
          <w:tcPr>
            <w:tcW w:w="1240" w:type="dxa"/>
          </w:tcPr>
          <w:p w:rsidR="008A7B4F" w:rsidRPr="001C05CB" w:rsidRDefault="008A7B4F" w:rsidP="00E437DC">
            <w:pPr>
              <w:pStyle w:val="Body"/>
              <w:rPr>
                <w:strike/>
              </w:rPr>
            </w:pPr>
            <w:r w:rsidRPr="001C05CB">
              <w:rPr>
                <w:strike/>
              </w:rPr>
              <w:t>Input</w:t>
            </w:r>
          </w:p>
        </w:tc>
        <w:tc>
          <w:tcPr>
            <w:tcW w:w="2035" w:type="dxa"/>
          </w:tcPr>
          <w:p w:rsidR="008A7B4F" w:rsidRPr="001C05CB" w:rsidRDefault="008A7B4F" w:rsidP="00E437DC">
            <w:pPr>
              <w:pStyle w:val="Body"/>
              <w:rPr>
                <w:strike/>
              </w:rPr>
            </w:pPr>
            <w:r w:rsidRPr="001C05CB">
              <w:rPr>
                <w:strike/>
              </w:rPr>
              <w:t xml:space="preserve">Input Port Busy </w:t>
            </w:r>
            <w:r w:rsidRPr="001C05CB">
              <w:rPr>
                <w:strike/>
              </w:rPr>
              <w:br/>
              <w:t>(from NoC side interface)</w:t>
            </w:r>
          </w:p>
        </w:tc>
      </w:tr>
      <w:tr w:rsidR="008A7B4F" w:rsidTr="00E437DC">
        <w:trPr>
          <w:trHeight w:val="242"/>
        </w:trPr>
        <w:tc>
          <w:tcPr>
            <w:tcW w:w="9801" w:type="dxa"/>
            <w:gridSpan w:val="4"/>
          </w:tcPr>
          <w:p w:rsidR="008A7B4F" w:rsidRPr="00FD0C49" w:rsidRDefault="008A7B4F" w:rsidP="00E437DC">
            <w:pPr>
              <w:pStyle w:val="Body"/>
              <w:jc w:val="center"/>
              <w:rPr>
                <w:b/>
              </w:rPr>
            </w:pPr>
            <w:r>
              <w:rPr>
                <w:b/>
              </w:rPr>
              <w:t xml:space="preserve">AXI Master Bridge signals : AR and AW channels </w:t>
            </w:r>
          </w:p>
        </w:tc>
      </w:tr>
      <w:tr w:rsidR="008A7B4F" w:rsidTr="00E437DC">
        <w:trPr>
          <w:trHeight w:val="985"/>
        </w:trPr>
        <w:tc>
          <w:tcPr>
            <w:tcW w:w="3111" w:type="dxa"/>
          </w:tcPr>
          <w:p w:rsidR="008A7B4F" w:rsidRPr="003E62FA" w:rsidRDefault="008A7B4F" w:rsidP="00E437DC">
            <w:pPr>
              <w:pStyle w:val="Body"/>
            </w:pPr>
            <w:r>
              <w:t>ar_idle</w:t>
            </w:r>
          </w:p>
          <w:p w:rsidR="008A7B4F" w:rsidRDefault="008A7B4F" w:rsidP="00E437DC">
            <w:pPr>
              <w:pStyle w:val="Body"/>
            </w:pPr>
          </w:p>
        </w:tc>
        <w:tc>
          <w:tcPr>
            <w:tcW w:w="3415" w:type="dxa"/>
          </w:tcPr>
          <w:p w:rsidR="008A7B4F" w:rsidRDefault="008A7B4F" w:rsidP="00E437DC">
            <w:pPr>
              <w:pStyle w:val="Body"/>
              <w:jc w:val="center"/>
            </w:pPr>
            <w:r>
              <w:t>1</w:t>
            </w:r>
          </w:p>
        </w:tc>
        <w:tc>
          <w:tcPr>
            <w:tcW w:w="1240" w:type="dxa"/>
          </w:tcPr>
          <w:p w:rsidR="008A7B4F" w:rsidRDefault="00425400" w:rsidP="00E437DC">
            <w:pPr>
              <w:pStyle w:val="Body"/>
              <w:jc w:val="center"/>
            </w:pPr>
            <w:r>
              <w:t>Out</w:t>
            </w:r>
            <w:r w:rsidR="008A7B4F">
              <w:t>put</w:t>
            </w:r>
          </w:p>
        </w:tc>
        <w:tc>
          <w:tcPr>
            <w:tcW w:w="2035" w:type="dxa"/>
          </w:tcPr>
          <w:p w:rsidR="008A7B4F" w:rsidRPr="00C46137" w:rsidRDefault="008A7B4F" w:rsidP="00E437DC">
            <w:pPr>
              <w:pStyle w:val="Body"/>
            </w:pPr>
            <w:r>
              <w:t>AR channel is idle</w:t>
            </w:r>
            <w:r>
              <w:br/>
              <w:t>For ASYNC intf with AXI Master : Additionally Async Fifos are empty</w:t>
            </w:r>
          </w:p>
        </w:tc>
      </w:tr>
      <w:tr w:rsidR="008A7B4F" w:rsidTr="00E437DC">
        <w:trPr>
          <w:trHeight w:val="512"/>
        </w:trPr>
        <w:tc>
          <w:tcPr>
            <w:tcW w:w="3111" w:type="dxa"/>
          </w:tcPr>
          <w:p w:rsidR="008A7B4F" w:rsidRPr="00AC7811" w:rsidRDefault="008A7B4F" w:rsidP="00E437DC">
            <w:pPr>
              <w:pStyle w:val="Body"/>
              <w:rPr>
                <w:szCs w:val="20"/>
              </w:rPr>
            </w:pPr>
            <w:r>
              <w:rPr>
                <w:color w:val="000000"/>
                <w:szCs w:val="20"/>
              </w:rPr>
              <w:t>aw_idle</w:t>
            </w:r>
          </w:p>
        </w:tc>
        <w:tc>
          <w:tcPr>
            <w:tcW w:w="3415" w:type="dxa"/>
          </w:tcPr>
          <w:p w:rsidR="008A7B4F" w:rsidRDefault="008A7B4F" w:rsidP="00E437DC">
            <w:pPr>
              <w:pStyle w:val="Body"/>
              <w:jc w:val="center"/>
            </w:pPr>
            <w:r>
              <w:t>1</w:t>
            </w:r>
          </w:p>
        </w:tc>
        <w:tc>
          <w:tcPr>
            <w:tcW w:w="1240" w:type="dxa"/>
          </w:tcPr>
          <w:p w:rsidR="008A7B4F" w:rsidRDefault="00425400" w:rsidP="00E437DC">
            <w:pPr>
              <w:pStyle w:val="Body"/>
              <w:jc w:val="center"/>
            </w:pPr>
            <w:r>
              <w:t>Out</w:t>
            </w:r>
            <w:r w:rsidR="008A7B4F">
              <w:t>put</w:t>
            </w:r>
          </w:p>
        </w:tc>
        <w:tc>
          <w:tcPr>
            <w:tcW w:w="2035" w:type="dxa"/>
          </w:tcPr>
          <w:p w:rsidR="008A7B4F" w:rsidRPr="00FD0C49" w:rsidRDefault="008A7B4F" w:rsidP="00E437DC">
            <w:pPr>
              <w:pStyle w:val="Body"/>
            </w:pPr>
            <w:r>
              <w:t>AW channel is idle</w:t>
            </w:r>
            <w:r>
              <w:br/>
              <w:t>For ASYNC intf with AXI Master : Additionally Async Fifos are empty</w:t>
            </w:r>
          </w:p>
        </w:tc>
      </w:tr>
      <w:tr w:rsidR="008A7B4F" w:rsidTr="00E437DC">
        <w:trPr>
          <w:trHeight w:val="512"/>
        </w:trPr>
        <w:tc>
          <w:tcPr>
            <w:tcW w:w="3111" w:type="dxa"/>
          </w:tcPr>
          <w:p w:rsidR="008A7B4F" w:rsidRDefault="008A7B4F" w:rsidP="00E437DC">
            <w:pPr>
              <w:pStyle w:val="Body"/>
            </w:pPr>
            <w:r>
              <w:t>ar_cg_clk</w:t>
            </w:r>
          </w:p>
        </w:tc>
        <w:tc>
          <w:tcPr>
            <w:tcW w:w="3415" w:type="dxa"/>
          </w:tcPr>
          <w:p w:rsidR="008A7B4F" w:rsidRDefault="008A7B4F" w:rsidP="00E437DC">
            <w:pPr>
              <w:pStyle w:val="Body"/>
              <w:jc w:val="center"/>
            </w:pPr>
            <w:r>
              <w:t>1</w:t>
            </w:r>
          </w:p>
        </w:tc>
        <w:tc>
          <w:tcPr>
            <w:tcW w:w="1240" w:type="dxa"/>
          </w:tcPr>
          <w:p w:rsidR="008A7B4F" w:rsidRDefault="00425400" w:rsidP="00E437DC">
            <w:pPr>
              <w:pStyle w:val="Body"/>
              <w:jc w:val="center"/>
            </w:pPr>
            <w:r>
              <w:t>In</w:t>
            </w:r>
            <w:r w:rsidR="008A7B4F">
              <w:t>put</w:t>
            </w:r>
          </w:p>
        </w:tc>
        <w:tc>
          <w:tcPr>
            <w:tcW w:w="2035" w:type="dxa"/>
          </w:tcPr>
          <w:p w:rsidR="008A7B4F" w:rsidRDefault="008A7B4F" w:rsidP="00E437DC">
            <w:pPr>
              <w:pStyle w:val="Body"/>
            </w:pPr>
            <w:r>
              <w:t>Gated Input clock for AR Block</w:t>
            </w:r>
          </w:p>
        </w:tc>
      </w:tr>
      <w:tr w:rsidR="008A7B4F" w:rsidTr="00E437DC">
        <w:trPr>
          <w:trHeight w:val="512"/>
        </w:trPr>
        <w:tc>
          <w:tcPr>
            <w:tcW w:w="3111" w:type="dxa"/>
          </w:tcPr>
          <w:p w:rsidR="008A7B4F" w:rsidRDefault="008A7B4F" w:rsidP="00E437DC">
            <w:pPr>
              <w:pStyle w:val="Body"/>
            </w:pPr>
            <w:r>
              <w:t>aw_cg_clk</w:t>
            </w:r>
          </w:p>
        </w:tc>
        <w:tc>
          <w:tcPr>
            <w:tcW w:w="3415" w:type="dxa"/>
          </w:tcPr>
          <w:p w:rsidR="008A7B4F" w:rsidRDefault="008A7B4F" w:rsidP="00E437DC">
            <w:pPr>
              <w:pStyle w:val="Body"/>
              <w:jc w:val="center"/>
            </w:pPr>
            <w:r>
              <w:t>1</w:t>
            </w:r>
          </w:p>
        </w:tc>
        <w:tc>
          <w:tcPr>
            <w:tcW w:w="1240" w:type="dxa"/>
          </w:tcPr>
          <w:p w:rsidR="008A7B4F" w:rsidRDefault="00425400" w:rsidP="00E437DC">
            <w:pPr>
              <w:pStyle w:val="Body"/>
              <w:jc w:val="center"/>
            </w:pPr>
            <w:r>
              <w:t>In</w:t>
            </w:r>
            <w:r w:rsidR="008A7B4F">
              <w:t>put</w:t>
            </w:r>
          </w:p>
        </w:tc>
        <w:tc>
          <w:tcPr>
            <w:tcW w:w="2035" w:type="dxa"/>
          </w:tcPr>
          <w:p w:rsidR="008A7B4F" w:rsidRDefault="008A7B4F" w:rsidP="00E437DC">
            <w:pPr>
              <w:pStyle w:val="Body"/>
            </w:pPr>
            <w:r>
              <w:t>Gated Input clock for for AW Block</w:t>
            </w:r>
          </w:p>
        </w:tc>
      </w:tr>
      <w:tr w:rsidR="008A7B4F" w:rsidTr="00E437DC">
        <w:trPr>
          <w:trHeight w:val="287"/>
        </w:trPr>
        <w:tc>
          <w:tcPr>
            <w:tcW w:w="9801" w:type="dxa"/>
            <w:gridSpan w:val="4"/>
          </w:tcPr>
          <w:p w:rsidR="008A7B4F" w:rsidRPr="00CE5295" w:rsidRDefault="008A7B4F" w:rsidP="00E437DC">
            <w:pPr>
              <w:pStyle w:val="Body"/>
              <w:jc w:val="center"/>
              <w:rPr>
                <w:b/>
              </w:rPr>
            </w:pPr>
            <w:r w:rsidRPr="00CE5295">
              <w:rPr>
                <w:b/>
              </w:rPr>
              <w:t>AXI Master Bridge signals : R and B channels</w:t>
            </w:r>
            <w:r>
              <w:rPr>
                <w:b/>
              </w:rPr>
              <w:t xml:space="preserve"> </w:t>
            </w:r>
          </w:p>
        </w:tc>
      </w:tr>
      <w:tr w:rsidR="008A7B4F" w:rsidTr="00E437DC">
        <w:trPr>
          <w:trHeight w:val="260"/>
        </w:trPr>
        <w:tc>
          <w:tcPr>
            <w:tcW w:w="3111" w:type="dxa"/>
          </w:tcPr>
          <w:p w:rsidR="008A7B4F" w:rsidRDefault="008A7B4F" w:rsidP="00E437DC">
            <w:pPr>
              <w:pStyle w:val="Body"/>
            </w:pPr>
            <w:r>
              <w:t>r_idle</w:t>
            </w:r>
          </w:p>
        </w:tc>
        <w:tc>
          <w:tcPr>
            <w:tcW w:w="3415" w:type="dxa"/>
          </w:tcPr>
          <w:p w:rsidR="008A7B4F" w:rsidRDefault="008A7B4F" w:rsidP="00E437DC">
            <w:pPr>
              <w:pStyle w:val="Body"/>
              <w:jc w:val="center"/>
            </w:pPr>
            <w:r>
              <w:t>1</w:t>
            </w:r>
          </w:p>
        </w:tc>
        <w:tc>
          <w:tcPr>
            <w:tcW w:w="1240" w:type="dxa"/>
          </w:tcPr>
          <w:p w:rsidR="008A7B4F" w:rsidRDefault="009926FF" w:rsidP="00E437DC">
            <w:pPr>
              <w:pStyle w:val="Body"/>
              <w:jc w:val="center"/>
            </w:pPr>
            <w:r>
              <w:t>Out</w:t>
            </w:r>
            <w:r w:rsidR="008A7B4F">
              <w:t>put</w:t>
            </w:r>
          </w:p>
        </w:tc>
        <w:tc>
          <w:tcPr>
            <w:tcW w:w="2035" w:type="dxa"/>
          </w:tcPr>
          <w:p w:rsidR="008A7B4F" w:rsidRDefault="008A7B4F" w:rsidP="00E437DC">
            <w:pPr>
              <w:pStyle w:val="Body"/>
            </w:pPr>
            <w:r>
              <w:t>R channel is idle</w:t>
            </w:r>
            <w:r>
              <w:br/>
              <w:t>For ASYNC intf with AXI Master : Additionally Async Fifos are empty</w:t>
            </w:r>
          </w:p>
        </w:tc>
      </w:tr>
      <w:tr w:rsidR="008A7B4F" w:rsidTr="00E437DC">
        <w:trPr>
          <w:trHeight w:val="260"/>
        </w:trPr>
        <w:tc>
          <w:tcPr>
            <w:tcW w:w="3111" w:type="dxa"/>
          </w:tcPr>
          <w:p w:rsidR="008A7B4F" w:rsidRDefault="008A7B4F" w:rsidP="00E437DC">
            <w:pPr>
              <w:pStyle w:val="Body"/>
            </w:pPr>
            <w:r>
              <w:t>b_idle</w:t>
            </w:r>
          </w:p>
        </w:tc>
        <w:tc>
          <w:tcPr>
            <w:tcW w:w="3415" w:type="dxa"/>
          </w:tcPr>
          <w:p w:rsidR="008A7B4F" w:rsidRDefault="008A7B4F" w:rsidP="00E437DC">
            <w:pPr>
              <w:pStyle w:val="Body"/>
              <w:jc w:val="center"/>
            </w:pPr>
            <w:r>
              <w:t>1</w:t>
            </w:r>
          </w:p>
        </w:tc>
        <w:tc>
          <w:tcPr>
            <w:tcW w:w="1240" w:type="dxa"/>
          </w:tcPr>
          <w:p w:rsidR="008A7B4F" w:rsidRDefault="009926FF" w:rsidP="00E437DC">
            <w:pPr>
              <w:pStyle w:val="Body"/>
              <w:jc w:val="center"/>
            </w:pPr>
            <w:r>
              <w:t>Out</w:t>
            </w:r>
            <w:r w:rsidR="008A7B4F">
              <w:t>put</w:t>
            </w:r>
          </w:p>
        </w:tc>
        <w:tc>
          <w:tcPr>
            <w:tcW w:w="2035" w:type="dxa"/>
          </w:tcPr>
          <w:p w:rsidR="008A7B4F" w:rsidRDefault="008A7B4F" w:rsidP="00E437DC">
            <w:pPr>
              <w:pStyle w:val="Body"/>
            </w:pPr>
            <w:r>
              <w:t>B channel is idle</w:t>
            </w:r>
            <w:r>
              <w:br/>
              <w:t>For ASYNC intf with AXI Master : Additionally Async Fifos are empty</w:t>
            </w:r>
          </w:p>
        </w:tc>
      </w:tr>
      <w:tr w:rsidR="008A7B4F" w:rsidTr="00E437DC">
        <w:trPr>
          <w:trHeight w:val="260"/>
        </w:trPr>
        <w:tc>
          <w:tcPr>
            <w:tcW w:w="3111" w:type="dxa"/>
          </w:tcPr>
          <w:p w:rsidR="008A7B4F" w:rsidRDefault="008A7B4F" w:rsidP="00E437DC">
            <w:pPr>
              <w:pStyle w:val="Body"/>
            </w:pPr>
            <w:r>
              <w:t>r_cg_clk</w:t>
            </w:r>
          </w:p>
        </w:tc>
        <w:tc>
          <w:tcPr>
            <w:tcW w:w="3415" w:type="dxa"/>
          </w:tcPr>
          <w:p w:rsidR="008A7B4F" w:rsidRDefault="008A7B4F" w:rsidP="00E437DC">
            <w:pPr>
              <w:pStyle w:val="Body"/>
              <w:jc w:val="center"/>
            </w:pPr>
            <w:r>
              <w:t>1</w:t>
            </w:r>
          </w:p>
        </w:tc>
        <w:tc>
          <w:tcPr>
            <w:tcW w:w="1240" w:type="dxa"/>
          </w:tcPr>
          <w:p w:rsidR="008A7B4F" w:rsidRDefault="00FB0EEE" w:rsidP="00E437DC">
            <w:pPr>
              <w:pStyle w:val="Body"/>
              <w:jc w:val="center"/>
            </w:pPr>
            <w:r>
              <w:t>In</w:t>
            </w:r>
            <w:r w:rsidR="008A7B4F">
              <w:t>put</w:t>
            </w:r>
          </w:p>
        </w:tc>
        <w:tc>
          <w:tcPr>
            <w:tcW w:w="2035" w:type="dxa"/>
          </w:tcPr>
          <w:p w:rsidR="008A7B4F" w:rsidRDefault="008A7B4F" w:rsidP="00E437DC">
            <w:pPr>
              <w:pStyle w:val="Body"/>
            </w:pPr>
            <w:r>
              <w:t>Gated input clock for R channel</w:t>
            </w:r>
          </w:p>
        </w:tc>
      </w:tr>
      <w:tr w:rsidR="008A7B4F" w:rsidTr="00E437DC">
        <w:trPr>
          <w:trHeight w:val="260"/>
        </w:trPr>
        <w:tc>
          <w:tcPr>
            <w:tcW w:w="3111" w:type="dxa"/>
          </w:tcPr>
          <w:p w:rsidR="008A7B4F" w:rsidRDefault="008A7B4F" w:rsidP="00E437DC">
            <w:pPr>
              <w:pStyle w:val="Body"/>
            </w:pPr>
            <w:r>
              <w:t>b_cg_clk</w:t>
            </w:r>
          </w:p>
        </w:tc>
        <w:tc>
          <w:tcPr>
            <w:tcW w:w="3415" w:type="dxa"/>
          </w:tcPr>
          <w:p w:rsidR="008A7B4F" w:rsidRDefault="008A7B4F" w:rsidP="00E437DC">
            <w:pPr>
              <w:pStyle w:val="Body"/>
              <w:jc w:val="center"/>
            </w:pPr>
            <w:r>
              <w:t>1</w:t>
            </w:r>
          </w:p>
        </w:tc>
        <w:tc>
          <w:tcPr>
            <w:tcW w:w="1240" w:type="dxa"/>
          </w:tcPr>
          <w:p w:rsidR="008A7B4F" w:rsidRDefault="00FB0EEE" w:rsidP="00E437DC">
            <w:pPr>
              <w:pStyle w:val="Body"/>
              <w:jc w:val="center"/>
            </w:pPr>
            <w:r>
              <w:t>In</w:t>
            </w:r>
            <w:r w:rsidR="008A7B4F">
              <w:t>put</w:t>
            </w:r>
          </w:p>
        </w:tc>
        <w:tc>
          <w:tcPr>
            <w:tcW w:w="2035" w:type="dxa"/>
          </w:tcPr>
          <w:p w:rsidR="008A7B4F" w:rsidRDefault="008A7B4F" w:rsidP="00E437DC">
            <w:pPr>
              <w:pStyle w:val="Body"/>
            </w:pPr>
            <w:r>
              <w:t>Gated input clock for B channel</w:t>
            </w:r>
          </w:p>
        </w:tc>
      </w:tr>
      <w:tr w:rsidR="008A7B4F" w:rsidTr="00E437DC">
        <w:trPr>
          <w:trHeight w:val="70"/>
        </w:trPr>
        <w:tc>
          <w:tcPr>
            <w:tcW w:w="9801" w:type="dxa"/>
            <w:gridSpan w:val="4"/>
          </w:tcPr>
          <w:p w:rsidR="008A7B4F" w:rsidRPr="00FD0C49" w:rsidRDefault="008A7B4F" w:rsidP="00E437DC">
            <w:pPr>
              <w:pStyle w:val="Body"/>
              <w:jc w:val="center"/>
            </w:pPr>
            <w:r>
              <w:rPr>
                <w:b/>
              </w:rPr>
              <w:t>AXI Master Bridge signals : CSR</w:t>
            </w:r>
            <w:r w:rsidR="00C57F74">
              <w:rPr>
                <w:b/>
              </w:rPr>
              <w:t xml:space="preserve"> </w:t>
            </w:r>
          </w:p>
        </w:tc>
      </w:tr>
      <w:tr w:rsidR="008A7B4F" w:rsidTr="00E437DC">
        <w:trPr>
          <w:trHeight w:val="512"/>
        </w:trPr>
        <w:tc>
          <w:tcPr>
            <w:tcW w:w="3111" w:type="dxa"/>
          </w:tcPr>
          <w:p w:rsidR="008A7B4F" w:rsidRPr="00AC7811" w:rsidRDefault="008A7B4F" w:rsidP="00E437DC">
            <w:pPr>
              <w:pStyle w:val="Body"/>
              <w:rPr>
                <w:szCs w:val="20"/>
              </w:rPr>
            </w:pPr>
            <w:r>
              <w:t>acmb_cg_reg</w:t>
            </w:r>
          </w:p>
        </w:tc>
        <w:tc>
          <w:tcPr>
            <w:tcW w:w="3415" w:type="dxa"/>
          </w:tcPr>
          <w:p w:rsidR="008A7B4F" w:rsidRDefault="008A7B4F" w:rsidP="00E437DC">
            <w:pPr>
              <w:pStyle w:val="Body"/>
              <w:jc w:val="center"/>
            </w:pPr>
            <w:r>
              <w:t>17</w:t>
            </w:r>
          </w:p>
        </w:tc>
        <w:tc>
          <w:tcPr>
            <w:tcW w:w="1240" w:type="dxa"/>
          </w:tcPr>
          <w:p w:rsidR="008A7B4F" w:rsidRDefault="00FB0EEE" w:rsidP="00E437DC">
            <w:pPr>
              <w:pStyle w:val="Body"/>
              <w:jc w:val="center"/>
            </w:pPr>
            <w:r>
              <w:t>Out</w:t>
            </w:r>
            <w:r w:rsidR="008A7B4F">
              <w:t>put</w:t>
            </w:r>
          </w:p>
        </w:tc>
        <w:tc>
          <w:tcPr>
            <w:tcW w:w="2035" w:type="dxa"/>
          </w:tcPr>
          <w:p w:rsidR="008A7B4F" w:rsidRPr="00FD0C49" w:rsidRDefault="008A7B4F" w:rsidP="00B80A77">
            <w:pPr>
              <w:pStyle w:val="Body"/>
            </w:pPr>
            <w:r>
              <w:t xml:space="preserve">17 bit register read value from  AXI Master Bridge clock gate control register </w:t>
            </w:r>
            <w:r>
              <w:lastRenderedPageBreak/>
              <w:t>(Section</w:t>
            </w:r>
            <w:r w:rsidR="00B80A77">
              <w:t xml:space="preserve"> </w:t>
            </w:r>
            <w:r w:rsidR="00B80A77">
              <w:fldChar w:fldCharType="begin"/>
            </w:r>
            <w:r w:rsidR="00B80A77">
              <w:instrText xml:space="preserve"> REF _Ref380516332 \r \h </w:instrText>
            </w:r>
            <w:r w:rsidR="00B80A77">
              <w:fldChar w:fldCharType="separate"/>
            </w:r>
            <w:r w:rsidR="00257CBE">
              <w:t>10.3.2</w:t>
            </w:r>
            <w:r w:rsidR="00B80A77">
              <w:fldChar w:fldCharType="end"/>
            </w:r>
            <w:r>
              <w:t>)</w:t>
            </w:r>
          </w:p>
        </w:tc>
      </w:tr>
      <w:tr w:rsidR="008A7B4F" w:rsidTr="00E437DC">
        <w:trPr>
          <w:trHeight w:val="233"/>
        </w:trPr>
        <w:tc>
          <w:tcPr>
            <w:tcW w:w="9801" w:type="dxa"/>
            <w:gridSpan w:val="4"/>
          </w:tcPr>
          <w:p w:rsidR="008A7B4F" w:rsidRPr="00536673" w:rsidRDefault="008A7B4F" w:rsidP="00E437DC">
            <w:pPr>
              <w:pStyle w:val="Body"/>
              <w:jc w:val="center"/>
              <w:rPr>
                <w:b/>
              </w:rPr>
            </w:pPr>
            <w:r>
              <w:rPr>
                <w:b/>
              </w:rPr>
              <w:lastRenderedPageBreak/>
              <w:t>StrrxBrdg</w:t>
            </w:r>
            <w:r w:rsidRPr="00536673">
              <w:rPr>
                <w:b/>
              </w:rPr>
              <w:t xml:space="preserve"> signals</w:t>
            </w:r>
            <w:r w:rsidR="00C57F74">
              <w:rPr>
                <w:b/>
              </w:rPr>
              <w:t xml:space="preserve"> </w:t>
            </w:r>
          </w:p>
        </w:tc>
      </w:tr>
      <w:tr w:rsidR="008A7B4F" w:rsidTr="00E437DC">
        <w:trPr>
          <w:trHeight w:val="233"/>
        </w:trPr>
        <w:tc>
          <w:tcPr>
            <w:tcW w:w="3111" w:type="dxa"/>
          </w:tcPr>
          <w:p w:rsidR="008A7B4F" w:rsidRDefault="008A7B4F" w:rsidP="00E437DC">
            <w:pPr>
              <w:pStyle w:val="Body"/>
            </w:pPr>
            <w:r w:rsidRPr="003F70DF">
              <w:t>strrxbrdg_fifo_empty</w:t>
            </w:r>
          </w:p>
        </w:tc>
        <w:tc>
          <w:tcPr>
            <w:tcW w:w="3415" w:type="dxa"/>
          </w:tcPr>
          <w:p w:rsidR="008A7B4F" w:rsidRDefault="008A7B4F" w:rsidP="00E437DC">
            <w:pPr>
              <w:pStyle w:val="Body"/>
              <w:jc w:val="center"/>
            </w:pPr>
            <w:r w:rsidRPr="003F70DF">
              <w:t>[P_STR_TX_RT_NOOFLAYERS-1:0]</w:t>
            </w:r>
          </w:p>
        </w:tc>
        <w:tc>
          <w:tcPr>
            <w:tcW w:w="1240" w:type="dxa"/>
          </w:tcPr>
          <w:p w:rsidR="008A7B4F" w:rsidRDefault="00FB0EEE" w:rsidP="00E437DC">
            <w:pPr>
              <w:pStyle w:val="Body"/>
              <w:jc w:val="center"/>
            </w:pPr>
            <w:r>
              <w:t>Out</w:t>
            </w:r>
            <w:r w:rsidR="008A7B4F">
              <w:t>put</w:t>
            </w:r>
          </w:p>
        </w:tc>
        <w:tc>
          <w:tcPr>
            <w:tcW w:w="2035" w:type="dxa"/>
          </w:tcPr>
          <w:p w:rsidR="008A7B4F" w:rsidRDefault="008A7B4F" w:rsidP="00E437DC">
            <w:pPr>
              <w:pStyle w:val="Body"/>
            </w:pPr>
            <w:r w:rsidRPr="003F70DF">
              <w:t>NoC side Input VC fifos are empty</w:t>
            </w:r>
          </w:p>
        </w:tc>
      </w:tr>
      <w:tr w:rsidR="008A7B4F" w:rsidTr="00E437DC">
        <w:trPr>
          <w:trHeight w:val="233"/>
        </w:trPr>
        <w:tc>
          <w:tcPr>
            <w:tcW w:w="3111" w:type="dxa"/>
          </w:tcPr>
          <w:p w:rsidR="008A7B4F" w:rsidRDefault="008A7B4F" w:rsidP="00E437DC">
            <w:pPr>
              <w:pStyle w:val="Body"/>
            </w:pPr>
            <w:r w:rsidRPr="00035B0A">
              <w:t>strrxbrdg_</w:t>
            </w:r>
            <w:r>
              <w:t>cg_</w:t>
            </w:r>
            <w:r w:rsidRPr="00035B0A">
              <w:t>clk</w:t>
            </w:r>
          </w:p>
        </w:tc>
        <w:tc>
          <w:tcPr>
            <w:tcW w:w="3415" w:type="dxa"/>
          </w:tcPr>
          <w:p w:rsidR="008A7B4F" w:rsidRDefault="008A7B4F" w:rsidP="00E437DC">
            <w:pPr>
              <w:pStyle w:val="Body"/>
              <w:jc w:val="center"/>
            </w:pPr>
            <w:r w:rsidRPr="00035B0A">
              <w:t>[P_STR_TX_RT_NOOFLAYERS-1:0]</w:t>
            </w:r>
          </w:p>
        </w:tc>
        <w:tc>
          <w:tcPr>
            <w:tcW w:w="1240" w:type="dxa"/>
          </w:tcPr>
          <w:p w:rsidR="008A7B4F" w:rsidRDefault="00FB0EEE" w:rsidP="00E437DC">
            <w:pPr>
              <w:pStyle w:val="Body"/>
              <w:jc w:val="center"/>
            </w:pPr>
            <w:r>
              <w:t>In</w:t>
            </w:r>
            <w:r w:rsidR="008A7B4F">
              <w:t>put</w:t>
            </w:r>
          </w:p>
        </w:tc>
        <w:tc>
          <w:tcPr>
            <w:tcW w:w="2035" w:type="dxa"/>
          </w:tcPr>
          <w:p w:rsidR="008A7B4F" w:rsidRPr="004C4355" w:rsidRDefault="008A7B4F" w:rsidP="00E437DC">
            <w:pPr>
              <w:pStyle w:val="Body"/>
            </w:pPr>
            <w:r w:rsidRPr="004C4355">
              <w:t>Gated Input clock for NoC side Rx VC FIFOs.</w:t>
            </w:r>
          </w:p>
        </w:tc>
      </w:tr>
      <w:tr w:rsidR="008A7B4F" w:rsidTr="00E437DC">
        <w:trPr>
          <w:trHeight w:val="242"/>
        </w:trPr>
        <w:tc>
          <w:tcPr>
            <w:tcW w:w="9801" w:type="dxa"/>
            <w:gridSpan w:val="4"/>
          </w:tcPr>
          <w:p w:rsidR="008A7B4F" w:rsidRPr="003776A9" w:rsidRDefault="008A7B4F" w:rsidP="00E437DC">
            <w:pPr>
              <w:pStyle w:val="Body"/>
              <w:jc w:val="center"/>
              <w:rPr>
                <w:b/>
              </w:rPr>
            </w:pPr>
            <w:r>
              <w:rPr>
                <w:b/>
              </w:rPr>
              <w:t>Misc signal</w:t>
            </w:r>
            <w:r w:rsidR="00C57F74">
              <w:rPr>
                <w:b/>
              </w:rPr>
              <w:t xml:space="preserve"> </w:t>
            </w:r>
          </w:p>
        </w:tc>
      </w:tr>
      <w:tr w:rsidR="008A7B4F" w:rsidTr="00E437DC">
        <w:trPr>
          <w:trHeight w:val="242"/>
        </w:trPr>
        <w:tc>
          <w:tcPr>
            <w:tcW w:w="3111" w:type="dxa"/>
          </w:tcPr>
          <w:p w:rsidR="008A7B4F" w:rsidRDefault="008A7B4F" w:rsidP="00E437DC">
            <w:pPr>
              <w:pStyle w:val="Body"/>
            </w:pPr>
            <w:r>
              <w:t>Core_cg_clk</w:t>
            </w:r>
          </w:p>
        </w:tc>
        <w:tc>
          <w:tcPr>
            <w:tcW w:w="3415" w:type="dxa"/>
          </w:tcPr>
          <w:p w:rsidR="008A7B4F" w:rsidRDefault="008A7B4F" w:rsidP="00E437DC">
            <w:pPr>
              <w:pStyle w:val="Body"/>
              <w:jc w:val="center"/>
            </w:pPr>
            <w:r>
              <w:t>1</w:t>
            </w:r>
          </w:p>
        </w:tc>
        <w:tc>
          <w:tcPr>
            <w:tcW w:w="1240" w:type="dxa"/>
          </w:tcPr>
          <w:p w:rsidR="008A7B4F" w:rsidRDefault="00BF2C3E" w:rsidP="00E437DC">
            <w:pPr>
              <w:pStyle w:val="Body"/>
            </w:pPr>
            <w:r>
              <w:t>In</w:t>
            </w:r>
            <w:r w:rsidR="008A7B4F">
              <w:t>put</w:t>
            </w:r>
          </w:p>
        </w:tc>
        <w:tc>
          <w:tcPr>
            <w:tcW w:w="2035" w:type="dxa"/>
          </w:tcPr>
          <w:p w:rsidR="008A7B4F" w:rsidRDefault="008A7B4F" w:rsidP="00E437DC">
            <w:pPr>
              <w:pStyle w:val="Body"/>
            </w:pPr>
            <w:r>
              <w:t xml:space="preserve">Gated clock for complete shut-down of the AXI Master Bridge. </w:t>
            </w:r>
            <w:r w:rsidRPr="003A5BE2">
              <w:rPr>
                <w:b/>
              </w:rPr>
              <w:t xml:space="preserve">Core_clk will still be an input to the router for </w:t>
            </w:r>
            <w:r>
              <w:rPr>
                <w:b/>
              </w:rPr>
              <w:t xml:space="preserve">some </w:t>
            </w:r>
            <w:r w:rsidRPr="003A5BE2">
              <w:rPr>
                <w:b/>
              </w:rPr>
              <w:t>free running signals</w:t>
            </w:r>
            <w:r>
              <w:rPr>
                <w:b/>
              </w:rPr>
              <w:t xml:space="preserve"> and logic</w:t>
            </w:r>
          </w:p>
        </w:tc>
      </w:tr>
    </w:tbl>
    <w:p w:rsidR="008A7B4F" w:rsidRDefault="008A7B4F" w:rsidP="008A7B4F">
      <w:pPr>
        <w:pStyle w:val="Body"/>
      </w:pPr>
    </w:p>
    <w:p w:rsidR="00653E7E" w:rsidRDefault="00653E7E" w:rsidP="00653E7E">
      <w:pPr>
        <w:pStyle w:val="Heading4"/>
        <w:numPr>
          <w:ilvl w:val="0"/>
          <w:numId w:val="0"/>
        </w:numPr>
        <w:ind w:left="864"/>
      </w:pPr>
    </w:p>
    <w:p w:rsidR="00653E7E" w:rsidRDefault="00653E7E" w:rsidP="00653E7E">
      <w:pPr>
        <w:pStyle w:val="Caption"/>
        <w:keepNext/>
      </w:pPr>
      <w:bookmarkStart w:id="166" w:name="_Toc388376376"/>
      <w:r>
        <w:t xml:space="preserve">Table </w:t>
      </w:r>
      <w:r w:rsidR="00B926E2">
        <w:fldChar w:fldCharType="begin"/>
      </w:r>
      <w:r w:rsidR="00B926E2">
        <w:instrText xml:space="preserve"> SEQ Table \* ARABIC </w:instrText>
      </w:r>
      <w:r w:rsidR="00B926E2">
        <w:fldChar w:fldCharType="separate"/>
      </w:r>
      <w:r w:rsidR="00A21017">
        <w:rPr>
          <w:noProof/>
        </w:rPr>
        <w:t>39</w:t>
      </w:r>
      <w:r w:rsidR="00B926E2">
        <w:rPr>
          <w:noProof/>
        </w:rPr>
        <w:fldChar w:fldCharType="end"/>
      </w:r>
      <w:r>
        <w:t xml:space="preserve"> </w:t>
      </w:r>
      <w:r w:rsidR="009D27DC">
        <w:t xml:space="preserve">Implementation #2: </w:t>
      </w:r>
      <w:r>
        <w:t>u_acemstrbrdg_cg interface signals (Wrapper internal)</w:t>
      </w:r>
      <w:bookmarkEnd w:id="166"/>
    </w:p>
    <w:tbl>
      <w:tblPr>
        <w:tblStyle w:val="TableGrid"/>
        <w:tblW w:w="9801" w:type="dxa"/>
        <w:tblLook w:val="04A0" w:firstRow="1" w:lastRow="0" w:firstColumn="1" w:lastColumn="0" w:noHBand="0" w:noVBand="1"/>
      </w:tblPr>
      <w:tblGrid>
        <w:gridCol w:w="3111"/>
        <w:gridCol w:w="3415"/>
        <w:gridCol w:w="1240"/>
        <w:gridCol w:w="2035"/>
      </w:tblGrid>
      <w:tr w:rsidR="00653E7E" w:rsidRPr="002D3624" w:rsidTr="00E437DC">
        <w:trPr>
          <w:trHeight w:val="242"/>
        </w:trPr>
        <w:tc>
          <w:tcPr>
            <w:tcW w:w="3111" w:type="dxa"/>
          </w:tcPr>
          <w:p w:rsidR="00653E7E" w:rsidRPr="002D3624" w:rsidRDefault="00653E7E" w:rsidP="00E437DC">
            <w:pPr>
              <w:pStyle w:val="Body"/>
            </w:pPr>
            <w:r>
              <w:t>Core_clk</w:t>
            </w:r>
          </w:p>
        </w:tc>
        <w:tc>
          <w:tcPr>
            <w:tcW w:w="3415" w:type="dxa"/>
          </w:tcPr>
          <w:p w:rsidR="00653E7E" w:rsidRPr="002D3624" w:rsidRDefault="00653E7E" w:rsidP="00E437DC">
            <w:pPr>
              <w:pStyle w:val="Body"/>
              <w:jc w:val="center"/>
            </w:pPr>
            <w:r w:rsidRPr="002D3624">
              <w:t>1</w:t>
            </w:r>
          </w:p>
        </w:tc>
        <w:tc>
          <w:tcPr>
            <w:tcW w:w="1240" w:type="dxa"/>
          </w:tcPr>
          <w:p w:rsidR="00653E7E" w:rsidRPr="002D3624" w:rsidRDefault="00653E7E" w:rsidP="00E437DC">
            <w:pPr>
              <w:pStyle w:val="Body"/>
              <w:jc w:val="center"/>
            </w:pPr>
            <w:r w:rsidRPr="002D3624">
              <w:t>Input</w:t>
            </w:r>
          </w:p>
        </w:tc>
        <w:tc>
          <w:tcPr>
            <w:tcW w:w="2035" w:type="dxa"/>
          </w:tcPr>
          <w:p w:rsidR="00653E7E" w:rsidRPr="002D3624" w:rsidRDefault="00653E7E" w:rsidP="00E437DC">
            <w:pPr>
              <w:pStyle w:val="Body"/>
            </w:pPr>
            <w:r>
              <w:t>Free running clock input</w:t>
            </w:r>
          </w:p>
        </w:tc>
      </w:tr>
      <w:tr w:rsidR="00653E7E" w:rsidTr="00E437DC">
        <w:trPr>
          <w:trHeight w:val="242"/>
        </w:trPr>
        <w:tc>
          <w:tcPr>
            <w:tcW w:w="3111" w:type="dxa"/>
          </w:tcPr>
          <w:p w:rsidR="00653E7E" w:rsidRDefault="00653E7E" w:rsidP="00E437DC">
            <w:pPr>
              <w:pStyle w:val="Body"/>
            </w:pPr>
            <w:r>
              <w:t>Noc_reset</w:t>
            </w:r>
          </w:p>
        </w:tc>
        <w:tc>
          <w:tcPr>
            <w:tcW w:w="3415" w:type="dxa"/>
          </w:tcPr>
          <w:p w:rsidR="00653E7E" w:rsidRPr="002D3624" w:rsidRDefault="00653E7E" w:rsidP="00E437DC">
            <w:pPr>
              <w:pStyle w:val="Body"/>
              <w:jc w:val="center"/>
            </w:pPr>
            <w:r>
              <w:t>1</w:t>
            </w:r>
          </w:p>
        </w:tc>
        <w:tc>
          <w:tcPr>
            <w:tcW w:w="1240" w:type="dxa"/>
          </w:tcPr>
          <w:p w:rsidR="00653E7E" w:rsidRPr="002D3624" w:rsidRDefault="00653E7E" w:rsidP="00E437DC">
            <w:pPr>
              <w:pStyle w:val="Body"/>
              <w:jc w:val="center"/>
            </w:pPr>
            <w:r>
              <w:t>Input</w:t>
            </w:r>
          </w:p>
        </w:tc>
        <w:tc>
          <w:tcPr>
            <w:tcW w:w="2035" w:type="dxa"/>
          </w:tcPr>
          <w:p w:rsidR="00653E7E" w:rsidRDefault="00653E7E" w:rsidP="00E437DC">
            <w:pPr>
              <w:pStyle w:val="Body"/>
            </w:pPr>
            <w:r>
              <w:t>Global reset</w:t>
            </w:r>
          </w:p>
        </w:tc>
      </w:tr>
      <w:tr w:rsidR="000D5217" w:rsidTr="00E437DC">
        <w:trPr>
          <w:trHeight w:val="242"/>
        </w:trPr>
        <w:tc>
          <w:tcPr>
            <w:tcW w:w="3111" w:type="dxa"/>
          </w:tcPr>
          <w:p w:rsidR="000D5217" w:rsidRPr="00111660" w:rsidRDefault="000D5217" w:rsidP="0025291D">
            <w:pPr>
              <w:pStyle w:val="Body"/>
            </w:pPr>
            <w:r w:rsidRPr="00111660">
              <w:t>System_cg_or</w:t>
            </w:r>
          </w:p>
        </w:tc>
        <w:tc>
          <w:tcPr>
            <w:tcW w:w="3415" w:type="dxa"/>
          </w:tcPr>
          <w:p w:rsidR="000D5217" w:rsidRPr="00111660" w:rsidRDefault="000D5217" w:rsidP="0025291D">
            <w:pPr>
              <w:pStyle w:val="Body"/>
              <w:jc w:val="center"/>
            </w:pPr>
            <w:r w:rsidRPr="00111660">
              <w:t>1</w:t>
            </w:r>
          </w:p>
        </w:tc>
        <w:tc>
          <w:tcPr>
            <w:tcW w:w="1240" w:type="dxa"/>
          </w:tcPr>
          <w:p w:rsidR="000D5217" w:rsidRPr="00111660" w:rsidRDefault="000D5217" w:rsidP="0025291D">
            <w:pPr>
              <w:pStyle w:val="Body"/>
              <w:jc w:val="center"/>
            </w:pPr>
            <w:r w:rsidRPr="00111660">
              <w:t>Input</w:t>
            </w:r>
          </w:p>
        </w:tc>
        <w:tc>
          <w:tcPr>
            <w:tcW w:w="2035" w:type="dxa"/>
          </w:tcPr>
          <w:p w:rsidR="000D5217" w:rsidRPr="00111660" w:rsidRDefault="000D5217" w:rsidP="0025291D">
            <w:pPr>
              <w:pStyle w:val="Body"/>
            </w:pPr>
            <w:r w:rsidRPr="00111660">
              <w:t xml:space="preserve">System Clock Gate Over ride </w:t>
            </w:r>
          </w:p>
        </w:tc>
      </w:tr>
      <w:tr w:rsidR="001C05CB" w:rsidTr="00E437DC">
        <w:trPr>
          <w:trHeight w:val="242"/>
        </w:trPr>
        <w:tc>
          <w:tcPr>
            <w:tcW w:w="3111" w:type="dxa"/>
          </w:tcPr>
          <w:p w:rsidR="001C05CB" w:rsidRPr="00745646" w:rsidRDefault="001C05CB" w:rsidP="00E437DC">
            <w:pPr>
              <w:pStyle w:val="Body"/>
            </w:pPr>
            <w:r>
              <w:t>acemstrbrdg_rt</w:t>
            </w:r>
            <w:r w:rsidRPr="00745646">
              <w:t>_</w:t>
            </w:r>
            <w:r>
              <w:t>cg_</w:t>
            </w:r>
            <w:r w:rsidRPr="00745646">
              <w:t>busy</w:t>
            </w:r>
          </w:p>
        </w:tc>
        <w:tc>
          <w:tcPr>
            <w:tcW w:w="3415" w:type="dxa"/>
          </w:tcPr>
          <w:p w:rsidR="001C05CB" w:rsidRPr="00745646" w:rsidRDefault="001C05CB" w:rsidP="00E437DC">
            <w:pPr>
              <w:pStyle w:val="Body"/>
            </w:pPr>
            <w:r>
              <w:t>[P_STR_TX_RT_NOOFLAYERS-</w:t>
            </w:r>
            <w:r w:rsidRPr="007D1C79">
              <w:t>1:0]</w:t>
            </w:r>
          </w:p>
        </w:tc>
        <w:tc>
          <w:tcPr>
            <w:tcW w:w="1240" w:type="dxa"/>
          </w:tcPr>
          <w:p w:rsidR="001C05CB" w:rsidRPr="00745646" w:rsidRDefault="001C05CB" w:rsidP="00E437DC">
            <w:pPr>
              <w:pStyle w:val="Body"/>
            </w:pPr>
            <w:r w:rsidRPr="00745646">
              <w:t>Output</w:t>
            </w:r>
          </w:p>
        </w:tc>
        <w:tc>
          <w:tcPr>
            <w:tcW w:w="2035" w:type="dxa"/>
          </w:tcPr>
          <w:p w:rsidR="001C05CB" w:rsidRPr="00745646" w:rsidRDefault="001C05CB" w:rsidP="00E437DC">
            <w:pPr>
              <w:pStyle w:val="Body"/>
            </w:pPr>
            <w:r>
              <w:t>Output Layer</w:t>
            </w:r>
            <w:r w:rsidRPr="00745646">
              <w:t xml:space="preserve"> Busy</w:t>
            </w:r>
            <w:r>
              <w:t xml:space="preserve"> (to NoC side interface)</w:t>
            </w:r>
          </w:p>
        </w:tc>
      </w:tr>
      <w:tr w:rsidR="009669B2" w:rsidTr="00E437DC">
        <w:trPr>
          <w:trHeight w:val="242"/>
        </w:trPr>
        <w:tc>
          <w:tcPr>
            <w:tcW w:w="3111" w:type="dxa"/>
          </w:tcPr>
          <w:p w:rsidR="009669B2" w:rsidRPr="00745646" w:rsidRDefault="009669B2" w:rsidP="00E437DC">
            <w:pPr>
              <w:pStyle w:val="Body"/>
            </w:pPr>
            <w:r>
              <w:t>acemstrbrdg_rt</w:t>
            </w:r>
            <w:r w:rsidRPr="00745646">
              <w:t>_</w:t>
            </w:r>
            <w:r>
              <w:t>cg_status</w:t>
            </w:r>
          </w:p>
        </w:tc>
        <w:tc>
          <w:tcPr>
            <w:tcW w:w="3415" w:type="dxa"/>
          </w:tcPr>
          <w:p w:rsidR="009669B2" w:rsidRPr="00745646" w:rsidRDefault="009669B2" w:rsidP="00E437DC">
            <w:pPr>
              <w:pStyle w:val="Body"/>
            </w:pPr>
            <w:r>
              <w:t>[P_STR_TX_RT_NOOFLAYERS-</w:t>
            </w:r>
            <w:r w:rsidRPr="007D1C79">
              <w:t>1:0]</w:t>
            </w:r>
          </w:p>
        </w:tc>
        <w:tc>
          <w:tcPr>
            <w:tcW w:w="1240" w:type="dxa"/>
          </w:tcPr>
          <w:p w:rsidR="009669B2" w:rsidRPr="00745646" w:rsidRDefault="009669B2" w:rsidP="00E437DC">
            <w:pPr>
              <w:pStyle w:val="Body"/>
            </w:pPr>
            <w:r>
              <w:t xml:space="preserve">  </w:t>
            </w:r>
            <w:r w:rsidRPr="00745646">
              <w:t>Output</w:t>
            </w:r>
          </w:p>
        </w:tc>
        <w:tc>
          <w:tcPr>
            <w:tcW w:w="2035" w:type="dxa"/>
          </w:tcPr>
          <w:p w:rsidR="009669B2" w:rsidRPr="003F1207" w:rsidRDefault="009669B2" w:rsidP="00E437DC">
            <w:pPr>
              <w:pStyle w:val="Body"/>
            </w:pPr>
            <w:r>
              <w:t>Router on [Layer]</w:t>
            </w:r>
            <w:r w:rsidRPr="00745646">
              <w:t xml:space="preserve"> </w:t>
            </w:r>
            <w:r>
              <w:t>Status</w:t>
            </w:r>
            <w:r>
              <w:br/>
              <w:t>1: Clock Enabled</w:t>
            </w:r>
            <w:r>
              <w:br/>
              <w:t>0: Clock Disabled</w:t>
            </w:r>
          </w:p>
        </w:tc>
      </w:tr>
      <w:tr w:rsidR="00B5471D" w:rsidTr="00E437DC">
        <w:trPr>
          <w:trHeight w:val="242"/>
        </w:trPr>
        <w:tc>
          <w:tcPr>
            <w:tcW w:w="3111" w:type="dxa"/>
          </w:tcPr>
          <w:p w:rsidR="00B5471D" w:rsidRPr="00203025" w:rsidRDefault="00B5471D" w:rsidP="00E437DC">
            <w:pPr>
              <w:pStyle w:val="Body"/>
            </w:pPr>
            <w:r w:rsidRPr="00203025">
              <w:t>ar</w:t>
            </w:r>
            <w:r>
              <w:t>_strtx_rt_layer_valid</w:t>
            </w:r>
          </w:p>
          <w:p w:rsidR="00B5471D" w:rsidRPr="00AC7811" w:rsidRDefault="00B5471D" w:rsidP="00E437DC">
            <w:pPr>
              <w:pStyle w:val="Body"/>
              <w:rPr>
                <w:szCs w:val="20"/>
              </w:rPr>
            </w:pPr>
          </w:p>
        </w:tc>
        <w:tc>
          <w:tcPr>
            <w:tcW w:w="3415" w:type="dxa"/>
          </w:tcPr>
          <w:p w:rsidR="00B5471D" w:rsidRDefault="00B5471D" w:rsidP="00E437DC">
            <w:pPr>
              <w:pStyle w:val="Body"/>
              <w:jc w:val="center"/>
            </w:pPr>
            <w:r>
              <w:t>[P_STR_TX_RT_NOOFLAYERS-</w:t>
            </w:r>
            <w:r w:rsidRPr="007D1C79">
              <w:t>1:0]</w:t>
            </w:r>
          </w:p>
        </w:tc>
        <w:tc>
          <w:tcPr>
            <w:tcW w:w="1240" w:type="dxa"/>
          </w:tcPr>
          <w:p w:rsidR="00B5471D" w:rsidRDefault="00B5471D" w:rsidP="00E437DC">
            <w:pPr>
              <w:pStyle w:val="Body"/>
              <w:jc w:val="center"/>
            </w:pPr>
            <w:r>
              <w:t>Input</w:t>
            </w:r>
          </w:p>
        </w:tc>
        <w:tc>
          <w:tcPr>
            <w:tcW w:w="2035" w:type="dxa"/>
          </w:tcPr>
          <w:p w:rsidR="00B5471D" w:rsidRPr="00FD0C49" w:rsidRDefault="00B5471D" w:rsidP="00E437DC">
            <w:pPr>
              <w:pStyle w:val="Body"/>
            </w:pPr>
            <w:r>
              <w:t>Outgoing layer valid from AR channel</w:t>
            </w:r>
          </w:p>
        </w:tc>
      </w:tr>
      <w:tr w:rsidR="00B5471D" w:rsidTr="00E437DC">
        <w:trPr>
          <w:trHeight w:val="242"/>
        </w:trPr>
        <w:tc>
          <w:tcPr>
            <w:tcW w:w="3111" w:type="dxa"/>
          </w:tcPr>
          <w:p w:rsidR="00B5471D" w:rsidRPr="00203025" w:rsidRDefault="00B5471D" w:rsidP="00E437DC">
            <w:pPr>
              <w:pStyle w:val="Body"/>
            </w:pPr>
            <w:r>
              <w:t>aw_strtx_rt_layer_valid</w:t>
            </w:r>
          </w:p>
          <w:p w:rsidR="00B5471D" w:rsidRPr="00AC7811" w:rsidRDefault="00B5471D" w:rsidP="00E437DC">
            <w:pPr>
              <w:pStyle w:val="Body"/>
              <w:rPr>
                <w:szCs w:val="20"/>
              </w:rPr>
            </w:pPr>
          </w:p>
        </w:tc>
        <w:tc>
          <w:tcPr>
            <w:tcW w:w="3415" w:type="dxa"/>
          </w:tcPr>
          <w:p w:rsidR="00B5471D" w:rsidRDefault="00B5471D" w:rsidP="00E437DC">
            <w:pPr>
              <w:pStyle w:val="Body"/>
              <w:jc w:val="center"/>
            </w:pPr>
            <w:r>
              <w:t>[P_STR_TX_RT_NOOFLAYERS-</w:t>
            </w:r>
            <w:r w:rsidRPr="007D1C79">
              <w:t>1:0]</w:t>
            </w:r>
          </w:p>
        </w:tc>
        <w:tc>
          <w:tcPr>
            <w:tcW w:w="1240" w:type="dxa"/>
          </w:tcPr>
          <w:p w:rsidR="00B5471D" w:rsidRDefault="00B5471D" w:rsidP="00E437DC">
            <w:pPr>
              <w:pStyle w:val="Body"/>
              <w:jc w:val="center"/>
            </w:pPr>
            <w:r>
              <w:t>Input</w:t>
            </w:r>
          </w:p>
        </w:tc>
        <w:tc>
          <w:tcPr>
            <w:tcW w:w="2035" w:type="dxa"/>
          </w:tcPr>
          <w:p w:rsidR="00B5471D" w:rsidRPr="00FD0C49" w:rsidRDefault="00B5471D" w:rsidP="00E437DC">
            <w:pPr>
              <w:pStyle w:val="Body"/>
            </w:pPr>
            <w:r>
              <w:t>Outgoing layer valid from AW channel</w:t>
            </w:r>
          </w:p>
        </w:tc>
      </w:tr>
      <w:tr w:rsidR="00B80A77" w:rsidRPr="00FD0C49" w:rsidTr="00B80A77">
        <w:trPr>
          <w:trHeight w:val="512"/>
        </w:trPr>
        <w:tc>
          <w:tcPr>
            <w:tcW w:w="3111" w:type="dxa"/>
          </w:tcPr>
          <w:p w:rsidR="00B80A77" w:rsidRPr="00AC7811" w:rsidRDefault="00B80A77" w:rsidP="00837337">
            <w:pPr>
              <w:pStyle w:val="Body"/>
              <w:rPr>
                <w:szCs w:val="20"/>
              </w:rPr>
            </w:pPr>
            <w:r>
              <w:t>acmb_cg_reg</w:t>
            </w:r>
          </w:p>
        </w:tc>
        <w:tc>
          <w:tcPr>
            <w:tcW w:w="3415" w:type="dxa"/>
          </w:tcPr>
          <w:p w:rsidR="00B80A77" w:rsidRDefault="00B80A77" w:rsidP="00837337">
            <w:pPr>
              <w:pStyle w:val="Body"/>
              <w:jc w:val="center"/>
            </w:pPr>
            <w:r>
              <w:t>17</w:t>
            </w:r>
          </w:p>
        </w:tc>
        <w:tc>
          <w:tcPr>
            <w:tcW w:w="1240" w:type="dxa"/>
          </w:tcPr>
          <w:p w:rsidR="00B80A77" w:rsidRDefault="00B80A77" w:rsidP="00837337">
            <w:pPr>
              <w:pStyle w:val="Body"/>
              <w:jc w:val="center"/>
            </w:pPr>
            <w:r>
              <w:t>Output</w:t>
            </w:r>
          </w:p>
        </w:tc>
        <w:tc>
          <w:tcPr>
            <w:tcW w:w="2035" w:type="dxa"/>
          </w:tcPr>
          <w:p w:rsidR="00B80A77" w:rsidRPr="00FD0C49" w:rsidRDefault="00B80A77" w:rsidP="00B80A77">
            <w:pPr>
              <w:pStyle w:val="Body"/>
            </w:pPr>
            <w:r>
              <w:t xml:space="preserve">17 bit register read value from  AXI Master Bridge clock gate control register (Section </w:t>
            </w:r>
            <w:r>
              <w:fldChar w:fldCharType="begin"/>
            </w:r>
            <w:r>
              <w:instrText xml:space="preserve"> REF _Ref380516332 \r \h </w:instrText>
            </w:r>
            <w:r>
              <w:fldChar w:fldCharType="separate"/>
            </w:r>
            <w:r w:rsidR="00257CBE">
              <w:t>10.3.2</w:t>
            </w:r>
            <w:r>
              <w:fldChar w:fldCharType="end"/>
            </w:r>
            <w:r>
              <w:t>)</w:t>
            </w:r>
          </w:p>
        </w:tc>
      </w:tr>
    </w:tbl>
    <w:p w:rsidR="008A7B4F" w:rsidRDefault="008A7B4F" w:rsidP="008A7B4F">
      <w:pPr>
        <w:pStyle w:val="Heading3"/>
      </w:pPr>
      <w:r>
        <w:lastRenderedPageBreak/>
        <w:t xml:space="preserve"> </w:t>
      </w:r>
      <w:bookmarkStart w:id="167" w:name="_Ref380516332"/>
      <w:bookmarkStart w:id="168" w:name="_Toc388376329"/>
      <w:r w:rsidR="00874C7B">
        <w:t xml:space="preserve">Implementation #2: </w:t>
      </w:r>
      <w:r>
        <w:t>AXI Master Bridge clock gate control registers</w:t>
      </w:r>
      <w:bookmarkEnd w:id="167"/>
      <w:bookmarkEnd w:id="168"/>
    </w:p>
    <w:p w:rsidR="008A7B4F" w:rsidRDefault="008A7B4F" w:rsidP="008A7B4F">
      <w:pPr>
        <w:pStyle w:val="Body"/>
      </w:pPr>
      <w:r>
        <w:t>This register would reside inside the u_ns_acmb_csr</w:t>
      </w:r>
      <w:r w:rsidRPr="00636E2C">
        <w:rPr>
          <w:b/>
        </w:rPr>
        <w:t>. The read logic for this register should always be free-running</w:t>
      </w:r>
      <w:r>
        <w:t xml:space="preserve"> (verification should take note of this).</w:t>
      </w:r>
    </w:p>
    <w:p w:rsidR="008A7B4F" w:rsidRPr="00BD1E1B" w:rsidRDefault="008A7B4F" w:rsidP="008A7B4F">
      <w:pPr>
        <w:pStyle w:val="Heading4"/>
        <w:numPr>
          <w:ilvl w:val="0"/>
          <w:numId w:val="0"/>
        </w:numPr>
        <w:ind w:left="864"/>
      </w:pPr>
    </w:p>
    <w:p w:rsidR="008A7B4F" w:rsidRDefault="008A7B4F" w:rsidP="008A7B4F">
      <w:pPr>
        <w:pStyle w:val="Caption"/>
        <w:keepNext/>
      </w:pPr>
    </w:p>
    <w:p w:rsidR="008A7B4F" w:rsidRDefault="008A7B4F" w:rsidP="008A7B4F">
      <w:pPr>
        <w:pStyle w:val="Caption"/>
        <w:keepNext/>
      </w:pPr>
      <w:bookmarkStart w:id="169" w:name="_Toc388376377"/>
      <w:r>
        <w:t xml:space="preserve">Table </w:t>
      </w:r>
      <w:r w:rsidR="00B926E2">
        <w:fldChar w:fldCharType="begin"/>
      </w:r>
      <w:r w:rsidR="00B926E2">
        <w:instrText xml:space="preserve"> SEQ Table \* ARABIC </w:instrText>
      </w:r>
      <w:r w:rsidR="00B926E2">
        <w:fldChar w:fldCharType="separate"/>
      </w:r>
      <w:r w:rsidR="00A21017">
        <w:rPr>
          <w:noProof/>
        </w:rPr>
        <w:t>40</w:t>
      </w:r>
      <w:r w:rsidR="00B926E2">
        <w:rPr>
          <w:noProof/>
        </w:rPr>
        <w:fldChar w:fldCharType="end"/>
      </w:r>
      <w:r>
        <w:t xml:space="preserve"> </w:t>
      </w:r>
      <w:r w:rsidR="00874C7B">
        <w:t xml:space="preserve">Implementation #2: </w:t>
      </w:r>
      <w:r>
        <w:t>AXI Master Bridge clock gate control register</w:t>
      </w:r>
      <w:bookmarkEnd w:id="169"/>
    </w:p>
    <w:p w:rsidR="008A7B4F" w:rsidRDefault="009C3D26" w:rsidP="008A7B4F">
      <w:pPr>
        <w:pStyle w:val="Heading4"/>
        <w:numPr>
          <w:ilvl w:val="0"/>
          <w:numId w:val="0"/>
        </w:numPr>
      </w:pPr>
      <w:r>
        <w:object w:dxaOrig="10325" w:dyaOrig="789">
          <v:shape id="_x0000_i1036" type="#_x0000_t75" style="width:478.9pt;height:39.65pt" o:ole="">
            <v:imagedata r:id="rId44" o:title=""/>
          </v:shape>
          <o:OLEObject Type="Embed" ProgID="Excel.Sheet.12" ShapeID="_x0000_i1036" DrawAspect="Content" ObjectID="_1462118237" r:id="rId50"/>
        </w:object>
      </w:r>
    </w:p>
    <w:p w:rsidR="008A7B4F" w:rsidRDefault="001B3360" w:rsidP="008A7B4F">
      <w:pPr>
        <w:pStyle w:val="Heading3"/>
      </w:pPr>
      <w:bookmarkStart w:id="170" w:name="_Toc388376330"/>
      <w:r>
        <w:t xml:space="preserve">Implementation #2: </w:t>
      </w:r>
      <w:r w:rsidR="008A7B4F">
        <w:t xml:space="preserve"> AXI Master Bridge clock gating module parameters</w:t>
      </w:r>
      <w:bookmarkEnd w:id="170"/>
    </w:p>
    <w:p w:rsidR="008A7B4F" w:rsidRDefault="008A7B4F" w:rsidP="008A7B4F">
      <w:pPr>
        <w:pStyle w:val="Body"/>
        <w:jc w:val="center"/>
      </w:pPr>
    </w:p>
    <w:p w:rsidR="008A7B4F" w:rsidRDefault="008A7B4F" w:rsidP="008A7B4F">
      <w:pPr>
        <w:pStyle w:val="Caption"/>
        <w:keepNext/>
      </w:pPr>
      <w:bookmarkStart w:id="171" w:name="_Toc388376378"/>
      <w:r>
        <w:t xml:space="preserve">Table </w:t>
      </w:r>
      <w:r w:rsidR="00B926E2">
        <w:fldChar w:fldCharType="begin"/>
      </w:r>
      <w:r w:rsidR="00B926E2">
        <w:instrText xml:space="preserve"> SEQ Table \* ARABIC </w:instrText>
      </w:r>
      <w:r w:rsidR="00B926E2">
        <w:fldChar w:fldCharType="separate"/>
      </w:r>
      <w:r w:rsidR="00A21017">
        <w:rPr>
          <w:noProof/>
        </w:rPr>
        <w:t>41</w:t>
      </w:r>
      <w:r w:rsidR="00B926E2">
        <w:rPr>
          <w:noProof/>
        </w:rPr>
        <w:fldChar w:fldCharType="end"/>
      </w:r>
      <w:r>
        <w:t xml:space="preserve"> </w:t>
      </w:r>
      <w:r w:rsidR="00F74EA7">
        <w:t xml:space="preserve">Implementation #2:  </w:t>
      </w:r>
      <w:r>
        <w:t>AXI Master Bridge clock gate module parameters</w:t>
      </w:r>
      <w:bookmarkEnd w:id="171"/>
    </w:p>
    <w:tbl>
      <w:tblPr>
        <w:tblStyle w:val="TableGrid"/>
        <w:tblW w:w="0" w:type="auto"/>
        <w:tblLook w:val="04A0" w:firstRow="1" w:lastRow="0" w:firstColumn="1" w:lastColumn="0" w:noHBand="0" w:noVBand="1"/>
      </w:tblPr>
      <w:tblGrid>
        <w:gridCol w:w="3684"/>
        <w:gridCol w:w="1104"/>
        <w:gridCol w:w="4788"/>
      </w:tblGrid>
      <w:tr w:rsidR="008A7B4F" w:rsidTr="00E437DC">
        <w:trPr>
          <w:trHeight w:val="395"/>
        </w:trPr>
        <w:tc>
          <w:tcPr>
            <w:tcW w:w="3684" w:type="dxa"/>
          </w:tcPr>
          <w:p w:rsidR="008A7B4F" w:rsidRPr="00692F20" w:rsidRDefault="008A7B4F" w:rsidP="00E437DC">
            <w:pPr>
              <w:pStyle w:val="Body"/>
              <w:jc w:val="center"/>
              <w:rPr>
                <w:sz w:val="22"/>
                <w:szCs w:val="22"/>
              </w:rPr>
            </w:pPr>
            <w:r>
              <w:rPr>
                <w:sz w:val="22"/>
                <w:szCs w:val="22"/>
              </w:rPr>
              <w:t>Name</w:t>
            </w:r>
          </w:p>
        </w:tc>
        <w:tc>
          <w:tcPr>
            <w:tcW w:w="1104" w:type="dxa"/>
          </w:tcPr>
          <w:p w:rsidR="008A7B4F" w:rsidRDefault="008A7B4F" w:rsidP="00E437DC">
            <w:pPr>
              <w:pStyle w:val="Body"/>
              <w:jc w:val="center"/>
            </w:pPr>
            <w:r>
              <w:t>Bits</w:t>
            </w:r>
          </w:p>
        </w:tc>
        <w:tc>
          <w:tcPr>
            <w:tcW w:w="4788" w:type="dxa"/>
          </w:tcPr>
          <w:p w:rsidR="008A7B4F" w:rsidRDefault="008A7B4F" w:rsidP="00E437DC">
            <w:pPr>
              <w:pStyle w:val="Body"/>
              <w:jc w:val="center"/>
            </w:pPr>
            <w:r>
              <w:t>Description</w:t>
            </w:r>
          </w:p>
        </w:tc>
      </w:tr>
      <w:tr w:rsidR="008A7B4F" w:rsidTr="00E437DC">
        <w:trPr>
          <w:trHeight w:val="395"/>
        </w:trPr>
        <w:tc>
          <w:tcPr>
            <w:tcW w:w="3684" w:type="dxa"/>
          </w:tcPr>
          <w:p w:rsidR="008A7B4F" w:rsidRPr="00692F20" w:rsidRDefault="008A7B4F" w:rsidP="00E437DC">
            <w:pPr>
              <w:pStyle w:val="Body"/>
              <w:rPr>
                <w:sz w:val="22"/>
                <w:szCs w:val="22"/>
              </w:rPr>
            </w:pPr>
            <w:r w:rsidRPr="00692F20">
              <w:rPr>
                <w:sz w:val="22"/>
                <w:szCs w:val="22"/>
              </w:rPr>
              <w:t>P_ASYNC_MODE</w:t>
            </w:r>
          </w:p>
        </w:tc>
        <w:tc>
          <w:tcPr>
            <w:tcW w:w="1104" w:type="dxa"/>
          </w:tcPr>
          <w:p w:rsidR="008A7B4F" w:rsidRDefault="008A7B4F" w:rsidP="00E437DC">
            <w:pPr>
              <w:pStyle w:val="Body"/>
              <w:jc w:val="center"/>
            </w:pPr>
            <w:r>
              <w:t>1</w:t>
            </w:r>
          </w:p>
        </w:tc>
        <w:tc>
          <w:tcPr>
            <w:tcW w:w="4788" w:type="dxa"/>
          </w:tcPr>
          <w:p w:rsidR="008A7B4F" w:rsidRDefault="008A7B4F" w:rsidP="00E437DC">
            <w:pPr>
              <w:pStyle w:val="Body"/>
            </w:pPr>
            <w:r>
              <w:t>Asynchronous input interface with AXI Master</w:t>
            </w:r>
          </w:p>
        </w:tc>
      </w:tr>
    </w:tbl>
    <w:p w:rsidR="008A7B4F" w:rsidRDefault="008A7B4F" w:rsidP="008A7B4F">
      <w:pPr>
        <w:pStyle w:val="Body"/>
      </w:pPr>
    </w:p>
    <w:p w:rsidR="008A7B4F" w:rsidRDefault="008A7B4F" w:rsidP="008A7B4F">
      <w:pPr>
        <w:pStyle w:val="Heading4"/>
        <w:numPr>
          <w:ilvl w:val="0"/>
          <w:numId w:val="0"/>
        </w:numPr>
        <w:ind w:left="864"/>
      </w:pPr>
    </w:p>
    <w:p w:rsidR="008A7B4F" w:rsidRDefault="008A7B4F" w:rsidP="008A7B4F">
      <w:pPr>
        <w:pStyle w:val="Body"/>
      </w:pPr>
    </w:p>
    <w:p w:rsidR="008A7B4F" w:rsidRDefault="008A7B4F" w:rsidP="008A7B4F">
      <w:pPr>
        <w:pStyle w:val="Heading4"/>
        <w:numPr>
          <w:ilvl w:val="0"/>
          <w:numId w:val="0"/>
        </w:numPr>
        <w:ind w:left="864" w:hanging="864"/>
      </w:pPr>
    </w:p>
    <w:p w:rsidR="008A7B4F" w:rsidRDefault="008A7B4F" w:rsidP="008A7B4F">
      <w:pPr>
        <w:pStyle w:val="Body"/>
      </w:pPr>
    </w:p>
    <w:p w:rsidR="008A7B4F" w:rsidRDefault="008A7B4F" w:rsidP="008A7B4F">
      <w:pPr>
        <w:pStyle w:val="Heading4"/>
        <w:numPr>
          <w:ilvl w:val="0"/>
          <w:numId w:val="0"/>
        </w:numPr>
        <w:ind w:left="864" w:hanging="864"/>
      </w:pPr>
    </w:p>
    <w:p w:rsidR="008A7B4F" w:rsidRDefault="008A7B4F" w:rsidP="008A7B4F">
      <w:pPr>
        <w:pStyle w:val="Heading4"/>
        <w:numPr>
          <w:ilvl w:val="0"/>
          <w:numId w:val="0"/>
        </w:numPr>
        <w:rPr>
          <w:rFonts w:ascii="Verdana" w:hAnsi="Verdana"/>
          <w:b w:val="0"/>
          <w:color w:val="000000" w:themeColor="text1"/>
          <w:sz w:val="20"/>
          <w:szCs w:val="24"/>
        </w:rPr>
      </w:pPr>
    </w:p>
    <w:p w:rsidR="008A7B4F" w:rsidRPr="00B31BCC" w:rsidRDefault="008A7B4F" w:rsidP="008A7B4F">
      <w:pPr>
        <w:pStyle w:val="Body"/>
      </w:pPr>
    </w:p>
    <w:p w:rsidR="008A7B4F" w:rsidRDefault="001B3360" w:rsidP="008A7B4F">
      <w:pPr>
        <w:pStyle w:val="Heading2"/>
      </w:pPr>
      <w:bookmarkStart w:id="172" w:name="_Toc388376331"/>
      <w:r>
        <w:t xml:space="preserve">Implementation #2: </w:t>
      </w:r>
      <w:r w:rsidR="008A7B4F">
        <w:t>AXI Slave</w:t>
      </w:r>
      <w:r w:rsidR="008A7B4F" w:rsidRPr="00AA64DE">
        <w:t xml:space="preserve"> Bridge Clock Gate module instantiation and hierarchy</w:t>
      </w:r>
      <w:bookmarkEnd w:id="172"/>
    </w:p>
    <w:p w:rsidR="008A7B4F" w:rsidRDefault="008A7B4F" w:rsidP="008A7B4F">
      <w:pPr>
        <w:pStyle w:val="Body"/>
      </w:pPr>
      <w:r>
        <w:t xml:space="preserve">The following diagram illustrates </w:t>
      </w:r>
      <w:r w:rsidRPr="00A97651">
        <w:t xml:space="preserve">where </w:t>
      </w:r>
      <w:r>
        <w:t>the clock gate module ns_aceslvbrdg</w:t>
      </w:r>
      <w:r w:rsidRPr="00A97651">
        <w:t>_cg will be instanti</w:t>
      </w:r>
      <w:r>
        <w:t>ated inside the AXI Slave Bridge</w:t>
      </w:r>
      <w:r w:rsidRPr="00A97651">
        <w:t xml:space="preserve"> wrapper </w:t>
      </w:r>
      <w:r>
        <w:t xml:space="preserve">(u_axislvbrdg) </w:t>
      </w:r>
      <w:r w:rsidRPr="00A97651">
        <w:t>and the corresponding signal interaction</w:t>
      </w:r>
      <w:r>
        <w:t xml:space="preserve">. </w:t>
      </w:r>
    </w:p>
    <w:p w:rsidR="002C13D1" w:rsidRDefault="002C13D1" w:rsidP="008A7B4F">
      <w:pPr>
        <w:pStyle w:val="Heading4"/>
        <w:numPr>
          <w:ilvl w:val="0"/>
          <w:numId w:val="0"/>
        </w:numPr>
        <w:ind w:left="864" w:hanging="864"/>
        <w:rPr>
          <w:rFonts w:ascii="Verdana" w:hAnsi="Verdana"/>
          <w:b w:val="0"/>
          <w:color w:val="000000"/>
          <w:sz w:val="20"/>
          <w:szCs w:val="20"/>
        </w:rPr>
      </w:pPr>
    </w:p>
    <w:p w:rsidR="008A7B4F" w:rsidRDefault="008A7B4F" w:rsidP="008A7B4F">
      <w:pPr>
        <w:pStyle w:val="Heading4"/>
        <w:numPr>
          <w:ilvl w:val="0"/>
          <w:numId w:val="0"/>
        </w:numPr>
        <w:ind w:left="864" w:hanging="864"/>
      </w:pPr>
      <w:r w:rsidRPr="00526DC2">
        <w:rPr>
          <w:rFonts w:ascii="Verdana" w:hAnsi="Verdana"/>
          <w:noProof/>
          <w:color w:val="000000"/>
          <w:sz w:val="20"/>
          <w:szCs w:val="20"/>
        </w:rPr>
        <mc:AlternateContent>
          <mc:Choice Requires="wpc">
            <w:drawing>
              <wp:inline distT="0" distB="0" distL="0" distR="0" wp14:anchorId="7294AA55" wp14:editId="4C576528">
                <wp:extent cx="5486400" cy="6305550"/>
                <wp:effectExtent l="0" t="0" r="0" b="0"/>
                <wp:docPr id="912" name="Canvas 9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5" name="Rectangle 465"/>
                        <wps:cNvSpPr/>
                        <wps:spPr>
                          <a:xfrm>
                            <a:off x="190500" y="276225"/>
                            <a:ext cx="5153025" cy="588645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466"/>
                        <wps:cNvSpPr txBox="1"/>
                        <wps:spPr>
                          <a:xfrm>
                            <a:off x="1857375" y="9525"/>
                            <a:ext cx="2314575" cy="266700"/>
                          </a:xfrm>
                          <a:prstGeom prst="rect">
                            <a:avLst/>
                          </a:prstGeom>
                          <a:noFill/>
                          <a:ln w="6350">
                            <a:noFill/>
                          </a:ln>
                          <a:effectLst/>
                        </wps:spPr>
                        <wps:txbx>
                          <w:txbxContent>
                            <w:p w:rsidR="00D4165B" w:rsidRDefault="00D4165B" w:rsidP="008A7B4F">
                              <w:pPr>
                                <w:jc w:val="center"/>
                              </w:pPr>
                              <w:r>
                                <w:t>u_axislvbrdg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467"/>
                        <wps:cNvSpPr/>
                        <wps:spPr>
                          <a:xfrm>
                            <a:off x="390527" y="400051"/>
                            <a:ext cx="1228724" cy="5629274"/>
                          </a:xfrm>
                          <a:prstGeom prst="rect">
                            <a:avLst/>
                          </a:prstGeom>
                          <a:solidFill>
                            <a:sysClr val="window" lastClr="FFFFFF"/>
                          </a:solidFill>
                          <a:ln w="25400" cap="flat" cmpd="sng" algn="ctr">
                            <a:solidFill>
                              <a:srgbClr val="C0504D"/>
                            </a:solidFill>
                            <a:prstDash val="solid"/>
                          </a:ln>
                          <a:effectLst/>
                        </wps:spPr>
                        <wps:txbx>
                          <w:txbxContent>
                            <w:p w:rsidR="00D4165B" w:rsidRDefault="00D4165B" w:rsidP="008A7B4F">
                              <w:pPr>
                                <w:jc w:val="center"/>
                              </w:pPr>
                              <w:r>
                                <w:t>u_aceslvbrdg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3000376" y="2257425"/>
                            <a:ext cx="1904999" cy="1381977"/>
                          </a:xfrm>
                          <a:prstGeom prst="rect">
                            <a:avLst/>
                          </a:prstGeom>
                          <a:solidFill>
                            <a:sysClr val="window" lastClr="FFFFFF"/>
                          </a:solidFill>
                          <a:ln w="25400"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ext Box 469"/>
                        <wps:cNvSpPr txBox="1"/>
                        <wps:spPr>
                          <a:xfrm>
                            <a:off x="3214612" y="2314575"/>
                            <a:ext cx="1469085" cy="285750"/>
                          </a:xfrm>
                          <a:prstGeom prst="rect">
                            <a:avLst/>
                          </a:prstGeom>
                          <a:noFill/>
                          <a:ln w="6350">
                            <a:noFill/>
                          </a:ln>
                          <a:effectLst/>
                        </wps:spPr>
                        <wps:txbx>
                          <w:txbxContent>
                            <w:p w:rsidR="00D4165B" w:rsidRDefault="00D4165B" w:rsidP="008A7B4F">
                              <w:pPr>
                                <w:jc w:val="center"/>
                              </w:pPr>
                              <w:r>
                                <w:t>u_aceslvbrdg_cg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480"/>
                        <wps:cNvCnPr/>
                        <wps:spPr>
                          <a:xfrm>
                            <a:off x="1619249" y="1717109"/>
                            <a:ext cx="3726328"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481" name="Text Box 3"/>
                        <wps:cNvSpPr txBox="1"/>
                        <wps:spPr>
                          <a:xfrm>
                            <a:off x="1057275" y="1554800"/>
                            <a:ext cx="2432094"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Straight Arrow Connector 526"/>
                        <wps:cNvCnPr/>
                        <wps:spPr>
                          <a:xfrm>
                            <a:off x="1619249" y="1884906"/>
                            <a:ext cx="3726328"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527" name="Text Box 105"/>
                        <wps:cNvSpPr txBox="1"/>
                        <wps:spPr>
                          <a:xfrm>
                            <a:off x="1704973" y="1717109"/>
                            <a:ext cx="3495039"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strrxbrdg_clk[#lyrs-1:0]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7" name="Straight Arrow Connector 567"/>
                        <wps:cNvCnPr/>
                        <wps:spPr>
                          <a:xfrm>
                            <a:off x="1619250" y="756911"/>
                            <a:ext cx="3726328"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629" name="Text Box 3"/>
                        <wps:cNvSpPr txBox="1"/>
                        <wps:spPr>
                          <a:xfrm>
                            <a:off x="1619249" y="580833"/>
                            <a:ext cx="3726328"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Straight Arrow Connector 630"/>
                        <wps:cNvCnPr/>
                        <wps:spPr>
                          <a:xfrm>
                            <a:off x="1619250" y="924708"/>
                            <a:ext cx="3726328"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631" name="Text Box 105"/>
                        <wps:cNvSpPr txBox="1"/>
                        <wps:spPr>
                          <a:xfrm>
                            <a:off x="1704974" y="756911"/>
                            <a:ext cx="3495039"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Rectangle 634"/>
                        <wps:cNvSpPr/>
                        <wps:spPr>
                          <a:xfrm>
                            <a:off x="3215150" y="2667583"/>
                            <a:ext cx="1109791" cy="788384"/>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wps:spPr>
                        <wps:txb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Straight Arrow Connector 638"/>
                        <wps:cNvCnPr/>
                        <wps:spPr>
                          <a:xfrm>
                            <a:off x="1619251" y="4905115"/>
                            <a:ext cx="3727004"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639" name="Text Box 105"/>
                        <wps:cNvSpPr txBox="1"/>
                        <wps:spPr>
                          <a:xfrm>
                            <a:off x="1704975" y="4742554"/>
                            <a:ext cx="3495673" cy="223363"/>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Straight Arrow Connector 640"/>
                        <wps:cNvCnPr/>
                        <wps:spPr>
                          <a:xfrm>
                            <a:off x="1619251" y="5570175"/>
                            <a:ext cx="3727004"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641" name="Text Box 105"/>
                        <wps:cNvSpPr txBox="1"/>
                        <wps:spPr>
                          <a:xfrm>
                            <a:off x="1704975" y="5407398"/>
                            <a:ext cx="3495673" cy="231402"/>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45" name="Group 645"/>
                        <wpg:cNvGrpSpPr/>
                        <wpg:grpSpPr>
                          <a:xfrm>
                            <a:off x="4316612" y="3061179"/>
                            <a:ext cx="1078230" cy="228600"/>
                            <a:chOff x="0" y="0"/>
                            <a:chExt cx="1078230" cy="228600"/>
                          </a:xfrm>
                        </wpg:grpSpPr>
                        <wps:wsp>
                          <wps:cNvPr id="646" name="Straight Arrow Connector 646"/>
                          <wps:cNvCnPr/>
                          <wps:spPr>
                            <a:xfrm>
                              <a:off x="0" y="162560"/>
                              <a:ext cx="1078230"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647" name="Text Box 105"/>
                          <wps:cNvSpPr txBox="1"/>
                          <wps:spPr>
                            <a:xfrm>
                              <a:off x="110526" y="0"/>
                              <a:ext cx="967704"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System_cg_or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48" name="Text Box 648"/>
                        <wps:cNvSpPr txBox="1"/>
                        <wps:spPr>
                          <a:xfrm>
                            <a:off x="981076" y="5434285"/>
                            <a:ext cx="638175" cy="294640"/>
                          </a:xfrm>
                          <a:prstGeom prst="rect">
                            <a:avLst/>
                          </a:prstGeom>
                          <a:noFill/>
                          <a:ln w="6350">
                            <a:noFill/>
                          </a:ln>
                          <a:effectLst/>
                        </wps:spPr>
                        <wps:txbx>
                          <w:txbxContent>
                            <w:p w:rsidR="00D4165B" w:rsidRPr="00B808E5" w:rsidRDefault="00D4165B" w:rsidP="008A7B4F">
                              <w:pPr>
                                <w:rPr>
                                  <w:sz w:val="14"/>
                                  <w:szCs w:val="14"/>
                                </w:rPr>
                              </w:pPr>
                              <w:r>
                                <w:rPr>
                                  <w:sz w:val="14"/>
                                  <w:szCs w:val="14"/>
                                </w:rPr>
                                <w:t>Core_clk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670" name="Group 670"/>
                        <wpg:cNvGrpSpPr/>
                        <wpg:grpSpPr>
                          <a:xfrm>
                            <a:off x="1593894" y="2885100"/>
                            <a:ext cx="1895475" cy="228601"/>
                            <a:chOff x="0" y="0"/>
                            <a:chExt cx="1895475" cy="228601"/>
                          </a:xfrm>
                        </wpg:grpSpPr>
                        <wps:wsp>
                          <wps:cNvPr id="671" name="Straight Arrow Connector 671"/>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672" name="Text Box 3"/>
                          <wps:cNvSpPr txBox="1"/>
                          <wps:spPr>
                            <a:xfrm>
                              <a:off x="0" y="0"/>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3" name="Group 673"/>
                        <wpg:cNvGrpSpPr/>
                        <wpg:grpSpPr>
                          <a:xfrm>
                            <a:off x="1593894" y="3227366"/>
                            <a:ext cx="1895475" cy="228601"/>
                            <a:chOff x="0" y="342265"/>
                            <a:chExt cx="1895475" cy="228601"/>
                          </a:xfrm>
                        </wpg:grpSpPr>
                        <wps:wsp>
                          <wps:cNvPr id="681" name="Straight Arrow Connector 681"/>
                          <wps:cNvCnPr/>
                          <wps:spPr>
                            <a:xfrm>
                              <a:off x="1" y="518343"/>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682" name="Text Box 3"/>
                          <wps:cNvSpPr txBox="1"/>
                          <wps:spPr>
                            <a:xfrm>
                              <a:off x="0" y="342265"/>
                              <a:ext cx="189547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b_strtx_rt_layer_valid[#lyrs-1:0]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83" name="Straight Arrow Connector 683"/>
                        <wps:cNvCnPr/>
                        <wps:spPr>
                          <a:xfrm>
                            <a:off x="1619251" y="5067518"/>
                            <a:ext cx="3727004"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684" name="Text Box 105"/>
                        <wps:cNvSpPr txBox="1"/>
                        <wps:spPr>
                          <a:xfrm>
                            <a:off x="1704975" y="4905114"/>
                            <a:ext cx="3495673" cy="223363"/>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acsb_cg_reg[16:0]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5" name="Straight Arrow Connector 715"/>
                        <wps:cNvCnPr/>
                        <wps:spPr>
                          <a:xfrm>
                            <a:off x="1619886" y="1124314"/>
                            <a:ext cx="3726328"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716" name="Text Box 3"/>
                        <wps:cNvSpPr txBox="1"/>
                        <wps:spPr>
                          <a:xfrm>
                            <a:off x="1619251" y="948419"/>
                            <a:ext cx="3726328"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1619886" y="1292589"/>
                            <a:ext cx="3726328"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18" name="Text Box 105"/>
                        <wps:cNvSpPr txBox="1"/>
                        <wps:spPr>
                          <a:xfrm>
                            <a:off x="1705610" y="1124314"/>
                            <a:ext cx="3495039"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9" name="Straight Arrow Connector 739"/>
                        <wps:cNvCnPr/>
                        <wps:spPr>
                          <a:xfrm>
                            <a:off x="4317193" y="2964927"/>
                            <a:ext cx="1077649"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742" name="Text Box 105"/>
                        <wps:cNvSpPr txBox="1"/>
                        <wps:spPr>
                          <a:xfrm>
                            <a:off x="3983250" y="2667583"/>
                            <a:ext cx="1490452" cy="393595"/>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743" name="Group 743"/>
                        <wpg:cNvGrpSpPr/>
                        <wpg:grpSpPr>
                          <a:xfrm>
                            <a:off x="1619248" y="3639402"/>
                            <a:ext cx="3726965" cy="771903"/>
                            <a:chOff x="0" y="0"/>
                            <a:chExt cx="1381762" cy="772081"/>
                          </a:xfrm>
                        </wpg:grpSpPr>
                        <wps:wsp>
                          <wps:cNvPr id="745" name="Straight Arrow Connector 745"/>
                          <wps:cNvCnPr/>
                          <wps:spPr>
                            <a:xfrm>
                              <a:off x="1" y="176078"/>
                              <a:ext cx="1381125" cy="1"/>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758" name="Text Box 3"/>
                          <wps:cNvSpPr txBox="1"/>
                          <wps:spPr>
                            <a:xfrm>
                              <a:off x="0" y="0"/>
                              <a:ext cx="1381125" cy="228601"/>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1" name="Straight Arrow Connector 761"/>
                          <wps:cNvCnPr/>
                          <wps:spPr>
                            <a:xfrm>
                              <a:off x="1" y="343875"/>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62" name="Text Box 105"/>
                          <wps:cNvSpPr txBox="1"/>
                          <wps:spPr>
                            <a:xfrm>
                              <a:off x="85726" y="176078"/>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3" name="Straight Arrow Connector 763"/>
                          <wps:cNvCnPr/>
                          <wps:spPr>
                            <a:xfrm>
                              <a:off x="637" y="543481"/>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s:wsp>
                          <wps:cNvPr id="779" name="Text Box 3"/>
                          <wps:cNvSpPr txBox="1"/>
                          <wps:spPr>
                            <a:xfrm>
                              <a:off x="2" y="367586"/>
                              <a:ext cx="1381125"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aw_idle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0" name="Straight Arrow Connector 780"/>
                          <wps:cNvCnPr/>
                          <wps:spPr>
                            <a:xfrm>
                              <a:off x="637" y="711756"/>
                              <a:ext cx="1381125" cy="0"/>
                            </a:xfrm>
                            <a:prstGeom prst="straightConnector1">
                              <a:avLst/>
                            </a:prstGeom>
                            <a:noFill/>
                            <a:ln w="9525" cap="flat" cmpd="sng" algn="ctr">
                              <a:solidFill>
                                <a:srgbClr val="4F81BD">
                                  <a:shade val="95000"/>
                                  <a:satMod val="105000"/>
                                </a:srgbClr>
                              </a:solidFill>
                              <a:prstDash val="solid"/>
                              <a:headEnd type="triangle" w="med" len="med"/>
                              <a:tailEnd type="none" w="med" len="med"/>
                            </a:ln>
                            <a:effectLst/>
                          </wps:spPr>
                          <wps:bodyPr/>
                        </wps:wsp>
                        <wps:wsp>
                          <wps:cNvPr id="781" name="Text Box 105"/>
                          <wps:cNvSpPr txBox="1"/>
                          <wps:spPr>
                            <a:xfrm>
                              <a:off x="86362" y="543481"/>
                              <a:ext cx="1295400" cy="228600"/>
                            </a:xfrm>
                            <a:prstGeom prst="rect">
                              <a:avLst/>
                            </a:prstGeom>
                            <a:noFill/>
                            <a:ln w="6350">
                              <a:noFill/>
                            </a:ln>
                            <a:effectLst/>
                          </wps:spPr>
                          <wps:txb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aw_cg_clk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285" name="Group 1285"/>
                        <wpg:cNvGrpSpPr/>
                        <wpg:grpSpPr>
                          <a:xfrm>
                            <a:off x="1618947" y="3061178"/>
                            <a:ext cx="1381125" cy="228600"/>
                            <a:chOff x="1618947" y="3061178"/>
                            <a:chExt cx="1381125" cy="228600"/>
                          </a:xfrm>
                        </wpg:grpSpPr>
                        <wps:wsp>
                          <wps:cNvPr id="1283" name="Text Box 105"/>
                          <wps:cNvSpPr txBox="1"/>
                          <wps:spPr>
                            <a:xfrm>
                              <a:off x="1679620" y="3061178"/>
                              <a:ext cx="1295400" cy="228600"/>
                            </a:xfrm>
                            <a:prstGeom prst="rect">
                              <a:avLst/>
                            </a:prstGeom>
                            <a:noFill/>
                            <a:ln w="6350">
                              <a:noFill/>
                            </a:ln>
                            <a:effectLst/>
                          </wps:spPr>
                          <wps:txbx>
                            <w:txbxContent>
                              <w:p w:rsidR="00D4165B" w:rsidRDefault="00D4165B" w:rsidP="00182919">
                                <w:pPr>
                                  <w:pStyle w:val="NormalWeb"/>
                                  <w:spacing w:before="0" w:beforeAutospacing="0" w:after="0" w:afterAutospacing="0"/>
                                </w:pPr>
                                <w:r>
                                  <w:rPr>
                                    <w:rFonts w:ascii="Verdana" w:eastAsia="Times New Roman" w:hAnsi="Verdana" w:cs="Arial"/>
                                    <w:color w:val="000000"/>
                                    <w:sz w:val="14"/>
                                    <w:szCs w:val="14"/>
                                  </w:rPr>
                                  <w:t>acsb_cg_reg[16]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4" name="Straight Arrow Connector 1284"/>
                          <wps:cNvCnPr/>
                          <wps:spPr>
                            <a:xfrm>
                              <a:off x="1618947" y="3227366"/>
                              <a:ext cx="1381125" cy="0"/>
                            </a:xfrm>
                            <a:prstGeom prst="straightConnector1">
                              <a:avLst/>
                            </a:prstGeom>
                            <a:noFill/>
                            <a:ln w="9525" cap="flat" cmpd="sng" algn="ctr">
                              <a:solidFill>
                                <a:srgbClr val="4F81BD">
                                  <a:shade val="95000"/>
                                  <a:satMod val="105000"/>
                                </a:srgbClr>
                              </a:solidFill>
                              <a:prstDash val="solid"/>
                              <a:headEnd type="none" w="med" len="med"/>
                              <a:tailEnd type="triangle" w="med" len="med"/>
                            </a:ln>
                            <a:effectLst/>
                          </wps:spPr>
                          <wps:bodyPr/>
                        </wps:wsp>
                      </wpg:wgp>
                    </wpc:wpc>
                  </a:graphicData>
                </a:graphic>
              </wp:inline>
            </w:drawing>
          </mc:Choice>
          <mc:Fallback>
            <w:pict>
              <v:group id="Canvas 912" o:spid="_x0000_s1996" editas="canvas" style="width:6in;height:496.5pt;mso-position-horizontal-relative:char;mso-position-vertical-relative:line" coordsize="54864,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">
                <v:shape id="_x0000_s1997" type="#_x0000_t75" style="position:absolute;width:54864;height:63055;visibility:visible;mso-wrap-style:square">
                  <v:fill o:detectmouseclick="t"/>
                  <v:path o:connecttype="none"/>
                </v:shape>
                <v:rect id="Rectangle 465" o:spid="_x0000_s1998" style="position:absolute;left:1905;top:2762;width:51530;height:58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r9MQA&#10;AADcAAAADwAAAGRycy9kb3ducmV2LnhtbESPzW7CMBCE70h9B2srcQOHf0gxCFqhci1w4baKl8Ql&#10;XofYDWmfvq6E1ONoZr7RLNetLUVDtTeOFQz6CQjizGnDuYLTcdebg/ABWWPpmBR8k4f16qmzxFS7&#10;O39Qcwi5iBD2KSooQqhSKX1WkEXfdxVx9C6uthiirHOpa7xHuC3lMEmm0qLhuFBgRa8FZdfDl1Vw&#10;MWbUnOx7O87Os8/tYvFz27k3pbrP7eYFRKA2/Icf7b1WMJ5O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y6/TEAAAA3AAAAA8AAAAAAAAAAAAAAAAAmAIAAGRycy9k&#10;b3ducmV2LnhtbFBLBQYAAAAABAAEAPUAAACJAwAAAAA=&#10;" filled="f" strokecolor="#385d8a" strokeweight="2pt"/>
                <v:shape id="Text Box 466" o:spid="_x0000_s1999" type="#_x0000_t202" style="position:absolute;left:18573;top:95;width:23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D4165B" w:rsidRDefault="00D4165B" w:rsidP="008A7B4F">
                        <w:pPr>
                          <w:jc w:val="center"/>
                        </w:pPr>
                        <w:r>
                          <w:t>u_axislvbrdg</w:t>
                        </w:r>
                      </w:p>
                    </w:txbxContent>
                  </v:textbox>
                </v:shape>
                <v:rect id="Rectangle 467" o:spid="_x0000_s2000" style="position:absolute;left:3905;top:4000;width:12287;height:56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XU8YA&#10;AADcAAAADwAAAGRycy9kb3ducmV2LnhtbESPQWvCQBSE74X+h+UJ3upGqbakWaUIhV4EGz30+Mi+&#10;JIvZt+nuamJ/fbcgeBxm5hum2Iy2ExfywThWMJ9lIIgrpw03Co6Hj6dXECEia+wck4IrBdisHx8K&#10;zLUb+IsuZWxEgnDIUUEbY59LGaqWLIaZ64mTVztvMSbpG6k9DgluO7nIspW0aDgttNjTtqXqVJ6t&#10;gmU3nBf746ku/e5375Y/5tvstkpNJ+P7G4hIY7yHb+1PreB59QL/Z9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YXU8YAAADcAAAADwAAAAAAAAAAAAAAAACYAgAAZHJz&#10;L2Rvd25yZXYueG1sUEsFBgAAAAAEAAQA9QAAAIsDAAAAAA==&#10;" fillcolor="window" strokecolor="#c0504d" strokeweight="2pt">
                  <v:textbox>
                    <w:txbxContent>
                      <w:p w:rsidR="00D4165B" w:rsidRDefault="00D4165B" w:rsidP="008A7B4F">
                        <w:pPr>
                          <w:jc w:val="center"/>
                        </w:pPr>
                        <w:r>
                          <w:t>u_aceslvbrdg</w:t>
                        </w:r>
                      </w:p>
                    </w:txbxContent>
                  </v:textbox>
                </v:rect>
                <v:rect id="Rectangle 468" o:spid="_x0000_s2001" style="position:absolute;left:30003;top:22574;width:19050;height:13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1tsIA&#10;AADcAAAADwAAAGRycy9kb3ducmV2LnhtbERPyWrDMBC9B/IPYgq9JXJMY4obOZiU1iWXNMsHTK3x&#10;Qq2RsVTb/fvoUOjx8fbdfjadGGlwrWUFm3UEgri0uuVawe36tnoG4Tyyxs4yKfglB/tsudhhqu3E&#10;ZxovvhYhhF2KChrv+1RKVzZk0K1tTxy4yg4GfYBDLfWAUwg3nYyjKJEGWw4NDfZ0aKj8vvwYBdv8&#10;9TPfuPqM5uu0jZNj8X6qCqUeH+b8BYSn2f+L/9wfWsFTEtaGM+EI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fW2wgAAANwAAAAPAAAAAAAAAAAAAAAAAJgCAABkcnMvZG93&#10;bnJldi54bWxQSwUGAAAAAAQABAD1AAAAhwMAAAAA&#10;" fillcolor="window" strokecolor="#4f81bd" strokeweight="2pt"/>
                <v:shape id="Text Box 469" o:spid="_x0000_s2002" type="#_x0000_t202" style="position:absolute;left:32146;top:23145;width:1469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D4165B" w:rsidRDefault="00D4165B" w:rsidP="008A7B4F">
                        <w:pPr>
                          <w:jc w:val="center"/>
                        </w:pPr>
                        <w:r>
                          <w:t>u_aceslvbrdg_cg</w:t>
                        </w:r>
                      </w:p>
                    </w:txbxContent>
                  </v:textbox>
                </v:shape>
                <v:shape id="Straight Arrow Connector 480" o:spid="_x0000_s2003" type="#_x0000_t32" style="position:absolute;left:16192;top:17171;width:37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UxxMAAAADcAAAADwAAAGRycy9kb3ducmV2LnhtbERPy4rCMBTdD/gP4QruxtQHg1ajqKB2&#10;Mwu1G3eX5toWm5vQRO38/WQhuDyc93LdmUY8qfW1ZQWjYQKCuLC65lJBftl/z0D4gKyxsUwK/sjD&#10;etX7WmKq7YtP9DyHUsQQ9ikqqEJwqZS+qMigH1pHHLmbbQ2GCNtS6hZfMdw0cpwkP9JgzbGhQke7&#10;ior7+WEUOHvLtmF0KH/14XrMTpN8blyu1KDfbRYgAnXhI367M61gOovz45l4BO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1McTAAAAA3AAAAA8AAAAAAAAAAAAAAAAA&#10;oQIAAGRycy9kb3ducmV2LnhtbFBLBQYAAAAABAAEAPkAAACOAwAAAAA=&#10;" strokecolor="#4a7ebb">
                  <v:stroke endarrow="block"/>
                </v:shape>
                <v:shape id="Text Box 3" o:spid="_x0000_s2004" type="#_x0000_t202" style="position:absolute;left:10572;top:15548;width:2432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PRsYA&#10;AADcAAAADwAAAGRycy9kb3ducmV2LnhtbESPQWvCQBSE70L/w/IKvelGqS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UPRs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 xml:space="preserve">                strrxbrdg_fifo_empty[#lyrs-1:0]</w:t>
                        </w:r>
                      </w:p>
                    </w:txbxContent>
                  </v:textbox>
                </v:shape>
                <v:shape id="Straight Arrow Connector 526" o:spid="_x0000_s2005" type="#_x0000_t32" style="position:absolute;left:16192;top:18849;width:37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S1FsYAAADcAAAADwAAAGRycy9kb3ducmV2LnhtbESPQWvCQBSE70L/w/IK3nRjUNtGVxFB&#10;aA89GEtLb4/sMwnmvY3ZVdN/3y0IPQ4z8w2zXPfcqCt1vnZiYDJOQJEUztZSGvg47EbPoHxAsdg4&#10;IQM/5GG9ehgsMbPuJnu65qFUESI+QwNVCG2mtS8qYvRj15JE7+g6xhBlV2rb4S3CudFpksw1Yy1x&#10;ocKWthUVp/zCBt7q2TunT+eX/utEkx1POT98fxozfOw3C1CB+vAfvrdfrYFZOoe/M/EI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UtRbGAAAA3AAAAA8AAAAAAAAA&#10;AAAAAAAAoQIAAGRycy9kb3ducmV2LnhtbFBLBQYAAAAABAAEAPkAAACUAwAAAAA=&#10;" strokecolor="#4a7ebb">
                  <v:stroke startarrow="block"/>
                </v:shape>
                <v:shape id="Text Box 105" o:spid="_x0000_s2006" type="#_x0000_t202" style="position:absolute;left:17049;top:17171;width:349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iDscA&#10;AADcAAAADwAAAGRycy9kb3ducmV2LnhtbESPzWrDMBCE74W+g9hCb41cg9PgRAnBYFJKcsjPpbet&#10;tbFNrJVrKbbbp68ChRyHmfmGWaxG04ieOldbVvA6iUAQF1bXXCo4HfOXGQjnkTU2lknBDzlYLR8f&#10;FphqO/Ce+oMvRYCwS1FB5X2bSumKigy6iW2Jg3e2nUEfZFdK3eEQ4KaRcRRNpcGaw0KFLWUVFZfD&#10;1Sj4yPId7r9iM/ttss32vG6/T5+JUs9P43oOwtPo7+H/9rtWkMR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HYg7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strrxbrdg_clk[#lyrs-1:0]</w:t>
                        </w:r>
                      </w:p>
                    </w:txbxContent>
                  </v:textbox>
                </v:shape>
                <v:shape id="Straight Arrow Connector 567" o:spid="_x0000_s2007" type="#_x0000_t32" style="position:absolute;left:16192;top:7569;width:37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FA18UAAADcAAAADwAAAGRycy9kb3ducmV2LnhtbESPzW7CMBCE75X6DtZW6q04oSo/AQcV&#10;pEIuHIBcuK3iJYkar63YQPr2NVKlHkcz841muRpMJ27U+9aygnSUgCCurG65VlCevt5mIHxA1thZ&#10;JgU/5GGVPz8tMdP2zge6HUMtIoR9hgqaEFwmpa8aMuhH1hFH72J7gyHKvpa6x3uEm06Ok2QiDbYc&#10;Fxp0tGmo+j5ejQJnL8U6pNt6r7fnXXF4L+fGlUq9vgyfCxCBhvAf/msXWsHHZAqPM/EI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FA18UAAADcAAAADwAAAAAAAAAA&#10;AAAAAAChAgAAZHJzL2Rvd25yZXYueG1sUEsFBgAAAAAEAAQA+QAAAJMDAAAAAA==&#10;" strokecolor="#4a7ebb">
                  <v:stroke endarrow="block"/>
                </v:shape>
                <v:shape id="Text Box 3" o:spid="_x0000_s2008" type="#_x0000_t202" style="position:absolute;left:16192;top:5808;width:3726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ym8cA&#10;AADcAAAADwAAAGRycy9kb3ducmV2LnhtbESPQWvCQBSE70L/w/IKvenGQINNXUUCoUXsweilt9fs&#10;Mwlm36bZrYn++m6h4HGYmW+Y5Xo0rbhQ7xrLCuazCARxaXXDlYLjIZ8uQDiPrLG1TAqu5GC9epgs&#10;MdV24D1dCl+JAGGXooLa+y6V0pU1GXQz2xEH72R7gz7IvpK6xyHATSvjKEqkwYbDQo0dZTWV5+LH&#10;KNhm+Qfuv2KzuLXZ2+606b6Pn89KPT2Om1cQnkZ/D/+337WCJH6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xMpv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kern w:val="32"/>
                            <w:sz w:val="14"/>
                            <w:szCs w:val="14"/>
                          </w:rPr>
                          <w:t>r_idle</w:t>
                        </w:r>
                      </w:p>
                    </w:txbxContent>
                  </v:textbox>
                </v:shape>
                <v:shape id="Straight Arrow Connector 630" o:spid="_x0000_s2009" type="#_x0000_t32" style="position:absolute;left:16192;top:9247;width:37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1/WMMAAADcAAAADwAAAGRycy9kb3ducmV2LnhtbERPTWvCQBC9C/6HZYTedKOt1qauUgpC&#10;PfRgIpXehuw0CWZm0+xW47/vHgSPj/e92vTcqDN1vnZiYDpJQJEUztZSGjjk2/ESlA8oFhsnZOBK&#10;Hjbr4WCFqXUX2dM5C6WKIeJTNFCF0KZa+6IiRj9xLUnkflzHGCLsSm07vMRwbvQsSRaasZbYUGFL&#10;7xUVp+yPDezq+SfPnn9f+uOJplt+4iz//jLmYdS/vYIK1Ie7+Ob+sAYWj3F+PBOP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Nf1jDAAAA3AAAAA8AAAAAAAAAAAAA&#10;AAAAoQIAAGRycy9kb3ducmV2LnhtbFBLBQYAAAAABAAEAPkAAACRAwAAAAA=&#10;" strokecolor="#4a7ebb">
                  <v:stroke startarrow="block"/>
                </v:shape>
                <v:shape id="Text Box 105" o:spid="_x0000_s2010" type="#_x0000_t202" style="position:absolute;left:17049;top:7569;width:349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oQMUA&#10;AADcAAAADwAAAGRycy9kb3ducmV2LnhtbESPQYvCMBSE78L+h/AEb5rqsl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hA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r_cg_clk</w:t>
                        </w:r>
                      </w:p>
                    </w:txbxContent>
                  </v:textbox>
                </v:shape>
                <v:rect id="Rectangle 634" o:spid="_x0000_s2011" style="position:absolute;left:32151;top:26675;width:11098;height:7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rHX8UA&#10;AADcAAAADwAAAGRycy9kb3ducmV2LnhtbESPT2vCQBTE70K/w/IKXkQ3tRoldRURCvboH5Dcntln&#10;NjT7NmS3Mf323YLgcZiZ3zCrTW9r0VHrK8cK3iYJCOLC6YpLBefT53gJwgdkjbVjUvBLHjbrl8EK&#10;M+3ufKDuGEoRIewzVGBCaDIpfWHIop+4hjh6N9daDFG2pdQt3iPc1nKaJKm0WHFcMNjQzlDxffyx&#10;Chaj5bb72hm5l6M+Ly/z9JpTqtTwtd9+gAjUh2f40d5rBen7D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sdfxQAAANwAAAAPAAAAAAAAAAAAAAAAAJgCAABkcnMv&#10;ZG93bnJldi54bWxQSwUGAAAAAAQABAD1AAAAigMAAAAA&#10;" fillcolor="#ffbe86" strokecolor="#f69240">
                  <v:fill color2="#ffebdb" rotate="t" angle="180" colors="0 #ffbe86;22938f #ffd0aa;1 #ffebdb" focus="100%" type="gradient"/>
                  <v:shadow on="t" color="black" opacity="24903f" origin=",.5" offset="0,.55556mm"/>
                  <v:textbox>
                    <w:txbxContent>
                      <w:p w:rsidR="00D4165B" w:rsidRDefault="00D4165B" w:rsidP="008A7B4F">
                        <w:pPr>
                          <w:pStyle w:val="NormalWeb"/>
                          <w:spacing w:before="0" w:beforeAutospacing="0" w:after="0" w:afterAutospacing="0"/>
                          <w:jc w:val="center"/>
                        </w:pPr>
                        <w:r>
                          <w:rPr>
                            <w:rFonts w:ascii="Verdana" w:eastAsia="Times New Roman" w:hAnsi="Verdana" w:cs="Arial"/>
                            <w:color w:val="000000"/>
                            <w:sz w:val="16"/>
                            <w:szCs w:val="16"/>
                          </w:rPr>
                          <w:t>Strtx_rt_intf_cg</w:t>
                        </w:r>
                      </w:p>
                    </w:txbxContent>
                  </v:textbox>
                </v:rect>
                <v:shape id="Straight Arrow Connector 638" o:spid="_x0000_s2012" type="#_x0000_t32" style="position:absolute;left:16192;top:49051;width:37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tzXsMAAADcAAAADwAAAGRycy9kb3ducmV2LnhtbERPTWvCQBC9C/6HZYTedKOt1qauUgpC&#10;PfRgIpXehuw0CWZm0+xW47/vHgSPj/e92vTcqDN1vnZiYDpJQJEUztZSGjjk2/ESlA8oFhsnZOBK&#10;Hjbr4WCFqXUX2dM5C6WKIeJTNFCF0KZa+6IiRj9xLUnkflzHGCLsSm07vMRwbvQsSRaasZbYUGFL&#10;7xUVp+yPDezq+SfPnn9f+uOJplt+4iz//jLmYdS/vYIK1Ie7+Ob+sAYWj3FtPBOP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7c17DAAAA3AAAAA8AAAAAAAAAAAAA&#10;AAAAoQIAAGRycy9kb3ducmV2LnhtbFBLBQYAAAAABAAEAPkAAACRAwAAAAA=&#10;" strokecolor="#4a7ebb">
                  <v:stroke startarrow="block"/>
                </v:shape>
                <v:shape id="Text Box 105" o:spid="_x0000_s2013" type="#_x0000_t202" style="position:absolute;left:17049;top:47425;width:34957;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kRscA&#10;AADcAAAADwAAAGRycy9kb3ducmV2LnhtbESPT2vCQBTE7wW/w/KE3pqNlkoaXUUCYintwT+X3p7Z&#10;ZxLMvo3ZbZL203cLgsdhZn7DLFaDqUVHrassK5hEMQji3OqKCwXHw+YpAeE8ssbaMin4IQer5ehh&#10;gam2Pe+o2/tCBAi7FBWU3jeplC4vyaCLbEMcvLNtDfog20LqFvsAN7WcxvFMGqw4LJTYUFZSftl/&#10;GwXv2eYTd6epSX7rbPtxXjfX49eLUo/jYT0H4Wnw9/Ct/aYVzJ5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pEb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i_csr_wr_clk</w:t>
                        </w:r>
                      </w:p>
                    </w:txbxContent>
                  </v:textbox>
                </v:shape>
                <v:shape id="Straight Arrow Connector 640" o:spid="_x0000_s2014" type="#_x0000_t32" style="position:absolute;left:16192;top:55701;width:37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MJcIAAADcAAAADwAAAGRycy9kb3ducmV2LnhtbERPTWvCQBC9F/wPywi91Y2iVqOriCC0&#10;hx4ai+JtyI5JMDMbs1uN/757KHh8vO/luuNa3aj1lRMDw0ECiiR3tpLCwM9+9zYD5QOKxdoJGXiQ&#10;h/Wq97LE1Lq7fNMtC4WKIeJTNFCG0KRa+7wkRj9wDUnkzq5lDBG2hbYt3mM413qUJFPNWElsKLGh&#10;bUn5JftlA5/V5ItH79d5d7zQcMdjzvangzGv/W6zABWoC0/xv/vDGpiO4/x4Jh4Bv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sMJcIAAADcAAAADwAAAAAAAAAAAAAA&#10;AAChAgAAZHJzL2Rvd25yZXYueG1sUEsFBgAAAAAEAAQA+QAAAJADAAAAAA==&#10;" strokecolor="#4a7ebb">
                  <v:stroke startarrow="block"/>
                </v:shape>
                <v:shape id="Text Box 105" o:spid="_x0000_s2015" type="#_x0000_t202" style="position:absolute;left:17049;top:54073;width:34957;height:2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bPcUA&#10;AADcAAAADwAAAGRycy9kb3ducmV2LnhtbESPQYvCMBSE78L+h/AEb5oqu1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Ns9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Core_cg_clk</w:t>
                        </w:r>
                      </w:p>
                    </w:txbxContent>
                  </v:textbox>
                </v:shape>
                <v:group id="Group 645" o:spid="_x0000_s2016" style="position:absolute;left:43166;top:30611;width:10782;height:2286" coordsize="107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NNYcYAAADcAAAADwAAAGRycy9kb3ducmV2LnhtbESPT2vCQBTE7wW/w/KE&#10;3uomWkWiq4jU0kMoNBFKb4/sMwlm34bsNn++fbdQ6HGYmd8w++NoGtFT52rLCuJFBIK4sLrmUsE1&#10;vzxtQTiPrLGxTAomcnA8zB72mGg78Af1mS9FgLBLUEHlfZtI6YqKDLqFbYmDd7OdQR9kV0rd4RDg&#10;ppHLKNpIgzWHhQpbOldU3LNvo+B1wOG0il/69H47T1/5+v0zjUmpx/l42oHwNPr/8F/7TSvYPK/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c01hxgAAANwA&#10;AAAPAAAAAAAAAAAAAAAAAKoCAABkcnMvZG93bnJldi54bWxQSwUGAAAAAAQABAD6AAAAnQMAAAAA&#10;">
                  <v:shape id="Straight Arrow Connector 646" o:spid="_x0000_s2017" type="#_x0000_t32" style="position:absolute;top:1625;width:10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4xysYAAADcAAAADwAAAGRycy9kb3ducmV2LnhtbESPQWvCQBSE74X+h+UVeqsbRVObuooU&#10;BD300ChKb4/saxLMexuzq8Z/7xYKPQ4z8w0zW/TcqAt1vnZiYDhIQJEUztZSGthtVy9TUD6gWGyc&#10;kIEbeVjMHx9mmFl3lS+65KFUESI+QwNVCG2mtS8qYvQD15JE78d1jCHKrtS2w2uEc6NHSZJqxlri&#10;QoUtfVRUHPMzG9jUk08evZ7e+sORhisec7793hvz/NQv30EF6sN/+K+9tgbScQq/Z+IR0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uMcrGAAAA3AAAAA8AAAAAAAAA&#10;AAAAAAAAoQIAAGRycy9kb3ducmV2LnhtbFBLBQYAAAAABAAEAPkAAACUAwAAAAA=&#10;" strokecolor="#4a7ebb">
                    <v:stroke startarrow="block"/>
                  </v:shape>
                  <v:shape id="Text Box 105" o:spid="_x0000_s2018" type="#_x0000_t202" style="position:absolute;left:1105;width:96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m0scA&#10;AADcAAAADwAAAGRycy9kb3ducmV2LnhtbESPQWvCQBSE7wX/w/KE3upGaTVEV5GAWEp70ObS2zP7&#10;TILZtzG7TdL++m5B8DjMzDfMajOYWnTUusqygukkAkGcW11xoSD73D3FIJxH1lhbJgU/5GCzHj2s&#10;MNG25wN1R1+IAGGXoILS+yaR0uUlGXQT2xAH72xbgz7ItpC6xT7ATS1nUTSX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95tL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System_cg_or</w:t>
                          </w:r>
                        </w:p>
                      </w:txbxContent>
                    </v:textbox>
                  </v:shape>
                </v:group>
                <v:shape id="Text Box 648" o:spid="_x0000_s2019" type="#_x0000_t202" style="position:absolute;left:9810;top:54342;width:6382;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yoMQA&#10;AADcAAAADwAAAGRycy9kb3ducmV2LnhtbERPyWrDMBC9F/IPYgK9NXJCG4IT2RhDaCntIcslt4k1&#10;Xog1ci3Vdvv11aGQ4+Ptu3QyrRiod41lBctFBIK4sLrhSsH5tH/agHAeWWNrmRT8kIM0mT3sMNZ2&#10;5AMNR1+JEMIuRgW1910spStqMugWtiMOXGl7gz7AvpK6xzGEm1auomgtDTYcGmrsKK+puB2/jYL3&#10;fP+Jh+vKbH7b/PWjzLqv8+VFqcf5lG1BeJr8XfzvftMK1s9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cqDEAAAA3AAAAA8AAAAAAAAAAAAAAAAAmAIAAGRycy9k&#10;b3ducmV2LnhtbFBLBQYAAAAABAAEAPUAAACJAwAAAAA=&#10;" filled="f" stroked="f" strokeweight=".5pt">
                  <v:textbox>
                    <w:txbxContent>
                      <w:p w:rsidR="00D4165B" w:rsidRPr="00B808E5" w:rsidRDefault="00D4165B" w:rsidP="008A7B4F">
                        <w:pPr>
                          <w:rPr>
                            <w:sz w:val="14"/>
                            <w:szCs w:val="14"/>
                          </w:rPr>
                        </w:pPr>
                        <w:r>
                          <w:rPr>
                            <w:sz w:val="14"/>
                            <w:szCs w:val="14"/>
                          </w:rPr>
                          <w:t>Core_clk</w:t>
                        </w:r>
                      </w:p>
                    </w:txbxContent>
                  </v:textbox>
                </v:shape>
                <v:group id="Group 670" o:spid="_x0000_s2020" style="position:absolute;left:15938;top:28851;width:18955;height:2286"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2gkRMMAAADcAAAADwAAAGRycy9kb3ducmV2LnhtbERPTWvCQBC9F/wPywi9&#10;1U2UWoluQpBaepBCVRBvQ3ZMQrKzIbtN4r/vHgo9Pt73LptMKwbqXW1ZQbyIQBAXVtdcKricDy8b&#10;EM4ja2wtk4IHOcjS2dMOE21H/qbh5EsRQtglqKDyvkukdEVFBt3CdsSBu9veoA+wL6XucQzhppXL&#10;KFpLgzWHhgo72ldUNKcfo+BjxDFfxe/DsbnvH7fz69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aCREwwAAANwAAAAP&#10;AAAAAAAAAAAAAAAAAKoCAABkcnMvZG93bnJldi54bWxQSwUGAAAAAAQABAD6AAAAmgMAAAAA&#10;">
                  <v:shape id="Straight Arrow Connector 671" o:spid="_x0000_s2021"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KmcQAAADcAAAADwAAAGRycy9kb3ducmV2LnhtbESPQWvCQBSE7wX/w/KE3uomLWiNrqIF&#10;NRcPsbl4e2SfSTD7dsmumv77rlDocZiZb5jlejCduFPvW8sK0kkCgriyuuVaQfm9e/sE4QOyxs4y&#10;KfghD+vV6GWJmbYPLuh+CrWIEPYZKmhCcJmUvmrIoJ9YRxy9i+0Nhij7WuoeHxFuOvmeJFNpsOW4&#10;0KCjr4aq6+lmFDh7ybch3ddHvT8f8uKjnBtXKvU6HjYLEIGG8B/+a+dawXSWwv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6IqZxAAAANwAAAAPAAAAAAAAAAAA&#10;AAAAAKECAABkcnMvZG93bnJldi54bWxQSwUGAAAAAAQABAD5AAAAkgMAAAAA&#10;" strokecolor="#4a7ebb">
                    <v:stroke endarrow="block"/>
                  </v:shape>
                  <v:shape id="Text Box 3" o:spid="_x0000_s2022" type="#_x0000_t202" style="position:absolute;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r_strtx_rt_layer_valid[#lyrs-1:0]</w:t>
                          </w:r>
                        </w:p>
                      </w:txbxContent>
                    </v:textbox>
                  </v:shape>
                </v:group>
                <v:group id="Group 673" o:spid="_x0000_s2023" style="position:absolute;left:15938;top:32273;width:18955;height:2286" coordorigin=",3422" coordsize="18954,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shape id="Straight Arrow Connector 681" o:spid="_x0000_s2024" type="#_x0000_t32" style="position:absolute;top:518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36vsMAAADcAAAADwAAAGRycy9kb3ducmV2LnhtbESPQYvCMBSE74L/ITxhb5pWQdyuUVZB&#10;7cWDbi97ezTPtmzzEpqo3X9vBMHjMDPfMMt1b1pxo843lhWkkwQEcWl1w5WC4mc3XoDwAVlja5kU&#10;/JOH9Wo4WGKm7Z1PdDuHSkQI+wwV1CG4TEpf1mTQT6wjjt7FdgZDlF0ldYf3CDetnCbJXBpsOC7U&#10;6GhbU/l3vhoFzl7yTUj31VHvfw/5aVZ8Glco9THqv79ABOrDO/xq51rBfJHC80w8An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9+r7DAAAA3AAAAA8AAAAAAAAAAAAA&#10;AAAAoQIAAGRycy9kb3ducmV2LnhtbFBLBQYAAAAABAAEAPkAAACRAwAAAAA=&#10;" strokecolor="#4a7ebb">
                    <v:stroke endarrow="block"/>
                  </v:shape>
                  <v:shape id="Text Box 3" o:spid="_x0000_s2025" type="#_x0000_t202" style="position:absolute;top:3422;width:1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b_strtx_rt_layer_valid[#lyrs-1:0]</w:t>
                          </w:r>
                        </w:p>
                      </w:txbxContent>
                    </v:textbox>
                  </v:shape>
                </v:group>
                <v:shape id="Straight Arrow Connector 683" o:spid="_x0000_s2026" type="#_x0000_t32" style="position:absolute;left:16192;top:50675;width:37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AoyMYAAADcAAAADwAAAGRycy9kb3ducmV2LnhtbESPT2vCQBTE70K/w/IEb7rxT61GVxFB&#10;aA89GEtLb4/sMwnmvU2zW43fvlso9DjMzG+Y9bbjWl2p9ZUTA+NRAookd7aSwsDb6TBcgPIBxWLt&#10;hAzcycN289BbY2rdTY50zUKhIkR8igbKEJpUa5+XxOhHriGJ3tm1jCHKttC2xVuEc60nSTLXjJXE&#10;hRIb2peUX7JvNvBSPb7y5Olr2X1caHzgGWenz3djBv1utwIVqAv/4b/2szUwX0zh90w8Anr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gKMjGAAAA3AAAAA8AAAAAAAAA&#10;AAAAAAAAoQIAAGRycy9kb3ducmV2LnhtbFBLBQYAAAAABAAEAPkAAACUAwAAAAA=&#10;" strokecolor="#4a7ebb">
                  <v:stroke startarrow="block"/>
                </v:shape>
                <v:shape id="Text Box 105" o:spid="_x0000_s2027" type="#_x0000_t202" style="position:absolute;left:17049;top:49051;width:34957;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CP8UA&#10;AADcAAAADwAAAGRycy9kb3ducmV2LnhtbESPQYvCMBSE7wv+h/CEva2polKqUaQgK4sedL14ezbP&#10;tti81Car1V9vBGGPw8x8w0znranElRpXWlbQ70UgiDOrS84V7H+XXzEI55E1VpZJwZ0czGedjykm&#10;2t54S9edz0WAsEtQQeF9nUjpsoIMup6tiYN3so1BH2STS93gLcBNJQdRNJYGSw4LBdaUFpSdd39G&#10;wU+63OD2ODDxo0q/16dFfdkfRkp9dtvFBISn1v+H3+2VVjCOh/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sI/xQAAANwAAAAPAAAAAAAAAAAAAAAAAJgCAABkcnMv&#10;ZG93bnJldi54bWxQSwUGAAAAAAQABAD1AAAAig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acsb_cg_reg[16:0]</w:t>
                        </w:r>
                      </w:p>
                    </w:txbxContent>
                  </v:textbox>
                </v:shape>
                <v:shape id="Straight Arrow Connector 715" o:spid="_x0000_s2028" type="#_x0000_t32" style="position:absolute;left:16198;top:11243;width:372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mp8QAAADcAAAADwAAAGRycy9kb3ducmV2LnhtbESPQWvCQBSE7wX/w/KE3uomitWmrmKF&#10;ai4e1Fx6e2SfSWj27ZLdavz3riD0OMzMN8xi1ZtWXKjzjWUF6SgBQVxa3XCloDh9v81B+ICssbVM&#10;Cm7kYbUcvCww0/bKB7ocQyUihH2GCuoQXCalL2sy6EfWEUfvbDuDIcqukrrDa4SbVo6T5F0abDgu&#10;1OhoU1P5e/wzCpw9518h3VZ7vf3Z5YdJ8WFcodTrsF9/ggjUh//ws51rBbN0Co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7WanxAAAANwAAAAPAAAAAAAAAAAA&#10;AAAAAKECAABkcnMvZG93bnJldi54bWxQSwUGAAAAAAQABAD5AAAAkgMAAAAA&#10;" strokecolor="#4a7ebb">
                  <v:stroke endarrow="block"/>
                </v:shape>
                <v:shape id="Text Box 3" o:spid="_x0000_s2029" type="#_x0000_t202" style="position:absolute;left:16192;top:9484;width:3726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jyccA&#10;AADcAAAADwAAAGRycy9kb3ducmV2LnhtbESPQWvCQBSE74X+h+UJvdVNhGpIXUMIBEtpD1ovvb1m&#10;n0kw+zbNrpr6692C4HGYmW+YZTaaTpxocK1lBfE0AkFcWd1yrWD3VT4nIJxH1thZJgV/5CBbPT4s&#10;MdX2zBs6bX0tAoRdigoa7/tUSlc1ZNBNbU8cvL0dDPogh1rqAc8Bbjo5i6K5NNhyWGiwp6Kh6rA9&#10;GgXvRfmJm5+ZSS5dsf7Y5/3v7vtFqafJmL+C8DT6e/jWftMKFv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jY8n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b_idle</w:t>
                        </w:r>
                      </w:p>
                    </w:txbxContent>
                  </v:textbox>
                </v:shape>
                <v:shape id="Straight Arrow Connector 717" o:spid="_x0000_s2030" type="#_x0000_t32" style="position:absolute;left:16198;top:12925;width:372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C00cYAAADcAAAADwAAAGRycy9kb3ducmV2LnhtbESPQWvCQBSE74X+h+UVvNVNxDYaXaUU&#10;BHvoobEo3h7Z1ySY9zbNrpr++25B6HGYmW+Y5XrgVl2o940TA+k4AUVSOttIZeBzt3mcgfIBxWLr&#10;hAz8kIf16v5uibl1V/mgSxEqFSHiczRQh9DlWvuyJkY/dh1J9L5czxii7Ctte7xGOLd6kiTPmrGR&#10;uFBjR681lafizAbemqd3nmTf8+FwonTDUy52x70xo4fhZQEq0BD+w7f21hrI0gz+zsQjo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wtNHGAAAA3AAAAA8AAAAAAAAA&#10;AAAAAAAAoQIAAGRycy9kb3ducmV2LnhtbFBLBQYAAAAABAAEAPkAAACUAwAAAAA=&#10;" strokecolor="#4a7ebb">
                  <v:stroke startarrow="block"/>
                </v:shape>
                <v:shape id="Text Box 105" o:spid="_x0000_s2031" type="#_x0000_t202" style="position:absolute;left:17056;top:11243;width:349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SIMMA&#10;AADcAAAADwAAAGRycy9kb3ducmV2LnhtbERPTWvCQBC9F/wPywje6iZCW4muQQLSIvZg9OJtzI5J&#10;MDsbs1sT++u7h4LHx/tepoNpxJ06V1tWEE8jEMSF1TWXCo6HzeschPPIGhvLpOBBDtLV6GWJibY9&#10;7+me+1KEEHYJKqi8bxMpXVGRQTe1LXHgLrYz6APsSqk77EO4aeQsit6lwZpDQ4UtZRUV1/zHKNhm&#10;m2/cn2dm/ttkn7vLur0dT29KTcbDegHC0+Cf4n/3l1bwEY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BSIMMAAADcAAAADwAAAAAAAAAAAAAAAACYAgAAZHJzL2Rv&#10;d25yZXYueG1sUEsFBgAAAAAEAAQA9QAAAIg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b_cg_clk</w:t>
                        </w:r>
                      </w:p>
                    </w:txbxContent>
                  </v:textbox>
                </v:shape>
                <v:shape id="Straight Arrow Connector 739" o:spid="_x0000_s2032" type="#_x0000_t32" style="position:absolute;left:43171;top:29649;width:10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UwwsQAAADcAAAADwAAAGRycy9kb3ducmV2LnhtbESPT4vCMBTE74LfITxhb5qq4J9qlF1h&#10;tRcPur3s7dE822LzEpqsdr+9EQSPw8z8hllvO9OIG7W+tqxgPEpAEBdW11wqyH++hwsQPiBrbCyT&#10;gn/ysN30e2tMtb3ziW7nUIoIYZ+igioEl0rpi4oM+pF1xNG72NZgiLItpW7xHuGmkZMkmUmDNceF&#10;Ch3tKiqu5z+jwNlL9hXG+/Ko97+H7DTNl8blSn0Mus8ViEBdeIdf7UwrmE+X8DwTj4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TDCxAAAANwAAAAPAAAAAAAAAAAA&#10;AAAAAKECAABkcnMvZG93bnJldi54bWxQSwUGAAAAAAQABAD5AAAAkgMAAAAA&#10;" strokecolor="#4a7ebb">
                  <v:stroke endarrow="block"/>
                </v:shape>
                <v:shape id="Text Box 105" o:spid="_x0000_s2033" type="#_x0000_t202" style="position:absolute;left:39832;top:26675;width:14905;height: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tK18cA&#10;AADcAAAADwAAAGRycy9kb3ducmV2LnhtbESPzWvCQBTE70L/h+UVetNNQ1slZhUJSEXagx8Xb8/s&#10;ywdm36bZrab9611B8DjMzG+YdN6bRpypc7VlBa+jCARxbnXNpYL9bjmcgHAeWWNjmRT8kYP57GmQ&#10;YqLthTd03vpSBAi7BBVU3reJlC6vyKAb2ZY4eIXtDPogu1LqDi8BbhoZR9GHNFhzWKiwpayi/LT9&#10;NQrW2fIbN8fYTP6b7POrWLQ/+8O7Ui/P/WIKwlPvH+F7e6UVjN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rStf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 xml:space="preserve">   acemstrbrdg_rt_cg_busy</w:t>
                        </w:r>
                        <w:r>
                          <w:rPr>
                            <w:rFonts w:ascii="Verdana" w:eastAsia="Times New Roman" w:hAnsi="Verdana" w:cs="Arial"/>
                            <w:color w:val="000000"/>
                            <w:sz w:val="14"/>
                            <w:szCs w:val="14"/>
                          </w:rPr>
                          <w:br/>
                          <w:t xml:space="preserve">              [#lyrs-1:0]</w:t>
                        </w:r>
                      </w:p>
                    </w:txbxContent>
                  </v:textbox>
                </v:shape>
                <v:group id="Group 743" o:spid="_x0000_s2034" style="position:absolute;left:16192;top:36394;width:37270;height:7719" coordsize="13817,7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d/E8UAAADcAAAADwAAAGRycy9kb3ducmV2LnhtbESPQWvCQBSE7wX/w/IE&#10;b7qJWi3RVURUPEihWii9PbLPJJh9G7JrEv+9WxB6HGbmG2a57kwpGqpdYVlBPIpAEKdWF5wp+L7s&#10;hx8gnEfWWFomBQ9ysF713paYaNvyFzVnn4kAYZeggtz7KpHSpTkZdCNbEQfvamuDPsg6k7rGNsBN&#10;KcdRNJMGCw4LOVa0zSm9ne9GwaHFdjOJd83pdt0+fi/vnz+nmJQa9LvNAoSnzv+HX+2jVjCf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s3fxPFAAAA3AAA&#10;AA8AAAAAAAAAAAAAAAAAqgIAAGRycy9kb3ducmV2LnhtbFBLBQYAAAAABAAEAPoAAACcAwAAAAA=&#10;">
                  <v:shape id="Straight Arrow Connector 745" o:spid="_x0000_s2035" type="#_x0000_t32" style="position:absolute;top:1760;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5JusUAAADcAAAADwAAAGRycy9kb3ducmV2LnhtbESPwW7CMBBE75X4B2uRuBUHaGkJGASV&#10;CrlwgObS2ypekoh4bcUuhL/HSJU4jmbmjWax6kwjLtT62rKC0TABQVxYXXOpIP/5fv0E4QOyxsYy&#10;KbiRh9Wy97LAVNsrH+hyDKWIEPYpKqhCcKmUvqjIoB9aRxy9k20NhijbUuoWrxFuGjlOkqk0WHNc&#10;qNDRV0XF+fhnFDh7yjZhtC33evu7yw6TfGZcrtSg363nIAJ14Rn+b2dawcfbOz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5JusUAAADcAAAADwAAAAAAAAAA&#10;AAAAAAChAgAAZHJzL2Rvd25yZXYueG1sUEsFBgAAAAAEAAQA+QAAAJMDAAAAAA==&#10;" strokecolor="#4a7ebb">
                    <v:stroke endarrow="block"/>
                  </v:shape>
                  <v:shape id="Text Box 3" o:spid="_x0000_s2036" type="#_x0000_t202" style="position:absolute;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r4MIA&#10;AADcAAAADwAAAGRycy9kb3ducmV2LnhtbERPy4rCMBTdC/5DuII7TUdwlI6pSEEU0YWOm9ndaW4f&#10;THNTm6h1vt4sBJeH814sO1OLG7WusqzgYxyBIM6srrhQcP5ej+YgnEfWWFsmBQ9ysEz6vQXG2t75&#10;SLeTL0QIYRejgtL7JpbSZSUZdGPbEAcut61BH2BbSN3iPYSbWk6i6FMarDg0lNhQWlL2d7oaBbt0&#10;fcDj78TM/+t0s89XzeX8M1VqOOhWXyA8df4tfrm3WsFs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GuvgwgAAANwAAAAPAAAAAAAAAAAAAAAAAJgCAABkcnMvZG93&#10;bnJldi54bWxQSwUGAAAAAAQABAD1AAAAhwM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ar_idle</w:t>
                          </w:r>
                        </w:p>
                      </w:txbxContent>
                    </v:textbox>
                  </v:shape>
                  <v:shape id="Straight Arrow Connector 761" o:spid="_x0000_s2037" type="#_x0000_t32" style="position:absolute;top:3438;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P6Q8YAAADcAAAADwAAAGRycy9kb3ducmV2LnhtbESPT2vCQBTE74V+h+UVvNVNxD9tdBUR&#10;hPbQQ2Np6e2RfSbBvLcxu2r89t2C4HGYmd8wi1XPjTpT52snBtJhAoqkcLaW0sDXbvv8AsoHFIuN&#10;EzJwJQ+r5ePDAjPrLvJJ5zyUKkLEZ2igCqHNtPZFRYx+6FqS6O1dxxii7EptO7xEODd6lCRTzVhL&#10;XKiwpU1FxSE/sYH3evLBo9nxtf85ULrlMee7329jBk/9eg4qUB/u4Vv7zRqYTVP4PxOPgF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kPGAAAA3AAAAA8AAAAAAAAA&#10;AAAAAAAAoQIAAGRycy9kb3ducmV2LnhtbFBLBQYAAAAABAAEAPkAAACUAwAAAAA=&#10;" strokecolor="#4a7ebb">
                    <v:stroke startarrow="block"/>
                  </v:shape>
                  <v:shape id="Text Box 105" o:spid="_x0000_s2038" type="#_x0000_t202" style="position:absolute;left:857;top:1760;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t8cA&#10;AADcAAAADwAAAGRycy9kb3ducmV2LnhtbESPQWvCQBSE7wX/w/IK3uqmAa2kriEEQkXsQevF2zP7&#10;TEKzb2N2G2N/fbdQ6HGYmW+YVTqaVgzUu8aygudZBIK4tLrhSsHxo3hagnAeWWNrmRTcyUG6njys&#10;MNH2xnsaDr4SAcIuQQW1910ipStrMuhmtiMO3sX2Bn2QfSV1j7cAN62Mo2ghDTYcFmrsKK+p/Dx8&#10;GQXbvHjH/Tk2y+82f9tdsu56PM2Vmj6O2SsIT6P/D/+1N1rByy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eFrf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ar_cg_clk</w:t>
                          </w:r>
                        </w:p>
                      </w:txbxContent>
                    </v:textbox>
                  </v:shape>
                  <v:shape id="Straight Arrow Connector 763" o:spid="_x0000_s2039" type="#_x0000_t32" style="position:absolute;left:6;top:5434;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4oNcUAAADcAAAADwAAAGRycy9kb3ducmV2LnhtbESPQWvCQBSE7wX/w/IK3uomDVhNXYMV&#10;tLn0oObS2yP7TEKzb5fsGtN/3y0Uehxm5htmU0ymFyMNvrOsIF0kIIhrqztuFFSXw9MKhA/IGnvL&#10;pOCbPBTb2cMGc23vfKLxHBoRIexzVNCG4HIpfd2SQb+wjjh6VzsYDFEOjdQD3iPc9PI5SZbSYMdx&#10;oUVH+5bqr/PNKHD2Wr6F9Nh86OPne3nKqrVxlVLzx2n3CiLQFP7Df+1SK3hZZvB7Jh4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04oNcUAAADcAAAADwAAAAAAAAAA&#10;AAAAAAChAgAAZHJzL2Rvd25yZXYueG1sUEsFBgAAAAAEAAQA+QAAAJMDAAAAAA==&#10;" strokecolor="#4a7ebb">
                    <v:stroke endarrow="block"/>
                  </v:shape>
                  <v:shape id="Text Box 3" o:spid="_x0000_s2040" type="#_x0000_t202" style="position:absolute;top:3675;width:1381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SG8cA&#10;AADcAAAADwAAAGRycy9kb3ducmV2LnhtbESPT2vCQBTE7wW/w/KE3pqNQmsaXUUCYintwT+X3p7Z&#10;ZxLMvo3ZbZL203cLgsdhZn7DLFaDqUVHrassK5hEMQji3OqKCwXHw+YpAeE8ssbaMin4IQer5ehh&#10;gam2Pe+o2/tCBAi7FBWU3jeplC4vyaCLbEMcvLNtDfog20LqFvsAN7WcxvGLNFhxWCixoayk/LL/&#10;Ngres80n7k5Tk/zW2fbjvG6ux69npR7Hw3oOwtPg7+Fb+00rmM1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jEhvHAAAA3AAAAA8AAAAAAAAAAAAAAAAAmAIAAGRy&#10;cy9kb3ducmV2LnhtbFBLBQYAAAAABAAEAPUAAACMAw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aw_idle</w:t>
                          </w:r>
                        </w:p>
                      </w:txbxContent>
                    </v:textbox>
                  </v:shape>
                  <v:shape id="Straight Arrow Connector 780" o:spid="_x0000_s2041" type="#_x0000_t32" style="position:absolute;left:6;top:7117;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O5IsMAAADcAAAADwAAAGRycy9kb3ducmV2LnhtbERPTWvCQBC9C/6HZQq96cbQqk1dgxSE&#10;9tCDURRvQ3aaBDOzaXar6b/vHgoeH+97lQ/cqiv1vnFiYDZNQJGUzjZSGTjst5MlKB9QLLZOyMAv&#10;ecjX49EKM+tusqNrESoVQ8RnaKAOocu09mVNjH7qOpLIfbmeMUTYV9r2eIvh3Oo0SeaasZHYUGNH&#10;bzWVl+KHDXw0z5+cLr5fhtOFZlt+4mJ/Phrz+DBsXkEFGsJd/O9+twYWyzg/nolH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TuSLDAAAA3AAAAA8AAAAAAAAAAAAA&#10;AAAAoQIAAGRycy9kb3ducmV2LnhtbFBLBQYAAAAABAAEAPkAAACRAwAAAAA=&#10;" strokecolor="#4a7ebb">
                    <v:stroke startarrow="block"/>
                  </v:shape>
                  <v:shape id="Text Box 105" o:spid="_x0000_s2042" type="#_x0000_t202" style="position:absolute;left:863;top:5434;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uOsYA&#10;AADcAAAADwAAAGRycy9kb3ducmV2LnhtbESPQWvCQBSE70L/w/IKvelGoTakriIBaSl6SPTS22v2&#10;mYTuvk2zW0399a5Q8DjMzDfMYjVYI07U+9axgukkAUFcOd1yreCw34xTED4gazSOScEfeVgtH0YL&#10;zLQ7c0GnMtQiQthnqKAJocuk9FVDFv3EdcTRO7reYoiyr6Xu8Rzh1shZksylxZbjQoMd5Q1V3+Wv&#10;VfCRb3ZYfM1sejH52/a47n4On89KPT0O61cQgYZwD/+337WCl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BuOsYAAADcAAAADwAAAAAAAAAAAAAAAACYAgAAZHJz&#10;L2Rvd25yZXYueG1sUEsFBgAAAAAEAAQA9QAAAIsDAAAAAA==&#10;" filled="f" stroked="f" strokeweight=".5pt">
                    <v:textbox>
                      <w:txbxContent>
                        <w:p w:rsidR="00D4165B" w:rsidRDefault="00D4165B" w:rsidP="008A7B4F">
                          <w:pPr>
                            <w:pStyle w:val="NormalWeb"/>
                            <w:spacing w:before="0" w:beforeAutospacing="0" w:after="0" w:afterAutospacing="0"/>
                          </w:pPr>
                          <w:r>
                            <w:rPr>
                              <w:rFonts w:ascii="Verdana" w:eastAsia="Times New Roman" w:hAnsi="Verdana" w:cs="Arial"/>
                              <w:color w:val="000000"/>
                              <w:sz w:val="14"/>
                              <w:szCs w:val="14"/>
                            </w:rPr>
                            <w:t>aw_cg_clk</w:t>
                          </w:r>
                        </w:p>
                      </w:txbxContent>
                    </v:textbox>
                  </v:shape>
                </v:group>
                <v:group id="Group 1285" o:spid="_x0000_s2043" style="position:absolute;left:16189;top:30611;width:13811;height:2286" coordorigin="16189,30611" coordsize="13811,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shape id="Text Box 105" o:spid="_x0000_s2044" type="#_x0000_t202" style="position:absolute;left:16796;top:30611;width:12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6lesQA&#10;AADdAAAADwAAAGRycy9kb3ducmV2LnhtbERPTWvCQBC9C/6HZQRvumlECamrSEAsogetl96m2TEJ&#10;zc7G7FZjf31XELzN433OfNmZWlypdZVlBW/jCARxbnXFhYLT53qUgHAeWWNtmRTcycFy0e/NMdX2&#10;xge6Hn0hQgi7FBWU3jeplC4vyaAb24Y4cGfbGvQBtoXULd5CuKllHEUzabDi0FBiQ1lJ+c/x1yjY&#10;Zus9Hr5jk/zV2WZ3XjWX09dUqeGgW72D8NT5l/jp/tBhfpxM4PF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OpXrEAAAA3QAAAA8AAAAAAAAAAAAAAAAAmAIAAGRycy9k&#10;b3ducmV2LnhtbFBLBQYAAAAABAAEAPUAAACJAwAAAAA=&#10;" filled="f" stroked="f" strokeweight=".5pt">
                    <v:textbox>
                      <w:txbxContent>
                        <w:p w:rsidR="00D4165B" w:rsidRDefault="00D4165B" w:rsidP="00182919">
                          <w:pPr>
                            <w:pStyle w:val="NormalWeb"/>
                            <w:spacing w:before="0" w:beforeAutospacing="0" w:after="0" w:afterAutospacing="0"/>
                          </w:pPr>
                          <w:r>
                            <w:rPr>
                              <w:rFonts w:ascii="Verdana" w:eastAsia="Times New Roman" w:hAnsi="Verdana" w:cs="Arial"/>
                              <w:color w:val="000000"/>
                              <w:sz w:val="14"/>
                              <w:szCs w:val="14"/>
                            </w:rPr>
                            <w:t>acsb_cg_reg[16]</w:t>
                          </w:r>
                        </w:p>
                      </w:txbxContent>
                    </v:textbox>
                  </v:shape>
                  <v:shape id="Straight Arrow Connector 1284" o:spid="_x0000_s2045" type="#_x0000_t32" style="position:absolute;left:16189;top:32273;width:13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AibcQAAADdAAAADwAAAGRycy9kb3ducmV2LnhtbERPTWvCQBC9C/6HZYTedKMtYqOrtIXa&#10;XDwk5tLbkB2TYHZ2yW6T9N93C4Xe5vE+53CaTCcG6n1rWcF6lYAgrqxuuVZQXt+XOxA+IGvsLJOC&#10;b/JwOs5nB0y1HTmnoQi1iCHsU1TQhOBSKX3VkEG/so44cjfbGwwR9rXUPY4x3HRykyRbabDl2NCg&#10;o7eGqnvxZRQ4e8tew/pcX/T58yPLH8tn40qlHhbTyx5EoCn8i//cmY7zN7sn+P0mni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kCJtxAAAAN0AAAAPAAAAAAAAAAAA&#10;AAAAAKECAABkcnMvZG93bnJldi54bWxQSwUGAAAAAAQABAD5AAAAkgMAAAAA&#10;" strokecolor="#4a7ebb">
                    <v:stroke endarrow="block"/>
                  </v:shape>
                </v:group>
                <w10:anchorlock/>
              </v:group>
            </w:pict>
          </mc:Fallback>
        </mc:AlternateContent>
      </w:r>
    </w:p>
    <w:p w:rsidR="008A7B4F" w:rsidRDefault="008A7B4F" w:rsidP="008A7B4F">
      <w:pPr>
        <w:pStyle w:val="Caption"/>
      </w:pPr>
      <w:bookmarkStart w:id="173" w:name="_Toc380556084"/>
      <w:r>
        <w:t xml:space="preserve">Figure </w:t>
      </w:r>
      <w:r w:rsidR="00B926E2">
        <w:fldChar w:fldCharType="begin"/>
      </w:r>
      <w:r w:rsidR="00B926E2">
        <w:instrText xml:space="preserve"> SEQ Figure \* ARABIC </w:instrText>
      </w:r>
      <w:r w:rsidR="00B926E2">
        <w:fldChar w:fldCharType="separate"/>
      </w:r>
      <w:r w:rsidR="00257CBE">
        <w:rPr>
          <w:noProof/>
        </w:rPr>
        <w:t>17</w:t>
      </w:r>
      <w:r w:rsidR="00B926E2">
        <w:rPr>
          <w:noProof/>
        </w:rPr>
        <w:fldChar w:fldCharType="end"/>
      </w:r>
      <w:r>
        <w:t xml:space="preserve"> </w:t>
      </w:r>
      <w:r w:rsidR="002C13D1">
        <w:t xml:space="preserve">Implementation #2: </w:t>
      </w:r>
      <w:r>
        <w:t>AXI Slave Bridge clock Gating hierarchy</w:t>
      </w:r>
      <w:bookmarkEnd w:id="173"/>
    </w:p>
    <w:p w:rsidR="008A7B4F" w:rsidRDefault="008A7B4F" w:rsidP="008A7B4F"/>
    <w:p w:rsidR="00451219" w:rsidRDefault="00451219" w:rsidP="008A7B4F"/>
    <w:p w:rsidR="00451219" w:rsidRDefault="00451219" w:rsidP="008A7B4F"/>
    <w:p w:rsidR="00451219" w:rsidRDefault="00451219" w:rsidP="008A7B4F"/>
    <w:p w:rsidR="00451219" w:rsidRDefault="00451219" w:rsidP="008A7B4F"/>
    <w:p w:rsidR="008A7B4F" w:rsidRDefault="008A7B4F" w:rsidP="008A7B4F"/>
    <w:p w:rsidR="008A7B4F" w:rsidRPr="005B6F46" w:rsidRDefault="008A7B4F" w:rsidP="00451219">
      <w:pPr>
        <w:pStyle w:val="Heading3"/>
      </w:pPr>
      <w:r>
        <w:lastRenderedPageBreak/>
        <w:t xml:space="preserve"> </w:t>
      </w:r>
      <w:bookmarkStart w:id="174" w:name="_Toc388376332"/>
      <w:r w:rsidR="001B3360">
        <w:t xml:space="preserve">Implementation #2: </w:t>
      </w:r>
      <w:r>
        <w:t>AXI Slave Bridge clock gating module interface</w:t>
      </w:r>
      <w:bookmarkEnd w:id="174"/>
    </w:p>
    <w:p w:rsidR="008A7B4F" w:rsidRDefault="008A7B4F" w:rsidP="008A7B4F">
      <w:pPr>
        <w:pStyle w:val="Caption"/>
        <w:keepNext/>
      </w:pPr>
      <w:bookmarkStart w:id="175" w:name="_Toc388376379"/>
      <w:r>
        <w:t xml:space="preserve">Table </w:t>
      </w:r>
      <w:r w:rsidR="00B926E2">
        <w:fldChar w:fldCharType="begin"/>
      </w:r>
      <w:r w:rsidR="00B926E2">
        <w:instrText xml:space="preserve"> SEQ Table \* ARABIC </w:instrText>
      </w:r>
      <w:r w:rsidR="00B926E2">
        <w:fldChar w:fldCharType="separate"/>
      </w:r>
      <w:r w:rsidR="00A21017">
        <w:rPr>
          <w:noProof/>
        </w:rPr>
        <w:t>42</w:t>
      </w:r>
      <w:r w:rsidR="00B926E2">
        <w:rPr>
          <w:noProof/>
        </w:rPr>
        <w:fldChar w:fldCharType="end"/>
      </w:r>
      <w:r>
        <w:t xml:space="preserve"> </w:t>
      </w:r>
      <w:r w:rsidR="000E6643">
        <w:t xml:space="preserve">Implementation #2: </w:t>
      </w:r>
      <w:r>
        <w:t>AXI S</w:t>
      </w:r>
      <w:r w:rsidR="001C71C4">
        <w:t xml:space="preserve">lave Bridge clock gating signal </w:t>
      </w:r>
      <w:r>
        <w:t>interface</w:t>
      </w:r>
      <w:bookmarkEnd w:id="175"/>
    </w:p>
    <w:tbl>
      <w:tblPr>
        <w:tblStyle w:val="TableGrid"/>
        <w:tblW w:w="9801" w:type="dxa"/>
        <w:tblLayout w:type="fixed"/>
        <w:tblLook w:val="04A0" w:firstRow="1" w:lastRow="0" w:firstColumn="1" w:lastColumn="0" w:noHBand="0" w:noVBand="1"/>
      </w:tblPr>
      <w:tblGrid>
        <w:gridCol w:w="3111"/>
        <w:gridCol w:w="3415"/>
        <w:gridCol w:w="1142"/>
        <w:gridCol w:w="98"/>
        <w:gridCol w:w="2035"/>
      </w:tblGrid>
      <w:tr w:rsidR="008A7B4F" w:rsidTr="00E437DC">
        <w:trPr>
          <w:trHeight w:val="242"/>
        </w:trPr>
        <w:tc>
          <w:tcPr>
            <w:tcW w:w="3111" w:type="dxa"/>
          </w:tcPr>
          <w:p w:rsidR="008A7B4F" w:rsidRPr="0095770D" w:rsidRDefault="008A7B4F" w:rsidP="00E437DC">
            <w:pPr>
              <w:pStyle w:val="Body"/>
              <w:jc w:val="center"/>
              <w:rPr>
                <w:b/>
              </w:rPr>
            </w:pPr>
            <w:r w:rsidRPr="0095770D">
              <w:rPr>
                <w:b/>
              </w:rPr>
              <w:t>Signal Name</w:t>
            </w:r>
          </w:p>
        </w:tc>
        <w:tc>
          <w:tcPr>
            <w:tcW w:w="3415" w:type="dxa"/>
          </w:tcPr>
          <w:p w:rsidR="008A7B4F" w:rsidRPr="0095770D" w:rsidRDefault="008A7B4F" w:rsidP="00E437DC">
            <w:pPr>
              <w:pStyle w:val="Body"/>
              <w:jc w:val="center"/>
              <w:rPr>
                <w:b/>
              </w:rPr>
            </w:pPr>
            <w:r w:rsidRPr="0095770D">
              <w:rPr>
                <w:b/>
              </w:rPr>
              <w:t>Width</w:t>
            </w:r>
          </w:p>
        </w:tc>
        <w:tc>
          <w:tcPr>
            <w:tcW w:w="1240" w:type="dxa"/>
            <w:gridSpan w:val="2"/>
          </w:tcPr>
          <w:p w:rsidR="008A7B4F" w:rsidRPr="0095770D" w:rsidRDefault="008A7B4F" w:rsidP="00E437DC">
            <w:pPr>
              <w:pStyle w:val="Body"/>
              <w:jc w:val="center"/>
              <w:rPr>
                <w:b/>
              </w:rPr>
            </w:pPr>
            <w:r w:rsidRPr="0095770D">
              <w:rPr>
                <w:b/>
              </w:rPr>
              <w:t>Direction</w:t>
            </w:r>
          </w:p>
        </w:tc>
        <w:tc>
          <w:tcPr>
            <w:tcW w:w="2035" w:type="dxa"/>
          </w:tcPr>
          <w:p w:rsidR="008A7B4F" w:rsidRPr="0095770D" w:rsidRDefault="008A7B4F" w:rsidP="00E437DC">
            <w:pPr>
              <w:pStyle w:val="Body"/>
              <w:jc w:val="center"/>
              <w:rPr>
                <w:b/>
              </w:rPr>
            </w:pPr>
            <w:r w:rsidRPr="0095770D">
              <w:rPr>
                <w:b/>
              </w:rPr>
              <w:t>Description</w:t>
            </w:r>
          </w:p>
        </w:tc>
      </w:tr>
      <w:tr w:rsidR="008A7B4F" w:rsidTr="00E437DC">
        <w:trPr>
          <w:trHeight w:val="242"/>
        </w:trPr>
        <w:tc>
          <w:tcPr>
            <w:tcW w:w="9801" w:type="dxa"/>
            <w:gridSpan w:val="5"/>
          </w:tcPr>
          <w:p w:rsidR="008A7B4F" w:rsidRPr="005B6F46" w:rsidRDefault="008A7B4F" w:rsidP="00E437DC">
            <w:pPr>
              <w:pStyle w:val="Body"/>
              <w:jc w:val="center"/>
              <w:rPr>
                <w:b/>
              </w:rPr>
            </w:pPr>
            <w:r w:rsidRPr="005B6F46">
              <w:rPr>
                <w:b/>
              </w:rPr>
              <w:t xml:space="preserve">System Signals </w:t>
            </w:r>
          </w:p>
        </w:tc>
      </w:tr>
      <w:tr w:rsidR="008A7B4F" w:rsidTr="00E437DC">
        <w:trPr>
          <w:trHeight w:val="242"/>
        </w:trPr>
        <w:tc>
          <w:tcPr>
            <w:tcW w:w="3111" w:type="dxa"/>
          </w:tcPr>
          <w:p w:rsidR="008A7B4F" w:rsidRPr="001C71C4" w:rsidRDefault="008A7B4F" w:rsidP="00E437DC">
            <w:pPr>
              <w:pStyle w:val="Body"/>
              <w:rPr>
                <w:strike/>
              </w:rPr>
            </w:pPr>
            <w:r w:rsidRPr="001C71C4">
              <w:rPr>
                <w:strike/>
              </w:rPr>
              <w:t>System_clk_en</w:t>
            </w:r>
          </w:p>
        </w:tc>
        <w:tc>
          <w:tcPr>
            <w:tcW w:w="3415" w:type="dxa"/>
          </w:tcPr>
          <w:p w:rsidR="008A7B4F" w:rsidRPr="001C71C4" w:rsidRDefault="008A7B4F" w:rsidP="00E437DC">
            <w:pPr>
              <w:pStyle w:val="Body"/>
              <w:jc w:val="center"/>
              <w:rPr>
                <w:strike/>
              </w:rPr>
            </w:pPr>
            <w:r w:rsidRPr="001C71C4">
              <w:rPr>
                <w:strike/>
              </w:rPr>
              <w:t>1</w:t>
            </w:r>
          </w:p>
        </w:tc>
        <w:tc>
          <w:tcPr>
            <w:tcW w:w="1240" w:type="dxa"/>
            <w:gridSpan w:val="2"/>
          </w:tcPr>
          <w:p w:rsidR="008A7B4F" w:rsidRPr="001C71C4" w:rsidRDefault="008A7B4F" w:rsidP="00E437DC">
            <w:pPr>
              <w:pStyle w:val="Body"/>
              <w:jc w:val="center"/>
              <w:rPr>
                <w:strike/>
              </w:rPr>
            </w:pPr>
            <w:r w:rsidRPr="001C71C4">
              <w:rPr>
                <w:strike/>
              </w:rPr>
              <w:t>Input</w:t>
            </w:r>
          </w:p>
        </w:tc>
        <w:tc>
          <w:tcPr>
            <w:tcW w:w="2035" w:type="dxa"/>
          </w:tcPr>
          <w:p w:rsidR="008A7B4F" w:rsidRPr="001C71C4" w:rsidRDefault="008A7B4F" w:rsidP="00E437DC">
            <w:pPr>
              <w:pStyle w:val="Body"/>
              <w:rPr>
                <w:strike/>
              </w:rPr>
            </w:pPr>
            <w:r w:rsidRPr="001C71C4">
              <w:rPr>
                <w:strike/>
              </w:rPr>
              <w:t xml:space="preserve">System Clock Enable </w:t>
            </w:r>
          </w:p>
        </w:tc>
      </w:tr>
      <w:tr w:rsidR="008A7B4F" w:rsidTr="00E437DC">
        <w:trPr>
          <w:trHeight w:val="227"/>
        </w:trPr>
        <w:tc>
          <w:tcPr>
            <w:tcW w:w="3111" w:type="dxa"/>
          </w:tcPr>
          <w:p w:rsidR="008A7B4F" w:rsidRPr="001C71C4" w:rsidRDefault="008A7B4F" w:rsidP="00E437DC">
            <w:pPr>
              <w:pStyle w:val="Body"/>
              <w:rPr>
                <w:strike/>
              </w:rPr>
            </w:pPr>
            <w:r w:rsidRPr="001C71C4">
              <w:rPr>
                <w:strike/>
              </w:rPr>
              <w:t>System_cg_or</w:t>
            </w:r>
          </w:p>
        </w:tc>
        <w:tc>
          <w:tcPr>
            <w:tcW w:w="3415" w:type="dxa"/>
          </w:tcPr>
          <w:p w:rsidR="008A7B4F" w:rsidRPr="001C71C4" w:rsidRDefault="008A7B4F" w:rsidP="00E437DC">
            <w:pPr>
              <w:pStyle w:val="Body"/>
              <w:jc w:val="center"/>
              <w:rPr>
                <w:strike/>
              </w:rPr>
            </w:pPr>
            <w:r w:rsidRPr="001C71C4">
              <w:rPr>
                <w:strike/>
              </w:rPr>
              <w:t>1</w:t>
            </w:r>
          </w:p>
        </w:tc>
        <w:tc>
          <w:tcPr>
            <w:tcW w:w="1240" w:type="dxa"/>
            <w:gridSpan w:val="2"/>
          </w:tcPr>
          <w:p w:rsidR="008A7B4F" w:rsidRPr="001C71C4" w:rsidRDefault="008A7B4F" w:rsidP="00E437DC">
            <w:pPr>
              <w:pStyle w:val="Body"/>
              <w:jc w:val="center"/>
              <w:rPr>
                <w:strike/>
              </w:rPr>
            </w:pPr>
            <w:r w:rsidRPr="001C71C4">
              <w:rPr>
                <w:strike/>
              </w:rPr>
              <w:t>Input</w:t>
            </w:r>
          </w:p>
        </w:tc>
        <w:tc>
          <w:tcPr>
            <w:tcW w:w="2035" w:type="dxa"/>
          </w:tcPr>
          <w:p w:rsidR="008A7B4F" w:rsidRPr="001C71C4" w:rsidRDefault="008A7B4F" w:rsidP="00E437DC">
            <w:pPr>
              <w:pStyle w:val="Body"/>
              <w:rPr>
                <w:strike/>
              </w:rPr>
            </w:pPr>
            <w:r w:rsidRPr="001C71C4">
              <w:rPr>
                <w:strike/>
              </w:rPr>
              <w:t xml:space="preserve">System Clock Gate Over ride </w:t>
            </w:r>
          </w:p>
        </w:tc>
      </w:tr>
      <w:tr w:rsidR="008A7B4F" w:rsidTr="00E437DC">
        <w:trPr>
          <w:trHeight w:val="215"/>
        </w:trPr>
        <w:tc>
          <w:tcPr>
            <w:tcW w:w="9801" w:type="dxa"/>
            <w:gridSpan w:val="5"/>
          </w:tcPr>
          <w:p w:rsidR="008A7B4F" w:rsidRPr="00C604FA" w:rsidRDefault="008A7B4F" w:rsidP="00E437DC">
            <w:pPr>
              <w:pStyle w:val="Body"/>
              <w:jc w:val="center"/>
              <w:rPr>
                <w:b/>
              </w:rPr>
            </w:pPr>
            <w:r>
              <w:rPr>
                <w:b/>
              </w:rPr>
              <w:t xml:space="preserve">NoC Signals </w:t>
            </w:r>
          </w:p>
        </w:tc>
      </w:tr>
      <w:tr w:rsidR="008A7B4F" w:rsidTr="00E437DC">
        <w:trPr>
          <w:trHeight w:val="242"/>
        </w:trPr>
        <w:tc>
          <w:tcPr>
            <w:tcW w:w="3111" w:type="dxa"/>
          </w:tcPr>
          <w:p w:rsidR="008A7B4F" w:rsidRPr="00745646" w:rsidRDefault="008A7B4F" w:rsidP="00E437DC">
            <w:pPr>
              <w:pStyle w:val="Body"/>
            </w:pPr>
            <w:r>
              <w:t>aceslvbrdg_rt</w:t>
            </w:r>
            <w:r w:rsidRPr="00745646">
              <w:t>_</w:t>
            </w:r>
            <w:r>
              <w:t>cg_</w:t>
            </w:r>
            <w:r w:rsidRPr="00745646">
              <w:t>busy</w:t>
            </w:r>
          </w:p>
        </w:tc>
        <w:tc>
          <w:tcPr>
            <w:tcW w:w="3415" w:type="dxa"/>
          </w:tcPr>
          <w:p w:rsidR="008A7B4F" w:rsidRPr="00745646" w:rsidRDefault="008A7B4F" w:rsidP="00E437DC">
            <w:pPr>
              <w:pStyle w:val="Body"/>
            </w:pPr>
            <w:r>
              <w:t>[P_STR_TX_RT_NOOFLAYERS-</w:t>
            </w:r>
            <w:r w:rsidRPr="007D1C79">
              <w:t>1:0]</w:t>
            </w:r>
          </w:p>
        </w:tc>
        <w:tc>
          <w:tcPr>
            <w:tcW w:w="1240" w:type="dxa"/>
            <w:gridSpan w:val="2"/>
          </w:tcPr>
          <w:p w:rsidR="008A7B4F" w:rsidRPr="00745646" w:rsidRDefault="008A7B4F" w:rsidP="00E437DC">
            <w:pPr>
              <w:pStyle w:val="Body"/>
            </w:pPr>
            <w:r w:rsidRPr="00745646">
              <w:t>Output</w:t>
            </w:r>
          </w:p>
        </w:tc>
        <w:tc>
          <w:tcPr>
            <w:tcW w:w="2035" w:type="dxa"/>
          </w:tcPr>
          <w:p w:rsidR="008A7B4F" w:rsidRPr="00745646" w:rsidRDefault="008A7B4F" w:rsidP="00E437DC">
            <w:pPr>
              <w:pStyle w:val="Body"/>
            </w:pPr>
            <w:r>
              <w:t>Output Layer</w:t>
            </w:r>
            <w:r w:rsidRPr="00745646">
              <w:t xml:space="preserve"> Busy</w:t>
            </w:r>
            <w:r>
              <w:t xml:space="preserve"> (to NoC side interface)</w:t>
            </w:r>
          </w:p>
        </w:tc>
      </w:tr>
      <w:tr w:rsidR="008A7B4F" w:rsidTr="00E437DC">
        <w:trPr>
          <w:trHeight w:val="242"/>
        </w:trPr>
        <w:tc>
          <w:tcPr>
            <w:tcW w:w="3111" w:type="dxa"/>
          </w:tcPr>
          <w:p w:rsidR="008A7B4F" w:rsidRPr="009F0215" w:rsidRDefault="008A7B4F" w:rsidP="00E437DC">
            <w:pPr>
              <w:pStyle w:val="Body"/>
              <w:rPr>
                <w:strike/>
              </w:rPr>
            </w:pPr>
            <w:r w:rsidRPr="009F0215">
              <w:rPr>
                <w:strike/>
              </w:rPr>
              <w:t>rt_aceslvbrdg_cg_busy</w:t>
            </w:r>
          </w:p>
        </w:tc>
        <w:tc>
          <w:tcPr>
            <w:tcW w:w="3415" w:type="dxa"/>
          </w:tcPr>
          <w:p w:rsidR="008A7B4F" w:rsidRPr="009F0215" w:rsidRDefault="008A7B4F" w:rsidP="00E437DC">
            <w:pPr>
              <w:pStyle w:val="Body"/>
              <w:rPr>
                <w:strike/>
              </w:rPr>
            </w:pPr>
            <w:r w:rsidRPr="009F0215">
              <w:rPr>
                <w:strike/>
              </w:rPr>
              <w:t>[P_STR_TX_RT_NOOFLAYERS-1:0]</w:t>
            </w:r>
          </w:p>
        </w:tc>
        <w:tc>
          <w:tcPr>
            <w:tcW w:w="1240" w:type="dxa"/>
            <w:gridSpan w:val="2"/>
          </w:tcPr>
          <w:p w:rsidR="008A7B4F" w:rsidRPr="009F0215" w:rsidRDefault="008A7B4F" w:rsidP="00E437DC">
            <w:pPr>
              <w:pStyle w:val="Body"/>
              <w:rPr>
                <w:strike/>
              </w:rPr>
            </w:pPr>
            <w:r w:rsidRPr="009F0215">
              <w:rPr>
                <w:strike/>
              </w:rPr>
              <w:t>Input</w:t>
            </w:r>
          </w:p>
        </w:tc>
        <w:tc>
          <w:tcPr>
            <w:tcW w:w="2035" w:type="dxa"/>
          </w:tcPr>
          <w:p w:rsidR="008A7B4F" w:rsidRPr="009F0215" w:rsidRDefault="008A7B4F" w:rsidP="00E437DC">
            <w:pPr>
              <w:pStyle w:val="Body"/>
              <w:rPr>
                <w:strike/>
              </w:rPr>
            </w:pPr>
            <w:r w:rsidRPr="009F0215">
              <w:rPr>
                <w:strike/>
              </w:rPr>
              <w:t xml:space="preserve">Input Port Busy </w:t>
            </w:r>
            <w:r w:rsidRPr="009F0215">
              <w:rPr>
                <w:strike/>
              </w:rPr>
              <w:br/>
              <w:t>(from NoC side interface)</w:t>
            </w:r>
          </w:p>
        </w:tc>
      </w:tr>
      <w:tr w:rsidR="008A7B4F" w:rsidTr="00E437DC">
        <w:trPr>
          <w:trHeight w:val="242"/>
        </w:trPr>
        <w:tc>
          <w:tcPr>
            <w:tcW w:w="9801" w:type="dxa"/>
            <w:gridSpan w:val="5"/>
          </w:tcPr>
          <w:p w:rsidR="008A7B4F" w:rsidRPr="00FD0C49" w:rsidRDefault="008A7B4F" w:rsidP="00E437DC">
            <w:pPr>
              <w:pStyle w:val="Body"/>
              <w:jc w:val="center"/>
              <w:rPr>
                <w:b/>
              </w:rPr>
            </w:pPr>
            <w:r>
              <w:rPr>
                <w:b/>
              </w:rPr>
              <w:t xml:space="preserve">AXI Slave Bridge : R and B channels </w:t>
            </w:r>
          </w:p>
        </w:tc>
      </w:tr>
      <w:tr w:rsidR="008A7B4F" w:rsidTr="00E437DC">
        <w:trPr>
          <w:trHeight w:val="985"/>
        </w:trPr>
        <w:tc>
          <w:tcPr>
            <w:tcW w:w="3111" w:type="dxa"/>
          </w:tcPr>
          <w:p w:rsidR="008A7B4F" w:rsidRPr="003E62FA" w:rsidRDefault="008A7B4F" w:rsidP="00E437DC">
            <w:pPr>
              <w:pStyle w:val="Body"/>
            </w:pPr>
            <w:r>
              <w:t>r_idle</w:t>
            </w:r>
          </w:p>
          <w:p w:rsidR="008A7B4F" w:rsidRDefault="008A7B4F" w:rsidP="00E437DC">
            <w:pPr>
              <w:pStyle w:val="Body"/>
            </w:pPr>
          </w:p>
        </w:tc>
        <w:tc>
          <w:tcPr>
            <w:tcW w:w="3415" w:type="dxa"/>
          </w:tcPr>
          <w:p w:rsidR="008A7B4F" w:rsidRDefault="008A7B4F" w:rsidP="00E437DC">
            <w:pPr>
              <w:pStyle w:val="Body"/>
              <w:jc w:val="center"/>
            </w:pPr>
            <w:r>
              <w:t>1</w:t>
            </w:r>
          </w:p>
        </w:tc>
        <w:tc>
          <w:tcPr>
            <w:tcW w:w="1240" w:type="dxa"/>
            <w:gridSpan w:val="2"/>
          </w:tcPr>
          <w:p w:rsidR="008A7B4F" w:rsidRDefault="00D8492A" w:rsidP="00E437DC">
            <w:pPr>
              <w:pStyle w:val="Body"/>
              <w:jc w:val="center"/>
            </w:pPr>
            <w:r>
              <w:t>Out</w:t>
            </w:r>
            <w:r w:rsidR="008A7B4F">
              <w:t>put</w:t>
            </w:r>
          </w:p>
        </w:tc>
        <w:tc>
          <w:tcPr>
            <w:tcW w:w="2035" w:type="dxa"/>
          </w:tcPr>
          <w:p w:rsidR="008A7B4F" w:rsidRPr="00C46137" w:rsidRDefault="008A7B4F" w:rsidP="00E437DC">
            <w:pPr>
              <w:pStyle w:val="Body"/>
            </w:pPr>
            <w:r>
              <w:t>R channel is idle</w:t>
            </w:r>
            <w:r>
              <w:br/>
              <w:t>For ASYNC intf with AXI Slave :  Additionally Async Fifos are empty</w:t>
            </w:r>
          </w:p>
        </w:tc>
      </w:tr>
      <w:tr w:rsidR="008A7B4F" w:rsidTr="00E437DC">
        <w:trPr>
          <w:trHeight w:val="512"/>
        </w:trPr>
        <w:tc>
          <w:tcPr>
            <w:tcW w:w="3111" w:type="dxa"/>
          </w:tcPr>
          <w:p w:rsidR="008A7B4F" w:rsidRPr="00AC7811" w:rsidRDefault="008A7B4F" w:rsidP="00E437DC">
            <w:pPr>
              <w:pStyle w:val="Body"/>
              <w:rPr>
                <w:szCs w:val="20"/>
              </w:rPr>
            </w:pPr>
            <w:r>
              <w:rPr>
                <w:color w:val="000000"/>
                <w:szCs w:val="20"/>
              </w:rPr>
              <w:t>b_idle</w:t>
            </w:r>
          </w:p>
        </w:tc>
        <w:tc>
          <w:tcPr>
            <w:tcW w:w="3415" w:type="dxa"/>
          </w:tcPr>
          <w:p w:rsidR="008A7B4F" w:rsidRDefault="008A7B4F" w:rsidP="00E437DC">
            <w:pPr>
              <w:pStyle w:val="Body"/>
              <w:jc w:val="center"/>
            </w:pPr>
            <w:r>
              <w:t>1</w:t>
            </w:r>
          </w:p>
        </w:tc>
        <w:tc>
          <w:tcPr>
            <w:tcW w:w="1240" w:type="dxa"/>
            <w:gridSpan w:val="2"/>
          </w:tcPr>
          <w:p w:rsidR="008A7B4F" w:rsidRDefault="00D8492A" w:rsidP="00E437DC">
            <w:pPr>
              <w:pStyle w:val="Body"/>
              <w:jc w:val="center"/>
            </w:pPr>
            <w:r>
              <w:t>Out</w:t>
            </w:r>
            <w:r w:rsidR="008A7B4F">
              <w:t>put</w:t>
            </w:r>
          </w:p>
        </w:tc>
        <w:tc>
          <w:tcPr>
            <w:tcW w:w="2035" w:type="dxa"/>
          </w:tcPr>
          <w:p w:rsidR="008A7B4F" w:rsidRPr="00FD0C49" w:rsidRDefault="008A7B4F" w:rsidP="00E437DC">
            <w:pPr>
              <w:pStyle w:val="Body"/>
            </w:pPr>
            <w:r>
              <w:t>B channel is empty</w:t>
            </w:r>
            <w:r>
              <w:br/>
              <w:t>For ASYNC intf with AXI Slave : Additionally Async Fifos are empty</w:t>
            </w:r>
          </w:p>
        </w:tc>
      </w:tr>
      <w:tr w:rsidR="008A7B4F" w:rsidTr="00E437DC">
        <w:trPr>
          <w:trHeight w:val="512"/>
        </w:trPr>
        <w:tc>
          <w:tcPr>
            <w:tcW w:w="3111" w:type="dxa"/>
          </w:tcPr>
          <w:p w:rsidR="008A7B4F" w:rsidRDefault="008A7B4F" w:rsidP="00E437DC">
            <w:pPr>
              <w:pStyle w:val="Body"/>
            </w:pPr>
            <w:r>
              <w:t>r_cg_clk</w:t>
            </w:r>
          </w:p>
        </w:tc>
        <w:tc>
          <w:tcPr>
            <w:tcW w:w="3415" w:type="dxa"/>
          </w:tcPr>
          <w:p w:rsidR="008A7B4F" w:rsidRDefault="008A7B4F" w:rsidP="00E437DC">
            <w:pPr>
              <w:pStyle w:val="Body"/>
              <w:jc w:val="center"/>
            </w:pPr>
            <w:r>
              <w:t>1</w:t>
            </w:r>
          </w:p>
        </w:tc>
        <w:tc>
          <w:tcPr>
            <w:tcW w:w="1240" w:type="dxa"/>
            <w:gridSpan w:val="2"/>
          </w:tcPr>
          <w:p w:rsidR="008A7B4F" w:rsidRDefault="00D8492A" w:rsidP="00E437DC">
            <w:pPr>
              <w:pStyle w:val="Body"/>
              <w:jc w:val="center"/>
            </w:pPr>
            <w:r>
              <w:t>In</w:t>
            </w:r>
            <w:r w:rsidR="008A7B4F">
              <w:t>put</w:t>
            </w:r>
          </w:p>
        </w:tc>
        <w:tc>
          <w:tcPr>
            <w:tcW w:w="2035" w:type="dxa"/>
          </w:tcPr>
          <w:p w:rsidR="008A7B4F" w:rsidRDefault="008A7B4F" w:rsidP="00E437DC">
            <w:pPr>
              <w:pStyle w:val="Body"/>
            </w:pPr>
            <w:r>
              <w:t>Gated Input clock for R Block</w:t>
            </w:r>
          </w:p>
        </w:tc>
      </w:tr>
      <w:tr w:rsidR="008A7B4F" w:rsidTr="00E437DC">
        <w:trPr>
          <w:trHeight w:val="512"/>
        </w:trPr>
        <w:tc>
          <w:tcPr>
            <w:tcW w:w="3111" w:type="dxa"/>
          </w:tcPr>
          <w:p w:rsidR="008A7B4F" w:rsidRDefault="008A7B4F" w:rsidP="00E437DC">
            <w:pPr>
              <w:pStyle w:val="Body"/>
            </w:pPr>
            <w:r>
              <w:t>w_cg_clk</w:t>
            </w:r>
          </w:p>
        </w:tc>
        <w:tc>
          <w:tcPr>
            <w:tcW w:w="3415" w:type="dxa"/>
          </w:tcPr>
          <w:p w:rsidR="008A7B4F" w:rsidRDefault="008A7B4F" w:rsidP="00E437DC">
            <w:pPr>
              <w:pStyle w:val="Body"/>
              <w:jc w:val="center"/>
            </w:pPr>
            <w:r>
              <w:t>1</w:t>
            </w:r>
          </w:p>
        </w:tc>
        <w:tc>
          <w:tcPr>
            <w:tcW w:w="1240" w:type="dxa"/>
            <w:gridSpan w:val="2"/>
          </w:tcPr>
          <w:p w:rsidR="008A7B4F" w:rsidRDefault="00D8492A" w:rsidP="00E437DC">
            <w:pPr>
              <w:pStyle w:val="Body"/>
              <w:jc w:val="center"/>
            </w:pPr>
            <w:r>
              <w:t>In</w:t>
            </w:r>
            <w:r w:rsidR="008A7B4F">
              <w:t>put</w:t>
            </w:r>
          </w:p>
        </w:tc>
        <w:tc>
          <w:tcPr>
            <w:tcW w:w="2035" w:type="dxa"/>
          </w:tcPr>
          <w:p w:rsidR="008A7B4F" w:rsidRDefault="008A7B4F" w:rsidP="00E437DC">
            <w:pPr>
              <w:pStyle w:val="Body"/>
            </w:pPr>
            <w:r>
              <w:t>Gated Input clock for for W Block</w:t>
            </w:r>
          </w:p>
        </w:tc>
      </w:tr>
      <w:tr w:rsidR="008A7B4F" w:rsidTr="00E437DC">
        <w:trPr>
          <w:trHeight w:val="70"/>
        </w:trPr>
        <w:tc>
          <w:tcPr>
            <w:tcW w:w="9801" w:type="dxa"/>
            <w:gridSpan w:val="5"/>
          </w:tcPr>
          <w:p w:rsidR="008A7B4F" w:rsidRPr="005A2C7B" w:rsidRDefault="008A7B4F" w:rsidP="00E437DC">
            <w:pPr>
              <w:pStyle w:val="Body"/>
              <w:jc w:val="center"/>
              <w:rPr>
                <w:b/>
              </w:rPr>
            </w:pPr>
            <w:r w:rsidRPr="005A2C7B">
              <w:rPr>
                <w:b/>
              </w:rPr>
              <w:t xml:space="preserve">AXI Slave Bridge :  AR and AW channels </w:t>
            </w:r>
          </w:p>
        </w:tc>
      </w:tr>
      <w:tr w:rsidR="008A7B4F" w:rsidTr="00E437DC">
        <w:trPr>
          <w:trHeight w:val="260"/>
        </w:trPr>
        <w:tc>
          <w:tcPr>
            <w:tcW w:w="3111" w:type="dxa"/>
          </w:tcPr>
          <w:p w:rsidR="008A7B4F" w:rsidRDefault="008A7B4F" w:rsidP="00E437DC">
            <w:pPr>
              <w:pStyle w:val="Body"/>
            </w:pPr>
            <w:r>
              <w:t>ar_idle</w:t>
            </w:r>
          </w:p>
        </w:tc>
        <w:tc>
          <w:tcPr>
            <w:tcW w:w="3415" w:type="dxa"/>
          </w:tcPr>
          <w:p w:rsidR="008A7B4F" w:rsidRDefault="008A7B4F" w:rsidP="00E437DC">
            <w:pPr>
              <w:pStyle w:val="Body"/>
              <w:jc w:val="center"/>
            </w:pPr>
            <w:r>
              <w:t>1</w:t>
            </w:r>
          </w:p>
        </w:tc>
        <w:tc>
          <w:tcPr>
            <w:tcW w:w="1142" w:type="dxa"/>
          </w:tcPr>
          <w:p w:rsidR="008A7B4F" w:rsidRDefault="00BC283B" w:rsidP="00E437DC">
            <w:pPr>
              <w:pStyle w:val="Body"/>
              <w:jc w:val="center"/>
            </w:pPr>
            <w:r>
              <w:t>Out</w:t>
            </w:r>
            <w:r w:rsidR="008A7B4F">
              <w:t>put</w:t>
            </w:r>
          </w:p>
        </w:tc>
        <w:tc>
          <w:tcPr>
            <w:tcW w:w="2133" w:type="dxa"/>
            <w:gridSpan w:val="2"/>
          </w:tcPr>
          <w:p w:rsidR="008A7B4F" w:rsidRDefault="008A7B4F" w:rsidP="00E437DC">
            <w:pPr>
              <w:pStyle w:val="Body"/>
            </w:pPr>
            <w:r>
              <w:t>AR channel is idle</w:t>
            </w:r>
            <w:r>
              <w:br/>
              <w:t>For ASYNC intf with AXI Slave : Additionally Async Fifos are empty</w:t>
            </w:r>
          </w:p>
        </w:tc>
      </w:tr>
      <w:tr w:rsidR="008A7B4F" w:rsidTr="00E437DC">
        <w:trPr>
          <w:trHeight w:val="260"/>
        </w:trPr>
        <w:tc>
          <w:tcPr>
            <w:tcW w:w="3111" w:type="dxa"/>
          </w:tcPr>
          <w:p w:rsidR="008A7B4F" w:rsidRDefault="008A7B4F" w:rsidP="00E437DC">
            <w:pPr>
              <w:pStyle w:val="Body"/>
            </w:pPr>
            <w:r>
              <w:t>aw_idle</w:t>
            </w:r>
          </w:p>
        </w:tc>
        <w:tc>
          <w:tcPr>
            <w:tcW w:w="3415" w:type="dxa"/>
          </w:tcPr>
          <w:p w:rsidR="008A7B4F" w:rsidRDefault="008A7B4F" w:rsidP="00E437DC">
            <w:pPr>
              <w:pStyle w:val="Body"/>
              <w:jc w:val="center"/>
            </w:pPr>
            <w:r>
              <w:t>1</w:t>
            </w:r>
          </w:p>
        </w:tc>
        <w:tc>
          <w:tcPr>
            <w:tcW w:w="1142" w:type="dxa"/>
          </w:tcPr>
          <w:p w:rsidR="008A7B4F" w:rsidRDefault="00BC283B" w:rsidP="00E437DC">
            <w:pPr>
              <w:pStyle w:val="Body"/>
              <w:jc w:val="center"/>
            </w:pPr>
            <w:r>
              <w:t>Out</w:t>
            </w:r>
            <w:r w:rsidR="008A7B4F">
              <w:t>put</w:t>
            </w:r>
          </w:p>
        </w:tc>
        <w:tc>
          <w:tcPr>
            <w:tcW w:w="2133" w:type="dxa"/>
            <w:gridSpan w:val="2"/>
          </w:tcPr>
          <w:p w:rsidR="008A7B4F" w:rsidRDefault="008A7B4F" w:rsidP="00E437DC">
            <w:pPr>
              <w:pStyle w:val="Body"/>
            </w:pPr>
            <w:r>
              <w:t>AW channel is idle</w:t>
            </w:r>
            <w:r>
              <w:br/>
              <w:t>For ASYNC intf with AXI Slave : Additionally Async Fifos are empty</w:t>
            </w:r>
          </w:p>
        </w:tc>
      </w:tr>
      <w:tr w:rsidR="008A7B4F" w:rsidTr="00E437DC">
        <w:trPr>
          <w:trHeight w:val="260"/>
        </w:trPr>
        <w:tc>
          <w:tcPr>
            <w:tcW w:w="3111" w:type="dxa"/>
          </w:tcPr>
          <w:p w:rsidR="008A7B4F" w:rsidRDefault="008A7B4F" w:rsidP="00E437DC">
            <w:pPr>
              <w:pStyle w:val="Body"/>
            </w:pPr>
            <w:r>
              <w:t>ar_cg_clk</w:t>
            </w:r>
          </w:p>
        </w:tc>
        <w:tc>
          <w:tcPr>
            <w:tcW w:w="3415" w:type="dxa"/>
          </w:tcPr>
          <w:p w:rsidR="008A7B4F" w:rsidRDefault="008A7B4F" w:rsidP="00E437DC">
            <w:pPr>
              <w:pStyle w:val="Body"/>
              <w:jc w:val="center"/>
            </w:pPr>
            <w:r>
              <w:t>1</w:t>
            </w:r>
          </w:p>
        </w:tc>
        <w:tc>
          <w:tcPr>
            <w:tcW w:w="1142" w:type="dxa"/>
          </w:tcPr>
          <w:p w:rsidR="008A7B4F" w:rsidRDefault="00BC2FFF" w:rsidP="00E437DC">
            <w:pPr>
              <w:pStyle w:val="Body"/>
              <w:jc w:val="center"/>
            </w:pPr>
            <w:r>
              <w:t>In</w:t>
            </w:r>
            <w:r w:rsidR="008A7B4F">
              <w:t>put</w:t>
            </w:r>
          </w:p>
        </w:tc>
        <w:tc>
          <w:tcPr>
            <w:tcW w:w="2133" w:type="dxa"/>
            <w:gridSpan w:val="2"/>
          </w:tcPr>
          <w:p w:rsidR="008A7B4F" w:rsidRDefault="008A7B4F" w:rsidP="00E437DC">
            <w:pPr>
              <w:pStyle w:val="Body"/>
            </w:pPr>
            <w:r>
              <w:t>Gated input clock for AR channel</w:t>
            </w:r>
          </w:p>
        </w:tc>
      </w:tr>
      <w:tr w:rsidR="008A7B4F" w:rsidTr="00E437DC">
        <w:trPr>
          <w:trHeight w:val="260"/>
        </w:trPr>
        <w:tc>
          <w:tcPr>
            <w:tcW w:w="3111" w:type="dxa"/>
          </w:tcPr>
          <w:p w:rsidR="008A7B4F" w:rsidRDefault="008A7B4F" w:rsidP="00E437DC">
            <w:pPr>
              <w:pStyle w:val="Body"/>
            </w:pPr>
            <w:r>
              <w:t>aw_cg_clk</w:t>
            </w:r>
          </w:p>
        </w:tc>
        <w:tc>
          <w:tcPr>
            <w:tcW w:w="3415" w:type="dxa"/>
          </w:tcPr>
          <w:p w:rsidR="008A7B4F" w:rsidRDefault="008A7B4F" w:rsidP="00E437DC">
            <w:pPr>
              <w:pStyle w:val="Body"/>
              <w:jc w:val="center"/>
            </w:pPr>
            <w:r>
              <w:t>1</w:t>
            </w:r>
          </w:p>
        </w:tc>
        <w:tc>
          <w:tcPr>
            <w:tcW w:w="1142" w:type="dxa"/>
          </w:tcPr>
          <w:p w:rsidR="008A7B4F" w:rsidRDefault="00BC2FFF" w:rsidP="00E437DC">
            <w:pPr>
              <w:pStyle w:val="Body"/>
              <w:jc w:val="center"/>
            </w:pPr>
            <w:r>
              <w:t>In</w:t>
            </w:r>
            <w:r w:rsidR="008A7B4F">
              <w:t>put</w:t>
            </w:r>
          </w:p>
        </w:tc>
        <w:tc>
          <w:tcPr>
            <w:tcW w:w="2133" w:type="dxa"/>
            <w:gridSpan w:val="2"/>
          </w:tcPr>
          <w:p w:rsidR="008A7B4F" w:rsidRDefault="008A7B4F" w:rsidP="00E437DC">
            <w:pPr>
              <w:pStyle w:val="Body"/>
            </w:pPr>
            <w:r>
              <w:t>Gated input clock for AW channel</w:t>
            </w:r>
          </w:p>
        </w:tc>
      </w:tr>
      <w:tr w:rsidR="008A7B4F" w:rsidTr="00E437DC">
        <w:trPr>
          <w:trHeight w:val="242"/>
        </w:trPr>
        <w:tc>
          <w:tcPr>
            <w:tcW w:w="9801" w:type="dxa"/>
            <w:gridSpan w:val="5"/>
          </w:tcPr>
          <w:p w:rsidR="008A7B4F" w:rsidRPr="005A2C7B" w:rsidRDefault="008A7B4F" w:rsidP="00E437DC">
            <w:pPr>
              <w:pStyle w:val="Body"/>
              <w:jc w:val="center"/>
              <w:rPr>
                <w:b/>
              </w:rPr>
            </w:pPr>
            <w:r w:rsidRPr="005A2C7B">
              <w:rPr>
                <w:b/>
              </w:rPr>
              <w:lastRenderedPageBreak/>
              <w:t xml:space="preserve">AXI Slave Bridge : CSR </w:t>
            </w:r>
          </w:p>
        </w:tc>
      </w:tr>
      <w:tr w:rsidR="008A7B4F" w:rsidTr="00E437DC">
        <w:trPr>
          <w:trHeight w:val="512"/>
        </w:trPr>
        <w:tc>
          <w:tcPr>
            <w:tcW w:w="3111" w:type="dxa"/>
          </w:tcPr>
          <w:p w:rsidR="008A7B4F" w:rsidRPr="00AC7811" w:rsidRDefault="008A7B4F" w:rsidP="00E437DC">
            <w:pPr>
              <w:pStyle w:val="Body"/>
              <w:rPr>
                <w:szCs w:val="20"/>
              </w:rPr>
            </w:pPr>
            <w:r>
              <w:t>acsb_cg_reg</w:t>
            </w:r>
          </w:p>
        </w:tc>
        <w:tc>
          <w:tcPr>
            <w:tcW w:w="3415" w:type="dxa"/>
          </w:tcPr>
          <w:p w:rsidR="008A7B4F" w:rsidRDefault="008A7B4F" w:rsidP="00E437DC">
            <w:pPr>
              <w:pStyle w:val="Body"/>
              <w:jc w:val="center"/>
            </w:pPr>
            <w:r>
              <w:t>17</w:t>
            </w:r>
          </w:p>
        </w:tc>
        <w:tc>
          <w:tcPr>
            <w:tcW w:w="1142" w:type="dxa"/>
          </w:tcPr>
          <w:p w:rsidR="008A7B4F" w:rsidRDefault="00C54E4F" w:rsidP="00E437DC">
            <w:pPr>
              <w:pStyle w:val="Body"/>
              <w:jc w:val="center"/>
            </w:pPr>
            <w:r>
              <w:t>Out</w:t>
            </w:r>
            <w:r w:rsidR="008A7B4F">
              <w:t>put</w:t>
            </w:r>
          </w:p>
        </w:tc>
        <w:tc>
          <w:tcPr>
            <w:tcW w:w="2133" w:type="dxa"/>
            <w:gridSpan w:val="2"/>
          </w:tcPr>
          <w:p w:rsidR="008A7B4F" w:rsidRPr="00FD0C49" w:rsidRDefault="008A7B4F" w:rsidP="00AA2A07">
            <w:pPr>
              <w:pStyle w:val="Body"/>
            </w:pPr>
            <w:r>
              <w:t>17 bit register read value from  clock gate control register (Section</w:t>
            </w:r>
            <w:r w:rsidR="00AA2A07">
              <w:t xml:space="preserve"> </w:t>
            </w:r>
            <w:r w:rsidR="00AA2A07">
              <w:fldChar w:fldCharType="begin"/>
            </w:r>
            <w:r w:rsidR="00AA2A07">
              <w:instrText xml:space="preserve"> REF _Ref380515889 \r \h </w:instrText>
            </w:r>
            <w:r w:rsidR="00AA2A07">
              <w:fldChar w:fldCharType="separate"/>
            </w:r>
            <w:r w:rsidR="00257CBE">
              <w:t>10.4.2</w:t>
            </w:r>
            <w:r w:rsidR="00AA2A07">
              <w:fldChar w:fldCharType="end"/>
            </w:r>
            <w:r>
              <w:t>)</w:t>
            </w:r>
          </w:p>
        </w:tc>
      </w:tr>
      <w:tr w:rsidR="008A7B4F" w:rsidTr="00E437DC">
        <w:trPr>
          <w:trHeight w:val="242"/>
        </w:trPr>
        <w:tc>
          <w:tcPr>
            <w:tcW w:w="9801" w:type="dxa"/>
            <w:gridSpan w:val="5"/>
          </w:tcPr>
          <w:p w:rsidR="008A7B4F" w:rsidRPr="003A5BE2" w:rsidRDefault="008A7B4F" w:rsidP="00E437DC">
            <w:pPr>
              <w:pStyle w:val="Body"/>
              <w:jc w:val="center"/>
              <w:rPr>
                <w:b/>
              </w:rPr>
            </w:pPr>
            <w:r>
              <w:rPr>
                <w:b/>
              </w:rPr>
              <w:t xml:space="preserve">StrrxBrdg signals </w:t>
            </w:r>
          </w:p>
        </w:tc>
      </w:tr>
      <w:tr w:rsidR="008A7B4F" w:rsidTr="00E437DC">
        <w:trPr>
          <w:trHeight w:val="242"/>
        </w:trPr>
        <w:tc>
          <w:tcPr>
            <w:tcW w:w="3111" w:type="dxa"/>
          </w:tcPr>
          <w:p w:rsidR="008A7B4F" w:rsidRDefault="008A7B4F" w:rsidP="00E437DC">
            <w:pPr>
              <w:pStyle w:val="Body"/>
            </w:pPr>
            <w:r w:rsidRPr="003F70DF">
              <w:t>strrxbrdg_fifo_empty</w:t>
            </w:r>
          </w:p>
        </w:tc>
        <w:tc>
          <w:tcPr>
            <w:tcW w:w="3415" w:type="dxa"/>
          </w:tcPr>
          <w:p w:rsidR="008A7B4F" w:rsidRDefault="008A7B4F" w:rsidP="00E437DC">
            <w:pPr>
              <w:pStyle w:val="Body"/>
              <w:jc w:val="center"/>
            </w:pPr>
            <w:r w:rsidRPr="003F70DF">
              <w:t>[P_STR_TX_RT_NOOFLAYERS-1:0]</w:t>
            </w:r>
          </w:p>
        </w:tc>
        <w:tc>
          <w:tcPr>
            <w:tcW w:w="1240" w:type="dxa"/>
            <w:gridSpan w:val="2"/>
          </w:tcPr>
          <w:p w:rsidR="008A7B4F" w:rsidRDefault="007908CB" w:rsidP="00E437DC">
            <w:pPr>
              <w:pStyle w:val="Body"/>
              <w:jc w:val="center"/>
            </w:pPr>
            <w:r>
              <w:t>Out</w:t>
            </w:r>
            <w:r w:rsidR="008A7B4F">
              <w:t>put</w:t>
            </w:r>
          </w:p>
        </w:tc>
        <w:tc>
          <w:tcPr>
            <w:tcW w:w="2035" w:type="dxa"/>
          </w:tcPr>
          <w:p w:rsidR="008A7B4F" w:rsidRDefault="008A7B4F" w:rsidP="00E437DC">
            <w:pPr>
              <w:pStyle w:val="Body"/>
            </w:pPr>
            <w:r w:rsidRPr="003F70DF">
              <w:t>NoC side Input VC fifos are empty</w:t>
            </w:r>
          </w:p>
        </w:tc>
      </w:tr>
      <w:tr w:rsidR="008A7B4F" w:rsidTr="00E437DC">
        <w:trPr>
          <w:trHeight w:val="242"/>
        </w:trPr>
        <w:tc>
          <w:tcPr>
            <w:tcW w:w="3111" w:type="dxa"/>
          </w:tcPr>
          <w:p w:rsidR="008A7B4F" w:rsidRDefault="008A7B4F" w:rsidP="00E437DC">
            <w:pPr>
              <w:pStyle w:val="Body"/>
            </w:pPr>
            <w:r w:rsidRPr="00035B0A">
              <w:t>strrxbrdg_</w:t>
            </w:r>
            <w:r>
              <w:t>cg_</w:t>
            </w:r>
            <w:r w:rsidRPr="00035B0A">
              <w:t>clk</w:t>
            </w:r>
          </w:p>
        </w:tc>
        <w:tc>
          <w:tcPr>
            <w:tcW w:w="3415" w:type="dxa"/>
          </w:tcPr>
          <w:p w:rsidR="008A7B4F" w:rsidRDefault="008A7B4F" w:rsidP="00E437DC">
            <w:pPr>
              <w:pStyle w:val="Body"/>
              <w:jc w:val="center"/>
            </w:pPr>
            <w:r w:rsidRPr="00035B0A">
              <w:t>[P_STR_TX_RT_NOOFLAYERS-1:0]</w:t>
            </w:r>
          </w:p>
        </w:tc>
        <w:tc>
          <w:tcPr>
            <w:tcW w:w="1240" w:type="dxa"/>
            <w:gridSpan w:val="2"/>
          </w:tcPr>
          <w:p w:rsidR="008A7B4F" w:rsidRDefault="007908CB" w:rsidP="00E437DC">
            <w:pPr>
              <w:pStyle w:val="Body"/>
              <w:jc w:val="center"/>
            </w:pPr>
            <w:r>
              <w:t>In</w:t>
            </w:r>
            <w:r w:rsidR="008A7B4F">
              <w:t>put</w:t>
            </w:r>
          </w:p>
        </w:tc>
        <w:tc>
          <w:tcPr>
            <w:tcW w:w="2035" w:type="dxa"/>
          </w:tcPr>
          <w:p w:rsidR="008A7B4F" w:rsidRPr="003776A9" w:rsidRDefault="008A7B4F" w:rsidP="00E437DC">
            <w:pPr>
              <w:pStyle w:val="Body"/>
              <w:jc w:val="center"/>
              <w:rPr>
                <w:b/>
              </w:rPr>
            </w:pPr>
            <w:r w:rsidRPr="003776A9">
              <w:rPr>
                <w:b/>
              </w:rPr>
              <w:t xml:space="preserve">Gated Input clock for NoC side Rx VC FIFOs </w:t>
            </w:r>
          </w:p>
        </w:tc>
      </w:tr>
      <w:tr w:rsidR="008A7B4F" w:rsidTr="00E437DC">
        <w:trPr>
          <w:trHeight w:val="242"/>
        </w:trPr>
        <w:tc>
          <w:tcPr>
            <w:tcW w:w="9801" w:type="dxa"/>
            <w:gridSpan w:val="5"/>
          </w:tcPr>
          <w:p w:rsidR="008A7B4F" w:rsidRPr="003776A9" w:rsidRDefault="008A7B4F" w:rsidP="00E437DC">
            <w:pPr>
              <w:pStyle w:val="Body"/>
              <w:jc w:val="center"/>
              <w:rPr>
                <w:b/>
              </w:rPr>
            </w:pPr>
            <w:r>
              <w:rPr>
                <w:b/>
              </w:rPr>
              <w:t xml:space="preserve">Misc signals </w:t>
            </w:r>
          </w:p>
        </w:tc>
      </w:tr>
      <w:tr w:rsidR="008A7B4F" w:rsidTr="00E437DC">
        <w:trPr>
          <w:trHeight w:val="242"/>
        </w:trPr>
        <w:tc>
          <w:tcPr>
            <w:tcW w:w="3111" w:type="dxa"/>
          </w:tcPr>
          <w:p w:rsidR="008A7B4F" w:rsidRDefault="008A7B4F" w:rsidP="00E437DC">
            <w:pPr>
              <w:pStyle w:val="Body"/>
            </w:pPr>
            <w:r>
              <w:t>Core_cg_clk</w:t>
            </w:r>
          </w:p>
        </w:tc>
        <w:tc>
          <w:tcPr>
            <w:tcW w:w="3415" w:type="dxa"/>
          </w:tcPr>
          <w:p w:rsidR="008A7B4F" w:rsidRDefault="008A7B4F" w:rsidP="00E437DC">
            <w:pPr>
              <w:pStyle w:val="Body"/>
              <w:jc w:val="center"/>
            </w:pPr>
            <w:r>
              <w:t>1</w:t>
            </w:r>
          </w:p>
        </w:tc>
        <w:tc>
          <w:tcPr>
            <w:tcW w:w="1240" w:type="dxa"/>
            <w:gridSpan w:val="2"/>
          </w:tcPr>
          <w:p w:rsidR="008A7B4F" w:rsidRDefault="007908CB" w:rsidP="00E437DC">
            <w:pPr>
              <w:pStyle w:val="Body"/>
            </w:pPr>
            <w:r>
              <w:t>In</w:t>
            </w:r>
            <w:r w:rsidR="008A7B4F">
              <w:t>put</w:t>
            </w:r>
          </w:p>
        </w:tc>
        <w:tc>
          <w:tcPr>
            <w:tcW w:w="2035" w:type="dxa"/>
          </w:tcPr>
          <w:p w:rsidR="008A7B4F" w:rsidRDefault="008A7B4F" w:rsidP="00E437DC">
            <w:pPr>
              <w:pStyle w:val="Body"/>
            </w:pPr>
            <w:r>
              <w:t xml:space="preserve">Gated clock for complete shut-down of the AXI Slave Bridge. </w:t>
            </w:r>
            <w:r w:rsidRPr="003A5BE2">
              <w:rPr>
                <w:b/>
              </w:rPr>
              <w:t xml:space="preserve">Core_clk will still be an input to the router for </w:t>
            </w:r>
            <w:r>
              <w:rPr>
                <w:b/>
              </w:rPr>
              <w:t xml:space="preserve">some </w:t>
            </w:r>
            <w:r w:rsidRPr="003A5BE2">
              <w:rPr>
                <w:b/>
              </w:rPr>
              <w:t>free running signals</w:t>
            </w:r>
            <w:r>
              <w:rPr>
                <w:b/>
              </w:rPr>
              <w:t xml:space="preserve"> and logic</w:t>
            </w:r>
          </w:p>
        </w:tc>
      </w:tr>
    </w:tbl>
    <w:p w:rsidR="008A7B4F" w:rsidRDefault="008A7B4F" w:rsidP="008A7B4F">
      <w:pPr>
        <w:pStyle w:val="Body"/>
      </w:pPr>
    </w:p>
    <w:p w:rsidR="008A7B4F" w:rsidRDefault="008A7B4F" w:rsidP="00F9236C">
      <w:pPr>
        <w:pStyle w:val="Heading4"/>
        <w:numPr>
          <w:ilvl w:val="0"/>
          <w:numId w:val="0"/>
        </w:numPr>
      </w:pPr>
    </w:p>
    <w:p w:rsidR="00F9236C" w:rsidRDefault="00F9236C" w:rsidP="00F9236C">
      <w:pPr>
        <w:pStyle w:val="Caption"/>
        <w:keepNext/>
      </w:pPr>
      <w:bookmarkStart w:id="176" w:name="_Toc388376380"/>
      <w:r>
        <w:t xml:space="preserve">Table </w:t>
      </w:r>
      <w:r w:rsidR="00B926E2">
        <w:fldChar w:fldCharType="begin"/>
      </w:r>
      <w:r w:rsidR="00B926E2">
        <w:instrText xml:space="preserve"> SEQ Table \* ARABIC </w:instrText>
      </w:r>
      <w:r w:rsidR="00B926E2">
        <w:fldChar w:fldCharType="separate"/>
      </w:r>
      <w:r w:rsidR="00A21017">
        <w:rPr>
          <w:noProof/>
        </w:rPr>
        <w:t>43</w:t>
      </w:r>
      <w:r w:rsidR="00B926E2">
        <w:rPr>
          <w:noProof/>
        </w:rPr>
        <w:fldChar w:fldCharType="end"/>
      </w:r>
      <w:r>
        <w:t xml:space="preserve"> </w:t>
      </w:r>
      <w:r w:rsidR="002B46AD">
        <w:t xml:space="preserve">Implementation #2: </w:t>
      </w:r>
      <w:r>
        <w:t>u_aceslvbrdg_cg interface signals (Wrapper Internal)</w:t>
      </w:r>
      <w:bookmarkEnd w:id="176"/>
    </w:p>
    <w:tbl>
      <w:tblPr>
        <w:tblStyle w:val="TableGrid"/>
        <w:tblW w:w="9801" w:type="dxa"/>
        <w:tblLayout w:type="fixed"/>
        <w:tblLook w:val="04A0" w:firstRow="1" w:lastRow="0" w:firstColumn="1" w:lastColumn="0" w:noHBand="0" w:noVBand="1"/>
      </w:tblPr>
      <w:tblGrid>
        <w:gridCol w:w="3111"/>
        <w:gridCol w:w="3415"/>
        <w:gridCol w:w="1240"/>
        <w:gridCol w:w="2035"/>
      </w:tblGrid>
      <w:tr w:rsidR="00F9236C" w:rsidRPr="002D3624" w:rsidTr="00837337">
        <w:trPr>
          <w:trHeight w:val="242"/>
        </w:trPr>
        <w:tc>
          <w:tcPr>
            <w:tcW w:w="3111" w:type="dxa"/>
          </w:tcPr>
          <w:p w:rsidR="00F9236C" w:rsidRPr="002D3624" w:rsidRDefault="00F9236C" w:rsidP="00837337">
            <w:pPr>
              <w:pStyle w:val="Body"/>
            </w:pPr>
            <w:r>
              <w:t>Core_clk</w:t>
            </w:r>
          </w:p>
        </w:tc>
        <w:tc>
          <w:tcPr>
            <w:tcW w:w="3415" w:type="dxa"/>
          </w:tcPr>
          <w:p w:rsidR="00F9236C" w:rsidRPr="002D3624" w:rsidRDefault="00F9236C" w:rsidP="00837337">
            <w:pPr>
              <w:pStyle w:val="Body"/>
              <w:jc w:val="center"/>
            </w:pPr>
            <w:r w:rsidRPr="002D3624">
              <w:t>1</w:t>
            </w:r>
          </w:p>
        </w:tc>
        <w:tc>
          <w:tcPr>
            <w:tcW w:w="1240" w:type="dxa"/>
          </w:tcPr>
          <w:p w:rsidR="00F9236C" w:rsidRPr="002D3624" w:rsidRDefault="00F9236C" w:rsidP="00837337">
            <w:pPr>
              <w:pStyle w:val="Body"/>
              <w:jc w:val="center"/>
            </w:pPr>
            <w:r w:rsidRPr="002D3624">
              <w:t>Input</w:t>
            </w:r>
          </w:p>
        </w:tc>
        <w:tc>
          <w:tcPr>
            <w:tcW w:w="2035" w:type="dxa"/>
          </w:tcPr>
          <w:p w:rsidR="00F9236C" w:rsidRPr="002D3624" w:rsidRDefault="00F9236C" w:rsidP="00837337">
            <w:pPr>
              <w:pStyle w:val="Body"/>
            </w:pPr>
            <w:r>
              <w:t>Free running clock input</w:t>
            </w:r>
          </w:p>
        </w:tc>
      </w:tr>
      <w:tr w:rsidR="00F9236C" w:rsidTr="00837337">
        <w:trPr>
          <w:trHeight w:val="242"/>
        </w:trPr>
        <w:tc>
          <w:tcPr>
            <w:tcW w:w="3111" w:type="dxa"/>
          </w:tcPr>
          <w:p w:rsidR="00F9236C" w:rsidRDefault="00F9236C" w:rsidP="00837337">
            <w:pPr>
              <w:pStyle w:val="Body"/>
            </w:pPr>
            <w:r>
              <w:t>Noc_reset</w:t>
            </w:r>
          </w:p>
        </w:tc>
        <w:tc>
          <w:tcPr>
            <w:tcW w:w="3415" w:type="dxa"/>
          </w:tcPr>
          <w:p w:rsidR="00F9236C" w:rsidRPr="002D3624" w:rsidRDefault="00F9236C" w:rsidP="00837337">
            <w:pPr>
              <w:pStyle w:val="Body"/>
              <w:jc w:val="center"/>
            </w:pPr>
            <w:r>
              <w:t>1</w:t>
            </w:r>
          </w:p>
        </w:tc>
        <w:tc>
          <w:tcPr>
            <w:tcW w:w="1240" w:type="dxa"/>
          </w:tcPr>
          <w:p w:rsidR="00F9236C" w:rsidRPr="002D3624" w:rsidRDefault="00F9236C" w:rsidP="00837337">
            <w:pPr>
              <w:pStyle w:val="Body"/>
              <w:jc w:val="center"/>
            </w:pPr>
            <w:r>
              <w:t>Input</w:t>
            </w:r>
          </w:p>
        </w:tc>
        <w:tc>
          <w:tcPr>
            <w:tcW w:w="2035" w:type="dxa"/>
          </w:tcPr>
          <w:p w:rsidR="00F9236C" w:rsidRDefault="00F9236C" w:rsidP="00837337">
            <w:pPr>
              <w:pStyle w:val="Body"/>
            </w:pPr>
            <w:r>
              <w:t>Global reset</w:t>
            </w:r>
          </w:p>
        </w:tc>
      </w:tr>
      <w:tr w:rsidR="00FE294C" w:rsidTr="00837337">
        <w:trPr>
          <w:trHeight w:val="242"/>
        </w:trPr>
        <w:tc>
          <w:tcPr>
            <w:tcW w:w="3111" w:type="dxa"/>
          </w:tcPr>
          <w:p w:rsidR="00FE294C" w:rsidRPr="00111660" w:rsidRDefault="00FE294C" w:rsidP="0025291D">
            <w:pPr>
              <w:pStyle w:val="Body"/>
            </w:pPr>
            <w:r w:rsidRPr="00111660">
              <w:t>System_cg_or</w:t>
            </w:r>
          </w:p>
        </w:tc>
        <w:tc>
          <w:tcPr>
            <w:tcW w:w="3415" w:type="dxa"/>
          </w:tcPr>
          <w:p w:rsidR="00FE294C" w:rsidRPr="00111660" w:rsidRDefault="00FE294C" w:rsidP="0025291D">
            <w:pPr>
              <w:pStyle w:val="Body"/>
              <w:jc w:val="center"/>
            </w:pPr>
            <w:r w:rsidRPr="00111660">
              <w:t>1</w:t>
            </w:r>
          </w:p>
        </w:tc>
        <w:tc>
          <w:tcPr>
            <w:tcW w:w="1240" w:type="dxa"/>
          </w:tcPr>
          <w:p w:rsidR="00FE294C" w:rsidRPr="00111660" w:rsidRDefault="00FE294C" w:rsidP="0025291D">
            <w:pPr>
              <w:pStyle w:val="Body"/>
              <w:jc w:val="center"/>
            </w:pPr>
            <w:r w:rsidRPr="00111660">
              <w:t>Input</w:t>
            </w:r>
          </w:p>
        </w:tc>
        <w:tc>
          <w:tcPr>
            <w:tcW w:w="2035" w:type="dxa"/>
          </w:tcPr>
          <w:p w:rsidR="00FE294C" w:rsidRPr="00111660" w:rsidRDefault="00FE294C" w:rsidP="0025291D">
            <w:pPr>
              <w:pStyle w:val="Body"/>
            </w:pPr>
            <w:r w:rsidRPr="00111660">
              <w:t xml:space="preserve">System Clock Gate Over ride </w:t>
            </w:r>
          </w:p>
        </w:tc>
      </w:tr>
      <w:tr w:rsidR="009F0215" w:rsidTr="00837337">
        <w:trPr>
          <w:trHeight w:val="242"/>
        </w:trPr>
        <w:tc>
          <w:tcPr>
            <w:tcW w:w="3111" w:type="dxa"/>
          </w:tcPr>
          <w:p w:rsidR="009F0215" w:rsidRPr="00745646" w:rsidRDefault="009F0215" w:rsidP="00837337">
            <w:pPr>
              <w:pStyle w:val="Body"/>
            </w:pPr>
            <w:r>
              <w:t>aceslvbrdg_rt</w:t>
            </w:r>
            <w:r w:rsidRPr="00745646">
              <w:t>_</w:t>
            </w:r>
            <w:r>
              <w:t>cg_</w:t>
            </w:r>
            <w:r w:rsidRPr="00745646">
              <w:t>busy</w:t>
            </w:r>
          </w:p>
        </w:tc>
        <w:tc>
          <w:tcPr>
            <w:tcW w:w="3415" w:type="dxa"/>
          </w:tcPr>
          <w:p w:rsidR="009F0215" w:rsidRPr="00745646" w:rsidRDefault="009F0215" w:rsidP="00837337">
            <w:pPr>
              <w:pStyle w:val="Body"/>
            </w:pPr>
            <w:r>
              <w:t>[P_STR_TX_RT_NOOFLAYERS-</w:t>
            </w:r>
            <w:r w:rsidRPr="007D1C79">
              <w:t>1:0]</w:t>
            </w:r>
          </w:p>
        </w:tc>
        <w:tc>
          <w:tcPr>
            <w:tcW w:w="1240" w:type="dxa"/>
          </w:tcPr>
          <w:p w:rsidR="009F0215" w:rsidRPr="00745646" w:rsidRDefault="009F0215" w:rsidP="00837337">
            <w:pPr>
              <w:pStyle w:val="Body"/>
            </w:pPr>
            <w:r w:rsidRPr="00745646">
              <w:t>Output</w:t>
            </w:r>
          </w:p>
        </w:tc>
        <w:tc>
          <w:tcPr>
            <w:tcW w:w="2035" w:type="dxa"/>
          </w:tcPr>
          <w:p w:rsidR="009F0215" w:rsidRPr="00745646" w:rsidRDefault="009F0215" w:rsidP="00837337">
            <w:pPr>
              <w:pStyle w:val="Body"/>
            </w:pPr>
            <w:r>
              <w:t>Output Layer</w:t>
            </w:r>
            <w:r w:rsidRPr="00745646">
              <w:t xml:space="preserve"> Busy</w:t>
            </w:r>
            <w:r>
              <w:t xml:space="preserve"> (to NoC side interface)</w:t>
            </w:r>
          </w:p>
        </w:tc>
      </w:tr>
      <w:tr w:rsidR="00421A0E" w:rsidTr="00837337">
        <w:trPr>
          <w:trHeight w:val="242"/>
        </w:trPr>
        <w:tc>
          <w:tcPr>
            <w:tcW w:w="3111" w:type="dxa"/>
          </w:tcPr>
          <w:p w:rsidR="00421A0E" w:rsidRPr="00745646" w:rsidRDefault="00421A0E" w:rsidP="00837337">
            <w:pPr>
              <w:pStyle w:val="Body"/>
            </w:pPr>
            <w:r>
              <w:t>aceslvbrdg_rt</w:t>
            </w:r>
            <w:r w:rsidRPr="00745646">
              <w:t>_</w:t>
            </w:r>
            <w:r>
              <w:t>cg_status</w:t>
            </w:r>
          </w:p>
        </w:tc>
        <w:tc>
          <w:tcPr>
            <w:tcW w:w="3415" w:type="dxa"/>
          </w:tcPr>
          <w:p w:rsidR="00421A0E" w:rsidRPr="00745646" w:rsidRDefault="00421A0E" w:rsidP="00837337">
            <w:pPr>
              <w:pStyle w:val="Body"/>
            </w:pPr>
            <w:r>
              <w:t>[P_STR_TX_RT_NOOFLAYERS-</w:t>
            </w:r>
            <w:r w:rsidRPr="007D1C79">
              <w:t>1:0]</w:t>
            </w:r>
          </w:p>
        </w:tc>
        <w:tc>
          <w:tcPr>
            <w:tcW w:w="1240" w:type="dxa"/>
          </w:tcPr>
          <w:p w:rsidR="00421A0E" w:rsidRPr="00745646" w:rsidRDefault="00421A0E" w:rsidP="00837337">
            <w:pPr>
              <w:pStyle w:val="Body"/>
            </w:pPr>
            <w:r w:rsidRPr="00745646">
              <w:t>Output</w:t>
            </w:r>
          </w:p>
        </w:tc>
        <w:tc>
          <w:tcPr>
            <w:tcW w:w="2035" w:type="dxa"/>
          </w:tcPr>
          <w:p w:rsidR="00421A0E" w:rsidRPr="007837F8" w:rsidRDefault="00421A0E" w:rsidP="00837337">
            <w:pPr>
              <w:pStyle w:val="Body"/>
            </w:pPr>
            <w:r>
              <w:t>Router on [layer] Status</w:t>
            </w:r>
            <w:r>
              <w:br/>
              <w:t>1: Clock Enabled</w:t>
            </w:r>
            <w:r>
              <w:br/>
              <w:t>0: Clock Disabled</w:t>
            </w:r>
          </w:p>
        </w:tc>
      </w:tr>
      <w:tr w:rsidR="007121E4" w:rsidTr="00837337">
        <w:trPr>
          <w:trHeight w:val="242"/>
        </w:trPr>
        <w:tc>
          <w:tcPr>
            <w:tcW w:w="3111" w:type="dxa"/>
          </w:tcPr>
          <w:p w:rsidR="007121E4" w:rsidRPr="00203025" w:rsidRDefault="007121E4" w:rsidP="00837337">
            <w:pPr>
              <w:pStyle w:val="Body"/>
            </w:pPr>
            <w:r w:rsidRPr="00203025">
              <w:t>r</w:t>
            </w:r>
            <w:r>
              <w:t>_strtx_rt_layer_valid</w:t>
            </w:r>
          </w:p>
          <w:p w:rsidR="007121E4" w:rsidRPr="00AC7811" w:rsidRDefault="007121E4" w:rsidP="00837337">
            <w:pPr>
              <w:pStyle w:val="Body"/>
              <w:rPr>
                <w:szCs w:val="20"/>
              </w:rPr>
            </w:pPr>
          </w:p>
        </w:tc>
        <w:tc>
          <w:tcPr>
            <w:tcW w:w="3415" w:type="dxa"/>
          </w:tcPr>
          <w:p w:rsidR="007121E4" w:rsidRDefault="007121E4" w:rsidP="00837337">
            <w:pPr>
              <w:pStyle w:val="Body"/>
              <w:jc w:val="center"/>
            </w:pPr>
            <w:r>
              <w:t>[P_STR_TX_RT_NOOFLAYERS-</w:t>
            </w:r>
            <w:r w:rsidRPr="007D1C79">
              <w:t>1:0]</w:t>
            </w:r>
          </w:p>
        </w:tc>
        <w:tc>
          <w:tcPr>
            <w:tcW w:w="1240" w:type="dxa"/>
          </w:tcPr>
          <w:p w:rsidR="007121E4" w:rsidRDefault="007121E4" w:rsidP="00837337">
            <w:pPr>
              <w:pStyle w:val="Body"/>
              <w:jc w:val="center"/>
            </w:pPr>
            <w:r>
              <w:t>Input</w:t>
            </w:r>
          </w:p>
        </w:tc>
        <w:tc>
          <w:tcPr>
            <w:tcW w:w="2035" w:type="dxa"/>
          </w:tcPr>
          <w:p w:rsidR="007121E4" w:rsidRPr="00FD0C49" w:rsidRDefault="007121E4" w:rsidP="00837337">
            <w:pPr>
              <w:pStyle w:val="Body"/>
            </w:pPr>
            <w:r>
              <w:t>Outgoing layer valid from R channel</w:t>
            </w:r>
          </w:p>
        </w:tc>
      </w:tr>
      <w:tr w:rsidR="007121E4" w:rsidTr="00837337">
        <w:trPr>
          <w:trHeight w:val="242"/>
        </w:trPr>
        <w:tc>
          <w:tcPr>
            <w:tcW w:w="3111" w:type="dxa"/>
          </w:tcPr>
          <w:p w:rsidR="007121E4" w:rsidRPr="00203025" w:rsidRDefault="007121E4" w:rsidP="00837337">
            <w:pPr>
              <w:pStyle w:val="Body"/>
            </w:pPr>
            <w:r>
              <w:t>w_strtx_rt_layer_valid</w:t>
            </w:r>
          </w:p>
          <w:p w:rsidR="007121E4" w:rsidRPr="00AC7811" w:rsidRDefault="007121E4" w:rsidP="00837337">
            <w:pPr>
              <w:pStyle w:val="Body"/>
              <w:rPr>
                <w:szCs w:val="20"/>
              </w:rPr>
            </w:pPr>
          </w:p>
        </w:tc>
        <w:tc>
          <w:tcPr>
            <w:tcW w:w="3415" w:type="dxa"/>
          </w:tcPr>
          <w:p w:rsidR="007121E4" w:rsidRDefault="007121E4" w:rsidP="00837337">
            <w:pPr>
              <w:pStyle w:val="Body"/>
              <w:jc w:val="center"/>
            </w:pPr>
            <w:r>
              <w:t>[P_STR_TX_RT_NOOFLAYERS-</w:t>
            </w:r>
            <w:r w:rsidRPr="007D1C79">
              <w:t>1:0]</w:t>
            </w:r>
          </w:p>
        </w:tc>
        <w:tc>
          <w:tcPr>
            <w:tcW w:w="1240" w:type="dxa"/>
          </w:tcPr>
          <w:p w:rsidR="007121E4" w:rsidRDefault="007121E4" w:rsidP="00837337">
            <w:pPr>
              <w:pStyle w:val="Body"/>
              <w:jc w:val="center"/>
            </w:pPr>
            <w:r>
              <w:t>Input</w:t>
            </w:r>
          </w:p>
        </w:tc>
        <w:tc>
          <w:tcPr>
            <w:tcW w:w="2035" w:type="dxa"/>
          </w:tcPr>
          <w:p w:rsidR="007121E4" w:rsidRPr="00FD0C49" w:rsidRDefault="007121E4" w:rsidP="00837337">
            <w:pPr>
              <w:pStyle w:val="Body"/>
            </w:pPr>
            <w:r>
              <w:t>Outgoing layer valid from W channel</w:t>
            </w:r>
          </w:p>
        </w:tc>
      </w:tr>
      <w:tr w:rsidR="000E0DFE" w:rsidTr="00837337">
        <w:trPr>
          <w:trHeight w:val="242"/>
        </w:trPr>
        <w:tc>
          <w:tcPr>
            <w:tcW w:w="3111" w:type="dxa"/>
          </w:tcPr>
          <w:p w:rsidR="000E0DFE" w:rsidRPr="00AC7811" w:rsidRDefault="000E0DFE" w:rsidP="00837337">
            <w:pPr>
              <w:pStyle w:val="Body"/>
              <w:rPr>
                <w:szCs w:val="20"/>
              </w:rPr>
            </w:pPr>
            <w:r>
              <w:t>acsb_cg_reg</w:t>
            </w:r>
          </w:p>
        </w:tc>
        <w:tc>
          <w:tcPr>
            <w:tcW w:w="3415" w:type="dxa"/>
          </w:tcPr>
          <w:p w:rsidR="000E0DFE" w:rsidRDefault="000E0DFE" w:rsidP="00837337">
            <w:pPr>
              <w:pStyle w:val="Body"/>
              <w:jc w:val="center"/>
            </w:pPr>
            <w:r>
              <w:t>17</w:t>
            </w:r>
          </w:p>
        </w:tc>
        <w:tc>
          <w:tcPr>
            <w:tcW w:w="1240" w:type="dxa"/>
          </w:tcPr>
          <w:p w:rsidR="000E0DFE" w:rsidRDefault="000E0DFE" w:rsidP="00837337">
            <w:pPr>
              <w:pStyle w:val="Body"/>
              <w:jc w:val="center"/>
            </w:pPr>
            <w:r>
              <w:t>Input</w:t>
            </w:r>
          </w:p>
        </w:tc>
        <w:tc>
          <w:tcPr>
            <w:tcW w:w="2035" w:type="dxa"/>
          </w:tcPr>
          <w:p w:rsidR="000E0DFE" w:rsidRPr="00FD0C49" w:rsidRDefault="000E0DFE" w:rsidP="00FB1E26">
            <w:pPr>
              <w:pStyle w:val="Body"/>
            </w:pPr>
            <w:r>
              <w:t xml:space="preserve">17 bit register read value from  </w:t>
            </w:r>
            <w:r>
              <w:lastRenderedPageBreak/>
              <w:t>clock gate control register (Section</w:t>
            </w:r>
            <w:r w:rsidR="00FB1E26">
              <w:t xml:space="preserve"> </w:t>
            </w:r>
            <w:r w:rsidR="00FB1E26">
              <w:fldChar w:fldCharType="begin"/>
            </w:r>
            <w:r w:rsidR="00FB1E26">
              <w:instrText xml:space="preserve"> REF _Ref380515889 \r \h </w:instrText>
            </w:r>
            <w:r w:rsidR="00FB1E26">
              <w:fldChar w:fldCharType="separate"/>
            </w:r>
            <w:r w:rsidR="00257CBE">
              <w:t>10.4.2</w:t>
            </w:r>
            <w:r w:rsidR="00FB1E26">
              <w:fldChar w:fldCharType="end"/>
            </w:r>
            <w:r>
              <w:t>)</w:t>
            </w:r>
          </w:p>
        </w:tc>
      </w:tr>
    </w:tbl>
    <w:p w:rsidR="00F9236C" w:rsidRPr="00F9236C" w:rsidRDefault="00F9236C" w:rsidP="00F9236C">
      <w:pPr>
        <w:pStyle w:val="Body"/>
      </w:pPr>
    </w:p>
    <w:p w:rsidR="008A7B4F" w:rsidRDefault="008A7B4F" w:rsidP="008A7B4F">
      <w:pPr>
        <w:pStyle w:val="Heading3"/>
      </w:pPr>
      <w:r>
        <w:t xml:space="preserve"> </w:t>
      </w:r>
      <w:bookmarkStart w:id="177" w:name="_Ref380515889"/>
      <w:bookmarkStart w:id="178" w:name="_Toc388376333"/>
      <w:r w:rsidR="005978B5">
        <w:t xml:space="preserve">Implementation #2: </w:t>
      </w:r>
      <w:r>
        <w:t>AXI Slave Bridge clock gate control registers</w:t>
      </w:r>
      <w:bookmarkEnd w:id="177"/>
      <w:bookmarkEnd w:id="178"/>
    </w:p>
    <w:p w:rsidR="008A7B4F" w:rsidRDefault="008A7B4F" w:rsidP="008A7B4F">
      <w:pPr>
        <w:pStyle w:val="Body"/>
      </w:pPr>
      <w:r>
        <w:t>This register would reside inside the u_ns_acsb_csr</w:t>
      </w:r>
      <w:r w:rsidRPr="00636E2C">
        <w:rPr>
          <w:b/>
        </w:rPr>
        <w:t>. The read logic for this register should always be free-running</w:t>
      </w:r>
      <w:r>
        <w:t xml:space="preserve"> (verification should take note of this).</w:t>
      </w:r>
    </w:p>
    <w:p w:rsidR="008A7B4F" w:rsidRDefault="008A7B4F" w:rsidP="008A7B4F">
      <w:pPr>
        <w:pStyle w:val="Caption"/>
        <w:keepNext/>
      </w:pPr>
    </w:p>
    <w:p w:rsidR="008A7B4F" w:rsidRDefault="008A7B4F" w:rsidP="008A7B4F">
      <w:pPr>
        <w:pStyle w:val="Caption"/>
        <w:keepNext/>
      </w:pPr>
      <w:bookmarkStart w:id="179" w:name="_Toc388376381"/>
      <w:r>
        <w:t xml:space="preserve">Table </w:t>
      </w:r>
      <w:r w:rsidR="00B926E2">
        <w:fldChar w:fldCharType="begin"/>
      </w:r>
      <w:r w:rsidR="00B926E2">
        <w:instrText xml:space="preserve"> SEQ Table \* ARABIC </w:instrText>
      </w:r>
      <w:r w:rsidR="00B926E2">
        <w:fldChar w:fldCharType="separate"/>
      </w:r>
      <w:r w:rsidR="00A21017">
        <w:rPr>
          <w:noProof/>
        </w:rPr>
        <w:t>44</w:t>
      </w:r>
      <w:r w:rsidR="00B926E2">
        <w:rPr>
          <w:noProof/>
        </w:rPr>
        <w:fldChar w:fldCharType="end"/>
      </w:r>
      <w:r>
        <w:t xml:space="preserve"> </w:t>
      </w:r>
      <w:r w:rsidR="00F74EA7">
        <w:t xml:space="preserve">Implementation #2:  </w:t>
      </w:r>
      <w:r>
        <w:t>AXI Master Bridge clock gate control register</w:t>
      </w:r>
      <w:bookmarkEnd w:id="179"/>
    </w:p>
    <w:p w:rsidR="008A7B4F" w:rsidRDefault="008A7B4F" w:rsidP="008A7B4F">
      <w:pPr>
        <w:pStyle w:val="Heading4"/>
        <w:numPr>
          <w:ilvl w:val="0"/>
          <w:numId w:val="0"/>
        </w:numPr>
      </w:pPr>
      <w:r>
        <w:object w:dxaOrig="10325" w:dyaOrig="789">
          <v:shape id="_x0000_i1037" type="#_x0000_t75" style="width:516.15pt;height:39.65pt" o:ole="">
            <v:imagedata r:id="rId44" o:title=""/>
          </v:shape>
          <o:OLEObject Type="Embed" ProgID="Excel.Sheet.12" ShapeID="_x0000_i1037" DrawAspect="Content" ObjectID="_1462118238" r:id="rId51"/>
        </w:object>
      </w:r>
    </w:p>
    <w:p w:rsidR="008A7B4F" w:rsidRDefault="008A7B4F" w:rsidP="008A7B4F">
      <w:pPr>
        <w:pStyle w:val="Heading3"/>
      </w:pPr>
      <w:r>
        <w:t xml:space="preserve"> </w:t>
      </w:r>
      <w:bookmarkStart w:id="180" w:name="_Toc388376334"/>
      <w:r w:rsidR="005978B5">
        <w:t xml:space="preserve">Implementation #2: </w:t>
      </w:r>
      <w:r>
        <w:t>AXI Master Bridge clock gating module parameters</w:t>
      </w:r>
      <w:bookmarkEnd w:id="180"/>
    </w:p>
    <w:p w:rsidR="008A7B4F" w:rsidRDefault="008A7B4F" w:rsidP="008A7B4F">
      <w:pPr>
        <w:pStyle w:val="Body"/>
        <w:jc w:val="center"/>
      </w:pPr>
    </w:p>
    <w:p w:rsidR="008A7B4F" w:rsidRDefault="008A7B4F" w:rsidP="008A7B4F">
      <w:pPr>
        <w:pStyle w:val="Caption"/>
        <w:keepNext/>
      </w:pPr>
      <w:bookmarkStart w:id="181" w:name="_Toc388376382"/>
      <w:r>
        <w:t xml:space="preserve">Table </w:t>
      </w:r>
      <w:r w:rsidR="00B926E2">
        <w:fldChar w:fldCharType="begin"/>
      </w:r>
      <w:r w:rsidR="00B926E2">
        <w:instrText xml:space="preserve"> SEQ Tabl</w:instrText>
      </w:r>
      <w:r w:rsidR="00B926E2">
        <w:instrText xml:space="preserve">e \* ARABIC </w:instrText>
      </w:r>
      <w:r w:rsidR="00B926E2">
        <w:fldChar w:fldCharType="separate"/>
      </w:r>
      <w:r w:rsidR="00A21017">
        <w:rPr>
          <w:noProof/>
        </w:rPr>
        <w:t>45</w:t>
      </w:r>
      <w:r w:rsidR="00B926E2">
        <w:rPr>
          <w:noProof/>
        </w:rPr>
        <w:fldChar w:fldCharType="end"/>
      </w:r>
      <w:r>
        <w:t xml:space="preserve"> </w:t>
      </w:r>
      <w:r w:rsidR="00F74EA7">
        <w:t xml:space="preserve">Implementation #2:  </w:t>
      </w:r>
      <w:r>
        <w:t>AXI Master Bridge clock gate module parameters</w:t>
      </w:r>
      <w:bookmarkEnd w:id="181"/>
    </w:p>
    <w:tbl>
      <w:tblPr>
        <w:tblStyle w:val="TableGrid"/>
        <w:tblW w:w="0" w:type="auto"/>
        <w:tblLook w:val="04A0" w:firstRow="1" w:lastRow="0" w:firstColumn="1" w:lastColumn="0" w:noHBand="0" w:noVBand="1"/>
      </w:tblPr>
      <w:tblGrid>
        <w:gridCol w:w="3684"/>
        <w:gridCol w:w="1104"/>
        <w:gridCol w:w="4788"/>
      </w:tblGrid>
      <w:tr w:rsidR="008A7B4F" w:rsidTr="00E437DC">
        <w:trPr>
          <w:trHeight w:val="395"/>
        </w:trPr>
        <w:tc>
          <w:tcPr>
            <w:tcW w:w="3684" w:type="dxa"/>
          </w:tcPr>
          <w:p w:rsidR="008A7B4F" w:rsidRPr="00692F20" w:rsidRDefault="008A7B4F" w:rsidP="00E437DC">
            <w:pPr>
              <w:pStyle w:val="Body"/>
              <w:jc w:val="center"/>
              <w:rPr>
                <w:sz w:val="22"/>
                <w:szCs w:val="22"/>
              </w:rPr>
            </w:pPr>
            <w:r>
              <w:rPr>
                <w:sz w:val="22"/>
                <w:szCs w:val="22"/>
              </w:rPr>
              <w:t>Name</w:t>
            </w:r>
          </w:p>
        </w:tc>
        <w:tc>
          <w:tcPr>
            <w:tcW w:w="1104" w:type="dxa"/>
          </w:tcPr>
          <w:p w:rsidR="008A7B4F" w:rsidRDefault="008A7B4F" w:rsidP="00E437DC">
            <w:pPr>
              <w:pStyle w:val="Body"/>
              <w:jc w:val="center"/>
            </w:pPr>
            <w:r>
              <w:t>Bits</w:t>
            </w:r>
          </w:p>
        </w:tc>
        <w:tc>
          <w:tcPr>
            <w:tcW w:w="4788" w:type="dxa"/>
          </w:tcPr>
          <w:p w:rsidR="008A7B4F" w:rsidRDefault="008A7B4F" w:rsidP="00E437DC">
            <w:pPr>
              <w:pStyle w:val="Body"/>
              <w:jc w:val="center"/>
            </w:pPr>
            <w:r>
              <w:t>Description</w:t>
            </w:r>
          </w:p>
        </w:tc>
      </w:tr>
      <w:tr w:rsidR="008A7B4F" w:rsidTr="00E437DC">
        <w:trPr>
          <w:trHeight w:val="395"/>
        </w:trPr>
        <w:tc>
          <w:tcPr>
            <w:tcW w:w="3684" w:type="dxa"/>
          </w:tcPr>
          <w:p w:rsidR="008A7B4F" w:rsidRPr="00692F20" w:rsidRDefault="008A7B4F" w:rsidP="00E437DC">
            <w:pPr>
              <w:pStyle w:val="Body"/>
              <w:rPr>
                <w:sz w:val="22"/>
                <w:szCs w:val="22"/>
              </w:rPr>
            </w:pPr>
            <w:r w:rsidRPr="00692F20">
              <w:rPr>
                <w:sz w:val="22"/>
                <w:szCs w:val="22"/>
              </w:rPr>
              <w:t>P_ASYNC_MODE</w:t>
            </w:r>
          </w:p>
        </w:tc>
        <w:tc>
          <w:tcPr>
            <w:tcW w:w="1104" w:type="dxa"/>
          </w:tcPr>
          <w:p w:rsidR="008A7B4F" w:rsidRDefault="008A7B4F" w:rsidP="00E437DC">
            <w:pPr>
              <w:pStyle w:val="Body"/>
              <w:jc w:val="center"/>
            </w:pPr>
            <w:r>
              <w:t>1</w:t>
            </w:r>
          </w:p>
        </w:tc>
        <w:tc>
          <w:tcPr>
            <w:tcW w:w="4788" w:type="dxa"/>
          </w:tcPr>
          <w:p w:rsidR="008A7B4F" w:rsidRDefault="008A7B4F" w:rsidP="00E437DC">
            <w:pPr>
              <w:pStyle w:val="Body"/>
            </w:pPr>
            <w:r>
              <w:t>Asynchronous input interface with AXI Master</w:t>
            </w:r>
          </w:p>
        </w:tc>
      </w:tr>
    </w:tbl>
    <w:p w:rsidR="008A7B4F" w:rsidRDefault="008A7B4F" w:rsidP="008A7B4F">
      <w:pPr>
        <w:pStyle w:val="Body"/>
      </w:pPr>
    </w:p>
    <w:p w:rsidR="008A7B4F" w:rsidRDefault="008A7B4F" w:rsidP="008A7B4F">
      <w:pPr>
        <w:pStyle w:val="Heading2"/>
      </w:pPr>
      <w:r>
        <w:t xml:space="preserve"> </w:t>
      </w:r>
      <w:bookmarkStart w:id="182" w:name="_Toc388376335"/>
      <w:r w:rsidR="005978B5">
        <w:t xml:space="preserve">Implementation #2: </w:t>
      </w:r>
      <w:r>
        <w:t>Pipeline “System Clock Gating” Interface signals</w:t>
      </w:r>
      <w:bookmarkEnd w:id="182"/>
    </w:p>
    <w:p w:rsidR="008A7B4F" w:rsidRDefault="008A7B4F" w:rsidP="008A7B4F">
      <w:pPr>
        <w:pStyle w:val="Body"/>
      </w:pPr>
      <w:r>
        <w:t xml:space="preserve">Following are the list of interface signals related to “Coarse Clock Gating “ in Pipeline Stages </w:t>
      </w:r>
    </w:p>
    <w:p w:rsidR="008A7B4F" w:rsidRDefault="008A7B4F" w:rsidP="008A7B4F">
      <w:pPr>
        <w:pStyle w:val="Heading3"/>
      </w:pPr>
      <w:r>
        <w:t xml:space="preserve"> </w:t>
      </w:r>
      <w:bookmarkStart w:id="183" w:name="_Toc388376336"/>
      <w:r w:rsidR="005978B5">
        <w:t xml:space="preserve">Implementation #2: </w:t>
      </w:r>
      <w:r>
        <w:t>Data Pipeline</w:t>
      </w:r>
      <w:bookmarkEnd w:id="183"/>
    </w:p>
    <w:p w:rsidR="008A7B4F" w:rsidRDefault="008A7B4F" w:rsidP="008A7B4F">
      <w:pPr>
        <w:pStyle w:val="Caption"/>
        <w:keepNext/>
      </w:pPr>
      <w:bookmarkStart w:id="184" w:name="_Toc388376383"/>
      <w:r>
        <w:t xml:space="preserve">Table </w:t>
      </w:r>
      <w:r w:rsidR="00B926E2">
        <w:fldChar w:fldCharType="begin"/>
      </w:r>
      <w:r w:rsidR="00B926E2">
        <w:instrText xml:space="preserve"> SEQ Table \* ARABIC </w:instrText>
      </w:r>
      <w:r w:rsidR="00B926E2">
        <w:fldChar w:fldCharType="separate"/>
      </w:r>
      <w:r w:rsidR="00A21017">
        <w:rPr>
          <w:noProof/>
        </w:rPr>
        <w:t>46</w:t>
      </w:r>
      <w:r w:rsidR="00B926E2">
        <w:rPr>
          <w:noProof/>
        </w:rPr>
        <w:fldChar w:fldCharType="end"/>
      </w:r>
      <w:r>
        <w:t xml:space="preserve"> </w:t>
      </w:r>
      <w:r w:rsidR="00F74EA7">
        <w:t xml:space="preserve">Implementation #2:  </w:t>
      </w:r>
      <w:r>
        <w:t>Da</w:t>
      </w:r>
      <w:r w:rsidR="003E3ED5">
        <w:t xml:space="preserve">ta Pipeline clock gating signal </w:t>
      </w:r>
      <w:r>
        <w:t>interface</w:t>
      </w:r>
      <w:bookmarkEnd w:id="184"/>
    </w:p>
    <w:tbl>
      <w:tblPr>
        <w:tblStyle w:val="TableGrid"/>
        <w:tblW w:w="9801" w:type="dxa"/>
        <w:tblLayout w:type="fixed"/>
        <w:tblLook w:val="04A0" w:firstRow="1" w:lastRow="0" w:firstColumn="1" w:lastColumn="0" w:noHBand="0" w:noVBand="1"/>
      </w:tblPr>
      <w:tblGrid>
        <w:gridCol w:w="3111"/>
        <w:gridCol w:w="3415"/>
        <w:gridCol w:w="1240"/>
        <w:gridCol w:w="2035"/>
      </w:tblGrid>
      <w:tr w:rsidR="008A7B4F" w:rsidTr="00E437DC">
        <w:trPr>
          <w:trHeight w:val="242"/>
        </w:trPr>
        <w:tc>
          <w:tcPr>
            <w:tcW w:w="3111" w:type="dxa"/>
          </w:tcPr>
          <w:p w:rsidR="008A7B4F" w:rsidRPr="0095770D" w:rsidRDefault="008A7B4F" w:rsidP="00E437DC">
            <w:pPr>
              <w:pStyle w:val="Body"/>
              <w:jc w:val="center"/>
              <w:rPr>
                <w:b/>
              </w:rPr>
            </w:pPr>
            <w:r w:rsidRPr="0095770D">
              <w:rPr>
                <w:b/>
              </w:rPr>
              <w:t>Signal Name</w:t>
            </w:r>
          </w:p>
        </w:tc>
        <w:tc>
          <w:tcPr>
            <w:tcW w:w="3415" w:type="dxa"/>
          </w:tcPr>
          <w:p w:rsidR="008A7B4F" w:rsidRPr="0095770D" w:rsidRDefault="008A7B4F" w:rsidP="00E437DC">
            <w:pPr>
              <w:pStyle w:val="Body"/>
              <w:jc w:val="center"/>
              <w:rPr>
                <w:b/>
              </w:rPr>
            </w:pPr>
            <w:r w:rsidRPr="0095770D">
              <w:rPr>
                <w:b/>
              </w:rPr>
              <w:t>Width</w:t>
            </w:r>
          </w:p>
        </w:tc>
        <w:tc>
          <w:tcPr>
            <w:tcW w:w="1240" w:type="dxa"/>
          </w:tcPr>
          <w:p w:rsidR="008A7B4F" w:rsidRPr="0095770D" w:rsidRDefault="008A7B4F" w:rsidP="00E437DC">
            <w:pPr>
              <w:pStyle w:val="Body"/>
              <w:jc w:val="center"/>
              <w:rPr>
                <w:b/>
              </w:rPr>
            </w:pPr>
            <w:r w:rsidRPr="0095770D">
              <w:rPr>
                <w:b/>
              </w:rPr>
              <w:t>Direction</w:t>
            </w:r>
          </w:p>
        </w:tc>
        <w:tc>
          <w:tcPr>
            <w:tcW w:w="2035" w:type="dxa"/>
          </w:tcPr>
          <w:p w:rsidR="008A7B4F" w:rsidRPr="0095770D" w:rsidRDefault="008A7B4F" w:rsidP="00E437DC">
            <w:pPr>
              <w:pStyle w:val="Body"/>
              <w:jc w:val="center"/>
              <w:rPr>
                <w:b/>
              </w:rPr>
            </w:pPr>
            <w:r w:rsidRPr="0095770D">
              <w:rPr>
                <w:b/>
              </w:rPr>
              <w:t>Description</w:t>
            </w:r>
          </w:p>
        </w:tc>
      </w:tr>
      <w:tr w:rsidR="008A7B4F" w:rsidTr="00E437DC">
        <w:trPr>
          <w:trHeight w:val="242"/>
        </w:trPr>
        <w:tc>
          <w:tcPr>
            <w:tcW w:w="9801" w:type="dxa"/>
            <w:gridSpan w:val="4"/>
          </w:tcPr>
          <w:p w:rsidR="008A7B4F" w:rsidRPr="005B6F46" w:rsidRDefault="008A7B4F" w:rsidP="00E437DC">
            <w:pPr>
              <w:pStyle w:val="Body"/>
              <w:jc w:val="center"/>
              <w:rPr>
                <w:b/>
              </w:rPr>
            </w:pPr>
            <w:r w:rsidRPr="005B6F46">
              <w:rPr>
                <w:b/>
              </w:rPr>
              <w:t xml:space="preserve">System Signals </w:t>
            </w:r>
          </w:p>
        </w:tc>
      </w:tr>
      <w:tr w:rsidR="008A7B4F" w:rsidTr="00E437DC">
        <w:trPr>
          <w:trHeight w:val="242"/>
        </w:trPr>
        <w:tc>
          <w:tcPr>
            <w:tcW w:w="3111" w:type="dxa"/>
          </w:tcPr>
          <w:p w:rsidR="008A7B4F" w:rsidRPr="00D8779B" w:rsidRDefault="008A7B4F" w:rsidP="00E437DC">
            <w:pPr>
              <w:pStyle w:val="Body"/>
              <w:rPr>
                <w:strike/>
              </w:rPr>
            </w:pPr>
            <w:r w:rsidRPr="00D8779B">
              <w:rPr>
                <w:strike/>
              </w:rPr>
              <w:t>System_clk_en</w:t>
            </w:r>
          </w:p>
        </w:tc>
        <w:tc>
          <w:tcPr>
            <w:tcW w:w="3415" w:type="dxa"/>
          </w:tcPr>
          <w:p w:rsidR="008A7B4F" w:rsidRPr="00D8779B" w:rsidRDefault="008A7B4F" w:rsidP="00E437DC">
            <w:pPr>
              <w:pStyle w:val="Body"/>
              <w:jc w:val="center"/>
              <w:rPr>
                <w:strike/>
              </w:rPr>
            </w:pPr>
            <w:r w:rsidRPr="00D8779B">
              <w:rPr>
                <w:strike/>
              </w:rPr>
              <w:t>1</w:t>
            </w:r>
          </w:p>
        </w:tc>
        <w:tc>
          <w:tcPr>
            <w:tcW w:w="1240" w:type="dxa"/>
          </w:tcPr>
          <w:p w:rsidR="008A7B4F" w:rsidRPr="00D8779B" w:rsidRDefault="008A7B4F" w:rsidP="00E437DC">
            <w:pPr>
              <w:pStyle w:val="Body"/>
              <w:jc w:val="center"/>
              <w:rPr>
                <w:strike/>
              </w:rPr>
            </w:pPr>
            <w:r w:rsidRPr="00D8779B">
              <w:rPr>
                <w:strike/>
              </w:rPr>
              <w:t>Input</w:t>
            </w:r>
          </w:p>
        </w:tc>
        <w:tc>
          <w:tcPr>
            <w:tcW w:w="2035" w:type="dxa"/>
          </w:tcPr>
          <w:p w:rsidR="008A7B4F" w:rsidRPr="00D8779B" w:rsidRDefault="008A7B4F" w:rsidP="00E437DC">
            <w:pPr>
              <w:pStyle w:val="Body"/>
              <w:rPr>
                <w:strike/>
              </w:rPr>
            </w:pPr>
            <w:r w:rsidRPr="00D8779B">
              <w:rPr>
                <w:strike/>
              </w:rPr>
              <w:t xml:space="preserve">System Clock Enable </w:t>
            </w:r>
          </w:p>
        </w:tc>
      </w:tr>
      <w:tr w:rsidR="008A7B4F" w:rsidTr="00E437DC">
        <w:trPr>
          <w:trHeight w:val="227"/>
        </w:trPr>
        <w:tc>
          <w:tcPr>
            <w:tcW w:w="3111" w:type="dxa"/>
          </w:tcPr>
          <w:p w:rsidR="008A7B4F" w:rsidRDefault="008A7B4F" w:rsidP="00E437DC">
            <w:pPr>
              <w:pStyle w:val="Body"/>
            </w:pPr>
            <w:r>
              <w:t>System_cg_or</w:t>
            </w:r>
          </w:p>
        </w:tc>
        <w:tc>
          <w:tcPr>
            <w:tcW w:w="3415" w:type="dxa"/>
          </w:tcPr>
          <w:p w:rsidR="008A7B4F" w:rsidRDefault="008A7B4F" w:rsidP="00E437DC">
            <w:pPr>
              <w:pStyle w:val="Body"/>
              <w:jc w:val="center"/>
            </w:pPr>
            <w:r>
              <w:t>1</w:t>
            </w:r>
          </w:p>
        </w:tc>
        <w:tc>
          <w:tcPr>
            <w:tcW w:w="1240" w:type="dxa"/>
          </w:tcPr>
          <w:p w:rsidR="008A7B4F" w:rsidRDefault="008A7B4F" w:rsidP="00E437DC">
            <w:pPr>
              <w:pStyle w:val="Body"/>
              <w:jc w:val="center"/>
            </w:pPr>
            <w:r>
              <w:t>Input</w:t>
            </w:r>
          </w:p>
        </w:tc>
        <w:tc>
          <w:tcPr>
            <w:tcW w:w="2035" w:type="dxa"/>
          </w:tcPr>
          <w:p w:rsidR="008A7B4F" w:rsidRDefault="008A7B4F" w:rsidP="00E437DC">
            <w:pPr>
              <w:pStyle w:val="Body"/>
            </w:pPr>
            <w:r>
              <w:t xml:space="preserve">System Clock Gate Over ride </w:t>
            </w:r>
          </w:p>
        </w:tc>
      </w:tr>
      <w:tr w:rsidR="008A7B4F" w:rsidTr="00E437DC">
        <w:trPr>
          <w:trHeight w:val="242"/>
        </w:trPr>
        <w:tc>
          <w:tcPr>
            <w:tcW w:w="3111" w:type="dxa"/>
          </w:tcPr>
          <w:p w:rsidR="008A7B4F" w:rsidRPr="002D3624" w:rsidRDefault="008A7B4F" w:rsidP="00E437DC">
            <w:pPr>
              <w:pStyle w:val="Body"/>
            </w:pPr>
            <w:r>
              <w:t>Core_clk</w:t>
            </w:r>
          </w:p>
        </w:tc>
        <w:tc>
          <w:tcPr>
            <w:tcW w:w="3415" w:type="dxa"/>
          </w:tcPr>
          <w:p w:rsidR="008A7B4F" w:rsidRPr="002D3624" w:rsidRDefault="008A7B4F" w:rsidP="00E437DC">
            <w:pPr>
              <w:pStyle w:val="Body"/>
              <w:jc w:val="center"/>
            </w:pPr>
            <w:r w:rsidRPr="002D3624">
              <w:t>1</w:t>
            </w:r>
          </w:p>
        </w:tc>
        <w:tc>
          <w:tcPr>
            <w:tcW w:w="1240" w:type="dxa"/>
          </w:tcPr>
          <w:p w:rsidR="008A7B4F" w:rsidRPr="002D3624" w:rsidRDefault="008A7B4F" w:rsidP="00E437DC">
            <w:pPr>
              <w:pStyle w:val="Body"/>
              <w:jc w:val="center"/>
            </w:pPr>
            <w:r w:rsidRPr="002D3624">
              <w:t>Input</w:t>
            </w:r>
          </w:p>
        </w:tc>
        <w:tc>
          <w:tcPr>
            <w:tcW w:w="2035" w:type="dxa"/>
          </w:tcPr>
          <w:p w:rsidR="008A7B4F" w:rsidRPr="002D3624" w:rsidRDefault="008A7B4F" w:rsidP="00E437DC">
            <w:pPr>
              <w:pStyle w:val="Body"/>
            </w:pPr>
            <w:r>
              <w:t>Free running clock input</w:t>
            </w:r>
          </w:p>
        </w:tc>
      </w:tr>
      <w:tr w:rsidR="008A7B4F" w:rsidTr="00E437DC">
        <w:trPr>
          <w:trHeight w:val="242"/>
        </w:trPr>
        <w:tc>
          <w:tcPr>
            <w:tcW w:w="3111" w:type="dxa"/>
          </w:tcPr>
          <w:p w:rsidR="008A7B4F" w:rsidRDefault="008A7B4F" w:rsidP="00E437DC">
            <w:pPr>
              <w:pStyle w:val="Body"/>
            </w:pPr>
            <w:r>
              <w:t>Noc_reset</w:t>
            </w:r>
          </w:p>
        </w:tc>
        <w:tc>
          <w:tcPr>
            <w:tcW w:w="3415" w:type="dxa"/>
          </w:tcPr>
          <w:p w:rsidR="008A7B4F" w:rsidRPr="002D3624" w:rsidRDefault="008A7B4F" w:rsidP="00E437DC">
            <w:pPr>
              <w:pStyle w:val="Body"/>
              <w:jc w:val="center"/>
            </w:pPr>
            <w:r>
              <w:t>1</w:t>
            </w:r>
          </w:p>
        </w:tc>
        <w:tc>
          <w:tcPr>
            <w:tcW w:w="1240" w:type="dxa"/>
          </w:tcPr>
          <w:p w:rsidR="008A7B4F" w:rsidRPr="002D3624" w:rsidRDefault="008A7B4F" w:rsidP="00E437DC">
            <w:pPr>
              <w:pStyle w:val="Body"/>
              <w:jc w:val="center"/>
            </w:pPr>
            <w:r>
              <w:t>Input</w:t>
            </w:r>
          </w:p>
        </w:tc>
        <w:tc>
          <w:tcPr>
            <w:tcW w:w="2035" w:type="dxa"/>
          </w:tcPr>
          <w:p w:rsidR="008A7B4F" w:rsidRDefault="008A7B4F" w:rsidP="00E437DC">
            <w:pPr>
              <w:pStyle w:val="Body"/>
            </w:pPr>
            <w:r>
              <w:t>Global reset</w:t>
            </w:r>
          </w:p>
        </w:tc>
      </w:tr>
      <w:tr w:rsidR="008A7B4F" w:rsidTr="00E437DC">
        <w:trPr>
          <w:trHeight w:val="215"/>
        </w:trPr>
        <w:tc>
          <w:tcPr>
            <w:tcW w:w="9801" w:type="dxa"/>
            <w:gridSpan w:val="4"/>
          </w:tcPr>
          <w:p w:rsidR="008A7B4F" w:rsidRPr="00C604FA" w:rsidRDefault="008A7B4F" w:rsidP="00E437DC">
            <w:pPr>
              <w:pStyle w:val="Body"/>
              <w:jc w:val="center"/>
              <w:rPr>
                <w:b/>
              </w:rPr>
            </w:pPr>
            <w:r>
              <w:rPr>
                <w:b/>
              </w:rPr>
              <w:t xml:space="preserve">NoC Signals </w:t>
            </w:r>
          </w:p>
        </w:tc>
      </w:tr>
      <w:tr w:rsidR="008A7B4F" w:rsidTr="00E437DC">
        <w:trPr>
          <w:trHeight w:val="242"/>
        </w:trPr>
        <w:tc>
          <w:tcPr>
            <w:tcW w:w="3111" w:type="dxa"/>
          </w:tcPr>
          <w:p w:rsidR="008A7B4F" w:rsidRPr="00745646" w:rsidRDefault="008A7B4F" w:rsidP="00E437DC">
            <w:pPr>
              <w:pStyle w:val="Body"/>
            </w:pPr>
            <w:r>
              <w:t>i</w:t>
            </w:r>
            <w:r w:rsidRPr="00745646">
              <w:t>_</w:t>
            </w:r>
            <w:r>
              <w:t>cg_</w:t>
            </w:r>
            <w:r w:rsidRPr="00745646">
              <w:t>busy</w:t>
            </w:r>
          </w:p>
        </w:tc>
        <w:tc>
          <w:tcPr>
            <w:tcW w:w="3415" w:type="dxa"/>
          </w:tcPr>
          <w:p w:rsidR="008A7B4F" w:rsidRPr="00745646" w:rsidRDefault="008A7B4F" w:rsidP="00E437DC">
            <w:pPr>
              <w:pStyle w:val="Body"/>
              <w:jc w:val="center"/>
            </w:pPr>
            <w:r>
              <w:t>1</w:t>
            </w:r>
          </w:p>
        </w:tc>
        <w:tc>
          <w:tcPr>
            <w:tcW w:w="1240" w:type="dxa"/>
          </w:tcPr>
          <w:p w:rsidR="008A7B4F" w:rsidRPr="00745646" w:rsidRDefault="008A7B4F" w:rsidP="00E437DC">
            <w:pPr>
              <w:pStyle w:val="Body"/>
            </w:pPr>
            <w:r>
              <w:t>In</w:t>
            </w:r>
            <w:r w:rsidRPr="00745646">
              <w:t>put</w:t>
            </w:r>
          </w:p>
        </w:tc>
        <w:tc>
          <w:tcPr>
            <w:tcW w:w="2035" w:type="dxa"/>
          </w:tcPr>
          <w:p w:rsidR="008A7B4F" w:rsidRPr="00745646" w:rsidRDefault="008A7B4F" w:rsidP="00E437DC">
            <w:pPr>
              <w:pStyle w:val="Body"/>
            </w:pPr>
            <w:r>
              <w:t xml:space="preserve">Input busy signal for destination </w:t>
            </w:r>
            <w:r>
              <w:lastRenderedPageBreak/>
              <w:t>NoC element</w:t>
            </w:r>
          </w:p>
        </w:tc>
      </w:tr>
      <w:tr w:rsidR="008A7B4F" w:rsidTr="00E437DC">
        <w:trPr>
          <w:trHeight w:val="242"/>
        </w:trPr>
        <w:tc>
          <w:tcPr>
            <w:tcW w:w="3111" w:type="dxa"/>
          </w:tcPr>
          <w:p w:rsidR="008A7B4F" w:rsidRPr="00745646" w:rsidRDefault="008A7B4F" w:rsidP="00E437DC">
            <w:pPr>
              <w:pStyle w:val="Body"/>
            </w:pPr>
            <w:r>
              <w:lastRenderedPageBreak/>
              <w:t>o_cg_</w:t>
            </w:r>
            <w:r w:rsidRPr="00745646">
              <w:t>busy</w:t>
            </w:r>
          </w:p>
        </w:tc>
        <w:tc>
          <w:tcPr>
            <w:tcW w:w="3415" w:type="dxa"/>
          </w:tcPr>
          <w:p w:rsidR="008A7B4F" w:rsidRPr="00745646" w:rsidRDefault="008A7B4F" w:rsidP="00E437DC">
            <w:pPr>
              <w:pStyle w:val="Body"/>
              <w:jc w:val="center"/>
            </w:pPr>
            <w:r>
              <w:t>1</w:t>
            </w:r>
          </w:p>
        </w:tc>
        <w:tc>
          <w:tcPr>
            <w:tcW w:w="1240" w:type="dxa"/>
          </w:tcPr>
          <w:p w:rsidR="008A7B4F" w:rsidRPr="00745646" w:rsidRDefault="008A7B4F" w:rsidP="00E437DC">
            <w:pPr>
              <w:pStyle w:val="Body"/>
            </w:pPr>
            <w:r>
              <w:t>Output</w:t>
            </w:r>
          </w:p>
        </w:tc>
        <w:tc>
          <w:tcPr>
            <w:tcW w:w="2035" w:type="dxa"/>
          </w:tcPr>
          <w:p w:rsidR="008A7B4F" w:rsidRPr="00745646" w:rsidRDefault="008A7B4F" w:rsidP="00E437DC">
            <w:pPr>
              <w:pStyle w:val="Body"/>
            </w:pPr>
            <w:r>
              <w:t>Staged output busy signal for destination NoC element</w:t>
            </w:r>
          </w:p>
        </w:tc>
      </w:tr>
      <w:tr w:rsidR="008A7B4F" w:rsidTr="00E437DC">
        <w:trPr>
          <w:trHeight w:val="242"/>
        </w:trPr>
        <w:tc>
          <w:tcPr>
            <w:tcW w:w="9801" w:type="dxa"/>
            <w:gridSpan w:val="4"/>
          </w:tcPr>
          <w:p w:rsidR="008A7B4F" w:rsidRPr="00FD0C49" w:rsidRDefault="008A7B4F" w:rsidP="00E437DC">
            <w:pPr>
              <w:pStyle w:val="Body"/>
              <w:jc w:val="center"/>
              <w:rPr>
                <w:b/>
              </w:rPr>
            </w:pPr>
            <w:r>
              <w:rPr>
                <w:b/>
              </w:rPr>
              <w:t xml:space="preserve">Pipeline signals </w:t>
            </w:r>
          </w:p>
        </w:tc>
      </w:tr>
      <w:tr w:rsidR="008A7B4F" w:rsidTr="00E437DC">
        <w:trPr>
          <w:trHeight w:val="985"/>
        </w:trPr>
        <w:tc>
          <w:tcPr>
            <w:tcW w:w="3111" w:type="dxa"/>
          </w:tcPr>
          <w:p w:rsidR="008A7B4F" w:rsidRPr="003E62FA" w:rsidRDefault="00417896" w:rsidP="00E437DC">
            <w:pPr>
              <w:pStyle w:val="Body"/>
            </w:pPr>
            <w:r>
              <w:t>busy_</w:t>
            </w:r>
            <w:r w:rsidR="007C076C">
              <w:t>pl</w:t>
            </w:r>
            <w:r w:rsidR="008A7B4F">
              <w:t>_reg</w:t>
            </w:r>
          </w:p>
          <w:p w:rsidR="008A7B4F" w:rsidRDefault="008A7B4F" w:rsidP="00E437DC">
            <w:pPr>
              <w:pStyle w:val="Body"/>
            </w:pPr>
          </w:p>
        </w:tc>
        <w:tc>
          <w:tcPr>
            <w:tcW w:w="3415" w:type="dxa"/>
          </w:tcPr>
          <w:p w:rsidR="008A7B4F" w:rsidRDefault="008A7B4F" w:rsidP="00E437DC">
            <w:pPr>
              <w:pStyle w:val="Body"/>
              <w:jc w:val="center"/>
            </w:pPr>
            <w:r>
              <w:t>1</w:t>
            </w:r>
          </w:p>
        </w:tc>
        <w:tc>
          <w:tcPr>
            <w:tcW w:w="1240" w:type="dxa"/>
          </w:tcPr>
          <w:p w:rsidR="008A7B4F" w:rsidRDefault="007D0FFE" w:rsidP="00E437DC">
            <w:pPr>
              <w:pStyle w:val="Body"/>
              <w:jc w:val="center"/>
            </w:pPr>
            <w:r>
              <w:t>Out</w:t>
            </w:r>
            <w:r w:rsidR="008A7B4F">
              <w:t>put</w:t>
            </w:r>
          </w:p>
        </w:tc>
        <w:tc>
          <w:tcPr>
            <w:tcW w:w="2035" w:type="dxa"/>
          </w:tcPr>
          <w:p w:rsidR="008A7B4F" w:rsidRPr="00C46137" w:rsidRDefault="008A7B4F" w:rsidP="00E437DC">
            <w:pPr>
              <w:pStyle w:val="Body"/>
            </w:pPr>
            <w:r>
              <w:t xml:space="preserve">Registered i_cg_busy signal to </w:t>
            </w:r>
            <w:r w:rsidR="007D0FFE">
              <w:t xml:space="preserve">external clock gating module to </w:t>
            </w:r>
            <w:r>
              <w:t xml:space="preserve">control clock gating pipeline registers </w:t>
            </w:r>
          </w:p>
        </w:tc>
      </w:tr>
      <w:tr w:rsidR="008A7B4F" w:rsidTr="00E437DC">
        <w:trPr>
          <w:trHeight w:val="985"/>
        </w:trPr>
        <w:tc>
          <w:tcPr>
            <w:tcW w:w="3111" w:type="dxa"/>
          </w:tcPr>
          <w:p w:rsidR="008A7B4F" w:rsidRDefault="007C076C" w:rsidP="00E437DC">
            <w:pPr>
              <w:pStyle w:val="Body"/>
            </w:pPr>
            <w:r>
              <w:t>pl</w:t>
            </w:r>
            <w:r w:rsidR="008A7B4F">
              <w:t>_cg_clk</w:t>
            </w:r>
          </w:p>
        </w:tc>
        <w:tc>
          <w:tcPr>
            <w:tcW w:w="3415" w:type="dxa"/>
          </w:tcPr>
          <w:p w:rsidR="008A7B4F" w:rsidRDefault="008A7B4F" w:rsidP="00E437DC">
            <w:pPr>
              <w:pStyle w:val="Body"/>
              <w:jc w:val="center"/>
            </w:pPr>
            <w:r>
              <w:t>[P_NUM_OF_STAGES-1:0]</w:t>
            </w:r>
          </w:p>
        </w:tc>
        <w:tc>
          <w:tcPr>
            <w:tcW w:w="1240" w:type="dxa"/>
          </w:tcPr>
          <w:p w:rsidR="008A7B4F" w:rsidRDefault="007D0FFE" w:rsidP="00E437DC">
            <w:pPr>
              <w:pStyle w:val="Body"/>
              <w:jc w:val="center"/>
            </w:pPr>
            <w:r>
              <w:t>In</w:t>
            </w:r>
            <w:r w:rsidR="008A7B4F">
              <w:t>put</w:t>
            </w:r>
          </w:p>
        </w:tc>
        <w:tc>
          <w:tcPr>
            <w:tcW w:w="2035" w:type="dxa"/>
          </w:tcPr>
          <w:p w:rsidR="008A7B4F" w:rsidRDefault="007D0FFE" w:rsidP="00E437DC">
            <w:pPr>
              <w:pStyle w:val="Body"/>
            </w:pPr>
            <w:r>
              <w:t>Gated</w:t>
            </w:r>
            <w:r w:rsidR="008A7B4F">
              <w:t xml:space="preserve"> clocks </w:t>
            </w:r>
            <w:r>
              <w:t xml:space="preserve">from Registered clock module </w:t>
            </w:r>
            <w:r w:rsidR="008A7B4F">
              <w:t>to “clock gate” Flit pipeline registers.</w:t>
            </w:r>
          </w:p>
        </w:tc>
      </w:tr>
    </w:tbl>
    <w:p w:rsidR="008A7B4F" w:rsidRPr="00B4662D" w:rsidRDefault="008A7B4F" w:rsidP="008A7B4F">
      <w:pPr>
        <w:pStyle w:val="Body"/>
      </w:pPr>
    </w:p>
    <w:p w:rsidR="008A7B4F" w:rsidRDefault="008A7B4F" w:rsidP="008A7B4F">
      <w:pPr>
        <w:pStyle w:val="Heading3"/>
      </w:pPr>
      <w:r>
        <w:t xml:space="preserve"> </w:t>
      </w:r>
      <w:bookmarkStart w:id="185" w:name="_Toc388376337"/>
      <w:r w:rsidR="005978B5">
        <w:t xml:space="preserve">Implementation #2: </w:t>
      </w:r>
      <w:r>
        <w:t>Data Pipeline clock gating module parameters</w:t>
      </w:r>
      <w:bookmarkEnd w:id="185"/>
    </w:p>
    <w:p w:rsidR="003249B0" w:rsidRDefault="003249B0" w:rsidP="003249B0">
      <w:pPr>
        <w:pStyle w:val="Caption"/>
        <w:keepNext/>
      </w:pPr>
      <w:bookmarkStart w:id="186" w:name="_Toc388376384"/>
      <w:r>
        <w:t xml:space="preserve">Table </w:t>
      </w:r>
      <w:r w:rsidR="00B926E2">
        <w:fldChar w:fldCharType="begin"/>
      </w:r>
      <w:r w:rsidR="00B926E2">
        <w:instrText xml:space="preserve"> SEQ Table \* ARABIC </w:instrText>
      </w:r>
      <w:r w:rsidR="00B926E2">
        <w:fldChar w:fldCharType="separate"/>
      </w:r>
      <w:r w:rsidR="00A21017">
        <w:rPr>
          <w:noProof/>
        </w:rPr>
        <w:t>47</w:t>
      </w:r>
      <w:r w:rsidR="00B926E2">
        <w:rPr>
          <w:noProof/>
        </w:rPr>
        <w:fldChar w:fldCharType="end"/>
      </w:r>
      <w:r>
        <w:t xml:space="preserve"> </w:t>
      </w:r>
      <w:r w:rsidR="00F74EA7">
        <w:t xml:space="preserve">Implementation #2:  </w:t>
      </w:r>
      <w:r>
        <w:t>Data Pipeline clock gating module parameter</w:t>
      </w:r>
      <w:bookmarkEnd w:id="186"/>
    </w:p>
    <w:tbl>
      <w:tblPr>
        <w:tblStyle w:val="TableGrid"/>
        <w:tblW w:w="0" w:type="auto"/>
        <w:tblLook w:val="04A0" w:firstRow="1" w:lastRow="0" w:firstColumn="1" w:lastColumn="0" w:noHBand="0" w:noVBand="1"/>
      </w:tblPr>
      <w:tblGrid>
        <w:gridCol w:w="3684"/>
        <w:gridCol w:w="1104"/>
        <w:gridCol w:w="4788"/>
      </w:tblGrid>
      <w:tr w:rsidR="003249B0" w:rsidTr="0025291D">
        <w:trPr>
          <w:trHeight w:val="395"/>
        </w:trPr>
        <w:tc>
          <w:tcPr>
            <w:tcW w:w="3684" w:type="dxa"/>
          </w:tcPr>
          <w:p w:rsidR="003249B0" w:rsidRPr="00692F20" w:rsidRDefault="003249B0" w:rsidP="0025291D">
            <w:pPr>
              <w:pStyle w:val="Body"/>
              <w:jc w:val="center"/>
              <w:rPr>
                <w:sz w:val="22"/>
                <w:szCs w:val="22"/>
              </w:rPr>
            </w:pPr>
            <w:r>
              <w:rPr>
                <w:sz w:val="22"/>
                <w:szCs w:val="22"/>
              </w:rPr>
              <w:t>Name</w:t>
            </w:r>
          </w:p>
        </w:tc>
        <w:tc>
          <w:tcPr>
            <w:tcW w:w="1104" w:type="dxa"/>
          </w:tcPr>
          <w:p w:rsidR="003249B0" w:rsidRDefault="003249B0" w:rsidP="0025291D">
            <w:pPr>
              <w:pStyle w:val="Body"/>
              <w:jc w:val="center"/>
            </w:pPr>
            <w:r>
              <w:t>Bits</w:t>
            </w:r>
          </w:p>
        </w:tc>
        <w:tc>
          <w:tcPr>
            <w:tcW w:w="4788" w:type="dxa"/>
          </w:tcPr>
          <w:p w:rsidR="003249B0" w:rsidRDefault="003249B0" w:rsidP="0025291D">
            <w:pPr>
              <w:pStyle w:val="Body"/>
              <w:jc w:val="center"/>
            </w:pPr>
            <w:r>
              <w:t>Description</w:t>
            </w:r>
          </w:p>
        </w:tc>
      </w:tr>
      <w:tr w:rsidR="003249B0" w:rsidTr="0025291D">
        <w:trPr>
          <w:trHeight w:val="395"/>
        </w:trPr>
        <w:tc>
          <w:tcPr>
            <w:tcW w:w="3684" w:type="dxa"/>
          </w:tcPr>
          <w:p w:rsidR="003249B0" w:rsidRPr="00692F20" w:rsidRDefault="003249B0" w:rsidP="0025291D">
            <w:pPr>
              <w:pStyle w:val="Body"/>
              <w:rPr>
                <w:sz w:val="22"/>
                <w:szCs w:val="22"/>
              </w:rPr>
            </w:pPr>
            <w:r>
              <w:rPr>
                <w:sz w:val="22"/>
                <w:szCs w:val="22"/>
              </w:rPr>
              <w:t>P_NUM_OF _STAGES</w:t>
            </w:r>
          </w:p>
        </w:tc>
        <w:tc>
          <w:tcPr>
            <w:tcW w:w="1104" w:type="dxa"/>
          </w:tcPr>
          <w:p w:rsidR="003249B0" w:rsidRDefault="003249B0" w:rsidP="0025291D">
            <w:pPr>
              <w:pStyle w:val="Body"/>
              <w:jc w:val="center"/>
            </w:pPr>
            <w:r>
              <w:t>1</w:t>
            </w:r>
          </w:p>
        </w:tc>
        <w:tc>
          <w:tcPr>
            <w:tcW w:w="4788" w:type="dxa"/>
          </w:tcPr>
          <w:p w:rsidR="003249B0" w:rsidRDefault="003249B0" w:rsidP="0025291D">
            <w:pPr>
              <w:pStyle w:val="Body"/>
            </w:pPr>
            <w:r>
              <w:t>Number of stages within Pipeline Data wrapper</w:t>
            </w:r>
          </w:p>
        </w:tc>
      </w:tr>
    </w:tbl>
    <w:p w:rsidR="003249B0" w:rsidRPr="003249B0" w:rsidRDefault="003249B0" w:rsidP="003249B0">
      <w:pPr>
        <w:pStyle w:val="Body"/>
      </w:pPr>
    </w:p>
    <w:p w:rsidR="008A7B4F" w:rsidRDefault="008A7B4F" w:rsidP="008A7B4F">
      <w:pPr>
        <w:pStyle w:val="Heading3"/>
      </w:pPr>
      <w:r>
        <w:t xml:space="preserve"> </w:t>
      </w:r>
      <w:bookmarkStart w:id="187" w:name="_Toc388376338"/>
      <w:r w:rsidR="005978B5">
        <w:t xml:space="preserve">Implementation #2: </w:t>
      </w:r>
      <w:r>
        <w:t>Credit Pipeline coarse clock gating</w:t>
      </w:r>
      <w:bookmarkEnd w:id="187"/>
    </w:p>
    <w:p w:rsidR="008A7B4F" w:rsidRPr="003332B2" w:rsidRDefault="008A7B4F" w:rsidP="008A7B4F">
      <w:pPr>
        <w:pStyle w:val="Body"/>
      </w:pPr>
      <w:r>
        <w:t>Since the credit pipeline stages are 4 bits wide, there would not be coarse clock gating implemented</w:t>
      </w:r>
    </w:p>
    <w:p w:rsidR="008A7B4F" w:rsidRDefault="008A7B4F" w:rsidP="008A7B4F">
      <w:pPr>
        <w:pStyle w:val="Caption"/>
        <w:keepNext/>
      </w:pPr>
    </w:p>
    <w:p w:rsidR="008A7B4F" w:rsidRPr="008A7B4F" w:rsidRDefault="008A7B4F" w:rsidP="008A7B4F">
      <w:pPr>
        <w:pStyle w:val="Heading4"/>
        <w:numPr>
          <w:ilvl w:val="0"/>
          <w:numId w:val="0"/>
        </w:numPr>
      </w:pPr>
    </w:p>
    <w:p w:rsidR="00BB522A" w:rsidRDefault="00BB522A" w:rsidP="008A7B4F">
      <w:pPr>
        <w:pStyle w:val="Heading1"/>
      </w:pPr>
      <w:bookmarkStart w:id="188" w:name="_Toc388376339"/>
      <w:r>
        <w:lastRenderedPageBreak/>
        <w:t xml:space="preserve">RegBus Slave </w:t>
      </w:r>
      <w:r w:rsidR="00650EE6">
        <w:t>Bridge “</w:t>
      </w:r>
      <w:r>
        <w:t>System Clock Gating</w:t>
      </w:r>
      <w:r w:rsidR="00650EE6">
        <w:t xml:space="preserve">” </w:t>
      </w:r>
      <w:r>
        <w:t>interface</w:t>
      </w:r>
      <w:r w:rsidR="00650EE6">
        <w:t xml:space="preserve"> signals</w:t>
      </w:r>
      <w:bookmarkEnd w:id="188"/>
    </w:p>
    <w:p w:rsidR="00BB522A" w:rsidRDefault="00BB522A" w:rsidP="00BB522A">
      <w:pPr>
        <w:pStyle w:val="Heading4"/>
        <w:numPr>
          <w:ilvl w:val="0"/>
          <w:numId w:val="0"/>
        </w:numPr>
        <w:rPr>
          <w:rFonts w:ascii="Verdana" w:hAnsi="Verdana"/>
          <w:b w:val="0"/>
          <w:color w:val="000000" w:themeColor="text1"/>
          <w:sz w:val="20"/>
          <w:szCs w:val="24"/>
        </w:rPr>
      </w:pPr>
      <w:r>
        <w:rPr>
          <w:rFonts w:ascii="Verdana" w:hAnsi="Verdana"/>
          <w:b w:val="0"/>
          <w:color w:val="000000" w:themeColor="text1"/>
          <w:sz w:val="20"/>
          <w:szCs w:val="24"/>
        </w:rPr>
        <w:t>Following are the list of</w:t>
      </w:r>
      <w:r w:rsidR="00C3386C">
        <w:rPr>
          <w:rFonts w:ascii="Verdana" w:hAnsi="Verdana"/>
          <w:b w:val="0"/>
          <w:color w:val="000000" w:themeColor="text1"/>
          <w:sz w:val="20"/>
          <w:szCs w:val="24"/>
        </w:rPr>
        <w:t xml:space="preserve"> </w:t>
      </w:r>
      <w:r>
        <w:rPr>
          <w:rFonts w:ascii="Verdana" w:hAnsi="Verdana"/>
          <w:b w:val="0"/>
          <w:color w:val="000000" w:themeColor="text1"/>
          <w:sz w:val="20"/>
          <w:szCs w:val="24"/>
        </w:rPr>
        <w:t>interface signals from RegBus Slave</w:t>
      </w:r>
      <w:r w:rsidR="0002713D">
        <w:rPr>
          <w:rFonts w:ascii="Verdana" w:hAnsi="Verdana"/>
          <w:b w:val="0"/>
          <w:color w:val="000000" w:themeColor="text1"/>
          <w:sz w:val="20"/>
          <w:szCs w:val="24"/>
        </w:rPr>
        <w:t xml:space="preserve"> related to </w:t>
      </w:r>
      <w:r w:rsidR="00C3386C">
        <w:rPr>
          <w:rFonts w:ascii="Verdana" w:hAnsi="Verdana"/>
          <w:b w:val="0"/>
          <w:color w:val="000000" w:themeColor="text1"/>
          <w:sz w:val="20"/>
          <w:szCs w:val="24"/>
        </w:rPr>
        <w:t xml:space="preserve">System </w:t>
      </w:r>
      <w:r w:rsidR="0002713D">
        <w:rPr>
          <w:rFonts w:ascii="Verdana" w:hAnsi="Verdana"/>
          <w:b w:val="0"/>
          <w:color w:val="000000" w:themeColor="text1"/>
          <w:sz w:val="20"/>
          <w:szCs w:val="24"/>
        </w:rPr>
        <w:t>Coarse clock gating</w:t>
      </w:r>
      <w:r w:rsidR="00C3386C">
        <w:rPr>
          <w:rFonts w:ascii="Verdana" w:hAnsi="Verdana"/>
          <w:b w:val="0"/>
          <w:color w:val="000000" w:themeColor="text1"/>
          <w:sz w:val="20"/>
          <w:szCs w:val="24"/>
        </w:rPr>
        <w:t>.</w:t>
      </w:r>
      <w:r w:rsidR="00650EE6">
        <w:rPr>
          <w:rFonts w:ascii="Verdana" w:hAnsi="Verdana"/>
          <w:b w:val="0"/>
          <w:color w:val="000000" w:themeColor="text1"/>
          <w:sz w:val="20"/>
          <w:szCs w:val="24"/>
        </w:rPr>
        <w:t xml:space="preserve"> </w:t>
      </w:r>
    </w:p>
    <w:p w:rsidR="00650EE6" w:rsidRDefault="00650EE6" w:rsidP="00650EE6">
      <w:pPr>
        <w:pStyle w:val="Caption"/>
        <w:keepNext/>
      </w:pPr>
      <w:bookmarkStart w:id="189" w:name="_Toc388376385"/>
      <w:r>
        <w:t xml:space="preserve">Table </w:t>
      </w:r>
      <w:r w:rsidR="00B926E2">
        <w:fldChar w:fldCharType="begin"/>
      </w:r>
      <w:r w:rsidR="00B926E2">
        <w:instrText xml:space="preserve"> SEQ Table \* ARABIC </w:instrText>
      </w:r>
      <w:r w:rsidR="00B926E2">
        <w:fldChar w:fldCharType="separate"/>
      </w:r>
      <w:r w:rsidR="00A21017">
        <w:rPr>
          <w:noProof/>
        </w:rPr>
        <w:t>48</w:t>
      </w:r>
      <w:r w:rsidR="00B926E2">
        <w:rPr>
          <w:noProof/>
        </w:rPr>
        <w:fldChar w:fldCharType="end"/>
      </w:r>
      <w:r>
        <w:t xml:space="preserve"> RegBus Slave Bridge</w:t>
      </w:r>
      <w:bookmarkEnd w:id="189"/>
    </w:p>
    <w:tbl>
      <w:tblPr>
        <w:tblStyle w:val="TableGrid"/>
        <w:tblW w:w="0" w:type="auto"/>
        <w:tblLook w:val="04A0" w:firstRow="1" w:lastRow="0" w:firstColumn="1" w:lastColumn="0" w:noHBand="0" w:noVBand="1"/>
      </w:tblPr>
      <w:tblGrid>
        <w:gridCol w:w="3111"/>
        <w:gridCol w:w="1305"/>
        <w:gridCol w:w="1746"/>
        <w:gridCol w:w="3414"/>
      </w:tblGrid>
      <w:tr w:rsidR="00650EE6" w:rsidTr="00884E14">
        <w:tc>
          <w:tcPr>
            <w:tcW w:w="2808" w:type="dxa"/>
          </w:tcPr>
          <w:p w:rsidR="00650EE6" w:rsidRPr="00650EE6" w:rsidRDefault="00650EE6" w:rsidP="00650EE6">
            <w:pPr>
              <w:pStyle w:val="Body"/>
              <w:jc w:val="center"/>
              <w:rPr>
                <w:b/>
              </w:rPr>
            </w:pPr>
            <w:r w:rsidRPr="00650EE6">
              <w:rPr>
                <w:b/>
              </w:rPr>
              <w:t>Signal Name</w:t>
            </w:r>
          </w:p>
        </w:tc>
        <w:tc>
          <w:tcPr>
            <w:tcW w:w="1350" w:type="dxa"/>
          </w:tcPr>
          <w:p w:rsidR="00650EE6" w:rsidRPr="00650EE6" w:rsidRDefault="00650EE6" w:rsidP="00650EE6">
            <w:pPr>
              <w:pStyle w:val="Body"/>
              <w:jc w:val="center"/>
              <w:rPr>
                <w:b/>
              </w:rPr>
            </w:pPr>
            <w:r w:rsidRPr="00650EE6">
              <w:rPr>
                <w:b/>
              </w:rPr>
              <w:t>Width</w:t>
            </w:r>
          </w:p>
        </w:tc>
        <w:tc>
          <w:tcPr>
            <w:tcW w:w="1800" w:type="dxa"/>
          </w:tcPr>
          <w:p w:rsidR="00650EE6" w:rsidRPr="00650EE6" w:rsidRDefault="00650EE6" w:rsidP="00650EE6">
            <w:pPr>
              <w:pStyle w:val="Body"/>
              <w:jc w:val="center"/>
              <w:rPr>
                <w:b/>
              </w:rPr>
            </w:pPr>
            <w:r w:rsidRPr="00650EE6">
              <w:rPr>
                <w:b/>
              </w:rPr>
              <w:t>Direction</w:t>
            </w:r>
          </w:p>
        </w:tc>
        <w:tc>
          <w:tcPr>
            <w:tcW w:w="3618" w:type="dxa"/>
          </w:tcPr>
          <w:p w:rsidR="00650EE6" w:rsidRPr="00650EE6" w:rsidRDefault="00650EE6" w:rsidP="00650EE6">
            <w:pPr>
              <w:pStyle w:val="Body"/>
              <w:jc w:val="center"/>
              <w:rPr>
                <w:b/>
              </w:rPr>
            </w:pPr>
            <w:r w:rsidRPr="00650EE6">
              <w:rPr>
                <w:b/>
              </w:rPr>
              <w:t>Description</w:t>
            </w:r>
          </w:p>
        </w:tc>
      </w:tr>
      <w:tr w:rsidR="00650EE6" w:rsidTr="00734B19">
        <w:tc>
          <w:tcPr>
            <w:tcW w:w="9576" w:type="dxa"/>
            <w:gridSpan w:val="4"/>
          </w:tcPr>
          <w:p w:rsidR="00650EE6" w:rsidRPr="008D3F8A" w:rsidRDefault="00650EE6" w:rsidP="00650EE6">
            <w:pPr>
              <w:pStyle w:val="Body"/>
              <w:jc w:val="center"/>
              <w:rPr>
                <w:b/>
              </w:rPr>
            </w:pPr>
            <w:r w:rsidRPr="008D3F8A">
              <w:rPr>
                <w:b/>
              </w:rPr>
              <w:t>Tx interface on Slave chain</w:t>
            </w:r>
          </w:p>
        </w:tc>
      </w:tr>
      <w:tr w:rsidR="00650EE6" w:rsidTr="00884E14">
        <w:tc>
          <w:tcPr>
            <w:tcW w:w="2808" w:type="dxa"/>
          </w:tcPr>
          <w:p w:rsidR="00650EE6" w:rsidRPr="00AD4953" w:rsidRDefault="00AD4953" w:rsidP="00AD4953">
            <w:pPr>
              <w:pStyle w:val="Body"/>
            </w:pPr>
            <w:r>
              <w:t xml:space="preserve">     </w:t>
            </w:r>
            <w:r w:rsidR="00650EE6" w:rsidRPr="00AD4953">
              <w:t>System_clk_en</w:t>
            </w:r>
          </w:p>
        </w:tc>
        <w:tc>
          <w:tcPr>
            <w:tcW w:w="1350" w:type="dxa"/>
          </w:tcPr>
          <w:p w:rsidR="00650EE6" w:rsidRPr="00AD4953" w:rsidRDefault="00650EE6" w:rsidP="00734B19">
            <w:pPr>
              <w:pStyle w:val="Body"/>
              <w:jc w:val="center"/>
            </w:pPr>
            <w:r w:rsidRPr="00AD4953">
              <w:t>1</w:t>
            </w:r>
          </w:p>
        </w:tc>
        <w:tc>
          <w:tcPr>
            <w:tcW w:w="1800" w:type="dxa"/>
          </w:tcPr>
          <w:p w:rsidR="00650EE6" w:rsidRPr="00AD4953" w:rsidRDefault="008D3F8A" w:rsidP="00734B19">
            <w:pPr>
              <w:pStyle w:val="Body"/>
              <w:jc w:val="center"/>
            </w:pPr>
            <w:r w:rsidRPr="00AD4953">
              <w:t>Out</w:t>
            </w:r>
            <w:r w:rsidR="00650EE6" w:rsidRPr="00AD4953">
              <w:t>put</w:t>
            </w:r>
          </w:p>
        </w:tc>
        <w:tc>
          <w:tcPr>
            <w:tcW w:w="3618" w:type="dxa"/>
          </w:tcPr>
          <w:p w:rsidR="00650EE6" w:rsidRPr="00AD4953" w:rsidRDefault="00650EE6" w:rsidP="00914185">
            <w:pPr>
              <w:pStyle w:val="Body"/>
            </w:pPr>
            <w:r w:rsidRPr="00AD4953">
              <w:t>System Clock Enable</w:t>
            </w:r>
            <w:r w:rsidR="008D3F8A" w:rsidRPr="00AD4953">
              <w:t xml:space="preserve"> </w:t>
            </w:r>
          </w:p>
        </w:tc>
      </w:tr>
      <w:tr w:rsidR="00650EE6" w:rsidTr="00884E14">
        <w:tc>
          <w:tcPr>
            <w:tcW w:w="2808" w:type="dxa"/>
          </w:tcPr>
          <w:p w:rsidR="00650EE6" w:rsidRPr="00AD4953" w:rsidRDefault="008D3F8A" w:rsidP="008D3F8A">
            <w:pPr>
              <w:pStyle w:val="Body"/>
            </w:pPr>
            <w:r w:rsidRPr="00AD4953">
              <w:t xml:space="preserve">     </w:t>
            </w:r>
            <w:r w:rsidR="00650EE6" w:rsidRPr="00AD4953">
              <w:t>System_cg_or</w:t>
            </w:r>
          </w:p>
        </w:tc>
        <w:tc>
          <w:tcPr>
            <w:tcW w:w="1350" w:type="dxa"/>
          </w:tcPr>
          <w:p w:rsidR="00650EE6" w:rsidRPr="00AD4953" w:rsidRDefault="00650EE6" w:rsidP="00734B19">
            <w:pPr>
              <w:pStyle w:val="Body"/>
              <w:jc w:val="center"/>
            </w:pPr>
            <w:r w:rsidRPr="00AD4953">
              <w:t>1</w:t>
            </w:r>
          </w:p>
        </w:tc>
        <w:tc>
          <w:tcPr>
            <w:tcW w:w="1800" w:type="dxa"/>
          </w:tcPr>
          <w:p w:rsidR="00650EE6" w:rsidRPr="00AD4953" w:rsidRDefault="008D3F8A" w:rsidP="00734B19">
            <w:pPr>
              <w:pStyle w:val="Body"/>
              <w:jc w:val="center"/>
            </w:pPr>
            <w:r w:rsidRPr="00AD4953">
              <w:t>Out</w:t>
            </w:r>
            <w:r w:rsidR="00650EE6" w:rsidRPr="00AD4953">
              <w:t>put</w:t>
            </w:r>
          </w:p>
        </w:tc>
        <w:tc>
          <w:tcPr>
            <w:tcW w:w="3618" w:type="dxa"/>
          </w:tcPr>
          <w:p w:rsidR="00650EE6" w:rsidRPr="00AD4953" w:rsidRDefault="00650EE6" w:rsidP="00914185">
            <w:pPr>
              <w:pStyle w:val="Body"/>
            </w:pPr>
            <w:r w:rsidRPr="00AD4953">
              <w:t xml:space="preserve">System Clock Gate Over ride </w:t>
            </w:r>
          </w:p>
        </w:tc>
      </w:tr>
      <w:tr w:rsidR="0024258A" w:rsidTr="00884E14">
        <w:tc>
          <w:tcPr>
            <w:tcW w:w="2808" w:type="dxa"/>
          </w:tcPr>
          <w:p w:rsidR="0024258A" w:rsidRDefault="0024258A" w:rsidP="008D3F8A">
            <w:pPr>
              <w:pStyle w:val="Body"/>
            </w:pPr>
            <w:r>
              <w:t xml:space="preserve">    System_next_node_disabled</w:t>
            </w:r>
          </w:p>
        </w:tc>
        <w:tc>
          <w:tcPr>
            <w:tcW w:w="1350" w:type="dxa"/>
          </w:tcPr>
          <w:p w:rsidR="0024258A" w:rsidRDefault="00914185" w:rsidP="00734B19">
            <w:pPr>
              <w:pStyle w:val="Body"/>
              <w:jc w:val="center"/>
            </w:pPr>
            <w:r>
              <w:t>4</w:t>
            </w:r>
          </w:p>
        </w:tc>
        <w:tc>
          <w:tcPr>
            <w:tcW w:w="1800" w:type="dxa"/>
          </w:tcPr>
          <w:p w:rsidR="0024258A" w:rsidRDefault="00914185" w:rsidP="00734B19">
            <w:pPr>
              <w:pStyle w:val="Body"/>
              <w:jc w:val="center"/>
            </w:pPr>
            <w:r>
              <w:t>Output</w:t>
            </w:r>
          </w:p>
        </w:tc>
        <w:tc>
          <w:tcPr>
            <w:tcW w:w="3618" w:type="dxa"/>
          </w:tcPr>
          <w:p w:rsidR="00914185" w:rsidRDefault="00914185" w:rsidP="00914185">
            <w:pPr>
              <w:pStyle w:val="Body"/>
            </w:pPr>
            <w:r>
              <w:t>Next node is disabled</w:t>
            </w:r>
            <w:r>
              <w:br/>
              <w:t>0 : Node on “North” disabled</w:t>
            </w:r>
            <w:r>
              <w:br/>
              <w:t>1 : Node on “East”   disabled</w:t>
            </w:r>
          </w:p>
          <w:p w:rsidR="00914185" w:rsidRDefault="00914185" w:rsidP="00914185">
            <w:pPr>
              <w:pStyle w:val="Body"/>
            </w:pPr>
            <w:r>
              <w:t>2 : Node on “West”  disabled</w:t>
            </w:r>
          </w:p>
          <w:p w:rsidR="00914185" w:rsidRPr="00914185" w:rsidRDefault="00914185" w:rsidP="00914185">
            <w:pPr>
              <w:pStyle w:val="Body"/>
            </w:pPr>
            <w:r>
              <w:t>3 : Node on “South” disabled</w:t>
            </w:r>
            <w:r>
              <w:br/>
            </w:r>
          </w:p>
        </w:tc>
      </w:tr>
      <w:tr w:rsidR="008D3F8A" w:rsidTr="00734B19">
        <w:tc>
          <w:tcPr>
            <w:tcW w:w="9576" w:type="dxa"/>
            <w:gridSpan w:val="4"/>
          </w:tcPr>
          <w:p w:rsidR="008D3F8A" w:rsidRPr="001A76F4" w:rsidRDefault="008D3F8A" w:rsidP="008D3F8A">
            <w:pPr>
              <w:pStyle w:val="Body"/>
              <w:jc w:val="center"/>
              <w:rPr>
                <w:b/>
              </w:rPr>
            </w:pPr>
            <w:r w:rsidRPr="001A76F4">
              <w:rPr>
                <w:b/>
              </w:rPr>
              <w:t>Tx interface on RegBus Layer ( to neighboring nodes)</w:t>
            </w:r>
          </w:p>
        </w:tc>
      </w:tr>
      <w:tr w:rsidR="008D3F8A" w:rsidTr="00884E14">
        <w:tc>
          <w:tcPr>
            <w:tcW w:w="2808" w:type="dxa"/>
          </w:tcPr>
          <w:p w:rsidR="008D3F8A" w:rsidRDefault="008D3F8A" w:rsidP="00650EE6">
            <w:pPr>
              <w:pStyle w:val="Body"/>
            </w:pPr>
            <w:r>
              <w:t xml:space="preserve">    </w:t>
            </w:r>
            <w:r w:rsidR="00884E14">
              <w:t>O_</w:t>
            </w:r>
            <w:r>
              <w:t>Self_disabled_north</w:t>
            </w:r>
          </w:p>
        </w:tc>
        <w:tc>
          <w:tcPr>
            <w:tcW w:w="1350" w:type="dxa"/>
          </w:tcPr>
          <w:p w:rsidR="008D3F8A" w:rsidRDefault="008D3F8A" w:rsidP="00650EE6">
            <w:pPr>
              <w:pStyle w:val="Body"/>
            </w:pPr>
            <w:r>
              <w:t>1</w:t>
            </w:r>
          </w:p>
        </w:tc>
        <w:tc>
          <w:tcPr>
            <w:tcW w:w="1800" w:type="dxa"/>
          </w:tcPr>
          <w:p w:rsidR="008D3F8A" w:rsidRDefault="008D3F8A" w:rsidP="00650EE6">
            <w:pPr>
              <w:pStyle w:val="Body"/>
            </w:pPr>
            <w:r>
              <w:t>Output</w:t>
            </w:r>
          </w:p>
        </w:tc>
        <w:tc>
          <w:tcPr>
            <w:tcW w:w="3618" w:type="dxa"/>
          </w:tcPr>
          <w:p w:rsidR="008D3F8A" w:rsidRDefault="00D878BF" w:rsidP="00650EE6">
            <w:pPr>
              <w:pStyle w:val="Body"/>
            </w:pPr>
            <w:r>
              <w:t>To</w:t>
            </w:r>
            <w:r w:rsidR="008D3F8A">
              <w:t xml:space="preserve"> RegBus Slave on adjacent node in north direction </w:t>
            </w:r>
          </w:p>
        </w:tc>
      </w:tr>
      <w:tr w:rsidR="00B161F1" w:rsidTr="00884E14">
        <w:tc>
          <w:tcPr>
            <w:tcW w:w="2808" w:type="dxa"/>
          </w:tcPr>
          <w:p w:rsidR="00B161F1" w:rsidRDefault="00B161F1" w:rsidP="00734B19">
            <w:pPr>
              <w:pStyle w:val="Body"/>
            </w:pPr>
            <w:r>
              <w:t xml:space="preserve">    O_Self_disabled_west</w:t>
            </w:r>
          </w:p>
        </w:tc>
        <w:tc>
          <w:tcPr>
            <w:tcW w:w="1350" w:type="dxa"/>
          </w:tcPr>
          <w:p w:rsidR="00B161F1" w:rsidRDefault="00B161F1" w:rsidP="00734B19">
            <w:pPr>
              <w:pStyle w:val="Body"/>
            </w:pPr>
            <w:r>
              <w:t>1</w:t>
            </w:r>
          </w:p>
        </w:tc>
        <w:tc>
          <w:tcPr>
            <w:tcW w:w="1800" w:type="dxa"/>
          </w:tcPr>
          <w:p w:rsidR="00B161F1" w:rsidRDefault="00B161F1" w:rsidP="00734B19">
            <w:pPr>
              <w:pStyle w:val="Body"/>
            </w:pPr>
            <w:r>
              <w:t>Output</w:t>
            </w:r>
          </w:p>
        </w:tc>
        <w:tc>
          <w:tcPr>
            <w:tcW w:w="3618" w:type="dxa"/>
          </w:tcPr>
          <w:p w:rsidR="00B161F1" w:rsidRDefault="00B161F1" w:rsidP="00734B19">
            <w:pPr>
              <w:pStyle w:val="Body"/>
            </w:pPr>
            <w:r>
              <w:t xml:space="preserve">To RegBus Slave on adjacent node in west direction </w:t>
            </w:r>
          </w:p>
        </w:tc>
      </w:tr>
      <w:tr w:rsidR="00B161F1" w:rsidTr="00884E14">
        <w:tc>
          <w:tcPr>
            <w:tcW w:w="2808" w:type="dxa"/>
          </w:tcPr>
          <w:p w:rsidR="00B161F1" w:rsidRDefault="00B161F1" w:rsidP="00734B19">
            <w:pPr>
              <w:pStyle w:val="Body"/>
            </w:pPr>
            <w:r>
              <w:t xml:space="preserve">    O_Self_disabled_south</w:t>
            </w:r>
          </w:p>
        </w:tc>
        <w:tc>
          <w:tcPr>
            <w:tcW w:w="1350" w:type="dxa"/>
          </w:tcPr>
          <w:p w:rsidR="00B161F1" w:rsidRDefault="00B161F1" w:rsidP="00734B19">
            <w:pPr>
              <w:pStyle w:val="Body"/>
            </w:pPr>
            <w:r>
              <w:t>1</w:t>
            </w:r>
          </w:p>
        </w:tc>
        <w:tc>
          <w:tcPr>
            <w:tcW w:w="1800" w:type="dxa"/>
          </w:tcPr>
          <w:p w:rsidR="00B161F1" w:rsidRDefault="00B161F1" w:rsidP="00734B19">
            <w:pPr>
              <w:pStyle w:val="Body"/>
            </w:pPr>
            <w:r>
              <w:t>Output</w:t>
            </w:r>
          </w:p>
        </w:tc>
        <w:tc>
          <w:tcPr>
            <w:tcW w:w="3618" w:type="dxa"/>
          </w:tcPr>
          <w:p w:rsidR="00B161F1" w:rsidRDefault="00B161F1" w:rsidP="00734B19">
            <w:pPr>
              <w:pStyle w:val="Body"/>
            </w:pPr>
            <w:r>
              <w:t xml:space="preserve">To RegBus Slave on adjacent node in south direction </w:t>
            </w:r>
          </w:p>
        </w:tc>
      </w:tr>
      <w:tr w:rsidR="00B161F1" w:rsidTr="00884E14">
        <w:tc>
          <w:tcPr>
            <w:tcW w:w="2808" w:type="dxa"/>
          </w:tcPr>
          <w:p w:rsidR="00B161F1" w:rsidRDefault="00B161F1" w:rsidP="00734B19">
            <w:pPr>
              <w:pStyle w:val="Body"/>
            </w:pPr>
            <w:r>
              <w:t xml:space="preserve">    O_Self_disabled_east</w:t>
            </w:r>
          </w:p>
        </w:tc>
        <w:tc>
          <w:tcPr>
            <w:tcW w:w="1350" w:type="dxa"/>
          </w:tcPr>
          <w:p w:rsidR="00B161F1" w:rsidRDefault="00B161F1" w:rsidP="00734B19">
            <w:pPr>
              <w:pStyle w:val="Body"/>
            </w:pPr>
            <w:r>
              <w:t>1</w:t>
            </w:r>
          </w:p>
        </w:tc>
        <w:tc>
          <w:tcPr>
            <w:tcW w:w="1800" w:type="dxa"/>
          </w:tcPr>
          <w:p w:rsidR="00B161F1" w:rsidRDefault="00B161F1" w:rsidP="00734B19">
            <w:pPr>
              <w:pStyle w:val="Body"/>
            </w:pPr>
            <w:r>
              <w:t>Output</w:t>
            </w:r>
          </w:p>
        </w:tc>
        <w:tc>
          <w:tcPr>
            <w:tcW w:w="3618" w:type="dxa"/>
          </w:tcPr>
          <w:p w:rsidR="00B161F1" w:rsidRDefault="00B161F1" w:rsidP="00734B19">
            <w:pPr>
              <w:pStyle w:val="Body"/>
            </w:pPr>
            <w:r>
              <w:t xml:space="preserve">To RegBus Slave on adjacent node in east direction </w:t>
            </w:r>
          </w:p>
        </w:tc>
      </w:tr>
      <w:tr w:rsidR="001A76F4" w:rsidTr="00734B19">
        <w:tc>
          <w:tcPr>
            <w:tcW w:w="9576" w:type="dxa"/>
            <w:gridSpan w:val="4"/>
          </w:tcPr>
          <w:p w:rsidR="001A76F4" w:rsidRDefault="001A76F4" w:rsidP="001A76F4">
            <w:pPr>
              <w:pStyle w:val="Body"/>
              <w:jc w:val="center"/>
            </w:pPr>
            <w:r>
              <w:rPr>
                <w:b/>
              </w:rPr>
              <w:t>R</w:t>
            </w:r>
            <w:r w:rsidRPr="001A76F4">
              <w:rPr>
                <w:b/>
              </w:rPr>
              <w:t>x interface on RegBus Layer ( to neighboring nodes)</w:t>
            </w:r>
          </w:p>
        </w:tc>
      </w:tr>
      <w:tr w:rsidR="001A76F4" w:rsidTr="00884E14">
        <w:tc>
          <w:tcPr>
            <w:tcW w:w="2808" w:type="dxa"/>
          </w:tcPr>
          <w:p w:rsidR="001A76F4" w:rsidRDefault="001A76F4" w:rsidP="00734B19">
            <w:pPr>
              <w:pStyle w:val="Body"/>
            </w:pPr>
            <w:r>
              <w:t xml:space="preserve">    i_Self_disabled_north</w:t>
            </w:r>
          </w:p>
        </w:tc>
        <w:tc>
          <w:tcPr>
            <w:tcW w:w="1350" w:type="dxa"/>
          </w:tcPr>
          <w:p w:rsidR="001A76F4" w:rsidRDefault="001A76F4" w:rsidP="00734B19">
            <w:pPr>
              <w:pStyle w:val="Body"/>
            </w:pPr>
            <w:r>
              <w:t>1</w:t>
            </w:r>
          </w:p>
        </w:tc>
        <w:tc>
          <w:tcPr>
            <w:tcW w:w="1800" w:type="dxa"/>
          </w:tcPr>
          <w:p w:rsidR="001A76F4" w:rsidRDefault="001A76F4" w:rsidP="00734B19">
            <w:pPr>
              <w:pStyle w:val="Body"/>
            </w:pPr>
            <w:r>
              <w:t>Output</w:t>
            </w:r>
          </w:p>
        </w:tc>
        <w:tc>
          <w:tcPr>
            <w:tcW w:w="3618" w:type="dxa"/>
          </w:tcPr>
          <w:p w:rsidR="001A76F4" w:rsidRDefault="001A76F4" w:rsidP="00734B19">
            <w:pPr>
              <w:pStyle w:val="Body"/>
            </w:pPr>
            <w:r>
              <w:t xml:space="preserve">From RegBus Slave on adjacent node in north direction </w:t>
            </w:r>
          </w:p>
        </w:tc>
      </w:tr>
      <w:tr w:rsidR="001A76F4" w:rsidTr="00884E14">
        <w:tc>
          <w:tcPr>
            <w:tcW w:w="2808" w:type="dxa"/>
          </w:tcPr>
          <w:p w:rsidR="001A76F4" w:rsidRDefault="001A76F4" w:rsidP="00734B19">
            <w:pPr>
              <w:pStyle w:val="Body"/>
            </w:pPr>
            <w:r>
              <w:t xml:space="preserve">    i_Self_disabled_west</w:t>
            </w:r>
          </w:p>
        </w:tc>
        <w:tc>
          <w:tcPr>
            <w:tcW w:w="1350" w:type="dxa"/>
          </w:tcPr>
          <w:p w:rsidR="001A76F4" w:rsidRDefault="001A76F4" w:rsidP="00734B19">
            <w:pPr>
              <w:pStyle w:val="Body"/>
            </w:pPr>
            <w:r>
              <w:t>1</w:t>
            </w:r>
          </w:p>
        </w:tc>
        <w:tc>
          <w:tcPr>
            <w:tcW w:w="1800" w:type="dxa"/>
          </w:tcPr>
          <w:p w:rsidR="001A76F4" w:rsidRDefault="001A76F4" w:rsidP="00734B19">
            <w:pPr>
              <w:pStyle w:val="Body"/>
            </w:pPr>
            <w:r>
              <w:t>Output</w:t>
            </w:r>
          </w:p>
        </w:tc>
        <w:tc>
          <w:tcPr>
            <w:tcW w:w="3618" w:type="dxa"/>
          </w:tcPr>
          <w:p w:rsidR="001A76F4" w:rsidRDefault="001A76F4" w:rsidP="00734B19">
            <w:pPr>
              <w:pStyle w:val="Body"/>
            </w:pPr>
            <w:r>
              <w:t xml:space="preserve">From RegBus Slave on adjacent node in west direction </w:t>
            </w:r>
          </w:p>
        </w:tc>
      </w:tr>
      <w:tr w:rsidR="001A76F4" w:rsidTr="00884E14">
        <w:tc>
          <w:tcPr>
            <w:tcW w:w="2808" w:type="dxa"/>
          </w:tcPr>
          <w:p w:rsidR="001A76F4" w:rsidRDefault="001A76F4" w:rsidP="00734B19">
            <w:pPr>
              <w:pStyle w:val="Body"/>
            </w:pPr>
            <w:r>
              <w:t xml:space="preserve">    i_Self_disabled_south</w:t>
            </w:r>
          </w:p>
        </w:tc>
        <w:tc>
          <w:tcPr>
            <w:tcW w:w="1350" w:type="dxa"/>
          </w:tcPr>
          <w:p w:rsidR="001A76F4" w:rsidRDefault="001A76F4" w:rsidP="00734B19">
            <w:pPr>
              <w:pStyle w:val="Body"/>
            </w:pPr>
            <w:r>
              <w:t>1</w:t>
            </w:r>
          </w:p>
        </w:tc>
        <w:tc>
          <w:tcPr>
            <w:tcW w:w="1800" w:type="dxa"/>
          </w:tcPr>
          <w:p w:rsidR="001A76F4" w:rsidRDefault="001A76F4" w:rsidP="00734B19">
            <w:pPr>
              <w:pStyle w:val="Body"/>
            </w:pPr>
            <w:r>
              <w:t>Output</w:t>
            </w:r>
          </w:p>
        </w:tc>
        <w:tc>
          <w:tcPr>
            <w:tcW w:w="3618" w:type="dxa"/>
          </w:tcPr>
          <w:p w:rsidR="001A76F4" w:rsidRDefault="001A76F4" w:rsidP="00734B19">
            <w:pPr>
              <w:pStyle w:val="Body"/>
            </w:pPr>
            <w:r>
              <w:t xml:space="preserve">From RegBus Slave on adjacent node in south direction </w:t>
            </w:r>
          </w:p>
        </w:tc>
      </w:tr>
      <w:tr w:rsidR="001A76F4" w:rsidTr="00884E14">
        <w:tc>
          <w:tcPr>
            <w:tcW w:w="2808" w:type="dxa"/>
          </w:tcPr>
          <w:p w:rsidR="001A76F4" w:rsidRDefault="001A76F4" w:rsidP="00734B19">
            <w:pPr>
              <w:pStyle w:val="Body"/>
            </w:pPr>
            <w:r>
              <w:t xml:space="preserve">    i_Self_disabled_east</w:t>
            </w:r>
          </w:p>
        </w:tc>
        <w:tc>
          <w:tcPr>
            <w:tcW w:w="1350" w:type="dxa"/>
          </w:tcPr>
          <w:p w:rsidR="001A76F4" w:rsidRDefault="001A76F4" w:rsidP="00734B19">
            <w:pPr>
              <w:pStyle w:val="Body"/>
            </w:pPr>
            <w:r>
              <w:t>1</w:t>
            </w:r>
          </w:p>
        </w:tc>
        <w:tc>
          <w:tcPr>
            <w:tcW w:w="1800" w:type="dxa"/>
          </w:tcPr>
          <w:p w:rsidR="001A76F4" w:rsidRDefault="001A76F4" w:rsidP="00734B19">
            <w:pPr>
              <w:pStyle w:val="Body"/>
            </w:pPr>
            <w:r>
              <w:t>Output</w:t>
            </w:r>
          </w:p>
        </w:tc>
        <w:tc>
          <w:tcPr>
            <w:tcW w:w="3618" w:type="dxa"/>
          </w:tcPr>
          <w:p w:rsidR="001A76F4" w:rsidRDefault="001A76F4" w:rsidP="00734B19">
            <w:pPr>
              <w:pStyle w:val="Body"/>
            </w:pPr>
            <w:r>
              <w:t xml:space="preserve">From RegBus Slave on adjacent node in east direction </w:t>
            </w:r>
          </w:p>
        </w:tc>
      </w:tr>
    </w:tbl>
    <w:p w:rsidR="001D520F" w:rsidRPr="00AD4953" w:rsidRDefault="001D520F" w:rsidP="00AD4953">
      <w:pPr>
        <w:pStyle w:val="Heading2"/>
        <w:numPr>
          <w:ilvl w:val="0"/>
          <w:numId w:val="0"/>
        </w:numPr>
      </w:pPr>
    </w:p>
    <w:p w:rsidR="00FB4D53" w:rsidRDefault="00FB4D53" w:rsidP="00FB4D53">
      <w:pPr>
        <w:pStyle w:val="Heading1"/>
      </w:pPr>
      <w:bookmarkStart w:id="190" w:name="_Toc388376340"/>
      <w:r>
        <w:lastRenderedPageBreak/>
        <w:t>NoC Studio requirements</w:t>
      </w:r>
      <w:bookmarkEnd w:id="190"/>
    </w:p>
    <w:p w:rsidR="00321DD9" w:rsidRDefault="00A209EB" w:rsidP="00036C85">
      <w:pPr>
        <w:jc w:val="both"/>
      </w:pPr>
      <w:r>
        <w:t>The requirements from NoC</w:t>
      </w:r>
      <w:r w:rsidR="00FD5448">
        <w:t xml:space="preserve"> </w:t>
      </w:r>
      <w:r w:rsidR="00FB4D53">
        <w:t>Studio are as below:</w:t>
      </w:r>
    </w:p>
    <w:p w:rsidR="00FB4D53" w:rsidRPr="005B1BE5" w:rsidRDefault="00321DD9" w:rsidP="00B165CF">
      <w:pPr>
        <w:pStyle w:val="ListParagraph"/>
        <w:numPr>
          <w:ilvl w:val="0"/>
          <w:numId w:val="28"/>
        </w:numPr>
        <w:jc w:val="both"/>
        <w:rPr>
          <w:highlight w:val="yellow"/>
        </w:rPr>
      </w:pPr>
      <w:r w:rsidRPr="005B1BE5">
        <w:rPr>
          <w:highlight w:val="yellow"/>
        </w:rPr>
        <w:t xml:space="preserve">A </w:t>
      </w:r>
      <w:r w:rsidR="00225FBD">
        <w:rPr>
          <w:highlight w:val="yellow"/>
        </w:rPr>
        <w:t xml:space="preserve">mesh property </w:t>
      </w:r>
      <w:r w:rsidR="00225FBD" w:rsidRPr="00225FBD">
        <w:rPr>
          <w:i/>
          <w:highlight w:val="yellow"/>
        </w:rPr>
        <w:t>coarse_clock_gating_enabled</w:t>
      </w:r>
      <w:r w:rsidRPr="00225FBD">
        <w:rPr>
          <w:highlight w:val="yellow"/>
        </w:rPr>
        <w:t xml:space="preserve"> </w:t>
      </w:r>
      <w:r w:rsidRPr="005B1BE5">
        <w:rPr>
          <w:highlight w:val="yellow"/>
        </w:rPr>
        <w:t>is required to disable clock gating of NoC elements from within NoC leve</w:t>
      </w:r>
      <w:r w:rsidR="00225FBD">
        <w:rPr>
          <w:highlight w:val="yellow"/>
        </w:rPr>
        <w:t>l. When the property is set to 0</w:t>
      </w:r>
      <w:r w:rsidRPr="005B1BE5">
        <w:rPr>
          <w:highlight w:val="yellow"/>
        </w:rPr>
        <w:t>, following actions are required</w:t>
      </w:r>
    </w:p>
    <w:p w:rsidR="00321DD9" w:rsidRPr="005B1BE5" w:rsidRDefault="00321DD9" w:rsidP="00B165CF">
      <w:pPr>
        <w:pStyle w:val="ListParagraph"/>
        <w:numPr>
          <w:ilvl w:val="1"/>
          <w:numId w:val="28"/>
        </w:numPr>
        <w:jc w:val="both"/>
        <w:rPr>
          <w:highlight w:val="yellow"/>
        </w:rPr>
      </w:pPr>
      <w:r w:rsidRPr="005B1BE5">
        <w:rPr>
          <w:highlight w:val="yellow"/>
        </w:rPr>
        <w:t>Tie of System_clk_en pin of Noc element to 1</w:t>
      </w:r>
    </w:p>
    <w:p w:rsidR="00321DD9" w:rsidRDefault="00321DD9" w:rsidP="00B165CF">
      <w:pPr>
        <w:pStyle w:val="ListParagraph"/>
        <w:numPr>
          <w:ilvl w:val="1"/>
          <w:numId w:val="28"/>
        </w:numPr>
        <w:jc w:val="both"/>
        <w:rPr>
          <w:highlight w:val="yellow"/>
        </w:rPr>
      </w:pPr>
      <w:r w:rsidRPr="005B1BE5">
        <w:rPr>
          <w:highlight w:val="yellow"/>
        </w:rPr>
        <w:t>Tie of System_cg_or pin of NoC element to 1</w:t>
      </w:r>
    </w:p>
    <w:p w:rsidR="00526457" w:rsidRDefault="00526457" w:rsidP="00B165CF">
      <w:pPr>
        <w:pStyle w:val="ListParagraph"/>
        <w:numPr>
          <w:ilvl w:val="0"/>
          <w:numId w:val="28"/>
        </w:numPr>
        <w:jc w:val="both"/>
        <w:rPr>
          <w:highlight w:val="yellow"/>
        </w:rPr>
      </w:pPr>
      <w:r>
        <w:rPr>
          <w:highlight w:val="yellow"/>
        </w:rPr>
        <w:t xml:space="preserve">A new parameter </w:t>
      </w:r>
      <w:r w:rsidRPr="00526457">
        <w:rPr>
          <w:highlight w:val="yellow"/>
        </w:rPr>
        <w:t>P_HYST_COUNT</w:t>
      </w:r>
      <w:r>
        <w:rPr>
          <w:highlight w:val="yellow"/>
        </w:rPr>
        <w:t xml:space="preserve"> is to be assigned to each Noc element. This parameter would be used to set the reset/default value of the hysteresis c</w:t>
      </w:r>
      <w:r w:rsidR="00F614F4">
        <w:rPr>
          <w:highlight w:val="yellow"/>
        </w:rPr>
        <w:t>ount register</w:t>
      </w:r>
      <w:r w:rsidR="004E139E">
        <w:rPr>
          <w:highlight w:val="yellow"/>
        </w:rPr>
        <w:t>(BTCGC, BRCGC, RCGC</w:t>
      </w:r>
      <w:r w:rsidR="001A0215">
        <w:rPr>
          <w:highlight w:val="yellow"/>
        </w:rPr>
        <w:t xml:space="preserve"> etc</w:t>
      </w:r>
      <w:r w:rsidR="004E139E">
        <w:rPr>
          <w:highlight w:val="yellow"/>
        </w:rPr>
        <w:t>)</w:t>
      </w:r>
      <w:r w:rsidR="001A0215">
        <w:rPr>
          <w:highlight w:val="yellow"/>
        </w:rPr>
        <w:t xml:space="preserve"> of routers and bridges</w:t>
      </w:r>
      <w:r w:rsidR="00F614F4">
        <w:rPr>
          <w:highlight w:val="yellow"/>
        </w:rPr>
        <w:t>. The default value of this parameter is set ‘d100.</w:t>
      </w:r>
    </w:p>
    <w:p w:rsidR="00225FBD" w:rsidRDefault="00225FBD" w:rsidP="00B165CF">
      <w:pPr>
        <w:pStyle w:val="ListParagraph"/>
        <w:numPr>
          <w:ilvl w:val="0"/>
          <w:numId w:val="28"/>
        </w:numPr>
        <w:jc w:val="both"/>
        <w:rPr>
          <w:highlight w:val="yellow"/>
        </w:rPr>
      </w:pPr>
      <w:r>
        <w:rPr>
          <w:highlight w:val="yellow"/>
        </w:rPr>
        <w:t xml:space="preserve">A </w:t>
      </w:r>
      <w:r w:rsidR="00F614F4">
        <w:rPr>
          <w:highlight w:val="yellow"/>
        </w:rPr>
        <w:t>router property</w:t>
      </w:r>
      <w:r>
        <w:rPr>
          <w:highlight w:val="yellow"/>
        </w:rPr>
        <w:t xml:space="preserve"> </w:t>
      </w:r>
      <w:r w:rsidR="00F614F4" w:rsidRPr="00F614F4">
        <w:rPr>
          <w:i/>
          <w:highlight w:val="yellow"/>
        </w:rPr>
        <w:t>router</w:t>
      </w:r>
      <w:r w:rsidR="00416107" w:rsidRPr="00416107">
        <w:rPr>
          <w:i/>
          <w:highlight w:val="yellow"/>
        </w:rPr>
        <w:t>_hysteresis_</w:t>
      </w:r>
      <w:r w:rsidR="00F614F4">
        <w:rPr>
          <w:i/>
          <w:highlight w:val="yellow"/>
        </w:rPr>
        <w:t>prop</w:t>
      </w:r>
      <w:r w:rsidR="00416107">
        <w:rPr>
          <w:highlight w:val="yellow"/>
        </w:rPr>
        <w:t xml:space="preserve"> could be</w:t>
      </w:r>
      <w:r w:rsidR="00F614F4">
        <w:rPr>
          <w:highlight w:val="yellow"/>
        </w:rPr>
        <w:t xml:space="preserve"> specified by the user to </w:t>
      </w:r>
      <w:r w:rsidR="004E139E">
        <w:rPr>
          <w:highlight w:val="yellow"/>
        </w:rPr>
        <w:t>override</w:t>
      </w:r>
      <w:r w:rsidR="00F614F4">
        <w:rPr>
          <w:highlight w:val="yellow"/>
        </w:rPr>
        <w:t xml:space="preserve"> the </w:t>
      </w:r>
      <w:r w:rsidR="004E139E">
        <w:rPr>
          <w:highlight w:val="yellow"/>
        </w:rPr>
        <w:t xml:space="preserve">default </w:t>
      </w:r>
      <w:r w:rsidR="00F614F4">
        <w:rPr>
          <w:highlight w:val="yellow"/>
        </w:rPr>
        <w:t xml:space="preserve">value </w:t>
      </w:r>
      <w:r w:rsidR="004E139E">
        <w:rPr>
          <w:highlight w:val="yellow"/>
        </w:rPr>
        <w:t>of P_HYST_COUNT parameter of the router</w:t>
      </w:r>
      <w:r w:rsidR="00416107">
        <w:rPr>
          <w:highlight w:val="yellow"/>
        </w:rPr>
        <w:t>. The value sh</w:t>
      </w:r>
      <w:r w:rsidR="00526457">
        <w:rPr>
          <w:highlight w:val="yellow"/>
        </w:rPr>
        <w:t>ould be restricted to be less than</w:t>
      </w:r>
      <w:r w:rsidR="00416107">
        <w:rPr>
          <w:highlight w:val="yellow"/>
        </w:rPr>
        <w:t xml:space="preserve"> </w:t>
      </w:r>
      <w:r w:rsidR="00526457">
        <w:rPr>
          <w:highlight w:val="yellow"/>
        </w:rPr>
        <w:t>2</w:t>
      </w:r>
      <w:r w:rsidR="00526457" w:rsidRPr="00526457">
        <w:rPr>
          <w:highlight w:val="yellow"/>
          <w:vertAlign w:val="superscript"/>
        </w:rPr>
        <w:t>31</w:t>
      </w:r>
      <w:r w:rsidR="00526457">
        <w:rPr>
          <w:highlight w:val="yellow"/>
        </w:rPr>
        <w:t xml:space="preserve"> . </w:t>
      </w:r>
    </w:p>
    <w:p w:rsidR="004E139E" w:rsidRPr="004E139E" w:rsidRDefault="004E139E" w:rsidP="004E139E">
      <w:pPr>
        <w:pStyle w:val="HTMLPreformatted"/>
        <w:shd w:val="clear" w:color="auto" w:fill="FFFFFF"/>
        <w:ind w:left="720" w:right="150"/>
        <w:rPr>
          <w:color w:val="000000"/>
          <w:sz w:val="18"/>
          <w:szCs w:val="18"/>
        </w:rPr>
      </w:pPr>
      <w:r>
        <w:rPr>
          <w:highlight w:val="yellow"/>
        </w:rPr>
        <w:t xml:space="preserve">    Eg</w:t>
      </w:r>
      <w:r w:rsidRPr="001A0215">
        <w:rPr>
          <w:highlight w:val="yellow"/>
        </w:rPr>
        <w:t xml:space="preserve">. </w:t>
      </w:r>
      <w:r w:rsidRPr="001A0215">
        <w:rPr>
          <w:color w:val="000000"/>
          <w:sz w:val="19"/>
          <w:szCs w:val="19"/>
          <w:highlight w:val="yellow"/>
        </w:rPr>
        <w:t>router_prop R0.5 router_hysteresis_prop 1000</w:t>
      </w:r>
    </w:p>
    <w:p w:rsidR="004E139E" w:rsidRDefault="004E139E" w:rsidP="004E139E">
      <w:pPr>
        <w:pStyle w:val="ListParagraph"/>
        <w:jc w:val="both"/>
        <w:rPr>
          <w:highlight w:val="yellow"/>
        </w:rPr>
      </w:pPr>
    </w:p>
    <w:p w:rsidR="004E139E" w:rsidRDefault="004E139E" w:rsidP="00B165CF">
      <w:pPr>
        <w:pStyle w:val="ListParagraph"/>
        <w:numPr>
          <w:ilvl w:val="0"/>
          <w:numId w:val="28"/>
        </w:numPr>
        <w:jc w:val="both"/>
        <w:rPr>
          <w:highlight w:val="yellow"/>
        </w:rPr>
      </w:pPr>
      <w:r>
        <w:rPr>
          <w:highlight w:val="yellow"/>
        </w:rPr>
        <w:t xml:space="preserve">A Bridge property </w:t>
      </w:r>
      <w:r w:rsidRPr="001A0215">
        <w:rPr>
          <w:i/>
          <w:highlight w:val="yellow"/>
        </w:rPr>
        <w:t>bridge_hysteresis_prop</w:t>
      </w:r>
      <w:r>
        <w:rPr>
          <w:highlight w:val="yellow"/>
        </w:rPr>
        <w:t xml:space="preserve"> could be specified by the user to override the default value of P_HYST_COUNT parameter of the Bridge. The value should be restricted to be less than </w:t>
      </w:r>
      <w:r w:rsidRPr="004E139E">
        <w:rPr>
          <w:highlight w:val="yellow"/>
        </w:rPr>
        <w:t>2</w:t>
      </w:r>
      <w:r w:rsidRPr="004E139E">
        <w:rPr>
          <w:highlight w:val="yellow"/>
          <w:vertAlign w:val="superscript"/>
        </w:rPr>
        <w:t>31</w:t>
      </w:r>
      <w:r w:rsidRPr="004E139E">
        <w:rPr>
          <w:highlight w:val="yellow"/>
        </w:rPr>
        <w:t xml:space="preserve"> .</w:t>
      </w:r>
    </w:p>
    <w:p w:rsidR="001A0215" w:rsidRDefault="001A0215" w:rsidP="001A0215">
      <w:pPr>
        <w:pStyle w:val="HTMLPreformatted"/>
        <w:shd w:val="clear" w:color="auto" w:fill="FFFFFF"/>
        <w:ind w:left="150" w:right="150"/>
        <w:rPr>
          <w:color w:val="000000"/>
          <w:sz w:val="19"/>
          <w:szCs w:val="19"/>
        </w:rPr>
      </w:pPr>
      <w:r w:rsidRPr="001A0215">
        <w:rPr>
          <w:highlight w:val="yellow"/>
        </w:rPr>
        <w:t xml:space="preserve">         Eg. </w:t>
      </w:r>
      <w:r w:rsidRPr="001A0215">
        <w:rPr>
          <w:color w:val="000000"/>
          <w:sz w:val="19"/>
          <w:szCs w:val="19"/>
          <w:highlight w:val="yellow"/>
        </w:rPr>
        <w:t>bridge_prop h1/p1 bridge_hysteresis_prop 1000</w:t>
      </w:r>
    </w:p>
    <w:p w:rsidR="00081C67" w:rsidRPr="00AE76CA" w:rsidRDefault="00081C67" w:rsidP="00B165CF">
      <w:pPr>
        <w:pStyle w:val="HTMLPreformatted"/>
        <w:numPr>
          <w:ilvl w:val="0"/>
          <w:numId w:val="28"/>
        </w:numPr>
        <w:shd w:val="clear" w:color="auto" w:fill="FFFFFF"/>
        <w:ind w:right="150"/>
        <w:rPr>
          <w:color w:val="000000"/>
          <w:sz w:val="18"/>
          <w:szCs w:val="18"/>
          <w:highlight w:val="yellow"/>
        </w:rPr>
      </w:pPr>
      <w:r w:rsidRPr="005353B4">
        <w:rPr>
          <w:rFonts w:ascii="Verdana" w:hAnsi="Verdana"/>
          <w:color w:val="000000"/>
          <w:highlight w:val="yellow"/>
        </w:rPr>
        <w:t xml:space="preserve">Specify mesh property </w:t>
      </w:r>
      <w:r w:rsidRPr="005353B4">
        <w:rPr>
          <w:rFonts w:ascii="Verdana" w:hAnsi="Verdana"/>
          <w:i/>
          <w:color w:val="000000"/>
          <w:highlight w:val="yellow"/>
        </w:rPr>
        <w:t>System_clk_en_via_regbus</w:t>
      </w:r>
      <w:r w:rsidRPr="005353B4">
        <w:rPr>
          <w:rFonts w:ascii="Verdana" w:hAnsi="Verdana"/>
          <w:color w:val="000000"/>
          <w:highlight w:val="yellow"/>
        </w:rPr>
        <w:t xml:space="preserve"> to drive </w:t>
      </w:r>
      <w:r w:rsidRPr="005353B4">
        <w:rPr>
          <w:rFonts w:ascii="Verdana" w:hAnsi="Verdana"/>
          <w:i/>
          <w:color w:val="000000"/>
          <w:highlight w:val="yellow"/>
        </w:rPr>
        <w:t>system_clk_en</w:t>
      </w:r>
      <w:r w:rsidRPr="005353B4">
        <w:rPr>
          <w:rFonts w:ascii="Verdana" w:hAnsi="Verdana"/>
          <w:color w:val="000000"/>
          <w:highlight w:val="yellow"/>
        </w:rPr>
        <w:t xml:space="preserve"> and </w:t>
      </w:r>
      <w:r w:rsidRPr="005353B4">
        <w:rPr>
          <w:rFonts w:ascii="Verdana" w:hAnsi="Verdana"/>
          <w:i/>
          <w:color w:val="000000"/>
          <w:highlight w:val="yellow"/>
        </w:rPr>
        <w:t>system_cg_or</w:t>
      </w:r>
      <w:r w:rsidR="00A21A9E" w:rsidRPr="005353B4">
        <w:rPr>
          <w:rFonts w:ascii="Verdana" w:hAnsi="Verdana"/>
          <w:color w:val="000000"/>
          <w:highlight w:val="yellow"/>
        </w:rPr>
        <w:t xml:space="preserve"> pins pf each Noc element</w:t>
      </w:r>
      <w:r w:rsidRPr="005353B4">
        <w:rPr>
          <w:rFonts w:ascii="Verdana" w:hAnsi="Verdana"/>
          <w:color w:val="000000"/>
          <w:highlight w:val="yellow"/>
        </w:rPr>
        <w:t xml:space="preserve"> through Regbus Slave Bridge</w:t>
      </w:r>
    </w:p>
    <w:p w:rsidR="00AE76CA" w:rsidRPr="006A7085" w:rsidRDefault="00AE76CA" w:rsidP="00B165CF">
      <w:pPr>
        <w:pStyle w:val="HTMLPreformatted"/>
        <w:numPr>
          <w:ilvl w:val="1"/>
          <w:numId w:val="28"/>
        </w:numPr>
        <w:shd w:val="clear" w:color="auto" w:fill="FFFFFF"/>
        <w:ind w:right="150"/>
        <w:jc w:val="both"/>
        <w:rPr>
          <w:rFonts w:ascii="Verdana" w:hAnsi="Verdana"/>
          <w:color w:val="000000"/>
          <w:sz w:val="18"/>
          <w:szCs w:val="18"/>
          <w:highlight w:val="yellow"/>
        </w:rPr>
      </w:pPr>
      <w:r w:rsidRPr="006A7085">
        <w:rPr>
          <w:rFonts w:ascii="Verdana" w:hAnsi="Verdana"/>
          <w:highlight w:val="yellow"/>
        </w:rPr>
        <w:t xml:space="preserve">NocStudio should also dump out information for the user, mapping the address of the “System clock gate control register for Bridges” to the actual Bridge ID. This is required so that user knows which register in the RegBus Slave Bridge should be written to so as to control the </w:t>
      </w:r>
      <w:r w:rsidRPr="006A7085">
        <w:rPr>
          <w:rFonts w:ascii="Verdana" w:hAnsi="Verdana"/>
          <w:i/>
          <w:highlight w:val="yellow"/>
        </w:rPr>
        <w:t>System_clk_en</w:t>
      </w:r>
      <w:r w:rsidRPr="006A7085">
        <w:rPr>
          <w:rFonts w:ascii="Verdana" w:hAnsi="Verdana"/>
          <w:highlight w:val="yellow"/>
        </w:rPr>
        <w:t xml:space="preserve"> and </w:t>
      </w:r>
      <w:r w:rsidRPr="006A7085">
        <w:rPr>
          <w:rFonts w:ascii="Verdana" w:hAnsi="Verdana"/>
          <w:i/>
          <w:highlight w:val="yellow"/>
        </w:rPr>
        <w:t>System_cg_or</w:t>
      </w:r>
      <w:r w:rsidRPr="006A7085">
        <w:rPr>
          <w:rFonts w:ascii="Verdana" w:hAnsi="Verdana"/>
          <w:highlight w:val="yellow"/>
        </w:rPr>
        <w:t xml:space="preserve"> pins of a certain Bridge.</w:t>
      </w:r>
    </w:p>
    <w:p w:rsidR="004E139E" w:rsidRDefault="004E139E" w:rsidP="004E139E">
      <w:pPr>
        <w:jc w:val="both"/>
        <w:rPr>
          <w:highlight w:val="yellow"/>
        </w:rPr>
      </w:pPr>
    </w:p>
    <w:p w:rsidR="004E139E" w:rsidRPr="004E139E" w:rsidRDefault="004E139E" w:rsidP="004E139E">
      <w:pPr>
        <w:jc w:val="both"/>
        <w:rPr>
          <w:highlight w:val="yellow"/>
        </w:rPr>
      </w:pPr>
      <w:r>
        <w:rPr>
          <w:highlight w:val="yellow"/>
        </w:rPr>
        <w:t xml:space="preserve">         </w:t>
      </w:r>
      <w:r w:rsidRPr="004E139E">
        <w:rPr>
          <w:highlight w:val="yellow"/>
        </w:rPr>
        <w:t xml:space="preserve"> </w:t>
      </w:r>
    </w:p>
    <w:p w:rsidR="00FB4D53" w:rsidRPr="005B1BE5" w:rsidRDefault="00FB4D53" w:rsidP="00B165CF">
      <w:pPr>
        <w:pStyle w:val="ListParagraph"/>
        <w:numPr>
          <w:ilvl w:val="0"/>
          <w:numId w:val="24"/>
        </w:numPr>
        <w:autoSpaceDE/>
        <w:autoSpaceDN/>
        <w:adjustRightInd/>
        <w:spacing w:after="200" w:line="276" w:lineRule="auto"/>
        <w:jc w:val="both"/>
        <w:rPr>
          <w:strike/>
        </w:rPr>
      </w:pPr>
      <w:r w:rsidRPr="005B1BE5">
        <w:rPr>
          <w:strike/>
        </w:rPr>
        <w:t xml:space="preserve">Specify clock frequency and clock crossing per NoC element </w:t>
      </w:r>
    </w:p>
    <w:p w:rsidR="00FB4D53" w:rsidRPr="005B1BE5" w:rsidRDefault="00D32479" w:rsidP="00B165CF">
      <w:pPr>
        <w:pStyle w:val="ListParagraph"/>
        <w:numPr>
          <w:ilvl w:val="1"/>
          <w:numId w:val="24"/>
        </w:numPr>
        <w:autoSpaceDE/>
        <w:autoSpaceDN/>
        <w:adjustRightInd/>
        <w:spacing w:after="200" w:line="276" w:lineRule="auto"/>
        <w:jc w:val="both"/>
        <w:rPr>
          <w:strike/>
        </w:rPr>
      </w:pPr>
      <w:r w:rsidRPr="005B1BE5">
        <w:rPr>
          <w:strike/>
        </w:rPr>
        <w:t xml:space="preserve">AXI/ACE Bridges : </w:t>
      </w:r>
      <w:r w:rsidR="00597D6F" w:rsidRPr="005B1BE5">
        <w:rPr>
          <w:strike/>
        </w:rPr>
        <w:t>S</w:t>
      </w:r>
      <w:r w:rsidRPr="005B1BE5">
        <w:rPr>
          <w:strike/>
        </w:rPr>
        <w:t>ync and Async interface</w:t>
      </w:r>
    </w:p>
    <w:p w:rsidR="00FB4D53" w:rsidRPr="005B1BE5" w:rsidRDefault="00D32479" w:rsidP="00B165CF">
      <w:pPr>
        <w:pStyle w:val="ListParagraph"/>
        <w:numPr>
          <w:ilvl w:val="1"/>
          <w:numId w:val="24"/>
        </w:numPr>
        <w:autoSpaceDE/>
        <w:autoSpaceDN/>
        <w:adjustRightInd/>
        <w:spacing w:after="200" w:line="276" w:lineRule="auto"/>
        <w:jc w:val="both"/>
        <w:rPr>
          <w:strike/>
        </w:rPr>
      </w:pPr>
      <w:r w:rsidRPr="005B1BE5">
        <w:rPr>
          <w:strike/>
        </w:rPr>
        <w:t>Routers : Need</w:t>
      </w:r>
      <w:r w:rsidR="00731CD0" w:rsidRPr="005B1BE5">
        <w:rPr>
          <w:strike/>
        </w:rPr>
        <w:t xml:space="preserve"> A</w:t>
      </w:r>
      <w:r w:rsidR="00FB4D53" w:rsidRPr="005B1BE5">
        <w:rPr>
          <w:strike/>
        </w:rPr>
        <w:t>sync</w:t>
      </w:r>
      <w:r w:rsidRPr="005B1BE5">
        <w:rPr>
          <w:strike/>
        </w:rPr>
        <w:t xml:space="preserve"> specification, only </w:t>
      </w:r>
      <w:r w:rsidR="00731CD0" w:rsidRPr="005B1BE5">
        <w:rPr>
          <w:strike/>
        </w:rPr>
        <w:t>S</w:t>
      </w:r>
      <w:r w:rsidR="00FB4D53" w:rsidRPr="005B1BE5">
        <w:rPr>
          <w:strike/>
        </w:rPr>
        <w:t>ync currently exists</w:t>
      </w:r>
    </w:p>
    <w:p w:rsidR="00FB4D53" w:rsidRPr="005B1BE5" w:rsidRDefault="00B72E35" w:rsidP="00B165CF">
      <w:pPr>
        <w:pStyle w:val="ListParagraph"/>
        <w:numPr>
          <w:ilvl w:val="1"/>
          <w:numId w:val="24"/>
        </w:numPr>
        <w:autoSpaceDE/>
        <w:autoSpaceDN/>
        <w:adjustRightInd/>
        <w:spacing w:after="200" w:line="276" w:lineRule="auto"/>
        <w:jc w:val="both"/>
        <w:rPr>
          <w:strike/>
        </w:rPr>
      </w:pPr>
      <w:r w:rsidRPr="005B1BE5">
        <w:rPr>
          <w:strike/>
        </w:rPr>
        <w:t>Streaming Bridges : Sync exists, no plan for A</w:t>
      </w:r>
      <w:r w:rsidR="00FB4D53" w:rsidRPr="005B1BE5">
        <w:rPr>
          <w:strike/>
        </w:rPr>
        <w:t>sync interface</w:t>
      </w:r>
    </w:p>
    <w:p w:rsidR="00FB4D53" w:rsidRPr="005B1BE5" w:rsidRDefault="00731CD0" w:rsidP="00B165CF">
      <w:pPr>
        <w:pStyle w:val="ListParagraph"/>
        <w:numPr>
          <w:ilvl w:val="1"/>
          <w:numId w:val="24"/>
        </w:numPr>
        <w:autoSpaceDE/>
        <w:autoSpaceDN/>
        <w:adjustRightInd/>
        <w:spacing w:after="200" w:line="276" w:lineRule="auto"/>
        <w:jc w:val="both"/>
        <w:rPr>
          <w:strike/>
        </w:rPr>
      </w:pPr>
      <w:r w:rsidRPr="005B1BE5">
        <w:rPr>
          <w:strike/>
        </w:rPr>
        <w:t xml:space="preserve">TBD: </w:t>
      </w:r>
      <w:r w:rsidR="00FB4D53" w:rsidRPr="005B1BE5">
        <w:rPr>
          <w:strike/>
        </w:rPr>
        <w:t xml:space="preserve">Pseudo sync or meso-sync interface props are needed </w:t>
      </w:r>
    </w:p>
    <w:p w:rsidR="00FB4D53" w:rsidRPr="005B1BE5" w:rsidRDefault="00731CD0" w:rsidP="00B165CF">
      <w:pPr>
        <w:pStyle w:val="ListParagraph"/>
        <w:numPr>
          <w:ilvl w:val="1"/>
          <w:numId w:val="24"/>
        </w:numPr>
        <w:autoSpaceDE/>
        <w:autoSpaceDN/>
        <w:adjustRightInd/>
        <w:spacing w:after="200" w:line="276" w:lineRule="auto"/>
        <w:jc w:val="both"/>
        <w:rPr>
          <w:strike/>
        </w:rPr>
      </w:pPr>
      <w:r w:rsidRPr="005B1BE5">
        <w:rPr>
          <w:strike/>
        </w:rPr>
        <w:t xml:space="preserve">TBD: </w:t>
      </w:r>
      <w:r w:rsidR="00FB4D53" w:rsidRPr="005B1BE5">
        <w:rPr>
          <w:strike/>
        </w:rPr>
        <w:t xml:space="preserve">Eventual plan to have NocStudio decide which section of the Noc runs on what frequency, but this is far out. </w:t>
      </w:r>
    </w:p>
    <w:p w:rsidR="00FB4D53" w:rsidRPr="005B1BE5" w:rsidRDefault="001F0B65" w:rsidP="00B165CF">
      <w:pPr>
        <w:pStyle w:val="ListParagraph"/>
        <w:numPr>
          <w:ilvl w:val="1"/>
          <w:numId w:val="24"/>
        </w:numPr>
        <w:autoSpaceDE/>
        <w:autoSpaceDN/>
        <w:adjustRightInd/>
        <w:spacing w:after="200" w:line="276" w:lineRule="auto"/>
        <w:jc w:val="both"/>
        <w:rPr>
          <w:strike/>
        </w:rPr>
      </w:pPr>
      <w:r w:rsidRPr="005B1BE5">
        <w:rPr>
          <w:strike/>
        </w:rPr>
        <w:t>To specify multi-clock NoC</w:t>
      </w:r>
      <w:r w:rsidR="00FB4D53" w:rsidRPr="005B1BE5">
        <w:rPr>
          <w:strike/>
        </w:rPr>
        <w:t xml:space="preserve"> </w:t>
      </w:r>
    </w:p>
    <w:p w:rsidR="00FB4D53" w:rsidRPr="005B1BE5" w:rsidRDefault="00FB4D53" w:rsidP="00B165CF">
      <w:pPr>
        <w:pStyle w:val="ListParagraph"/>
        <w:numPr>
          <w:ilvl w:val="2"/>
          <w:numId w:val="24"/>
        </w:numPr>
        <w:autoSpaceDE/>
        <w:autoSpaceDN/>
        <w:adjustRightInd/>
        <w:spacing w:after="200" w:line="276" w:lineRule="auto"/>
        <w:jc w:val="both"/>
        <w:rPr>
          <w:strike/>
        </w:rPr>
      </w:pPr>
      <w:r w:rsidRPr="005B1BE5">
        <w:rPr>
          <w:strike/>
        </w:rPr>
        <w:t>Support separate clock for a given layer</w:t>
      </w:r>
    </w:p>
    <w:p w:rsidR="00FB4D53" w:rsidRPr="005B1BE5" w:rsidRDefault="00FB4D53" w:rsidP="00B165CF">
      <w:pPr>
        <w:pStyle w:val="ListParagraph"/>
        <w:numPr>
          <w:ilvl w:val="2"/>
          <w:numId w:val="24"/>
        </w:numPr>
        <w:autoSpaceDE/>
        <w:autoSpaceDN/>
        <w:adjustRightInd/>
        <w:spacing w:after="200" w:line="276" w:lineRule="auto"/>
        <w:jc w:val="both"/>
        <w:rPr>
          <w:strike/>
        </w:rPr>
      </w:pPr>
      <w:r w:rsidRPr="005B1BE5">
        <w:rPr>
          <w:strike/>
        </w:rPr>
        <w:t>In ECO mode, specify / change router clocks and clock crossings, flow bandwidth adjustment factor is needed.</w:t>
      </w:r>
    </w:p>
    <w:p w:rsidR="00FB4D53" w:rsidRPr="005B1BE5" w:rsidRDefault="00FB4D53" w:rsidP="00B165CF">
      <w:pPr>
        <w:pStyle w:val="ListParagraph"/>
        <w:numPr>
          <w:ilvl w:val="0"/>
          <w:numId w:val="24"/>
        </w:numPr>
        <w:autoSpaceDE/>
        <w:autoSpaceDN/>
        <w:adjustRightInd/>
        <w:spacing w:after="200" w:line="276" w:lineRule="auto"/>
        <w:jc w:val="both"/>
        <w:rPr>
          <w:strike/>
        </w:rPr>
      </w:pPr>
      <w:r w:rsidRPr="005B1BE5">
        <w:rPr>
          <w:strike/>
        </w:rPr>
        <w:t xml:space="preserve">Specify </w:t>
      </w:r>
      <w:r w:rsidR="001F680B" w:rsidRPr="005B1BE5">
        <w:rPr>
          <w:i/>
          <w:strike/>
        </w:rPr>
        <w:t>S</w:t>
      </w:r>
      <w:r w:rsidRPr="005B1BE5">
        <w:rPr>
          <w:i/>
          <w:strike/>
        </w:rPr>
        <w:t>ystem_ck_en_via_regbus</w:t>
      </w:r>
      <w:r w:rsidRPr="005B1BE5">
        <w:rPr>
          <w:strike/>
        </w:rPr>
        <w:t xml:space="preserve"> property </w:t>
      </w:r>
      <w:r w:rsidR="000A0D9D" w:rsidRPr="005B1BE5">
        <w:rPr>
          <w:strike/>
        </w:rPr>
        <w:t>‘</w:t>
      </w:r>
      <w:r w:rsidR="001F680B" w:rsidRPr="005B1BE5">
        <w:rPr>
          <w:strike/>
        </w:rPr>
        <w:t>ON</w:t>
      </w:r>
      <w:r w:rsidR="000A0D9D" w:rsidRPr="005B1BE5">
        <w:rPr>
          <w:strike/>
        </w:rPr>
        <w:t xml:space="preserve">’ </w:t>
      </w:r>
      <w:r w:rsidR="009F4BA7" w:rsidRPr="005B1BE5">
        <w:rPr>
          <w:strike/>
        </w:rPr>
        <w:t xml:space="preserve">to support </w:t>
      </w:r>
      <w:r w:rsidR="000A0D9D" w:rsidRPr="005B1BE5">
        <w:rPr>
          <w:strike/>
        </w:rPr>
        <w:t xml:space="preserve">generation of </w:t>
      </w:r>
      <w:r w:rsidR="000A0D9D" w:rsidRPr="005B1BE5">
        <w:rPr>
          <w:i/>
          <w:strike/>
        </w:rPr>
        <w:t>System_clk_en</w:t>
      </w:r>
      <w:r w:rsidR="000A0D9D" w:rsidRPr="005B1BE5">
        <w:rPr>
          <w:strike/>
        </w:rPr>
        <w:t xml:space="preserve"> and </w:t>
      </w:r>
      <w:r w:rsidR="000A0D9D" w:rsidRPr="005B1BE5">
        <w:rPr>
          <w:i/>
          <w:strike/>
        </w:rPr>
        <w:t>System_cg_or</w:t>
      </w:r>
      <w:r w:rsidR="000A0D9D" w:rsidRPr="005B1BE5">
        <w:rPr>
          <w:strike/>
        </w:rPr>
        <w:t xml:space="preserve"> through RegBus Slave. </w:t>
      </w:r>
    </w:p>
    <w:p w:rsidR="00FB4D53" w:rsidRPr="005B1BE5" w:rsidRDefault="00FB4D53" w:rsidP="00B165CF">
      <w:pPr>
        <w:pStyle w:val="ListParagraph"/>
        <w:numPr>
          <w:ilvl w:val="1"/>
          <w:numId w:val="24"/>
        </w:numPr>
        <w:autoSpaceDE/>
        <w:autoSpaceDN/>
        <w:adjustRightInd/>
        <w:spacing w:after="200" w:line="276" w:lineRule="auto"/>
        <w:jc w:val="both"/>
        <w:rPr>
          <w:strike/>
        </w:rPr>
      </w:pPr>
      <w:r w:rsidRPr="005B1BE5">
        <w:rPr>
          <w:strike/>
        </w:rPr>
        <w:t>Enables system control of clocks via regbus</w:t>
      </w:r>
    </w:p>
    <w:p w:rsidR="00FB4D53" w:rsidRPr="005B1BE5" w:rsidRDefault="00FB4D53" w:rsidP="00B165CF">
      <w:pPr>
        <w:pStyle w:val="ListParagraph"/>
        <w:numPr>
          <w:ilvl w:val="1"/>
          <w:numId w:val="24"/>
        </w:numPr>
        <w:autoSpaceDE/>
        <w:autoSpaceDN/>
        <w:adjustRightInd/>
        <w:spacing w:after="200" w:line="276" w:lineRule="auto"/>
        <w:jc w:val="both"/>
        <w:rPr>
          <w:strike/>
        </w:rPr>
      </w:pPr>
      <w:r w:rsidRPr="005B1BE5">
        <w:rPr>
          <w:strike/>
        </w:rPr>
        <w:t>Instance enable, override and mask registers in regbus slave</w:t>
      </w:r>
    </w:p>
    <w:p w:rsidR="00FB4D53" w:rsidRPr="005B1BE5" w:rsidRDefault="00FB4D53" w:rsidP="00B165CF">
      <w:pPr>
        <w:pStyle w:val="ListParagraph"/>
        <w:numPr>
          <w:ilvl w:val="1"/>
          <w:numId w:val="24"/>
        </w:numPr>
        <w:autoSpaceDE/>
        <w:autoSpaceDN/>
        <w:adjustRightInd/>
        <w:spacing w:after="200" w:line="276" w:lineRule="auto"/>
        <w:jc w:val="both"/>
        <w:rPr>
          <w:strike/>
        </w:rPr>
      </w:pPr>
      <w:r w:rsidRPr="005B1BE5">
        <w:rPr>
          <w:strike/>
        </w:rPr>
        <w:t xml:space="preserve">Hookup *CK* slave bridge reg outputs to noc-element inputs </w:t>
      </w:r>
    </w:p>
    <w:p w:rsidR="00FB4D53" w:rsidRPr="005B1BE5" w:rsidRDefault="008F112B" w:rsidP="00B165CF">
      <w:pPr>
        <w:pStyle w:val="ListParagraph"/>
        <w:numPr>
          <w:ilvl w:val="1"/>
          <w:numId w:val="24"/>
        </w:numPr>
        <w:autoSpaceDE/>
        <w:autoSpaceDN/>
        <w:adjustRightInd/>
        <w:spacing w:after="200" w:line="276" w:lineRule="auto"/>
        <w:jc w:val="both"/>
        <w:rPr>
          <w:strike/>
        </w:rPr>
      </w:pPr>
      <w:r w:rsidRPr="005B1BE5">
        <w:rPr>
          <w:strike/>
        </w:rPr>
        <w:t>Route enable signals to neighbo</w:t>
      </w:r>
      <w:r w:rsidR="00FB4D53" w:rsidRPr="005B1BE5">
        <w:rPr>
          <w:strike/>
        </w:rPr>
        <w:t>r to signal LINK_NOT_AVAILABLE. Use Regbus layer for this, along with flop repeaters (non clk gated).</w:t>
      </w:r>
    </w:p>
    <w:p w:rsidR="00FB4D53" w:rsidRPr="005B1BE5" w:rsidRDefault="00FB4D53" w:rsidP="00B165CF">
      <w:pPr>
        <w:pStyle w:val="ListParagraph"/>
        <w:numPr>
          <w:ilvl w:val="0"/>
          <w:numId w:val="24"/>
        </w:numPr>
        <w:autoSpaceDE/>
        <w:autoSpaceDN/>
        <w:adjustRightInd/>
        <w:spacing w:after="200" w:line="276" w:lineRule="auto"/>
        <w:jc w:val="both"/>
        <w:rPr>
          <w:strike/>
        </w:rPr>
      </w:pPr>
      <w:r w:rsidRPr="005B1BE5">
        <w:rPr>
          <w:strike/>
        </w:rPr>
        <w:lastRenderedPageBreak/>
        <w:t>New clock logic module to be present in each router/bridge</w:t>
      </w:r>
      <w:r w:rsidR="00702858" w:rsidRPr="005B1BE5">
        <w:rPr>
          <w:strike/>
        </w:rPr>
        <w:t xml:space="preserve"> wrapper</w:t>
      </w:r>
      <w:r w:rsidRPr="005B1BE5">
        <w:rPr>
          <w:strike/>
        </w:rPr>
        <w:t>. Outputs to be tied off in wrapper</w:t>
      </w:r>
      <w:r w:rsidR="003357FC" w:rsidRPr="005B1BE5">
        <w:rPr>
          <w:strike/>
        </w:rPr>
        <w:t xml:space="preserve"> module.</w:t>
      </w:r>
    </w:p>
    <w:p w:rsidR="001F680B" w:rsidRPr="005B1BE5" w:rsidRDefault="001F680B" w:rsidP="00B165CF">
      <w:pPr>
        <w:pStyle w:val="ListParagraph"/>
        <w:numPr>
          <w:ilvl w:val="0"/>
          <w:numId w:val="24"/>
        </w:numPr>
        <w:autoSpaceDE/>
        <w:autoSpaceDN/>
        <w:adjustRightInd/>
        <w:spacing w:after="200" w:line="276" w:lineRule="auto"/>
        <w:jc w:val="both"/>
        <w:rPr>
          <w:strike/>
        </w:rPr>
      </w:pPr>
      <w:r w:rsidRPr="005B1BE5">
        <w:rPr>
          <w:strike/>
        </w:rPr>
        <w:t xml:space="preserve">Specify </w:t>
      </w:r>
      <w:r w:rsidRPr="005B1BE5">
        <w:rPr>
          <w:i/>
          <w:strike/>
        </w:rPr>
        <w:t>Clock_gate_control_external</w:t>
      </w:r>
      <w:r w:rsidRPr="005B1BE5">
        <w:rPr>
          <w:strike/>
        </w:rPr>
        <w:t xml:space="preserve"> property to choose location of coarse clock gating control module.</w:t>
      </w:r>
    </w:p>
    <w:p w:rsidR="001F680B" w:rsidRPr="005B1BE5" w:rsidRDefault="001F680B" w:rsidP="00B165CF">
      <w:pPr>
        <w:pStyle w:val="ListParagraph"/>
        <w:numPr>
          <w:ilvl w:val="1"/>
          <w:numId w:val="24"/>
        </w:numPr>
        <w:autoSpaceDE/>
        <w:autoSpaceDN/>
        <w:adjustRightInd/>
        <w:spacing w:after="200" w:line="276" w:lineRule="auto"/>
        <w:jc w:val="both"/>
        <w:rPr>
          <w:strike/>
        </w:rPr>
      </w:pPr>
      <w:r w:rsidRPr="005B1BE5">
        <w:rPr>
          <w:strike/>
        </w:rPr>
        <w:t xml:space="preserve">If the property is OFF, the clock logic module instantiated inside the NoC element wrapper would generate “coarse grained” gated clock signal for itself as well as </w:t>
      </w:r>
      <w:r w:rsidRPr="005B1BE5">
        <w:rPr>
          <w:i/>
          <w:strike/>
        </w:rPr>
        <w:t>Interface busy</w:t>
      </w:r>
      <w:r w:rsidRPr="005B1BE5">
        <w:rPr>
          <w:strike/>
        </w:rPr>
        <w:t xml:space="preserve"> signal for NoC element on adjacent node.</w:t>
      </w:r>
    </w:p>
    <w:p w:rsidR="001F680B" w:rsidRPr="005B1BE5" w:rsidRDefault="001F680B" w:rsidP="00B165CF">
      <w:pPr>
        <w:pStyle w:val="ListParagraph"/>
        <w:numPr>
          <w:ilvl w:val="1"/>
          <w:numId w:val="24"/>
        </w:numPr>
        <w:autoSpaceDE/>
        <w:autoSpaceDN/>
        <w:adjustRightInd/>
        <w:spacing w:after="200" w:line="276" w:lineRule="auto"/>
        <w:jc w:val="both"/>
        <w:rPr>
          <w:strike/>
        </w:rPr>
      </w:pPr>
      <w:r w:rsidRPr="005B1BE5">
        <w:rPr>
          <w:strike/>
        </w:rPr>
        <w:t xml:space="preserve">If the property is ON, </w:t>
      </w:r>
      <w:r w:rsidR="005B3405" w:rsidRPr="005B1BE5">
        <w:rPr>
          <w:strike/>
        </w:rPr>
        <w:t xml:space="preserve">“coarse grained” gated clock signal for </w:t>
      </w:r>
      <w:r w:rsidRPr="005B1BE5">
        <w:rPr>
          <w:strike/>
        </w:rPr>
        <w:t xml:space="preserve">the </w:t>
      </w:r>
      <w:r w:rsidR="005B3405" w:rsidRPr="005B1BE5">
        <w:rPr>
          <w:strike/>
        </w:rPr>
        <w:t xml:space="preserve">NoC element would be generated from control logic, external to NoC. The </w:t>
      </w:r>
      <w:r w:rsidRPr="005B1BE5">
        <w:rPr>
          <w:strike/>
        </w:rPr>
        <w:t xml:space="preserve">clock logic module instantiated inside the NoC element wrapper would generate </w:t>
      </w:r>
      <w:r w:rsidR="005B3405" w:rsidRPr="005B1BE5">
        <w:rPr>
          <w:strike/>
        </w:rPr>
        <w:t xml:space="preserve">only </w:t>
      </w:r>
      <w:r w:rsidRPr="005B1BE5">
        <w:rPr>
          <w:i/>
          <w:strike/>
        </w:rPr>
        <w:t>Interface busy</w:t>
      </w:r>
      <w:r w:rsidRPr="005B1BE5">
        <w:rPr>
          <w:strike/>
        </w:rPr>
        <w:t xml:space="preserve"> signal for NoC element on adjacent node</w:t>
      </w:r>
      <w:r w:rsidR="005B3405" w:rsidRPr="005B1BE5">
        <w:rPr>
          <w:strike/>
        </w:rPr>
        <w:t xml:space="preserve">.  </w:t>
      </w:r>
    </w:p>
    <w:p w:rsidR="001F680B" w:rsidRPr="005B1BE5" w:rsidRDefault="001F680B" w:rsidP="00036C85">
      <w:pPr>
        <w:pStyle w:val="ListParagraph"/>
        <w:autoSpaceDE/>
        <w:autoSpaceDN/>
        <w:adjustRightInd/>
        <w:spacing w:after="200" w:line="276" w:lineRule="auto"/>
        <w:jc w:val="both"/>
        <w:rPr>
          <w:strike/>
        </w:rPr>
      </w:pPr>
    </w:p>
    <w:p w:rsidR="007A3170" w:rsidRPr="005B1BE5" w:rsidRDefault="007A3170" w:rsidP="00B165CF">
      <w:pPr>
        <w:pStyle w:val="ListParagraph"/>
        <w:numPr>
          <w:ilvl w:val="0"/>
          <w:numId w:val="24"/>
        </w:numPr>
        <w:autoSpaceDE/>
        <w:autoSpaceDN/>
        <w:adjustRightInd/>
        <w:spacing w:after="200" w:line="276" w:lineRule="auto"/>
        <w:jc w:val="both"/>
        <w:rPr>
          <w:strike/>
        </w:rPr>
      </w:pPr>
      <w:r w:rsidRPr="005B1BE5">
        <w:rPr>
          <w:strike/>
        </w:rPr>
        <w:t xml:space="preserve">RegBus </w:t>
      </w:r>
      <w:r w:rsidR="00FB4D53" w:rsidRPr="005B1BE5">
        <w:rPr>
          <w:strike/>
        </w:rPr>
        <w:t xml:space="preserve">Slave bridge has some added outputs and needs a new wrapper </w:t>
      </w:r>
    </w:p>
    <w:p w:rsidR="00FB4D53" w:rsidRPr="005B1BE5" w:rsidRDefault="009B0AA5" w:rsidP="00B165CF">
      <w:pPr>
        <w:pStyle w:val="ListParagraph"/>
        <w:numPr>
          <w:ilvl w:val="0"/>
          <w:numId w:val="24"/>
        </w:numPr>
        <w:autoSpaceDE/>
        <w:autoSpaceDN/>
        <w:adjustRightInd/>
        <w:spacing w:after="200" w:line="276" w:lineRule="auto"/>
        <w:jc w:val="both"/>
        <w:rPr>
          <w:strike/>
        </w:rPr>
      </w:pPr>
      <w:r w:rsidRPr="005B1BE5">
        <w:rPr>
          <w:strike/>
        </w:rPr>
        <w:t>Pipeline stage clock gating module needs to know</w:t>
      </w:r>
      <w:r w:rsidR="00E74A72" w:rsidRPr="005B1BE5">
        <w:rPr>
          <w:strike/>
        </w:rPr>
        <w:t xml:space="preserve"> the parameter</w:t>
      </w:r>
      <w:r w:rsidR="00036C85" w:rsidRPr="005B1BE5">
        <w:rPr>
          <w:strike/>
        </w:rPr>
        <w:t xml:space="preserve"> P_NUM_OF _STAGES</w:t>
      </w:r>
      <w:r w:rsidR="00E74A72" w:rsidRPr="005B1BE5">
        <w:rPr>
          <w:strike/>
        </w:rPr>
        <w:t xml:space="preserve"> for the depth of the pipeline.</w:t>
      </w:r>
    </w:p>
    <w:p w:rsidR="006B493C" w:rsidRPr="005B1BE5" w:rsidRDefault="006B493C" w:rsidP="00B165CF">
      <w:pPr>
        <w:pStyle w:val="ListParagraph"/>
        <w:numPr>
          <w:ilvl w:val="0"/>
          <w:numId w:val="24"/>
        </w:numPr>
        <w:autoSpaceDE/>
        <w:autoSpaceDN/>
        <w:adjustRightInd/>
        <w:spacing w:after="200" w:line="276" w:lineRule="auto"/>
        <w:jc w:val="both"/>
        <w:rPr>
          <w:strike/>
        </w:rPr>
      </w:pPr>
      <w:r w:rsidRPr="005B1BE5">
        <w:rPr>
          <w:strike/>
        </w:rPr>
        <w:t>The clock gating module needs to be passed the parameter to</w:t>
      </w:r>
      <w:r w:rsidR="005C2614" w:rsidRPr="005B1BE5">
        <w:rPr>
          <w:strike/>
        </w:rPr>
        <w:t xml:space="preserve"> declare</w:t>
      </w:r>
      <w:r w:rsidRPr="005B1BE5">
        <w:rPr>
          <w:strike/>
        </w:rPr>
        <w:t xml:space="preserve"> if the corresponding NoC element is registered at the output interface.</w:t>
      </w:r>
    </w:p>
    <w:p w:rsidR="00FB4D53" w:rsidRPr="00FB4D53" w:rsidRDefault="00FB4D53" w:rsidP="00FB4D53">
      <w:pPr>
        <w:pStyle w:val="Body"/>
      </w:pPr>
    </w:p>
    <w:p w:rsidR="000D3CAD" w:rsidRDefault="000D3CAD" w:rsidP="000A0D9D">
      <w:pPr>
        <w:pStyle w:val="Heading1"/>
        <w:numPr>
          <w:ilvl w:val="0"/>
          <w:numId w:val="0"/>
        </w:numPr>
      </w:pPr>
      <w:bookmarkStart w:id="191" w:name="_Toc221293227"/>
      <w:bookmarkEnd w:id="12"/>
      <w:bookmarkEnd w:id="13"/>
    </w:p>
    <w:bookmarkEnd w:id="191"/>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D60A39" w:rsidRDefault="00D60A39" w:rsidP="000D3CAD">
      <w:pPr>
        <w:pStyle w:val="Body"/>
      </w:pPr>
    </w:p>
    <w:p w:rsidR="000D3CAD" w:rsidRDefault="000D3CAD" w:rsidP="000D3CAD"/>
    <w:p w:rsidR="000D3CAD" w:rsidRDefault="00764206" w:rsidP="000D3CAD">
      <w:pPr>
        <w:pStyle w:val="Addendum1"/>
      </w:pPr>
      <w:bookmarkStart w:id="192" w:name="_Toc38782206"/>
      <w:bookmarkEnd w:id="14"/>
      <w:bookmarkEnd w:id="15"/>
      <w:r>
        <w:t xml:space="preserve">Document Revision </w:t>
      </w:r>
      <w:bookmarkEnd w:id="192"/>
      <w:r>
        <w:t>A</w:t>
      </w:r>
    </w:p>
    <w:p w:rsidR="000D3CAD" w:rsidRDefault="000D3CAD" w:rsidP="000D3CAD">
      <w:pPr>
        <w:pStyle w:val="DocChangeNo"/>
      </w:pPr>
    </w:p>
    <w:p w:rsidR="000D3CAD" w:rsidRDefault="000D3CAD" w:rsidP="000D3CAD">
      <w:pPr>
        <w:pStyle w:val="Body"/>
      </w:pPr>
    </w:p>
    <w:p w:rsidR="000D3CAD" w:rsidRDefault="000D3CAD" w:rsidP="000D3CAD">
      <w:pPr>
        <w:pStyle w:val="Body"/>
        <w:sectPr w:rsidR="000D3CAD">
          <w:headerReference w:type="even" r:id="rId52"/>
          <w:headerReference w:type="default" r:id="rId53"/>
          <w:footerReference w:type="even" r:id="rId54"/>
          <w:footerReference w:type="default" r:id="rId55"/>
          <w:headerReference w:type="first" r:id="rId56"/>
          <w:pgSz w:w="12240" w:h="15840" w:code="1"/>
          <w:pgMar w:top="1440" w:right="1440" w:bottom="1440" w:left="1440" w:header="720" w:footer="432" w:gutter="0"/>
          <w:cols w:space="720"/>
          <w:noEndnote/>
        </w:sectPr>
      </w:pPr>
    </w:p>
    <w:tbl>
      <w:tblPr>
        <w:tblpPr w:leftFromText="180" w:rightFromText="180" w:vertAnchor="page" w:horzAnchor="margin" w:tblpX="108" w:tblpY="2105"/>
        <w:tblW w:w="9378" w:type="dxa"/>
        <w:tblLook w:val="0000" w:firstRow="0" w:lastRow="0" w:firstColumn="0" w:lastColumn="0" w:noHBand="0" w:noVBand="0"/>
      </w:tblPr>
      <w:tblGrid>
        <w:gridCol w:w="9378"/>
      </w:tblGrid>
      <w:tr w:rsidR="000D3CAD">
        <w:trPr>
          <w:trHeight w:val="10887"/>
        </w:trPr>
        <w:tc>
          <w:tcPr>
            <w:tcW w:w="9378" w:type="dxa"/>
          </w:tcPr>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0D3CAD" w:rsidP="000D3CAD">
            <w:pPr>
              <w:pStyle w:val="Body"/>
            </w:pPr>
          </w:p>
          <w:p w:rsidR="000D3CAD" w:rsidRDefault="00764206" w:rsidP="000D3CAD">
            <w:pPr>
              <w:jc w:val="center"/>
              <w:rPr>
                <w:rStyle w:val="Address"/>
                <w:color w:val="000000" w:themeColor="text1"/>
                <w:szCs w:val="24"/>
              </w:rPr>
            </w:pPr>
            <w:r>
              <w:rPr>
                <w:rStyle w:val="Address"/>
                <w:rFonts w:ascii="Verdana" w:hAnsi="Verdana"/>
                <w:i w:val="0"/>
                <w:color w:val="auto"/>
                <w:sz w:val="20"/>
              </w:rPr>
              <w:t>2670 Seely Ave</w:t>
            </w:r>
          </w:p>
          <w:p w:rsidR="000D3CAD" w:rsidRPr="001D6134" w:rsidRDefault="00764206" w:rsidP="000D3CAD">
            <w:pPr>
              <w:jc w:val="center"/>
              <w:rPr>
                <w:rStyle w:val="Address"/>
              </w:rPr>
            </w:pPr>
            <w:r>
              <w:rPr>
                <w:rStyle w:val="Address"/>
                <w:rFonts w:ascii="Verdana" w:hAnsi="Verdana"/>
                <w:i w:val="0"/>
                <w:color w:val="auto"/>
                <w:sz w:val="20"/>
              </w:rPr>
              <w:t>Building 11</w:t>
            </w:r>
          </w:p>
          <w:p w:rsidR="000D3CAD" w:rsidRPr="001D6134" w:rsidRDefault="00764206" w:rsidP="000D3CAD">
            <w:pPr>
              <w:jc w:val="center"/>
              <w:rPr>
                <w:rStyle w:val="Address"/>
              </w:rPr>
            </w:pPr>
            <w:r>
              <w:rPr>
                <w:rStyle w:val="Address"/>
                <w:rFonts w:ascii="Verdana" w:hAnsi="Verdana"/>
                <w:i w:val="0"/>
                <w:color w:val="auto"/>
                <w:sz w:val="20"/>
              </w:rPr>
              <w:t>San Jose</w:t>
            </w:r>
            <w:r w:rsidRPr="001D6134">
              <w:rPr>
                <w:rStyle w:val="Address"/>
                <w:rFonts w:ascii="Verdana" w:hAnsi="Verdana"/>
                <w:i w:val="0"/>
                <w:color w:val="auto"/>
                <w:sz w:val="20"/>
              </w:rPr>
              <w:t xml:space="preserve">, CA </w:t>
            </w:r>
            <w:r>
              <w:t>95134</w:t>
            </w:r>
          </w:p>
          <w:p w:rsidR="000D3CAD" w:rsidRDefault="00764206" w:rsidP="000D3CAD">
            <w:pPr>
              <w:jc w:val="center"/>
            </w:pPr>
            <w:r>
              <w:t>(408) 914-6962</w:t>
            </w:r>
          </w:p>
          <w:p w:rsidR="000D3CAD" w:rsidRPr="001D6134" w:rsidRDefault="00B926E2" w:rsidP="000D3CAD">
            <w:pPr>
              <w:jc w:val="center"/>
              <w:rPr>
                <w:color w:val="000000" w:themeColor="text1"/>
              </w:rPr>
            </w:pPr>
            <w:hyperlink r:id="rId57" w:history="1">
              <w:r w:rsidR="00764206" w:rsidRPr="001D6134">
                <w:rPr>
                  <w:rStyle w:val="Hyperlink"/>
                  <w:color w:val="000000" w:themeColor="text1"/>
                </w:rPr>
                <w:t>www.</w:t>
              </w:r>
              <w:r w:rsidR="00764206">
                <w:rPr>
                  <w:rStyle w:val="Hyperlink"/>
                  <w:color w:val="000000" w:themeColor="text1"/>
                </w:rPr>
                <w:t>netspeedsystems</w:t>
              </w:r>
              <w:r w:rsidR="00764206" w:rsidRPr="001D6134">
                <w:rPr>
                  <w:rStyle w:val="Hyperlink"/>
                  <w:color w:val="000000" w:themeColor="text1"/>
                </w:rPr>
                <w:t>.com</w:t>
              </w:r>
            </w:hyperlink>
          </w:p>
        </w:tc>
      </w:tr>
    </w:tbl>
    <w:p w:rsidR="000D3CAD" w:rsidRDefault="000D3CAD" w:rsidP="000D3CAD">
      <w:pPr>
        <w:pStyle w:val="Body"/>
      </w:pPr>
    </w:p>
    <w:sectPr w:rsidR="000D3CAD" w:rsidSect="000D3CAD">
      <w:headerReference w:type="even" r:id="rId58"/>
      <w:headerReference w:type="default" r:id="rId59"/>
      <w:footerReference w:type="default" r:id="rId60"/>
      <w:headerReference w:type="first" r:id="rId61"/>
      <w:footerReference w:type="first" r:id="rId62"/>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6E2" w:rsidRDefault="00B926E2">
      <w:r>
        <w:separator/>
      </w:r>
    </w:p>
    <w:p w:rsidR="00B926E2" w:rsidRDefault="00B926E2"/>
  </w:endnote>
  <w:endnote w:type="continuationSeparator" w:id="0">
    <w:p w:rsidR="00B926E2" w:rsidRDefault="00B926E2">
      <w:r>
        <w:continuationSeparator/>
      </w:r>
    </w:p>
    <w:p w:rsidR="00B926E2" w:rsidRDefault="00B926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Footer"/>
      <w:rPr>
        <w:rStyle w:val="PageNumber"/>
        <w:szCs w:val="20"/>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D4165B" w:rsidRDefault="00D4165B">
    <w:r>
      <w:t>xxxxxxxx</w:t>
    </w:r>
  </w:p>
  <w:p w:rsidR="00D4165B" w:rsidRDefault="00D4165B">
    <w:pPr>
      <w:pStyle w:val="Footer"/>
    </w:pPr>
    <w:r>
      <w:rPr>
        <w:rStyle w:val="PageNumber"/>
      </w:rPr>
      <w:t xml:space="preserve">   </w:t>
    </w:r>
    <w:r>
      <w:rPr>
        <w:rStyle w:val="PageNumber"/>
        <w:b/>
      </w:rPr>
      <w:tab/>
    </w:r>
    <w:r>
      <w:rPr>
        <w:rStyle w:val="PageNumber"/>
        <w: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CONFIDENTIAL"/>
    </w:pPr>
    <w:r>
      <w:t>Hifn Confidential</w:t>
    </w:r>
  </w:p>
  <w:p w:rsidR="00D4165B" w:rsidRDefault="00D41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rsidP="000D3CAD">
    <w:pPr>
      <w:pStyle w:val="Body"/>
    </w:pPr>
    <w:r>
      <w:rPr>
        <w:noProof/>
      </w:rPr>
      <mc:AlternateContent>
        <mc:Choice Requires="wps">
          <w:drawing>
            <wp:anchor distT="4294967295" distB="4294967295" distL="114300" distR="114300" simplePos="0" relativeHeight="251691008" behindDoc="0" locked="0" layoutInCell="1" allowOverlap="1">
              <wp:simplePos x="0" y="0"/>
              <wp:positionH relativeFrom="column">
                <wp:posOffset>57150</wp:posOffset>
              </wp:positionH>
              <wp:positionV relativeFrom="paragraph">
                <wp:posOffset>54609</wp:posOffset>
              </wp:positionV>
              <wp:extent cx="5962650" cy="0"/>
              <wp:effectExtent l="0" t="0" r="19050" b="19050"/>
              <wp:wrapNone/>
              <wp:docPr id="8"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4"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4.3pt" to="47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qmiGAIAACs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" strokecolor="#adafb2"/>
          </w:pict>
        </mc:Fallback>
      </mc:AlternateContent>
    </w:r>
  </w:p>
  <w:p w:rsidR="00D4165B" w:rsidRDefault="00D4165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FooterCentered"/>
    </w:pPr>
    <w:r>
      <w:rPr>
        <w:noProof/>
      </w:rPr>
      <mc:AlternateContent>
        <mc:Choice Requires="wps">
          <w:drawing>
            <wp:anchor distT="4294967295" distB="4294967295" distL="114300" distR="114300" simplePos="0" relativeHeight="251661312" behindDoc="0" locked="0" layoutInCell="1" allowOverlap="1" wp14:anchorId="6D4B6464" wp14:editId="00574452">
              <wp:simplePos x="0" y="0"/>
              <wp:positionH relativeFrom="column">
                <wp:posOffset>-27940</wp:posOffset>
              </wp:positionH>
              <wp:positionV relativeFrom="paragraph">
                <wp:posOffset>-1271</wp:posOffset>
              </wp:positionV>
              <wp:extent cx="6000750" cy="0"/>
              <wp:effectExtent l="0" t="0" r="19050" b="19050"/>
              <wp:wrapNone/>
              <wp:docPr id="24"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1pt" to="470.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" strokecolor="#b8b308"/>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r>
      <w:tab/>
    </w:r>
    <w:r w:rsidR="00B926E2">
      <w:fldChar w:fldCharType="begin"/>
    </w:r>
    <w:r w:rsidR="00B926E2">
      <w:instrText xml:space="preserve"> DOCPROPERTY  "Product Name"  \* MERGEFORMAT </w:instrText>
    </w:r>
    <w:r w:rsidR="00B926E2">
      <w:fldChar w:fldCharType="separate"/>
    </w:r>
    <w:r>
      <w:t>NoCStudio</w:t>
    </w:r>
    <w:r w:rsidR="00B926E2">
      <w:fldChar w:fldCharType="end"/>
    </w:r>
    <w:r>
      <w:t xml:space="preserve"> - </w:t>
    </w:r>
    <w:r w:rsidR="00B926E2">
      <w:fldChar w:fldCharType="begin"/>
    </w:r>
    <w:r w:rsidR="00B926E2">
      <w:instrText xml:space="preserve"> DOCPROPERTY  "Document Type"  \* MERGEFORMAT </w:instrText>
    </w:r>
    <w:r w:rsidR="00B926E2">
      <w:fldChar w:fldCharType="separate"/>
    </w:r>
    <w:r>
      <w:t>Customer Document</w:t>
    </w:r>
    <w:r w:rsidR="00B926E2">
      <w:fldChar w:fldCharType="end"/>
    </w:r>
    <w:r>
      <w:t xml:space="preserve">, </w:t>
    </w:r>
    <w:r w:rsidR="00B926E2">
      <w:fldChar w:fldCharType="begin"/>
    </w:r>
    <w:r w:rsidR="00B926E2">
      <w:instrText xml:space="preserve"> DOCPROPERTY  "Document Number"  \* MERGEFORMAT </w:instrText>
    </w:r>
    <w:r w:rsidR="00B926E2">
      <w:fldChar w:fldCharType="separate"/>
    </w:r>
    <w:r>
      <w:t>ID-00XX-A</w:t>
    </w:r>
    <w:r w:rsidR="00B926E2">
      <w:fldChar w:fldCharType="end"/>
    </w:r>
  </w:p>
  <w:p w:rsidR="00D4165B" w:rsidRDefault="00D4165B" w:rsidP="000D3CAD">
    <w:pPr>
      <w:pStyle w:val="ExarConfidential"/>
    </w:pPr>
    <w:r>
      <w:fldChar w:fldCharType="begin"/>
    </w:r>
    <w:r>
      <w:instrText xml:space="preserve"> DOCPROPERTY "Hifn Confidenial"  \* MERGEFORMAT </w:instrText>
    </w:r>
    <w:r>
      <w:fldChar w:fldCharType="separate"/>
    </w:r>
    <w:r>
      <w:rPr>
        <w:b w:val="0"/>
        <w:bCs/>
      </w:rPr>
      <w:t>Error! Unknown document property name.</w:t>
    </w:r>
    <w:r>
      <w:fldChar w:fldCharType="end"/>
    </w:r>
    <w:r>
      <w:t xml:space="preserve"> - </w:t>
    </w:r>
    <w:r w:rsidRPr="00BA15C2">
      <w:t>Internal use only, not for customer or other use outside of Hifn.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rsidP="000D3CAD">
    <w:pPr>
      <w:pStyle w:val="FooterCentered"/>
      <w:jc w:val="left"/>
    </w:pPr>
    <w:r>
      <w:rPr>
        <w:noProof/>
      </w:rPr>
      <mc:AlternateContent>
        <mc:Choice Requires="wps">
          <w:drawing>
            <wp:anchor distT="4294967295" distB="4294967295" distL="114300" distR="114300" simplePos="0" relativeHeight="251696128" behindDoc="0" locked="0" layoutInCell="1" allowOverlap="1" wp14:anchorId="354D0B98" wp14:editId="67C28BC0">
              <wp:simplePos x="0" y="0"/>
              <wp:positionH relativeFrom="column">
                <wp:posOffset>9525</wp:posOffset>
              </wp:positionH>
              <wp:positionV relativeFrom="paragraph">
                <wp:posOffset>-72391</wp:posOffset>
              </wp:positionV>
              <wp:extent cx="5962650" cy="0"/>
              <wp:effectExtent l="0" t="0" r="19050" b="19050"/>
              <wp:wrapNone/>
              <wp:docPr id="2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0"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" strokecolor="#adafb2"/>
          </w:pict>
        </mc:Fallback>
      </mc:AlternateContent>
    </w:r>
    <w:r>
      <w:t xml:space="preserve">NetSpeed Orion NoC Physical Design Guidelines version 1.00 - </w:t>
    </w:r>
    <w:r w:rsidR="00B926E2">
      <w:fldChar w:fldCharType="begin"/>
    </w:r>
    <w:r w:rsidR="00B926E2">
      <w:instrText xml:space="preserve"> DOCPROPERTY  "Document Type"  \* MERGEFORMAT </w:instrText>
    </w:r>
    <w:r w:rsidR="00B926E2">
      <w:fldChar w:fldCharType="separate"/>
    </w:r>
    <w:r>
      <w:t>Customer Document</w:t>
    </w:r>
    <w:r w:rsidR="00B926E2">
      <w:fldChar w:fldCharType="end"/>
    </w:r>
    <w:r>
      <w:tab/>
    </w:r>
    <w:r>
      <w:rPr>
        <w:rStyle w:val="PageNumber"/>
      </w:rPr>
      <w:fldChar w:fldCharType="begin"/>
    </w:r>
    <w:r>
      <w:rPr>
        <w:rStyle w:val="PageNumber"/>
      </w:rPr>
      <w:instrText xml:space="preserve"> PAGE </w:instrText>
    </w:r>
    <w:r>
      <w:rPr>
        <w:rStyle w:val="PageNumber"/>
      </w:rPr>
      <w:fldChar w:fldCharType="separate"/>
    </w:r>
    <w:r w:rsidR="00A63ED5">
      <w:rPr>
        <w:rStyle w:val="PageNumber"/>
        <w:noProof/>
      </w:rPr>
      <w:t>8</w:t>
    </w:r>
    <w:r>
      <w:rPr>
        <w:rStyle w:val="PageNumber"/>
      </w:rPr>
      <w:fldChar w:fldCharType="end"/>
    </w:r>
  </w:p>
  <w:p w:rsidR="00D4165B" w:rsidRPr="00BA15C2" w:rsidRDefault="00D4165B" w:rsidP="000D3CAD">
    <w:pPr>
      <w:pStyle w:val="Exar"/>
      <w:tabs>
        <w:tab w:val="clear" w:pos="8640"/>
        <w:tab w:val="right" w:pos="9360"/>
      </w:tabs>
    </w:pPr>
    <w:r>
      <w:t>NetSpeed Confidential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rsidP="000D3CAD">
    <w:pPr>
      <w:pStyle w:val="Body"/>
    </w:pPr>
    <w:r>
      <w:rPr>
        <w:noProof/>
      </w:rPr>
      <mc:AlternateContent>
        <mc:Choice Requires="wps">
          <w:drawing>
            <wp:anchor distT="4294967295" distB="4294967295" distL="114300" distR="114300" simplePos="0" relativeHeight="251698176" behindDoc="0" locked="0" layoutInCell="1" allowOverlap="1">
              <wp:simplePos x="0" y="0"/>
              <wp:positionH relativeFrom="column">
                <wp:posOffset>57150</wp:posOffset>
              </wp:positionH>
              <wp:positionV relativeFrom="paragraph">
                <wp:posOffset>83184</wp:posOffset>
              </wp:positionV>
              <wp:extent cx="5962650" cy="0"/>
              <wp:effectExtent l="0" t="0" r="19050" b="19050"/>
              <wp:wrapNone/>
              <wp:docPr id="14"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2"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6.55pt" to="47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" strokecolor="#adafb2"/>
          </w:pict>
        </mc:Fallback>
      </mc:AlternateContent>
    </w:r>
  </w:p>
  <w:p w:rsidR="00D4165B" w:rsidRDefault="00D4165B">
    <w:pPr>
      <w:pStyle w:val="CONFIDENTIAL"/>
    </w:pPr>
    <w:r>
      <w:t>NetSpeed Confidential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6E2" w:rsidRDefault="00B926E2">
      <w:r>
        <w:separator/>
      </w:r>
    </w:p>
    <w:p w:rsidR="00B926E2" w:rsidRDefault="00B926E2"/>
  </w:footnote>
  <w:footnote w:type="continuationSeparator" w:id="0">
    <w:p w:rsidR="00B926E2" w:rsidRDefault="00B926E2">
      <w:r>
        <w:continuationSeparator/>
      </w:r>
    </w:p>
    <w:p w:rsidR="00B926E2" w:rsidRDefault="00B926E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Header"/>
    </w:pPr>
    <w:r>
      <mc:AlternateContent>
        <mc:Choice Requires="wpg">
          <w:drawing>
            <wp:anchor distT="0" distB="0" distL="114300" distR="114300" simplePos="0" relativeHeight="251643904" behindDoc="0" locked="0" layoutInCell="1" allowOverlap="1">
              <wp:simplePos x="0" y="0"/>
              <wp:positionH relativeFrom="column">
                <wp:posOffset>13335</wp:posOffset>
              </wp:positionH>
              <wp:positionV relativeFrom="paragraph">
                <wp:posOffset>-35560</wp:posOffset>
              </wp:positionV>
              <wp:extent cx="5730240" cy="304800"/>
              <wp:effectExtent l="3810" t="2540" r="0" b="0"/>
              <wp:wrapTopAndBottom/>
              <wp:docPr id="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240" cy="304800"/>
                        <a:chOff x="1344" y="688"/>
                        <a:chExt cx="8784" cy="48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192" y="688"/>
                          <a:ext cx="936" cy="4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344" y="688"/>
                          <a:ext cx="7704" cy="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05pt;margin-top:-2.8pt;width:451.2pt;height:24pt;z-index:251643904" coordorigin="1344,688" coordsize="8784,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192;top:688;width:936;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CLX3CAAAA2wAAAA8AAABkcnMvZG93bnJldi54bWxET0trwkAQvhf8D8sI3upGW0pJXUWElh4U&#10;TCw9D9lxE8zOptltHv76rlDwNh/fc1abwdaio9ZXjhUs5gkI4sLpio2Cr9P74ysIH5A11o5JwUge&#10;NuvJwwpT7XrOqMuDETGEfYoKyhCaVEpflGTRz11DHLmzay2GCFsjdYt9DLe1XCbJi7RYcWwosaFd&#10;ScUl/7UKjs/fnRmzn+vlMBQuwc4+7c2HUrPpsH0DEWgId/G/+1PH+Uu4/RIP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Qi19wgAAANsAAAAPAAAAAAAAAAAAAAAAAJ8C&#10;AABkcnMvZG93bnJldi54bWxQSwUGAAAAAAQABAD3AAAAjgMAAAAA&#10;">
                <v:imagedata r:id="rId3" o:title=""/>
              </v:shape>
              <v:shape id="Picture 3" o:spid="_x0000_s1028" type="#_x0000_t75" style="position:absolute;left:1344;top:688;width:7704;height: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JMijBAAAA2wAAAA8AAABkcnMvZG93bnJldi54bWxET02LwjAQvQv+hzCCF1lTuyLSNYoIgp4W&#10;q7LXoZltq82kNFGrv94Igrd5vM+ZLVpTiSs1rrSsYDSMQBBnVpecKzjs119TEM4ja6wsk4I7OVjM&#10;u50ZJtreeEfX1OcihLBLUEHhfZ1I6bKCDLqhrYkD928bgz7AJpe6wVsIN5WMo2giDZYcGgqsaVVQ&#10;dk4vRsG5PZ328eAYj3+n9fjvsS3lapsq1e+1yx8Qnlr/Eb/dGx3mf8Pr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9JMijBAAAA2wAAAA8AAAAAAAAAAAAAAAAAnwIA&#10;AGRycy9kb3ducmV2LnhtbFBLBQYAAAAABAAEAPcAAACNAwAAAAA=&#10;">
                <v:imagedata r:id="rId4" o:title=""/>
              </v:shape>
              <w10:wrap type="topAndBottom"/>
            </v:group>
          </w:pict>
        </mc:Fallback>
      </mc:AlternateContent>
    </w:r>
  </w:p>
  <w:p w:rsidR="00D4165B" w:rsidRDefault="00D416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B926E2">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36.4pt;margin-top:306.25pt;width:540.95pt;height:143.65pt;rotation:19298784fd;z-index:-251670528;mso-wrap-edited:f" fillcolor="#eaeaea" stroked="f">
          <v:shadow color="#868686"/>
          <v:textpath style="font-family:&quot;Arial Black&quot;;font-size:1in;font-weight:bold;v-text-kern:t" trim="t" fitpath="t" string="Preliminary"/>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Pr="00264B71" w:rsidRDefault="00D4165B">
    <w:pPr>
      <w:pStyle w:val="Header"/>
    </w:pPr>
    <w:r>
      <w:drawing>
        <wp:inline distT="0" distB="0" distL="0" distR="0">
          <wp:extent cx="2582365" cy="1039707"/>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3853" cy="1040306"/>
                  </a:xfrm>
                  <a:prstGeom prst="rect">
                    <a:avLst/>
                  </a:prstGeom>
                  <a:noFill/>
                  <a:ln>
                    <a:noFill/>
                  </a:ln>
                </pic:spPr>
              </pic:pic>
            </a:graphicData>
          </a:graphic>
        </wp:inline>
      </w:drawing>
    </w:r>
    <w:r>
      <mc:AlternateContent>
        <mc:Choice Requires="wps">
          <w:drawing>
            <wp:anchor distT="4294967295" distB="4294967295" distL="114300" distR="114300" simplePos="0" relativeHeight="251680768" behindDoc="0" locked="0" layoutInCell="1" allowOverlap="1">
              <wp:simplePos x="0" y="0"/>
              <wp:positionH relativeFrom="column">
                <wp:posOffset>9525</wp:posOffset>
              </wp:positionH>
              <wp:positionV relativeFrom="paragraph">
                <wp:posOffset>1082674</wp:posOffset>
              </wp:positionV>
              <wp:extent cx="5962650" cy="0"/>
              <wp:effectExtent l="0" t="0" r="19050" b="19050"/>
              <wp:wrapNone/>
              <wp:docPr id="29"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5"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85.25pt" to="470.25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" strokecolor="#adafb2"/>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rsidP="000D3CAD">
    <w:pPr>
      <w:pStyle w:val="Header"/>
      <w:jc w:val="right"/>
    </w:pPr>
    <w:r>
      <w:drawing>
        <wp:inline distT="0" distB="0" distL="0" distR="0">
          <wp:extent cx="1019175" cy="228600"/>
          <wp:effectExtent l="19050" t="0" r="9525" b="0"/>
          <wp:docPr id="4" name="Picture 4" descr="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small"/>
                  <pic:cNvPicPr>
                    <a:picLocks noChangeAspect="1" noChangeArrowheads="1"/>
                  </pic:cNvPicPr>
                </pic:nvPicPr>
                <pic:blipFill>
                  <a:blip r:embed="rId1"/>
                  <a:srcRect/>
                  <a:stretch>
                    <a:fillRect/>
                  </a:stretch>
                </pic:blipFill>
                <pic:spPr bwMode="auto">
                  <a:xfrm>
                    <a:off x="0" y="0"/>
                    <a:ext cx="1019175" cy="228600"/>
                  </a:xfrm>
                  <a:prstGeom prst="rect">
                    <a:avLst/>
                  </a:prstGeom>
                  <a:noFill/>
                  <a:ln w="9525">
                    <a:noFill/>
                    <a:miter lim="800000"/>
                    <a:headEnd/>
                    <a:tailEnd/>
                  </a:ln>
                </pic:spPr>
              </pic:pic>
            </a:graphicData>
          </a:graphic>
        </wp:inline>
      </w:drawing>
    </w:r>
  </w:p>
  <w:p w:rsidR="00D4165B" w:rsidRDefault="00D4165B">
    <w:pPr>
      <w:pStyle w:val="Header"/>
    </w:pPr>
    <w:r>
      <mc:AlternateContent>
        <mc:Choice Requires="wps">
          <w:drawing>
            <wp:anchor distT="4294967295" distB="4294967295" distL="114300" distR="114300" simplePos="0" relativeHeight="251670528" behindDoc="0" locked="0" layoutInCell="1" allowOverlap="1">
              <wp:simplePos x="0" y="0"/>
              <wp:positionH relativeFrom="column">
                <wp:posOffset>-18415</wp:posOffset>
              </wp:positionH>
              <wp:positionV relativeFrom="paragraph">
                <wp:posOffset>48894</wp:posOffset>
              </wp:positionV>
              <wp:extent cx="5962650" cy="0"/>
              <wp:effectExtent l="0" t="0" r="19050" b="19050"/>
              <wp:wrapNone/>
              <wp:docPr id="7"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B8B30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6"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pt,3.85pt" to="468.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" strokecolor="#b8b308"/>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B926E2">
    <w:pPr>
      <w:pStyle w:val="Header"/>
    </w:pPr>
    <w:sdt>
      <w:sdtPr>
        <w:id w:val="2110542678"/>
        <w:docPartObj>
          <w:docPartGallery w:val="Watermarks"/>
          <w:docPartUnique/>
        </w:docPartObj>
      </w:sdtPr>
      <w:sdtEndPr/>
      <w:sdtContent>
        <w:r>
          <w:rPr>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9" type="#_x0000_t136" style="position:absolute;margin-left:0;margin-top:0;width:527.85pt;height:131.95pt;rotation:315;z-index:-251616256;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D4165B">
      <w:drawing>
        <wp:inline distT="0" distB="0" distL="0" distR="0">
          <wp:extent cx="927735" cy="3735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096" cy="373668"/>
                  </a:xfrm>
                  <a:prstGeom prst="rect">
                    <a:avLst/>
                  </a:prstGeom>
                  <a:noFill/>
                  <a:ln>
                    <a:noFill/>
                  </a:ln>
                </pic:spPr>
              </pic:pic>
            </a:graphicData>
          </a:graphic>
        </wp:inline>
      </w:drawing>
    </w:r>
  </w:p>
  <w:p w:rsidR="00D4165B" w:rsidRDefault="00D4165B">
    <w:pPr>
      <w:pStyle w:val="Header"/>
    </w:pPr>
    <w:r>
      <mc:AlternateContent>
        <mc:Choice Requires="wps">
          <w:drawing>
            <wp:anchor distT="4294967295" distB="4294967295" distL="114300" distR="114300" simplePos="0" relativeHeight="251695104" behindDoc="0" locked="0" layoutInCell="1" allowOverlap="1">
              <wp:simplePos x="0" y="0"/>
              <wp:positionH relativeFrom="column">
                <wp:posOffset>76200</wp:posOffset>
              </wp:positionH>
              <wp:positionV relativeFrom="paragraph">
                <wp:posOffset>12064</wp:posOffset>
              </wp:positionV>
              <wp:extent cx="5962650" cy="0"/>
              <wp:effectExtent l="0" t="0" r="19050" b="19050"/>
              <wp:wrapNone/>
              <wp:docPr id="26"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9"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pt,.95pt" to="47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" strokecolor="#adafb2"/>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Header"/>
    </w:pPr>
    <w:r>
      <w:drawing>
        <wp:anchor distT="0" distB="0" distL="114300" distR="114300" simplePos="0" relativeHeight="251657216" behindDoc="1" locked="1" layoutInCell="1" allowOverlap="1">
          <wp:simplePos x="0" y="0"/>
          <wp:positionH relativeFrom="column">
            <wp:posOffset>13335</wp:posOffset>
          </wp:positionH>
          <wp:positionV relativeFrom="page">
            <wp:posOffset>421640</wp:posOffset>
          </wp:positionV>
          <wp:extent cx="5943600" cy="333375"/>
          <wp:effectExtent l="19050" t="0" r="0" b="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1"/>
                  <a:srcRect/>
                  <a:stretch>
                    <a:fillRect/>
                  </a:stretch>
                </pic:blipFill>
                <pic:spPr bwMode="auto">
                  <a:xfrm>
                    <a:off x="0" y="0"/>
                    <a:ext cx="5943600" cy="333375"/>
                  </a:xfrm>
                  <a:prstGeom prst="rect">
                    <a:avLst/>
                  </a:prstGeom>
                  <a:noFill/>
                  <a:ln w="9525">
                    <a:noFill/>
                    <a:miter lim="800000"/>
                    <a:headEnd/>
                    <a:tailEnd/>
                  </a:ln>
                </pic:spPr>
              </pic:pic>
            </a:graphicData>
          </a:graphic>
        </wp:anchor>
      </w:drawing>
    </w:r>
  </w:p>
  <w:p w:rsidR="00D4165B" w:rsidRDefault="00D4165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rsidP="000D3CAD">
    <w:pPr>
      <w:pStyle w:val="Header"/>
      <w:jc w:val="both"/>
    </w:pPr>
    <w:r>
      <w:drawing>
        <wp:inline distT="0" distB="0" distL="0" distR="0">
          <wp:extent cx="2582365" cy="1039707"/>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3853" cy="1040306"/>
                  </a:xfrm>
                  <a:prstGeom prst="rect">
                    <a:avLst/>
                  </a:prstGeom>
                  <a:noFill/>
                  <a:ln>
                    <a:noFill/>
                  </a:ln>
                </pic:spPr>
              </pic:pic>
            </a:graphicData>
          </a:graphic>
        </wp:inline>
      </w:drawing>
    </w:r>
    <w:r>
      <mc:AlternateContent>
        <mc:Choice Requires="wps">
          <w:drawing>
            <wp:anchor distT="4294967295" distB="4294967295" distL="114300" distR="114300" simplePos="0" relativeHeight="251697152" behindDoc="0" locked="0" layoutInCell="1" allowOverlap="1">
              <wp:simplePos x="0" y="0"/>
              <wp:positionH relativeFrom="column">
                <wp:posOffset>-8890</wp:posOffset>
              </wp:positionH>
              <wp:positionV relativeFrom="paragraph">
                <wp:posOffset>1295399</wp:posOffset>
              </wp:positionV>
              <wp:extent cx="5962650" cy="0"/>
              <wp:effectExtent l="0" t="0" r="19050" b="19050"/>
              <wp:wrapNone/>
              <wp:docPr id="18"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1"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02pt" to="468.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" strokecolor="#adafb2"/>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165B" w:rsidRDefault="00D4165B">
    <w:pPr>
      <w:pStyle w:val="Header"/>
    </w:pPr>
  </w:p>
  <w:p w:rsidR="00D4165B" w:rsidRDefault="00D4165B">
    <w:pPr>
      <w:pStyle w:val="Header"/>
    </w:pPr>
  </w:p>
  <w:p w:rsidR="00D4165B" w:rsidRDefault="00D4165B">
    <w:pPr>
      <w:pStyle w:val="Header"/>
    </w:pPr>
  </w:p>
  <w:p w:rsidR="00D4165B" w:rsidRDefault="00D4165B">
    <w:pPr>
      <w:pStyle w:val="Header"/>
    </w:pPr>
  </w:p>
  <w:p w:rsidR="00D4165B" w:rsidRDefault="00D416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4F7102"/>
    <w:multiLevelType w:val="hybridMultilevel"/>
    <w:tmpl w:val="71624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847291"/>
    <w:multiLevelType w:val="hybridMultilevel"/>
    <w:tmpl w:val="099E3554"/>
    <w:lvl w:ilvl="0" w:tplc="3F109E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65F07"/>
    <w:multiLevelType w:val="hybridMultilevel"/>
    <w:tmpl w:val="D2BC2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7">
    <w:nsid w:val="2646080F"/>
    <w:multiLevelType w:val="hybridMultilevel"/>
    <w:tmpl w:val="97FE7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A10AF7"/>
    <w:multiLevelType w:val="hybridMultilevel"/>
    <w:tmpl w:val="3962D3F4"/>
    <w:lvl w:ilvl="0" w:tplc="AED2311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3CB70BBB"/>
    <w:multiLevelType w:val="hybridMultilevel"/>
    <w:tmpl w:val="8A2647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DF74FE"/>
    <w:multiLevelType w:val="multilevel"/>
    <w:tmpl w:val="5762DAF4"/>
    <w:lvl w:ilvl="0">
      <w:start w:val="1"/>
      <w:numFmt w:val="decimal"/>
      <w:pStyle w:val="Heading1"/>
      <w:lvlText w:val="%1"/>
      <w:lvlJc w:val="left"/>
      <w:pPr>
        <w:ind w:left="432" w:hanging="432"/>
      </w:pPr>
      <w:rPr>
        <w:rFonts w:hint="default"/>
        <w:b/>
        <w:i w:val="0"/>
        <w:color w:val="2F4D87"/>
        <w:sz w:val="44"/>
      </w:rPr>
    </w:lvl>
    <w:lvl w:ilvl="1">
      <w:start w:val="1"/>
      <w:numFmt w:val="decimal"/>
      <w:pStyle w:val="Heading2"/>
      <w:lvlText w:val="%1.%2"/>
      <w:lvlJc w:val="left"/>
      <w:pPr>
        <w:ind w:left="576" w:hanging="576"/>
      </w:pPr>
      <w:rPr>
        <w:rFonts w:hint="default"/>
        <w:b/>
        <w:i w:val="0"/>
        <w:color w:val="2F4D87"/>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3E6D1D53"/>
    <w:multiLevelType w:val="hybridMultilevel"/>
    <w:tmpl w:val="9A9A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E4B56"/>
    <w:multiLevelType w:val="hybridMultilevel"/>
    <w:tmpl w:val="97168F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2A7BE2"/>
    <w:multiLevelType w:val="hybridMultilevel"/>
    <w:tmpl w:val="D3785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D25333"/>
    <w:multiLevelType w:val="hybridMultilevel"/>
    <w:tmpl w:val="05E44A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5969E0"/>
    <w:multiLevelType w:val="hybridMultilevel"/>
    <w:tmpl w:val="F90CC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02EA2"/>
    <w:multiLevelType w:val="hybridMultilevel"/>
    <w:tmpl w:val="678A96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342E11"/>
    <w:multiLevelType w:val="hybridMultilevel"/>
    <w:tmpl w:val="212E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6146BC"/>
    <w:multiLevelType w:val="hybridMultilevel"/>
    <w:tmpl w:val="9CB2ED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F26F42"/>
    <w:multiLevelType w:val="hybridMultilevel"/>
    <w:tmpl w:val="0C4AC0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69F1012"/>
    <w:multiLevelType w:val="hybridMultilevel"/>
    <w:tmpl w:val="7D2C75AE"/>
    <w:lvl w:ilvl="0" w:tplc="B41C4888">
      <w:start w:val="1"/>
      <w:numFmt w:val="lowerLetter"/>
      <w:pStyle w:val="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6"/>
  </w:num>
  <w:num w:numId="3">
    <w:abstractNumId w:val="20"/>
  </w:num>
  <w:num w:numId="4">
    <w:abstractNumId w:val="2"/>
  </w:num>
  <w:num w:numId="5">
    <w:abstractNumId w:val="18"/>
  </w:num>
  <w:num w:numId="6">
    <w:abstractNumId w:val="19"/>
  </w:num>
  <w:num w:numId="7">
    <w:abstractNumId w:val="22"/>
  </w:num>
  <w:num w:numId="8">
    <w:abstractNumId w:val="26"/>
  </w:num>
  <w:num w:numId="9">
    <w:abstractNumId w:val="28"/>
  </w:num>
  <w:num w:numId="10">
    <w:abstractNumId w:val="10"/>
  </w:num>
  <w:num w:numId="11">
    <w:abstractNumId w:val="5"/>
  </w:num>
  <w:num w:numId="12">
    <w:abstractNumId w:val="23"/>
  </w:num>
  <w:num w:numId="13">
    <w:abstractNumId w:val="27"/>
  </w:num>
  <w:num w:numId="14">
    <w:abstractNumId w:val="16"/>
  </w:num>
  <w:num w:numId="15">
    <w:abstractNumId w:val="21"/>
  </w:num>
  <w:num w:numId="16">
    <w:abstractNumId w:val="12"/>
  </w:num>
  <w:num w:numId="17">
    <w:abstractNumId w:val="15"/>
  </w:num>
  <w:num w:numId="18">
    <w:abstractNumId w:val="24"/>
  </w:num>
  <w:num w:numId="19">
    <w:abstractNumId w:val="9"/>
  </w:num>
  <w:num w:numId="20">
    <w:abstractNumId w:val="3"/>
  </w:num>
  <w:num w:numId="21">
    <w:abstractNumId w:val="7"/>
  </w:num>
  <w:num w:numId="22">
    <w:abstractNumId w:val="25"/>
  </w:num>
  <w:num w:numId="23">
    <w:abstractNumId w:val="17"/>
  </w:num>
  <w:num w:numId="24">
    <w:abstractNumId w:val="4"/>
  </w:num>
  <w:num w:numId="25">
    <w:abstractNumId w:val="1"/>
  </w:num>
  <w:num w:numId="26">
    <w:abstractNumId w:val="14"/>
  </w:num>
  <w:num w:numId="27">
    <w:abstractNumId w:val="8"/>
  </w:num>
  <w:num w:numId="28">
    <w:abstractNumId w:val="11"/>
  </w:num>
  <w:num w:numId="29">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activeWritingStyle w:appName="MSWord" w:lang="en-US" w:vendorID="64" w:dllVersion="131077" w:nlCheck="1" w:checkStyle="1"/>
  <w:activeWritingStyle w:appName="MSWord" w:lang="en-US" w:vendorID="64" w:dllVersion="131078"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clickAndTypeStyle w:val="Body"/>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60">
      <o:colormru v:ext="edit" colors="#b8b308,#002b5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C1B"/>
    <w:rsid w:val="00003573"/>
    <w:rsid w:val="00003B69"/>
    <w:rsid w:val="000056F1"/>
    <w:rsid w:val="00007DFA"/>
    <w:rsid w:val="00010AEA"/>
    <w:rsid w:val="000128CA"/>
    <w:rsid w:val="00017191"/>
    <w:rsid w:val="000206D1"/>
    <w:rsid w:val="00024D8D"/>
    <w:rsid w:val="00026970"/>
    <w:rsid w:val="0002713D"/>
    <w:rsid w:val="00030607"/>
    <w:rsid w:val="000313A1"/>
    <w:rsid w:val="0003157D"/>
    <w:rsid w:val="00032895"/>
    <w:rsid w:val="00033F45"/>
    <w:rsid w:val="00035061"/>
    <w:rsid w:val="00035B0A"/>
    <w:rsid w:val="00036C85"/>
    <w:rsid w:val="00037769"/>
    <w:rsid w:val="00037F1A"/>
    <w:rsid w:val="0004343E"/>
    <w:rsid w:val="00043C7D"/>
    <w:rsid w:val="00045D77"/>
    <w:rsid w:val="000467FE"/>
    <w:rsid w:val="000513E9"/>
    <w:rsid w:val="00051406"/>
    <w:rsid w:val="00051BBE"/>
    <w:rsid w:val="000522FA"/>
    <w:rsid w:val="0005345C"/>
    <w:rsid w:val="000578B2"/>
    <w:rsid w:val="00060011"/>
    <w:rsid w:val="00060D00"/>
    <w:rsid w:val="00061F3B"/>
    <w:rsid w:val="00066306"/>
    <w:rsid w:val="00066E16"/>
    <w:rsid w:val="00072FD8"/>
    <w:rsid w:val="000732B7"/>
    <w:rsid w:val="000756E7"/>
    <w:rsid w:val="00077A19"/>
    <w:rsid w:val="00077DB8"/>
    <w:rsid w:val="0008108F"/>
    <w:rsid w:val="00081C67"/>
    <w:rsid w:val="00083A3F"/>
    <w:rsid w:val="00087670"/>
    <w:rsid w:val="00092FF0"/>
    <w:rsid w:val="00093504"/>
    <w:rsid w:val="00093768"/>
    <w:rsid w:val="000940B7"/>
    <w:rsid w:val="000A0D9D"/>
    <w:rsid w:val="000A146A"/>
    <w:rsid w:val="000A3A1E"/>
    <w:rsid w:val="000A3EEF"/>
    <w:rsid w:val="000A7401"/>
    <w:rsid w:val="000B0FC9"/>
    <w:rsid w:val="000B1124"/>
    <w:rsid w:val="000B3F2C"/>
    <w:rsid w:val="000B606B"/>
    <w:rsid w:val="000B7D54"/>
    <w:rsid w:val="000C101F"/>
    <w:rsid w:val="000C349C"/>
    <w:rsid w:val="000D19EB"/>
    <w:rsid w:val="000D2A35"/>
    <w:rsid w:val="000D3CAD"/>
    <w:rsid w:val="000D5217"/>
    <w:rsid w:val="000D5AEE"/>
    <w:rsid w:val="000E0DFE"/>
    <w:rsid w:val="000E6643"/>
    <w:rsid w:val="000F051F"/>
    <w:rsid w:val="000F0800"/>
    <w:rsid w:val="000F22E0"/>
    <w:rsid w:val="000F255D"/>
    <w:rsid w:val="000F2E25"/>
    <w:rsid w:val="000F32BD"/>
    <w:rsid w:val="000F41FC"/>
    <w:rsid w:val="000F4490"/>
    <w:rsid w:val="000F4D35"/>
    <w:rsid w:val="000F7606"/>
    <w:rsid w:val="0010074F"/>
    <w:rsid w:val="00102AD1"/>
    <w:rsid w:val="00103176"/>
    <w:rsid w:val="001032AB"/>
    <w:rsid w:val="00103787"/>
    <w:rsid w:val="00103799"/>
    <w:rsid w:val="00104387"/>
    <w:rsid w:val="00110B6A"/>
    <w:rsid w:val="00110BC0"/>
    <w:rsid w:val="00111660"/>
    <w:rsid w:val="00111816"/>
    <w:rsid w:val="001165C0"/>
    <w:rsid w:val="00117F65"/>
    <w:rsid w:val="00120B48"/>
    <w:rsid w:val="00122CF6"/>
    <w:rsid w:val="00125AB0"/>
    <w:rsid w:val="00130831"/>
    <w:rsid w:val="00131AAF"/>
    <w:rsid w:val="00137679"/>
    <w:rsid w:val="00137C70"/>
    <w:rsid w:val="00142C1D"/>
    <w:rsid w:val="00145D64"/>
    <w:rsid w:val="001461D9"/>
    <w:rsid w:val="00153F6A"/>
    <w:rsid w:val="00154079"/>
    <w:rsid w:val="001572AA"/>
    <w:rsid w:val="00160B04"/>
    <w:rsid w:val="001669B0"/>
    <w:rsid w:val="00167737"/>
    <w:rsid w:val="00167FE1"/>
    <w:rsid w:val="00172020"/>
    <w:rsid w:val="00172E5B"/>
    <w:rsid w:val="00174E82"/>
    <w:rsid w:val="0017537C"/>
    <w:rsid w:val="00182919"/>
    <w:rsid w:val="00185104"/>
    <w:rsid w:val="00187B57"/>
    <w:rsid w:val="001902F9"/>
    <w:rsid w:val="001950B9"/>
    <w:rsid w:val="001A0215"/>
    <w:rsid w:val="001A0A74"/>
    <w:rsid w:val="001A1366"/>
    <w:rsid w:val="001A2450"/>
    <w:rsid w:val="001A32BC"/>
    <w:rsid w:val="001A4159"/>
    <w:rsid w:val="001A4444"/>
    <w:rsid w:val="001A76F4"/>
    <w:rsid w:val="001A77B3"/>
    <w:rsid w:val="001B0F7B"/>
    <w:rsid w:val="001B1E30"/>
    <w:rsid w:val="001B270D"/>
    <w:rsid w:val="001B3360"/>
    <w:rsid w:val="001B5E29"/>
    <w:rsid w:val="001B64A8"/>
    <w:rsid w:val="001B773C"/>
    <w:rsid w:val="001C05CB"/>
    <w:rsid w:val="001C1193"/>
    <w:rsid w:val="001C25A1"/>
    <w:rsid w:val="001C4F00"/>
    <w:rsid w:val="001C5EE6"/>
    <w:rsid w:val="001C71C4"/>
    <w:rsid w:val="001D1587"/>
    <w:rsid w:val="001D520F"/>
    <w:rsid w:val="001D5965"/>
    <w:rsid w:val="001D6F66"/>
    <w:rsid w:val="001E0785"/>
    <w:rsid w:val="001E09B3"/>
    <w:rsid w:val="001E113E"/>
    <w:rsid w:val="001E22FC"/>
    <w:rsid w:val="001E23F0"/>
    <w:rsid w:val="001E37CA"/>
    <w:rsid w:val="001E409E"/>
    <w:rsid w:val="001E4723"/>
    <w:rsid w:val="001E6407"/>
    <w:rsid w:val="001E6D0D"/>
    <w:rsid w:val="001F0B65"/>
    <w:rsid w:val="001F0FF1"/>
    <w:rsid w:val="001F13D9"/>
    <w:rsid w:val="001F4232"/>
    <w:rsid w:val="001F4B4A"/>
    <w:rsid w:val="001F5A12"/>
    <w:rsid w:val="001F680B"/>
    <w:rsid w:val="00203025"/>
    <w:rsid w:val="00203067"/>
    <w:rsid w:val="00203F37"/>
    <w:rsid w:val="00205C38"/>
    <w:rsid w:val="00206505"/>
    <w:rsid w:val="0021055F"/>
    <w:rsid w:val="00210C19"/>
    <w:rsid w:val="00212113"/>
    <w:rsid w:val="002134C8"/>
    <w:rsid w:val="00215492"/>
    <w:rsid w:val="0021567B"/>
    <w:rsid w:val="00216152"/>
    <w:rsid w:val="002166C3"/>
    <w:rsid w:val="00217A29"/>
    <w:rsid w:val="00222945"/>
    <w:rsid w:val="0022433B"/>
    <w:rsid w:val="00225FBD"/>
    <w:rsid w:val="00226FFF"/>
    <w:rsid w:val="00227229"/>
    <w:rsid w:val="00227D29"/>
    <w:rsid w:val="00230117"/>
    <w:rsid w:val="00231671"/>
    <w:rsid w:val="0023176B"/>
    <w:rsid w:val="00231E22"/>
    <w:rsid w:val="00231E79"/>
    <w:rsid w:val="00235C03"/>
    <w:rsid w:val="00237214"/>
    <w:rsid w:val="002403B0"/>
    <w:rsid w:val="00241779"/>
    <w:rsid w:val="002418E4"/>
    <w:rsid w:val="0024211D"/>
    <w:rsid w:val="0024258A"/>
    <w:rsid w:val="00243AF4"/>
    <w:rsid w:val="002445A6"/>
    <w:rsid w:val="00245322"/>
    <w:rsid w:val="002459E9"/>
    <w:rsid w:val="00245D2D"/>
    <w:rsid w:val="00246E44"/>
    <w:rsid w:val="00251894"/>
    <w:rsid w:val="0025291D"/>
    <w:rsid w:val="00253D47"/>
    <w:rsid w:val="00253D95"/>
    <w:rsid w:val="002562A5"/>
    <w:rsid w:val="002573E5"/>
    <w:rsid w:val="00257CBE"/>
    <w:rsid w:val="00261796"/>
    <w:rsid w:val="00261877"/>
    <w:rsid w:val="00262CC2"/>
    <w:rsid w:val="00262D33"/>
    <w:rsid w:val="00262E39"/>
    <w:rsid w:val="00264F2A"/>
    <w:rsid w:val="00266AE4"/>
    <w:rsid w:val="00270775"/>
    <w:rsid w:val="00270F15"/>
    <w:rsid w:val="00275C84"/>
    <w:rsid w:val="0027792A"/>
    <w:rsid w:val="0028156B"/>
    <w:rsid w:val="00282BAA"/>
    <w:rsid w:val="002830F6"/>
    <w:rsid w:val="0028596B"/>
    <w:rsid w:val="00285D37"/>
    <w:rsid w:val="0028632F"/>
    <w:rsid w:val="00294632"/>
    <w:rsid w:val="00294E9F"/>
    <w:rsid w:val="00294FDE"/>
    <w:rsid w:val="002972F8"/>
    <w:rsid w:val="002A60EA"/>
    <w:rsid w:val="002A6A9D"/>
    <w:rsid w:val="002A7114"/>
    <w:rsid w:val="002B37CA"/>
    <w:rsid w:val="002B46AD"/>
    <w:rsid w:val="002B641E"/>
    <w:rsid w:val="002B6FD2"/>
    <w:rsid w:val="002B7171"/>
    <w:rsid w:val="002C0A52"/>
    <w:rsid w:val="002C0E32"/>
    <w:rsid w:val="002C1115"/>
    <w:rsid w:val="002C13D1"/>
    <w:rsid w:val="002C34C6"/>
    <w:rsid w:val="002C4C67"/>
    <w:rsid w:val="002C5BBB"/>
    <w:rsid w:val="002C6423"/>
    <w:rsid w:val="002C6CC6"/>
    <w:rsid w:val="002C713C"/>
    <w:rsid w:val="002D2D1E"/>
    <w:rsid w:val="002D3624"/>
    <w:rsid w:val="002D3D98"/>
    <w:rsid w:val="002D44B6"/>
    <w:rsid w:val="002D4CB4"/>
    <w:rsid w:val="002E148E"/>
    <w:rsid w:val="002E165E"/>
    <w:rsid w:val="002E3B28"/>
    <w:rsid w:val="002E6104"/>
    <w:rsid w:val="002E6650"/>
    <w:rsid w:val="002E71C8"/>
    <w:rsid w:val="002E74D8"/>
    <w:rsid w:val="002F0971"/>
    <w:rsid w:val="002F1CFB"/>
    <w:rsid w:val="002F2E66"/>
    <w:rsid w:val="002F2F9E"/>
    <w:rsid w:val="002F502C"/>
    <w:rsid w:val="002F5859"/>
    <w:rsid w:val="002F611D"/>
    <w:rsid w:val="002F7A0B"/>
    <w:rsid w:val="003029D3"/>
    <w:rsid w:val="00304204"/>
    <w:rsid w:val="0030606A"/>
    <w:rsid w:val="00310EF3"/>
    <w:rsid w:val="0031291C"/>
    <w:rsid w:val="00313624"/>
    <w:rsid w:val="00315E61"/>
    <w:rsid w:val="00315EA4"/>
    <w:rsid w:val="003167DE"/>
    <w:rsid w:val="00317A1B"/>
    <w:rsid w:val="0032050D"/>
    <w:rsid w:val="00321DD9"/>
    <w:rsid w:val="00321F5E"/>
    <w:rsid w:val="003249B0"/>
    <w:rsid w:val="00327AF8"/>
    <w:rsid w:val="00327CD8"/>
    <w:rsid w:val="00327E0A"/>
    <w:rsid w:val="00331987"/>
    <w:rsid w:val="00331ABC"/>
    <w:rsid w:val="003326AE"/>
    <w:rsid w:val="00332C07"/>
    <w:rsid w:val="003332B2"/>
    <w:rsid w:val="0033416F"/>
    <w:rsid w:val="00335777"/>
    <w:rsid w:val="003357FC"/>
    <w:rsid w:val="00336304"/>
    <w:rsid w:val="003418EB"/>
    <w:rsid w:val="00342533"/>
    <w:rsid w:val="00343F2D"/>
    <w:rsid w:val="00344B1D"/>
    <w:rsid w:val="00344EAD"/>
    <w:rsid w:val="003451F4"/>
    <w:rsid w:val="00345DB2"/>
    <w:rsid w:val="003478ED"/>
    <w:rsid w:val="00347959"/>
    <w:rsid w:val="003547B9"/>
    <w:rsid w:val="003574F7"/>
    <w:rsid w:val="00362E5E"/>
    <w:rsid w:val="003637DD"/>
    <w:rsid w:val="0036425E"/>
    <w:rsid w:val="003664AB"/>
    <w:rsid w:val="003723C5"/>
    <w:rsid w:val="00376BC3"/>
    <w:rsid w:val="003776A9"/>
    <w:rsid w:val="003778BE"/>
    <w:rsid w:val="0038206A"/>
    <w:rsid w:val="00384ADC"/>
    <w:rsid w:val="00386093"/>
    <w:rsid w:val="00390B13"/>
    <w:rsid w:val="00390B94"/>
    <w:rsid w:val="003925C3"/>
    <w:rsid w:val="0039422A"/>
    <w:rsid w:val="00394CC6"/>
    <w:rsid w:val="00395452"/>
    <w:rsid w:val="003A2CA8"/>
    <w:rsid w:val="003A4161"/>
    <w:rsid w:val="003A4867"/>
    <w:rsid w:val="003A495D"/>
    <w:rsid w:val="003A5BE2"/>
    <w:rsid w:val="003B5B5B"/>
    <w:rsid w:val="003B736F"/>
    <w:rsid w:val="003C13F2"/>
    <w:rsid w:val="003C4293"/>
    <w:rsid w:val="003C58AA"/>
    <w:rsid w:val="003C5D97"/>
    <w:rsid w:val="003C6992"/>
    <w:rsid w:val="003D0632"/>
    <w:rsid w:val="003D1173"/>
    <w:rsid w:val="003D32FB"/>
    <w:rsid w:val="003D37F3"/>
    <w:rsid w:val="003D4017"/>
    <w:rsid w:val="003D4F1F"/>
    <w:rsid w:val="003D65C7"/>
    <w:rsid w:val="003D6610"/>
    <w:rsid w:val="003E3ED5"/>
    <w:rsid w:val="003E485B"/>
    <w:rsid w:val="003E5028"/>
    <w:rsid w:val="003E51B6"/>
    <w:rsid w:val="003E5EC9"/>
    <w:rsid w:val="003E62FA"/>
    <w:rsid w:val="003E6D0F"/>
    <w:rsid w:val="003F1207"/>
    <w:rsid w:val="003F139F"/>
    <w:rsid w:val="003F6B8C"/>
    <w:rsid w:val="003F70DF"/>
    <w:rsid w:val="00400B64"/>
    <w:rsid w:val="004034D2"/>
    <w:rsid w:val="0040388B"/>
    <w:rsid w:val="0040446C"/>
    <w:rsid w:val="00405B40"/>
    <w:rsid w:val="00405BA4"/>
    <w:rsid w:val="00406B2F"/>
    <w:rsid w:val="004077B4"/>
    <w:rsid w:val="004121E8"/>
    <w:rsid w:val="00414F16"/>
    <w:rsid w:val="00416107"/>
    <w:rsid w:val="00417896"/>
    <w:rsid w:val="00421A0E"/>
    <w:rsid w:val="00421C27"/>
    <w:rsid w:val="004225E3"/>
    <w:rsid w:val="00422B3D"/>
    <w:rsid w:val="00423EF9"/>
    <w:rsid w:val="00425400"/>
    <w:rsid w:val="004267D1"/>
    <w:rsid w:val="0043100F"/>
    <w:rsid w:val="004310A3"/>
    <w:rsid w:val="00431609"/>
    <w:rsid w:val="004323C4"/>
    <w:rsid w:val="004345AA"/>
    <w:rsid w:val="00436EF4"/>
    <w:rsid w:val="00440AE5"/>
    <w:rsid w:val="00442BC6"/>
    <w:rsid w:val="00451219"/>
    <w:rsid w:val="00451BC2"/>
    <w:rsid w:val="00453184"/>
    <w:rsid w:val="0045441C"/>
    <w:rsid w:val="00454B17"/>
    <w:rsid w:val="00456C11"/>
    <w:rsid w:val="004633D6"/>
    <w:rsid w:val="0046488B"/>
    <w:rsid w:val="00465163"/>
    <w:rsid w:val="00480173"/>
    <w:rsid w:val="00483E9F"/>
    <w:rsid w:val="0048473D"/>
    <w:rsid w:val="00494029"/>
    <w:rsid w:val="00496C9E"/>
    <w:rsid w:val="004A039E"/>
    <w:rsid w:val="004A0D23"/>
    <w:rsid w:val="004A5A8C"/>
    <w:rsid w:val="004A65D8"/>
    <w:rsid w:val="004A79F9"/>
    <w:rsid w:val="004B0614"/>
    <w:rsid w:val="004B2650"/>
    <w:rsid w:val="004B2E8B"/>
    <w:rsid w:val="004B36AD"/>
    <w:rsid w:val="004B4295"/>
    <w:rsid w:val="004B57F4"/>
    <w:rsid w:val="004B601A"/>
    <w:rsid w:val="004C0F14"/>
    <w:rsid w:val="004C359D"/>
    <w:rsid w:val="004C4355"/>
    <w:rsid w:val="004C54BB"/>
    <w:rsid w:val="004C57EF"/>
    <w:rsid w:val="004C663F"/>
    <w:rsid w:val="004C71FF"/>
    <w:rsid w:val="004C7CF0"/>
    <w:rsid w:val="004D09BA"/>
    <w:rsid w:val="004D0AFF"/>
    <w:rsid w:val="004D1396"/>
    <w:rsid w:val="004D3ED6"/>
    <w:rsid w:val="004D3F6F"/>
    <w:rsid w:val="004D57C7"/>
    <w:rsid w:val="004D772C"/>
    <w:rsid w:val="004E139E"/>
    <w:rsid w:val="004E30A3"/>
    <w:rsid w:val="004E3B81"/>
    <w:rsid w:val="004E3E7D"/>
    <w:rsid w:val="004E4420"/>
    <w:rsid w:val="004F23AD"/>
    <w:rsid w:val="004F28C3"/>
    <w:rsid w:val="004F524A"/>
    <w:rsid w:val="00502BB5"/>
    <w:rsid w:val="00505F91"/>
    <w:rsid w:val="005103B4"/>
    <w:rsid w:val="005114B7"/>
    <w:rsid w:val="00513D94"/>
    <w:rsid w:val="00513F7C"/>
    <w:rsid w:val="0051605F"/>
    <w:rsid w:val="00516BB4"/>
    <w:rsid w:val="0051726E"/>
    <w:rsid w:val="00517C2B"/>
    <w:rsid w:val="00520D9C"/>
    <w:rsid w:val="00521213"/>
    <w:rsid w:val="00522729"/>
    <w:rsid w:val="005232BF"/>
    <w:rsid w:val="005237DC"/>
    <w:rsid w:val="00526457"/>
    <w:rsid w:val="00526C7B"/>
    <w:rsid w:val="00526DC2"/>
    <w:rsid w:val="00533779"/>
    <w:rsid w:val="00534E16"/>
    <w:rsid w:val="005353B4"/>
    <w:rsid w:val="00536673"/>
    <w:rsid w:val="00537CB7"/>
    <w:rsid w:val="005426B7"/>
    <w:rsid w:val="00542E9A"/>
    <w:rsid w:val="00542FA0"/>
    <w:rsid w:val="005435EE"/>
    <w:rsid w:val="00545178"/>
    <w:rsid w:val="0054533C"/>
    <w:rsid w:val="0054540C"/>
    <w:rsid w:val="005462F8"/>
    <w:rsid w:val="00546741"/>
    <w:rsid w:val="005473F6"/>
    <w:rsid w:val="00547E80"/>
    <w:rsid w:val="005500BC"/>
    <w:rsid w:val="0055130B"/>
    <w:rsid w:val="00553018"/>
    <w:rsid w:val="0056145B"/>
    <w:rsid w:val="00565501"/>
    <w:rsid w:val="00566DFF"/>
    <w:rsid w:val="00567143"/>
    <w:rsid w:val="00570755"/>
    <w:rsid w:val="0057086E"/>
    <w:rsid w:val="00574B54"/>
    <w:rsid w:val="00575398"/>
    <w:rsid w:val="005756DA"/>
    <w:rsid w:val="00576A7E"/>
    <w:rsid w:val="00577697"/>
    <w:rsid w:val="00587228"/>
    <w:rsid w:val="00590637"/>
    <w:rsid w:val="00590A3A"/>
    <w:rsid w:val="00590A8C"/>
    <w:rsid w:val="0059171B"/>
    <w:rsid w:val="00592ABC"/>
    <w:rsid w:val="005978B5"/>
    <w:rsid w:val="00597D6F"/>
    <w:rsid w:val="005A21E1"/>
    <w:rsid w:val="005A2C7B"/>
    <w:rsid w:val="005A439A"/>
    <w:rsid w:val="005A5B45"/>
    <w:rsid w:val="005B046D"/>
    <w:rsid w:val="005B1BE5"/>
    <w:rsid w:val="005B3405"/>
    <w:rsid w:val="005B35A8"/>
    <w:rsid w:val="005B5311"/>
    <w:rsid w:val="005B6EB5"/>
    <w:rsid w:val="005B6F46"/>
    <w:rsid w:val="005C0756"/>
    <w:rsid w:val="005C1165"/>
    <w:rsid w:val="005C1799"/>
    <w:rsid w:val="005C2614"/>
    <w:rsid w:val="005C44DD"/>
    <w:rsid w:val="005C5690"/>
    <w:rsid w:val="005C6257"/>
    <w:rsid w:val="005C789E"/>
    <w:rsid w:val="005D1DC2"/>
    <w:rsid w:val="005D1DE1"/>
    <w:rsid w:val="005D4479"/>
    <w:rsid w:val="005D528F"/>
    <w:rsid w:val="005D53C1"/>
    <w:rsid w:val="005D6474"/>
    <w:rsid w:val="005D7959"/>
    <w:rsid w:val="005D7C94"/>
    <w:rsid w:val="005D7F42"/>
    <w:rsid w:val="005E149D"/>
    <w:rsid w:val="005E3101"/>
    <w:rsid w:val="005E3AEA"/>
    <w:rsid w:val="005E3FB3"/>
    <w:rsid w:val="005E4409"/>
    <w:rsid w:val="005E696C"/>
    <w:rsid w:val="005F05A2"/>
    <w:rsid w:val="005F2641"/>
    <w:rsid w:val="005F2F0B"/>
    <w:rsid w:val="005F2F76"/>
    <w:rsid w:val="005F5E2B"/>
    <w:rsid w:val="005F5F09"/>
    <w:rsid w:val="005F6583"/>
    <w:rsid w:val="005F6912"/>
    <w:rsid w:val="005F69C2"/>
    <w:rsid w:val="00600CA6"/>
    <w:rsid w:val="00602234"/>
    <w:rsid w:val="006026C2"/>
    <w:rsid w:val="00603198"/>
    <w:rsid w:val="006052E7"/>
    <w:rsid w:val="006065C5"/>
    <w:rsid w:val="00606A58"/>
    <w:rsid w:val="00607698"/>
    <w:rsid w:val="00610A3E"/>
    <w:rsid w:val="0061206A"/>
    <w:rsid w:val="00613E06"/>
    <w:rsid w:val="00613E5A"/>
    <w:rsid w:val="00615820"/>
    <w:rsid w:val="00615F46"/>
    <w:rsid w:val="00620C1B"/>
    <w:rsid w:val="006229F8"/>
    <w:rsid w:val="006253F2"/>
    <w:rsid w:val="00627A74"/>
    <w:rsid w:val="00631D90"/>
    <w:rsid w:val="0063552B"/>
    <w:rsid w:val="00636E2C"/>
    <w:rsid w:val="00641780"/>
    <w:rsid w:val="0064760E"/>
    <w:rsid w:val="006479F9"/>
    <w:rsid w:val="0065063A"/>
    <w:rsid w:val="00650EE6"/>
    <w:rsid w:val="006532B9"/>
    <w:rsid w:val="00653E7E"/>
    <w:rsid w:val="00655657"/>
    <w:rsid w:val="00664451"/>
    <w:rsid w:val="00666791"/>
    <w:rsid w:val="00674C67"/>
    <w:rsid w:val="006829B6"/>
    <w:rsid w:val="0068340B"/>
    <w:rsid w:val="00683F91"/>
    <w:rsid w:val="006850BC"/>
    <w:rsid w:val="00687548"/>
    <w:rsid w:val="00690864"/>
    <w:rsid w:val="00692DD5"/>
    <w:rsid w:val="00692F20"/>
    <w:rsid w:val="006A0CC2"/>
    <w:rsid w:val="006A1FDB"/>
    <w:rsid w:val="006A28B4"/>
    <w:rsid w:val="006A309E"/>
    <w:rsid w:val="006A5B4A"/>
    <w:rsid w:val="006A7085"/>
    <w:rsid w:val="006A71D4"/>
    <w:rsid w:val="006B19DD"/>
    <w:rsid w:val="006B386C"/>
    <w:rsid w:val="006B45FD"/>
    <w:rsid w:val="006B493C"/>
    <w:rsid w:val="006B5F25"/>
    <w:rsid w:val="006B718B"/>
    <w:rsid w:val="006C17B4"/>
    <w:rsid w:val="006C24C6"/>
    <w:rsid w:val="006C78FE"/>
    <w:rsid w:val="006D0780"/>
    <w:rsid w:val="006D0876"/>
    <w:rsid w:val="006D09D7"/>
    <w:rsid w:val="006D2275"/>
    <w:rsid w:val="006D38EA"/>
    <w:rsid w:val="006D55D0"/>
    <w:rsid w:val="006D5D5C"/>
    <w:rsid w:val="006D614E"/>
    <w:rsid w:val="006D66B8"/>
    <w:rsid w:val="006E1ADC"/>
    <w:rsid w:val="006E2B02"/>
    <w:rsid w:val="006E5B9A"/>
    <w:rsid w:val="006F01C6"/>
    <w:rsid w:val="006F1126"/>
    <w:rsid w:val="006F1331"/>
    <w:rsid w:val="006F1BC4"/>
    <w:rsid w:val="006F36A8"/>
    <w:rsid w:val="00702858"/>
    <w:rsid w:val="007050B9"/>
    <w:rsid w:val="00705633"/>
    <w:rsid w:val="00705911"/>
    <w:rsid w:val="007121E4"/>
    <w:rsid w:val="007127FD"/>
    <w:rsid w:val="00713315"/>
    <w:rsid w:val="00713A14"/>
    <w:rsid w:val="00713AA0"/>
    <w:rsid w:val="00716B6D"/>
    <w:rsid w:val="00721156"/>
    <w:rsid w:val="00721B67"/>
    <w:rsid w:val="00722AF1"/>
    <w:rsid w:val="00722CEE"/>
    <w:rsid w:val="00723CF5"/>
    <w:rsid w:val="00724349"/>
    <w:rsid w:val="00724AEA"/>
    <w:rsid w:val="00726FF4"/>
    <w:rsid w:val="00727C53"/>
    <w:rsid w:val="00731CD0"/>
    <w:rsid w:val="0073468C"/>
    <w:rsid w:val="00734866"/>
    <w:rsid w:val="00734B19"/>
    <w:rsid w:val="007358A5"/>
    <w:rsid w:val="0073682F"/>
    <w:rsid w:val="00736FD5"/>
    <w:rsid w:val="00741BB9"/>
    <w:rsid w:val="00742294"/>
    <w:rsid w:val="0074412C"/>
    <w:rsid w:val="0074489C"/>
    <w:rsid w:val="00745646"/>
    <w:rsid w:val="0075043C"/>
    <w:rsid w:val="00753742"/>
    <w:rsid w:val="00754F6E"/>
    <w:rsid w:val="00756E65"/>
    <w:rsid w:val="00760630"/>
    <w:rsid w:val="00761742"/>
    <w:rsid w:val="00761F88"/>
    <w:rsid w:val="00762F44"/>
    <w:rsid w:val="00763097"/>
    <w:rsid w:val="00764206"/>
    <w:rsid w:val="00765BB4"/>
    <w:rsid w:val="00765E34"/>
    <w:rsid w:val="0076615B"/>
    <w:rsid w:val="00767EDE"/>
    <w:rsid w:val="00772687"/>
    <w:rsid w:val="0077299D"/>
    <w:rsid w:val="00773ADE"/>
    <w:rsid w:val="007741E3"/>
    <w:rsid w:val="0077552A"/>
    <w:rsid w:val="00776178"/>
    <w:rsid w:val="007768D8"/>
    <w:rsid w:val="00777E50"/>
    <w:rsid w:val="007802AE"/>
    <w:rsid w:val="00780603"/>
    <w:rsid w:val="00781318"/>
    <w:rsid w:val="00782E3F"/>
    <w:rsid w:val="007837F8"/>
    <w:rsid w:val="00787744"/>
    <w:rsid w:val="007908BC"/>
    <w:rsid w:val="007908CB"/>
    <w:rsid w:val="00792C1B"/>
    <w:rsid w:val="0079314F"/>
    <w:rsid w:val="00793CA4"/>
    <w:rsid w:val="00795B54"/>
    <w:rsid w:val="007960A7"/>
    <w:rsid w:val="00797975"/>
    <w:rsid w:val="007A08FF"/>
    <w:rsid w:val="007A2863"/>
    <w:rsid w:val="007A2C5D"/>
    <w:rsid w:val="007A3170"/>
    <w:rsid w:val="007A41CC"/>
    <w:rsid w:val="007A45D3"/>
    <w:rsid w:val="007A7F33"/>
    <w:rsid w:val="007B2F54"/>
    <w:rsid w:val="007B43D0"/>
    <w:rsid w:val="007B5C7A"/>
    <w:rsid w:val="007B73E0"/>
    <w:rsid w:val="007B7DC4"/>
    <w:rsid w:val="007C076C"/>
    <w:rsid w:val="007C0A79"/>
    <w:rsid w:val="007C31CF"/>
    <w:rsid w:val="007C353E"/>
    <w:rsid w:val="007D0FFE"/>
    <w:rsid w:val="007D1A64"/>
    <w:rsid w:val="007D1C79"/>
    <w:rsid w:val="007D1C81"/>
    <w:rsid w:val="007D1E06"/>
    <w:rsid w:val="007D2003"/>
    <w:rsid w:val="007D2083"/>
    <w:rsid w:val="007D3A45"/>
    <w:rsid w:val="007D6FD5"/>
    <w:rsid w:val="007D7113"/>
    <w:rsid w:val="007E01D4"/>
    <w:rsid w:val="007E2574"/>
    <w:rsid w:val="007E3604"/>
    <w:rsid w:val="007E3BE9"/>
    <w:rsid w:val="007E6EC8"/>
    <w:rsid w:val="007F0000"/>
    <w:rsid w:val="007F0E52"/>
    <w:rsid w:val="007F18FE"/>
    <w:rsid w:val="007F2CA0"/>
    <w:rsid w:val="007F4BA2"/>
    <w:rsid w:val="007F4C71"/>
    <w:rsid w:val="007F4FEB"/>
    <w:rsid w:val="007F63BA"/>
    <w:rsid w:val="007F6683"/>
    <w:rsid w:val="008000D9"/>
    <w:rsid w:val="00801A4E"/>
    <w:rsid w:val="00801ACD"/>
    <w:rsid w:val="00806933"/>
    <w:rsid w:val="00812893"/>
    <w:rsid w:val="00813436"/>
    <w:rsid w:val="00814231"/>
    <w:rsid w:val="00814ACB"/>
    <w:rsid w:val="00815CA2"/>
    <w:rsid w:val="00816BC3"/>
    <w:rsid w:val="00822881"/>
    <w:rsid w:val="00823D1F"/>
    <w:rsid w:val="00824532"/>
    <w:rsid w:val="008258CE"/>
    <w:rsid w:val="00827E60"/>
    <w:rsid w:val="00831341"/>
    <w:rsid w:val="00831B8B"/>
    <w:rsid w:val="00832F69"/>
    <w:rsid w:val="00835D0B"/>
    <w:rsid w:val="00837337"/>
    <w:rsid w:val="008407FC"/>
    <w:rsid w:val="00840A15"/>
    <w:rsid w:val="008412E5"/>
    <w:rsid w:val="00844640"/>
    <w:rsid w:val="0084633C"/>
    <w:rsid w:val="0084764B"/>
    <w:rsid w:val="00847C7F"/>
    <w:rsid w:val="00853D3A"/>
    <w:rsid w:val="00855260"/>
    <w:rsid w:val="00866594"/>
    <w:rsid w:val="008667FB"/>
    <w:rsid w:val="008673F7"/>
    <w:rsid w:val="00867AD5"/>
    <w:rsid w:val="008740D7"/>
    <w:rsid w:val="00874C7B"/>
    <w:rsid w:val="00875DE4"/>
    <w:rsid w:val="00880681"/>
    <w:rsid w:val="00882527"/>
    <w:rsid w:val="00884E14"/>
    <w:rsid w:val="00884F07"/>
    <w:rsid w:val="00886BCF"/>
    <w:rsid w:val="008872E8"/>
    <w:rsid w:val="00895C41"/>
    <w:rsid w:val="008970E7"/>
    <w:rsid w:val="008978D9"/>
    <w:rsid w:val="008A399A"/>
    <w:rsid w:val="008A7B4F"/>
    <w:rsid w:val="008B1E3E"/>
    <w:rsid w:val="008B4491"/>
    <w:rsid w:val="008B591E"/>
    <w:rsid w:val="008B679B"/>
    <w:rsid w:val="008B7C75"/>
    <w:rsid w:val="008C09EF"/>
    <w:rsid w:val="008C2BA6"/>
    <w:rsid w:val="008C6B29"/>
    <w:rsid w:val="008C788B"/>
    <w:rsid w:val="008C78BA"/>
    <w:rsid w:val="008D02A2"/>
    <w:rsid w:val="008D3F8A"/>
    <w:rsid w:val="008D4342"/>
    <w:rsid w:val="008E000D"/>
    <w:rsid w:val="008E1B3E"/>
    <w:rsid w:val="008E31AC"/>
    <w:rsid w:val="008E40D0"/>
    <w:rsid w:val="008F112B"/>
    <w:rsid w:val="008F42F2"/>
    <w:rsid w:val="008F4375"/>
    <w:rsid w:val="008F4B5F"/>
    <w:rsid w:val="008F59B3"/>
    <w:rsid w:val="008F7853"/>
    <w:rsid w:val="00900EF1"/>
    <w:rsid w:val="009022E1"/>
    <w:rsid w:val="00910E49"/>
    <w:rsid w:val="00911DED"/>
    <w:rsid w:val="009123EB"/>
    <w:rsid w:val="00914185"/>
    <w:rsid w:val="00914BE5"/>
    <w:rsid w:val="00917692"/>
    <w:rsid w:val="0092027E"/>
    <w:rsid w:val="0092540F"/>
    <w:rsid w:val="00926B4C"/>
    <w:rsid w:val="00930399"/>
    <w:rsid w:val="00931D3E"/>
    <w:rsid w:val="009335A3"/>
    <w:rsid w:val="00934F1A"/>
    <w:rsid w:val="00937432"/>
    <w:rsid w:val="00937EC6"/>
    <w:rsid w:val="00940BB6"/>
    <w:rsid w:val="0094149E"/>
    <w:rsid w:val="0094191A"/>
    <w:rsid w:val="00942033"/>
    <w:rsid w:val="00942FD6"/>
    <w:rsid w:val="00944562"/>
    <w:rsid w:val="00945B2B"/>
    <w:rsid w:val="009468D3"/>
    <w:rsid w:val="009505AD"/>
    <w:rsid w:val="00951D11"/>
    <w:rsid w:val="00954425"/>
    <w:rsid w:val="00955E69"/>
    <w:rsid w:val="0095770D"/>
    <w:rsid w:val="009604AE"/>
    <w:rsid w:val="00960795"/>
    <w:rsid w:val="00963332"/>
    <w:rsid w:val="0096472F"/>
    <w:rsid w:val="009656BB"/>
    <w:rsid w:val="009669B2"/>
    <w:rsid w:val="009673F4"/>
    <w:rsid w:val="009675F6"/>
    <w:rsid w:val="009677C6"/>
    <w:rsid w:val="00973064"/>
    <w:rsid w:val="00976EA8"/>
    <w:rsid w:val="009833FA"/>
    <w:rsid w:val="00984EDD"/>
    <w:rsid w:val="00985236"/>
    <w:rsid w:val="009926FF"/>
    <w:rsid w:val="00994122"/>
    <w:rsid w:val="00994E63"/>
    <w:rsid w:val="009971C7"/>
    <w:rsid w:val="00997A81"/>
    <w:rsid w:val="009A1316"/>
    <w:rsid w:val="009A26B3"/>
    <w:rsid w:val="009A30F4"/>
    <w:rsid w:val="009A3BCD"/>
    <w:rsid w:val="009A5CE3"/>
    <w:rsid w:val="009A60BE"/>
    <w:rsid w:val="009B0AA5"/>
    <w:rsid w:val="009B29AF"/>
    <w:rsid w:val="009B2C57"/>
    <w:rsid w:val="009B44C4"/>
    <w:rsid w:val="009B72A6"/>
    <w:rsid w:val="009B7E48"/>
    <w:rsid w:val="009C0B97"/>
    <w:rsid w:val="009C1201"/>
    <w:rsid w:val="009C1831"/>
    <w:rsid w:val="009C3D26"/>
    <w:rsid w:val="009C4634"/>
    <w:rsid w:val="009C58D7"/>
    <w:rsid w:val="009C6E77"/>
    <w:rsid w:val="009D022B"/>
    <w:rsid w:val="009D120B"/>
    <w:rsid w:val="009D16C7"/>
    <w:rsid w:val="009D27DC"/>
    <w:rsid w:val="009D699C"/>
    <w:rsid w:val="009D71A7"/>
    <w:rsid w:val="009E1486"/>
    <w:rsid w:val="009E1C4B"/>
    <w:rsid w:val="009E2A5D"/>
    <w:rsid w:val="009E43A5"/>
    <w:rsid w:val="009E606B"/>
    <w:rsid w:val="009E67DE"/>
    <w:rsid w:val="009F0215"/>
    <w:rsid w:val="009F09C6"/>
    <w:rsid w:val="009F0B86"/>
    <w:rsid w:val="009F1383"/>
    <w:rsid w:val="009F1C85"/>
    <w:rsid w:val="009F3BF8"/>
    <w:rsid w:val="009F4553"/>
    <w:rsid w:val="009F4BA7"/>
    <w:rsid w:val="009F5C76"/>
    <w:rsid w:val="009F6C69"/>
    <w:rsid w:val="009F7EC4"/>
    <w:rsid w:val="00A004E5"/>
    <w:rsid w:val="00A0082F"/>
    <w:rsid w:val="00A04E08"/>
    <w:rsid w:val="00A060E4"/>
    <w:rsid w:val="00A0753A"/>
    <w:rsid w:val="00A10171"/>
    <w:rsid w:val="00A112CC"/>
    <w:rsid w:val="00A112FB"/>
    <w:rsid w:val="00A11FEC"/>
    <w:rsid w:val="00A12A97"/>
    <w:rsid w:val="00A13AC9"/>
    <w:rsid w:val="00A17126"/>
    <w:rsid w:val="00A209EB"/>
    <w:rsid w:val="00A21017"/>
    <w:rsid w:val="00A21A9E"/>
    <w:rsid w:val="00A22792"/>
    <w:rsid w:val="00A2412A"/>
    <w:rsid w:val="00A407E9"/>
    <w:rsid w:val="00A40A60"/>
    <w:rsid w:val="00A41C92"/>
    <w:rsid w:val="00A45B8A"/>
    <w:rsid w:val="00A46ABB"/>
    <w:rsid w:val="00A52643"/>
    <w:rsid w:val="00A52B7B"/>
    <w:rsid w:val="00A539B2"/>
    <w:rsid w:val="00A54000"/>
    <w:rsid w:val="00A544BB"/>
    <w:rsid w:val="00A603C3"/>
    <w:rsid w:val="00A61F18"/>
    <w:rsid w:val="00A637ED"/>
    <w:rsid w:val="00A63ED5"/>
    <w:rsid w:val="00A645EE"/>
    <w:rsid w:val="00A72102"/>
    <w:rsid w:val="00A72B68"/>
    <w:rsid w:val="00A733A4"/>
    <w:rsid w:val="00A73526"/>
    <w:rsid w:val="00A779D1"/>
    <w:rsid w:val="00A77F01"/>
    <w:rsid w:val="00A817F0"/>
    <w:rsid w:val="00A81DFC"/>
    <w:rsid w:val="00A81E7F"/>
    <w:rsid w:val="00A84B47"/>
    <w:rsid w:val="00A852B5"/>
    <w:rsid w:val="00A86D71"/>
    <w:rsid w:val="00A872A9"/>
    <w:rsid w:val="00A87BB7"/>
    <w:rsid w:val="00A87BBB"/>
    <w:rsid w:val="00A91E73"/>
    <w:rsid w:val="00A953C0"/>
    <w:rsid w:val="00A9595D"/>
    <w:rsid w:val="00A9674A"/>
    <w:rsid w:val="00A9721E"/>
    <w:rsid w:val="00A97651"/>
    <w:rsid w:val="00A97D70"/>
    <w:rsid w:val="00AA039F"/>
    <w:rsid w:val="00AA0961"/>
    <w:rsid w:val="00AA2A07"/>
    <w:rsid w:val="00AA3097"/>
    <w:rsid w:val="00AA3DC4"/>
    <w:rsid w:val="00AA42E6"/>
    <w:rsid w:val="00AA462B"/>
    <w:rsid w:val="00AA592D"/>
    <w:rsid w:val="00AA64DE"/>
    <w:rsid w:val="00AA6A2E"/>
    <w:rsid w:val="00AA7BA8"/>
    <w:rsid w:val="00AB08F7"/>
    <w:rsid w:val="00AB11EE"/>
    <w:rsid w:val="00AB25E0"/>
    <w:rsid w:val="00AB486A"/>
    <w:rsid w:val="00AB7AA0"/>
    <w:rsid w:val="00AC13ED"/>
    <w:rsid w:val="00AC1B5A"/>
    <w:rsid w:val="00AC4F12"/>
    <w:rsid w:val="00AC6329"/>
    <w:rsid w:val="00AC65B7"/>
    <w:rsid w:val="00AC7811"/>
    <w:rsid w:val="00AD23B9"/>
    <w:rsid w:val="00AD4953"/>
    <w:rsid w:val="00AD4F55"/>
    <w:rsid w:val="00AD75EA"/>
    <w:rsid w:val="00AE07E4"/>
    <w:rsid w:val="00AE2B8D"/>
    <w:rsid w:val="00AE2BA8"/>
    <w:rsid w:val="00AE40DC"/>
    <w:rsid w:val="00AE667D"/>
    <w:rsid w:val="00AE76CA"/>
    <w:rsid w:val="00AF333B"/>
    <w:rsid w:val="00AF46A3"/>
    <w:rsid w:val="00AF4A27"/>
    <w:rsid w:val="00AF4AD0"/>
    <w:rsid w:val="00AF629A"/>
    <w:rsid w:val="00B017F7"/>
    <w:rsid w:val="00B03AC2"/>
    <w:rsid w:val="00B03BBF"/>
    <w:rsid w:val="00B04345"/>
    <w:rsid w:val="00B06567"/>
    <w:rsid w:val="00B07101"/>
    <w:rsid w:val="00B0710A"/>
    <w:rsid w:val="00B07631"/>
    <w:rsid w:val="00B07FCC"/>
    <w:rsid w:val="00B102CA"/>
    <w:rsid w:val="00B1069F"/>
    <w:rsid w:val="00B111FE"/>
    <w:rsid w:val="00B12688"/>
    <w:rsid w:val="00B14EC0"/>
    <w:rsid w:val="00B15784"/>
    <w:rsid w:val="00B15D56"/>
    <w:rsid w:val="00B161F1"/>
    <w:rsid w:val="00B165CF"/>
    <w:rsid w:val="00B16836"/>
    <w:rsid w:val="00B217CD"/>
    <w:rsid w:val="00B27057"/>
    <w:rsid w:val="00B27AD4"/>
    <w:rsid w:val="00B304D7"/>
    <w:rsid w:val="00B31BCC"/>
    <w:rsid w:val="00B33AC1"/>
    <w:rsid w:val="00B37EC5"/>
    <w:rsid w:val="00B4093F"/>
    <w:rsid w:val="00B40CDF"/>
    <w:rsid w:val="00B42039"/>
    <w:rsid w:val="00B45273"/>
    <w:rsid w:val="00B457B3"/>
    <w:rsid w:val="00B45A1C"/>
    <w:rsid w:val="00B45C35"/>
    <w:rsid w:val="00B4662D"/>
    <w:rsid w:val="00B50507"/>
    <w:rsid w:val="00B5154A"/>
    <w:rsid w:val="00B530DD"/>
    <w:rsid w:val="00B5322F"/>
    <w:rsid w:val="00B540A5"/>
    <w:rsid w:val="00B5471D"/>
    <w:rsid w:val="00B54E37"/>
    <w:rsid w:val="00B60704"/>
    <w:rsid w:val="00B60DD0"/>
    <w:rsid w:val="00B62638"/>
    <w:rsid w:val="00B62CA0"/>
    <w:rsid w:val="00B66AFA"/>
    <w:rsid w:val="00B72222"/>
    <w:rsid w:val="00B72E35"/>
    <w:rsid w:val="00B72E7B"/>
    <w:rsid w:val="00B808E5"/>
    <w:rsid w:val="00B80A77"/>
    <w:rsid w:val="00B81470"/>
    <w:rsid w:val="00B81D72"/>
    <w:rsid w:val="00B845A1"/>
    <w:rsid w:val="00B8667E"/>
    <w:rsid w:val="00B86954"/>
    <w:rsid w:val="00B875A5"/>
    <w:rsid w:val="00B91F2B"/>
    <w:rsid w:val="00B926E2"/>
    <w:rsid w:val="00B933FF"/>
    <w:rsid w:val="00B95439"/>
    <w:rsid w:val="00B95F98"/>
    <w:rsid w:val="00B9795F"/>
    <w:rsid w:val="00BA0B7B"/>
    <w:rsid w:val="00BA0E85"/>
    <w:rsid w:val="00BA28CE"/>
    <w:rsid w:val="00BA5D6D"/>
    <w:rsid w:val="00BA78FF"/>
    <w:rsid w:val="00BB0F86"/>
    <w:rsid w:val="00BB1683"/>
    <w:rsid w:val="00BB1A89"/>
    <w:rsid w:val="00BB2227"/>
    <w:rsid w:val="00BB522A"/>
    <w:rsid w:val="00BC0F5A"/>
    <w:rsid w:val="00BC27C7"/>
    <w:rsid w:val="00BC283B"/>
    <w:rsid w:val="00BC2FFF"/>
    <w:rsid w:val="00BC425E"/>
    <w:rsid w:val="00BC58C5"/>
    <w:rsid w:val="00BC59E1"/>
    <w:rsid w:val="00BD0358"/>
    <w:rsid w:val="00BD19DB"/>
    <w:rsid w:val="00BD1E0D"/>
    <w:rsid w:val="00BD1E1B"/>
    <w:rsid w:val="00BD1FB3"/>
    <w:rsid w:val="00BD2884"/>
    <w:rsid w:val="00BD2B0F"/>
    <w:rsid w:val="00BD2DAE"/>
    <w:rsid w:val="00BD33F3"/>
    <w:rsid w:val="00BD3BC3"/>
    <w:rsid w:val="00BE02EC"/>
    <w:rsid w:val="00BE099E"/>
    <w:rsid w:val="00BE1921"/>
    <w:rsid w:val="00BE3393"/>
    <w:rsid w:val="00BE6677"/>
    <w:rsid w:val="00BF2C3E"/>
    <w:rsid w:val="00BF2DFC"/>
    <w:rsid w:val="00BF344F"/>
    <w:rsid w:val="00BF419A"/>
    <w:rsid w:val="00BF641E"/>
    <w:rsid w:val="00BF6570"/>
    <w:rsid w:val="00BF7E54"/>
    <w:rsid w:val="00C034B4"/>
    <w:rsid w:val="00C05B6E"/>
    <w:rsid w:val="00C101D9"/>
    <w:rsid w:val="00C101E3"/>
    <w:rsid w:val="00C10894"/>
    <w:rsid w:val="00C15412"/>
    <w:rsid w:val="00C170F2"/>
    <w:rsid w:val="00C17A42"/>
    <w:rsid w:val="00C205BA"/>
    <w:rsid w:val="00C2231F"/>
    <w:rsid w:val="00C25DCD"/>
    <w:rsid w:val="00C27F19"/>
    <w:rsid w:val="00C31648"/>
    <w:rsid w:val="00C317D3"/>
    <w:rsid w:val="00C3386C"/>
    <w:rsid w:val="00C343D0"/>
    <w:rsid w:val="00C35C3E"/>
    <w:rsid w:val="00C3740E"/>
    <w:rsid w:val="00C4049B"/>
    <w:rsid w:val="00C42220"/>
    <w:rsid w:val="00C44A5D"/>
    <w:rsid w:val="00C459A5"/>
    <w:rsid w:val="00C45A25"/>
    <w:rsid w:val="00C46137"/>
    <w:rsid w:val="00C46139"/>
    <w:rsid w:val="00C46372"/>
    <w:rsid w:val="00C47008"/>
    <w:rsid w:val="00C47D7F"/>
    <w:rsid w:val="00C53DD9"/>
    <w:rsid w:val="00C5414F"/>
    <w:rsid w:val="00C54E4F"/>
    <w:rsid w:val="00C569A5"/>
    <w:rsid w:val="00C56AB2"/>
    <w:rsid w:val="00C57208"/>
    <w:rsid w:val="00C57F74"/>
    <w:rsid w:val="00C604FA"/>
    <w:rsid w:val="00C62802"/>
    <w:rsid w:val="00C640A8"/>
    <w:rsid w:val="00C66F7B"/>
    <w:rsid w:val="00C67314"/>
    <w:rsid w:val="00C71C67"/>
    <w:rsid w:val="00C7282A"/>
    <w:rsid w:val="00C72CAB"/>
    <w:rsid w:val="00C73623"/>
    <w:rsid w:val="00C73C6C"/>
    <w:rsid w:val="00C76C2D"/>
    <w:rsid w:val="00C777C6"/>
    <w:rsid w:val="00C8090A"/>
    <w:rsid w:val="00C80CDE"/>
    <w:rsid w:val="00C81519"/>
    <w:rsid w:val="00C82B8F"/>
    <w:rsid w:val="00C83C0B"/>
    <w:rsid w:val="00C83FE3"/>
    <w:rsid w:val="00C85377"/>
    <w:rsid w:val="00C90212"/>
    <w:rsid w:val="00C920A4"/>
    <w:rsid w:val="00C92461"/>
    <w:rsid w:val="00C940BA"/>
    <w:rsid w:val="00C96177"/>
    <w:rsid w:val="00CA0280"/>
    <w:rsid w:val="00CA2B6D"/>
    <w:rsid w:val="00CA32E5"/>
    <w:rsid w:val="00CA36A4"/>
    <w:rsid w:val="00CA5202"/>
    <w:rsid w:val="00CA57EF"/>
    <w:rsid w:val="00CB47D0"/>
    <w:rsid w:val="00CB58A2"/>
    <w:rsid w:val="00CB6DD7"/>
    <w:rsid w:val="00CC025A"/>
    <w:rsid w:val="00CC07DB"/>
    <w:rsid w:val="00CC2894"/>
    <w:rsid w:val="00CD19F4"/>
    <w:rsid w:val="00CD48D1"/>
    <w:rsid w:val="00CD5F24"/>
    <w:rsid w:val="00CD7FA5"/>
    <w:rsid w:val="00CE0038"/>
    <w:rsid w:val="00CE5295"/>
    <w:rsid w:val="00CE71A6"/>
    <w:rsid w:val="00CE760B"/>
    <w:rsid w:val="00CF1621"/>
    <w:rsid w:val="00CF3597"/>
    <w:rsid w:val="00CF5C56"/>
    <w:rsid w:val="00D0195D"/>
    <w:rsid w:val="00D027F5"/>
    <w:rsid w:val="00D031F2"/>
    <w:rsid w:val="00D05B2C"/>
    <w:rsid w:val="00D10084"/>
    <w:rsid w:val="00D1036D"/>
    <w:rsid w:val="00D1275C"/>
    <w:rsid w:val="00D12884"/>
    <w:rsid w:val="00D138D3"/>
    <w:rsid w:val="00D1423E"/>
    <w:rsid w:val="00D2147A"/>
    <w:rsid w:val="00D22035"/>
    <w:rsid w:val="00D31420"/>
    <w:rsid w:val="00D32479"/>
    <w:rsid w:val="00D40213"/>
    <w:rsid w:val="00D4165B"/>
    <w:rsid w:val="00D42448"/>
    <w:rsid w:val="00D45ACD"/>
    <w:rsid w:val="00D47819"/>
    <w:rsid w:val="00D504FF"/>
    <w:rsid w:val="00D50EAF"/>
    <w:rsid w:val="00D516A3"/>
    <w:rsid w:val="00D533BD"/>
    <w:rsid w:val="00D5502B"/>
    <w:rsid w:val="00D60A39"/>
    <w:rsid w:val="00D6132B"/>
    <w:rsid w:val="00D61C5C"/>
    <w:rsid w:val="00D63D68"/>
    <w:rsid w:val="00D63EA7"/>
    <w:rsid w:val="00D640A9"/>
    <w:rsid w:val="00D644BD"/>
    <w:rsid w:val="00D65D30"/>
    <w:rsid w:val="00D70C82"/>
    <w:rsid w:val="00D7146E"/>
    <w:rsid w:val="00D72627"/>
    <w:rsid w:val="00D73A28"/>
    <w:rsid w:val="00D76512"/>
    <w:rsid w:val="00D7758B"/>
    <w:rsid w:val="00D80271"/>
    <w:rsid w:val="00D8115F"/>
    <w:rsid w:val="00D8173F"/>
    <w:rsid w:val="00D81BDE"/>
    <w:rsid w:val="00D8492A"/>
    <w:rsid w:val="00D85080"/>
    <w:rsid w:val="00D85454"/>
    <w:rsid w:val="00D8779B"/>
    <w:rsid w:val="00D878BF"/>
    <w:rsid w:val="00D87A27"/>
    <w:rsid w:val="00D90240"/>
    <w:rsid w:val="00D95975"/>
    <w:rsid w:val="00D95D3A"/>
    <w:rsid w:val="00D96E01"/>
    <w:rsid w:val="00DA0881"/>
    <w:rsid w:val="00DA0E5F"/>
    <w:rsid w:val="00DA393E"/>
    <w:rsid w:val="00DA3C6D"/>
    <w:rsid w:val="00DA59DA"/>
    <w:rsid w:val="00DA79DF"/>
    <w:rsid w:val="00DA7A07"/>
    <w:rsid w:val="00DB058A"/>
    <w:rsid w:val="00DB3E91"/>
    <w:rsid w:val="00DB60EC"/>
    <w:rsid w:val="00DB7E78"/>
    <w:rsid w:val="00DC155A"/>
    <w:rsid w:val="00DC404C"/>
    <w:rsid w:val="00DC733D"/>
    <w:rsid w:val="00DD1419"/>
    <w:rsid w:val="00DD15BD"/>
    <w:rsid w:val="00DD210C"/>
    <w:rsid w:val="00DD2536"/>
    <w:rsid w:val="00DD57F2"/>
    <w:rsid w:val="00DD6E51"/>
    <w:rsid w:val="00DE2558"/>
    <w:rsid w:val="00DE4DA9"/>
    <w:rsid w:val="00DE6027"/>
    <w:rsid w:val="00DE749E"/>
    <w:rsid w:val="00DF0582"/>
    <w:rsid w:val="00DF0ACD"/>
    <w:rsid w:val="00DF0CBC"/>
    <w:rsid w:val="00DF25B1"/>
    <w:rsid w:val="00DF3DA5"/>
    <w:rsid w:val="00DF769C"/>
    <w:rsid w:val="00E007D5"/>
    <w:rsid w:val="00E01647"/>
    <w:rsid w:val="00E01FA5"/>
    <w:rsid w:val="00E03B7E"/>
    <w:rsid w:val="00E057C5"/>
    <w:rsid w:val="00E10CF2"/>
    <w:rsid w:val="00E117A9"/>
    <w:rsid w:val="00E1361A"/>
    <w:rsid w:val="00E17434"/>
    <w:rsid w:val="00E20FE3"/>
    <w:rsid w:val="00E2114B"/>
    <w:rsid w:val="00E21B58"/>
    <w:rsid w:val="00E21CE6"/>
    <w:rsid w:val="00E22F4E"/>
    <w:rsid w:val="00E254B5"/>
    <w:rsid w:val="00E27A13"/>
    <w:rsid w:val="00E30DCC"/>
    <w:rsid w:val="00E326AB"/>
    <w:rsid w:val="00E33892"/>
    <w:rsid w:val="00E35541"/>
    <w:rsid w:val="00E3586C"/>
    <w:rsid w:val="00E35CDA"/>
    <w:rsid w:val="00E40526"/>
    <w:rsid w:val="00E41AE5"/>
    <w:rsid w:val="00E41CCB"/>
    <w:rsid w:val="00E42513"/>
    <w:rsid w:val="00E437DC"/>
    <w:rsid w:val="00E439C7"/>
    <w:rsid w:val="00E44956"/>
    <w:rsid w:val="00E44E33"/>
    <w:rsid w:val="00E45C5C"/>
    <w:rsid w:val="00E471FA"/>
    <w:rsid w:val="00E517FA"/>
    <w:rsid w:val="00E52BA5"/>
    <w:rsid w:val="00E5407F"/>
    <w:rsid w:val="00E543AC"/>
    <w:rsid w:val="00E55835"/>
    <w:rsid w:val="00E57B78"/>
    <w:rsid w:val="00E616AD"/>
    <w:rsid w:val="00E62935"/>
    <w:rsid w:val="00E70387"/>
    <w:rsid w:val="00E70E8B"/>
    <w:rsid w:val="00E71023"/>
    <w:rsid w:val="00E73D1A"/>
    <w:rsid w:val="00E74A72"/>
    <w:rsid w:val="00E80A96"/>
    <w:rsid w:val="00E80F54"/>
    <w:rsid w:val="00E80FC0"/>
    <w:rsid w:val="00E832AA"/>
    <w:rsid w:val="00E842F9"/>
    <w:rsid w:val="00E84584"/>
    <w:rsid w:val="00E847A7"/>
    <w:rsid w:val="00E8691A"/>
    <w:rsid w:val="00E87B52"/>
    <w:rsid w:val="00E9381A"/>
    <w:rsid w:val="00E93BA1"/>
    <w:rsid w:val="00E94B9F"/>
    <w:rsid w:val="00E9557B"/>
    <w:rsid w:val="00E95E6E"/>
    <w:rsid w:val="00EA10CB"/>
    <w:rsid w:val="00EA1208"/>
    <w:rsid w:val="00EB14A1"/>
    <w:rsid w:val="00EB3265"/>
    <w:rsid w:val="00EB5AB7"/>
    <w:rsid w:val="00EB5BE4"/>
    <w:rsid w:val="00EC0C27"/>
    <w:rsid w:val="00EC16EA"/>
    <w:rsid w:val="00EC3B3A"/>
    <w:rsid w:val="00EC562E"/>
    <w:rsid w:val="00EC72B9"/>
    <w:rsid w:val="00ED0EB7"/>
    <w:rsid w:val="00ED112F"/>
    <w:rsid w:val="00ED4495"/>
    <w:rsid w:val="00ED4F0B"/>
    <w:rsid w:val="00ED6B95"/>
    <w:rsid w:val="00EE01AF"/>
    <w:rsid w:val="00EE28F5"/>
    <w:rsid w:val="00EE3F81"/>
    <w:rsid w:val="00EE7A68"/>
    <w:rsid w:val="00EE7C9A"/>
    <w:rsid w:val="00EF2498"/>
    <w:rsid w:val="00EF2ECB"/>
    <w:rsid w:val="00EF2EEE"/>
    <w:rsid w:val="00EF4086"/>
    <w:rsid w:val="00F002A3"/>
    <w:rsid w:val="00F03BD8"/>
    <w:rsid w:val="00F0523B"/>
    <w:rsid w:val="00F10671"/>
    <w:rsid w:val="00F13109"/>
    <w:rsid w:val="00F131C1"/>
    <w:rsid w:val="00F14B67"/>
    <w:rsid w:val="00F20B34"/>
    <w:rsid w:val="00F2179D"/>
    <w:rsid w:val="00F22517"/>
    <w:rsid w:val="00F235DB"/>
    <w:rsid w:val="00F2717A"/>
    <w:rsid w:val="00F27624"/>
    <w:rsid w:val="00F27815"/>
    <w:rsid w:val="00F31552"/>
    <w:rsid w:val="00F31FA6"/>
    <w:rsid w:val="00F326B2"/>
    <w:rsid w:val="00F33803"/>
    <w:rsid w:val="00F33EE2"/>
    <w:rsid w:val="00F34AC7"/>
    <w:rsid w:val="00F3615E"/>
    <w:rsid w:val="00F36B16"/>
    <w:rsid w:val="00F43311"/>
    <w:rsid w:val="00F54A4F"/>
    <w:rsid w:val="00F5539B"/>
    <w:rsid w:val="00F614F4"/>
    <w:rsid w:val="00F6499D"/>
    <w:rsid w:val="00F704B1"/>
    <w:rsid w:val="00F7101E"/>
    <w:rsid w:val="00F710E4"/>
    <w:rsid w:val="00F72976"/>
    <w:rsid w:val="00F74EA7"/>
    <w:rsid w:val="00F759C7"/>
    <w:rsid w:val="00F80728"/>
    <w:rsid w:val="00F812A2"/>
    <w:rsid w:val="00F82775"/>
    <w:rsid w:val="00F8277F"/>
    <w:rsid w:val="00F82BFB"/>
    <w:rsid w:val="00F85C28"/>
    <w:rsid w:val="00F878D7"/>
    <w:rsid w:val="00F87930"/>
    <w:rsid w:val="00F9236C"/>
    <w:rsid w:val="00F930E4"/>
    <w:rsid w:val="00F932A9"/>
    <w:rsid w:val="00F96848"/>
    <w:rsid w:val="00F97764"/>
    <w:rsid w:val="00FA107C"/>
    <w:rsid w:val="00FA16FF"/>
    <w:rsid w:val="00FA48A2"/>
    <w:rsid w:val="00FA6847"/>
    <w:rsid w:val="00FB0EEE"/>
    <w:rsid w:val="00FB1E26"/>
    <w:rsid w:val="00FB306C"/>
    <w:rsid w:val="00FB3AB9"/>
    <w:rsid w:val="00FB4D53"/>
    <w:rsid w:val="00FB6C64"/>
    <w:rsid w:val="00FC0EA9"/>
    <w:rsid w:val="00FC1260"/>
    <w:rsid w:val="00FC1E42"/>
    <w:rsid w:val="00FC2772"/>
    <w:rsid w:val="00FC3B6A"/>
    <w:rsid w:val="00FC651F"/>
    <w:rsid w:val="00FC6657"/>
    <w:rsid w:val="00FC737E"/>
    <w:rsid w:val="00FD0746"/>
    <w:rsid w:val="00FD07DD"/>
    <w:rsid w:val="00FD088E"/>
    <w:rsid w:val="00FD0C49"/>
    <w:rsid w:val="00FD2FD7"/>
    <w:rsid w:val="00FD42AC"/>
    <w:rsid w:val="00FD485C"/>
    <w:rsid w:val="00FD5448"/>
    <w:rsid w:val="00FD659A"/>
    <w:rsid w:val="00FD698A"/>
    <w:rsid w:val="00FD6A22"/>
    <w:rsid w:val="00FD7F33"/>
    <w:rsid w:val="00FE1B3A"/>
    <w:rsid w:val="00FE294C"/>
    <w:rsid w:val="00FE568E"/>
    <w:rsid w:val="00FE58A0"/>
    <w:rsid w:val="00FE598E"/>
    <w:rsid w:val="00FE6889"/>
    <w:rsid w:val="00FE7818"/>
    <w:rsid w:val="00FE7986"/>
    <w:rsid w:val="00FE7A40"/>
    <w:rsid w:val="00FF0C75"/>
    <w:rsid w:val="00FF0D85"/>
    <w:rsid w:val="00FF1AD2"/>
    <w:rsid w:val="00FF2216"/>
    <w:rsid w:val="00FF3A21"/>
    <w:rsid w:val="00FF3F15"/>
    <w:rsid w:val="00FF4A16"/>
    <w:rsid w:val="00FF7BD5"/>
    <w:rsid w:val="00FF7D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colormru v:ext="edit" colors="#b8b308,#002b5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imes New Roman" w:hAnsi="Verdana" w:cs="Arial"/>
        <w:color w:val="000000" w:themeColor="text1"/>
        <w:kern w:val="32"/>
        <w:lang w:val="en-US"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Hyperlink" w:uiPriority="99"/>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B42039"/>
    <w:pPr>
      <w:autoSpaceDE w:val="0"/>
      <w:autoSpaceDN w:val="0"/>
      <w:adjustRightInd w:val="0"/>
    </w:pPr>
    <w:rPr>
      <w:color w:val="000000"/>
    </w:rPr>
  </w:style>
  <w:style w:type="paragraph" w:styleId="Heading1">
    <w:name w:val="heading 1"/>
    <w:next w:val="Body"/>
    <w:uiPriority w:val="9"/>
    <w:qFormat/>
    <w:rsid w:val="00B504D1"/>
    <w:pPr>
      <w:pageBreakBefore/>
      <w:numPr>
        <w:numId w:val="10"/>
      </w:numPr>
      <w:spacing w:before="240" w:after="240" w:line="640" w:lineRule="exact"/>
      <w:outlineLvl w:val="0"/>
    </w:pPr>
    <w:rPr>
      <w:rFonts w:ascii="Arial" w:hAnsi="Arial"/>
      <w:b/>
      <w:color w:val="2F4D87"/>
      <w:sz w:val="44"/>
    </w:rPr>
  </w:style>
  <w:style w:type="paragraph" w:styleId="Heading2">
    <w:name w:val="heading 2"/>
    <w:next w:val="Body"/>
    <w:link w:val="Heading2Char"/>
    <w:uiPriority w:val="9"/>
    <w:qFormat/>
    <w:rsid w:val="00264102"/>
    <w:pPr>
      <w:keepNext/>
      <w:numPr>
        <w:ilvl w:val="1"/>
        <w:numId w:val="10"/>
      </w:numPr>
      <w:tabs>
        <w:tab w:val="left" w:pos="1008"/>
      </w:tabs>
      <w:spacing w:before="120" w:after="120"/>
      <w:outlineLvl w:val="1"/>
    </w:pPr>
    <w:rPr>
      <w:rFonts w:ascii="Arial" w:hAnsi="Arial"/>
      <w:b/>
      <w:color w:val="2F4D87"/>
      <w:sz w:val="36"/>
      <w:szCs w:val="24"/>
    </w:rPr>
  </w:style>
  <w:style w:type="paragraph" w:styleId="Heading3">
    <w:name w:val="heading 3"/>
    <w:next w:val="Body"/>
    <w:uiPriority w:val="9"/>
    <w:qFormat/>
    <w:rsid w:val="009174CB"/>
    <w:pPr>
      <w:keepNext/>
      <w:numPr>
        <w:ilvl w:val="2"/>
        <w:numId w:val="10"/>
      </w:numPr>
      <w:spacing w:before="240" w:after="240"/>
      <w:outlineLvl w:val="2"/>
    </w:pPr>
    <w:rPr>
      <w:rFonts w:ascii="Arial" w:hAnsi="Arial"/>
      <w:b/>
      <w:color w:val="2F4D87"/>
      <w:sz w:val="32"/>
      <w:szCs w:val="26"/>
    </w:rPr>
  </w:style>
  <w:style w:type="paragraph" w:styleId="Heading4">
    <w:name w:val="heading 4"/>
    <w:basedOn w:val="Body"/>
    <w:next w:val="Body"/>
    <w:uiPriority w:val="9"/>
    <w:qFormat/>
    <w:rsid w:val="00436EF4"/>
    <w:pPr>
      <w:keepNext/>
      <w:numPr>
        <w:ilvl w:val="3"/>
        <w:numId w:val="10"/>
      </w:numPr>
      <w:tabs>
        <w:tab w:val="clear" w:pos="2700"/>
        <w:tab w:val="left" w:pos="1170"/>
      </w:tabs>
      <w:spacing w:before="240" w:after="240"/>
      <w:outlineLvl w:val="3"/>
    </w:pPr>
    <w:rPr>
      <w:rFonts w:ascii="Helvetica" w:hAnsi="Helvetica"/>
      <w:b/>
      <w:color w:val="4F81BD" w:themeColor="accent1"/>
      <w:sz w:val="28"/>
      <w:szCs w:val="28"/>
    </w:rPr>
  </w:style>
  <w:style w:type="paragraph" w:styleId="Heading5">
    <w:name w:val="heading 5"/>
    <w:basedOn w:val="Heading1"/>
    <w:next w:val="Body"/>
    <w:uiPriority w:val="9"/>
    <w:qFormat/>
    <w:rsid w:val="008F6A85"/>
    <w:pPr>
      <w:pageBreakBefore w:val="0"/>
      <w:numPr>
        <w:ilvl w:val="4"/>
      </w:numPr>
      <w:spacing w:before="0" w:after="0" w:line="480" w:lineRule="auto"/>
      <w:outlineLvl w:val="4"/>
    </w:pPr>
    <w:rPr>
      <w:iCs/>
      <w:strike/>
      <w:sz w:val="28"/>
      <w:szCs w:val="26"/>
    </w:rPr>
  </w:style>
  <w:style w:type="paragraph" w:styleId="Heading6">
    <w:name w:val="heading 6"/>
    <w:next w:val="Body"/>
    <w:uiPriority w:val="9"/>
    <w:qFormat/>
    <w:rsid w:val="008F6A85"/>
    <w:pPr>
      <w:numPr>
        <w:ilvl w:val="5"/>
        <w:numId w:val="10"/>
      </w:numPr>
      <w:spacing w:before="480" w:after="480" w:line="480" w:lineRule="exact"/>
      <w:outlineLvl w:val="5"/>
    </w:pPr>
    <w:rPr>
      <w:rFonts w:ascii="Helvetica" w:hAnsi="Helvetica"/>
      <w:b/>
      <w:strike/>
      <w:color w:val="800000"/>
      <w:sz w:val="36"/>
      <w:szCs w:val="22"/>
    </w:rPr>
  </w:style>
  <w:style w:type="paragraph" w:styleId="Heading7">
    <w:name w:val="heading 7"/>
    <w:next w:val="Body"/>
    <w:uiPriority w:val="9"/>
    <w:qFormat/>
    <w:rsid w:val="008F6A85"/>
    <w:pPr>
      <w:numPr>
        <w:ilvl w:val="6"/>
        <w:numId w:val="10"/>
      </w:numPr>
      <w:spacing w:before="1080" w:after="480" w:line="1080" w:lineRule="atLeast"/>
      <w:ind w:right="475"/>
      <w:outlineLvl w:val="6"/>
    </w:pPr>
    <w:rPr>
      <w:rFonts w:ascii="Helvetica" w:hAnsi="Helvetica"/>
      <w:b/>
      <w:strike/>
      <w:color w:val="800000"/>
      <w:sz w:val="48"/>
    </w:rPr>
  </w:style>
  <w:style w:type="paragraph" w:styleId="Heading8">
    <w:name w:val="heading 8"/>
    <w:next w:val="Body"/>
    <w:uiPriority w:val="9"/>
    <w:qFormat/>
    <w:rsid w:val="008F6A85"/>
    <w:pPr>
      <w:numPr>
        <w:ilvl w:val="7"/>
        <w:numId w:val="10"/>
      </w:numPr>
      <w:spacing w:before="480" w:after="360" w:line="360" w:lineRule="atLeast"/>
      <w:outlineLvl w:val="7"/>
    </w:pPr>
    <w:rPr>
      <w:rFonts w:ascii="Helvetica" w:hAnsi="Helvetica"/>
      <w:b/>
      <w:iCs/>
      <w:strike/>
      <w:vanish/>
      <w:color w:val="800000"/>
      <w:sz w:val="32"/>
    </w:rPr>
  </w:style>
  <w:style w:type="paragraph" w:styleId="Heading9">
    <w:name w:val="heading 9"/>
    <w:basedOn w:val="Normal"/>
    <w:next w:val="Normal"/>
    <w:uiPriority w:val="9"/>
    <w:qFormat/>
    <w:rsid w:val="002A5CE9"/>
    <w:pPr>
      <w:numPr>
        <w:ilvl w:val="8"/>
        <w:numId w:val="10"/>
      </w:numPr>
      <w:spacing w:before="240" w:after="60"/>
      <w:outlineLvl w:val="8"/>
    </w:pPr>
    <w:rPr>
      <w:rFonts w:ascii="Helvetica" w:hAnsi="Helvetica"/>
      <w:strike/>
      <w:vanish/>
      <w:color w:val="9933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next w:val="Heading4"/>
    <w:qFormat/>
    <w:rsid w:val="005D5AE9"/>
    <w:pPr>
      <w:tabs>
        <w:tab w:val="left" w:pos="2700"/>
      </w:tabs>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rPr>
      <w:szCs w:val="22"/>
    </w:rPr>
  </w:style>
  <w:style w:type="paragraph" w:customStyle="1" w:styleId="Bullet2">
    <w:name w:val="Bullet2"/>
    <w:rsid w:val="00105E32"/>
    <w:pPr>
      <w:numPr>
        <w:numId w:val="3"/>
      </w:numPr>
      <w:spacing w:before="120"/>
    </w:pPr>
    <w:rPr>
      <w:szCs w:val="22"/>
    </w:rPr>
  </w:style>
  <w:style w:type="paragraph" w:customStyle="1" w:styleId="Bullet3">
    <w:name w:val="Bullet3"/>
    <w:rsid w:val="00B4374F"/>
    <w:pPr>
      <w:numPr>
        <w:numId w:val="4"/>
      </w:numPr>
      <w:tabs>
        <w:tab w:val="clear" w:pos="1872"/>
        <w:tab w:val="num" w:pos="1800"/>
      </w:tabs>
      <w:spacing w:before="120"/>
      <w:ind w:left="1800" w:hanging="360"/>
    </w:pPr>
    <w:rPr>
      <w:szCs w:val="22"/>
    </w:rPr>
  </w:style>
  <w:style w:type="paragraph" w:customStyle="1" w:styleId="Caution">
    <w:name w:val="Caution"/>
    <w:basedOn w:val="Normal"/>
    <w:rsid w:val="00EE60CC"/>
    <w:pPr>
      <w:tabs>
        <w:tab w:val="left" w:pos="936"/>
      </w:tabs>
      <w:ind w:right="864"/>
      <w:jc w:val="both"/>
    </w:pPr>
    <w:rPr>
      <w:rFonts w:ascii="Arial" w:hAnsi="Arial"/>
      <w:b/>
      <w:szCs w:val="22"/>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szCs w:val="22"/>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rsid w:val="00EE60CC"/>
    <w:pPr>
      <w:tabs>
        <w:tab w:val="right" w:pos="9360"/>
      </w:tabs>
    </w:pPr>
    <w:rPr>
      <w:rFonts w:ascii="Arial" w:hAnsi="Arial"/>
      <w:sz w:val="16"/>
      <w:szCs w:val="16"/>
    </w:rPr>
  </w:style>
  <w:style w:type="character" w:customStyle="1" w:styleId="FooterChar">
    <w:name w:val="Footer Char"/>
    <w:basedOn w:val="DefaultParagraphFont"/>
    <w:link w:val="Footer"/>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szCs w:val="22"/>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rPr>
      <w:szCs w:val="22"/>
    </w:r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rPr>
      <w:szCs w:val="22"/>
    </w:r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sz w:val="22"/>
      <w:szCs w:val="22"/>
    </w:rPr>
  </w:style>
  <w:style w:type="paragraph" w:customStyle="1" w:styleId="Step1">
    <w:name w:val="Step1"/>
    <w:rsid w:val="005E6B3A"/>
    <w:pPr>
      <w:numPr>
        <w:numId w:val="14"/>
      </w:numPr>
      <w:tabs>
        <w:tab w:val="left" w:pos="1440"/>
      </w:tabs>
      <w:spacing w:before="120"/>
      <w:ind w:left="0" w:firstLine="0"/>
    </w:pPr>
    <w:rPr>
      <w:b/>
      <w:color w:val="2F4D87"/>
      <w:szCs w:val="22"/>
    </w:rPr>
  </w:style>
  <w:style w:type="paragraph" w:customStyle="1" w:styleId="Step2">
    <w:name w:val="Step2"/>
    <w:rsid w:val="004475ED"/>
    <w:pPr>
      <w:tabs>
        <w:tab w:val="left" w:pos="720"/>
        <w:tab w:val="right" w:pos="864"/>
        <w:tab w:val="left" w:pos="1080"/>
      </w:tabs>
      <w:ind w:left="1080" w:hanging="360"/>
    </w:pPr>
    <w:rPr>
      <w:rFonts w:ascii="Arial" w:hAnsi="Arial"/>
      <w:b/>
      <w:sz w:val="22"/>
      <w:szCs w:val="22"/>
    </w:rPr>
  </w:style>
  <w:style w:type="paragraph" w:customStyle="1" w:styleId="Step3">
    <w:name w:val="Step3"/>
    <w:rsid w:val="004475ED"/>
    <w:pPr>
      <w:tabs>
        <w:tab w:val="num" w:pos="1440"/>
      </w:tabs>
      <w:ind w:left="1440" w:hanging="180"/>
    </w:pPr>
    <w:rPr>
      <w:rFonts w:ascii="Arial" w:hAnsi="Arial"/>
      <w:b/>
      <w:sz w:val="22"/>
      <w:szCs w:val="22"/>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szCs w:val="22"/>
    </w:rPr>
  </w:style>
  <w:style w:type="paragraph" w:styleId="Title">
    <w:name w:val="Title"/>
    <w:next w:val="Body"/>
    <w:rsid w:val="00B504D1"/>
    <w:pPr>
      <w:pageBreakBefore/>
      <w:tabs>
        <w:tab w:val="left" w:pos="1080"/>
      </w:tabs>
      <w:spacing w:before="240" w:after="240" w:line="640" w:lineRule="exact"/>
    </w:pPr>
    <w:rPr>
      <w:rFonts w:ascii="Arial" w:hAnsi="Arial"/>
      <w:b/>
      <w:color w:val="2F4D87"/>
      <w:sz w:val="40"/>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 w:val="22"/>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after="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rPr>
      <w:szCs w:val="22"/>
    </w:r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szCs w:val="22"/>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autoSpaceDE/>
      <w:autoSpaceDN/>
      <w:adjustRightInd/>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after="120"/>
      <w:ind w:left="1440" w:hanging="1440"/>
    </w:pPr>
    <w:rPr>
      <w:rFonts w:ascii="Arial" w:hAnsi="Arial"/>
      <w:sz w:val="22"/>
    </w:rPr>
  </w:style>
  <w:style w:type="paragraph" w:customStyle="1" w:styleId="Description">
    <w:name w:val="Description"/>
    <w:rsid w:val="008F6A85"/>
    <w:pPr>
      <w:spacing w:before="120" w:after="120"/>
      <w:ind w:left="1800" w:hanging="1800"/>
    </w:pPr>
    <w:rPr>
      <w:sz w:val="22"/>
    </w:r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after="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kern w:val="0"/>
      <w:sz w:val="18"/>
      <w:lang w:eastAsia="zh-CN"/>
    </w:rPr>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spacing w:before="240" w:after="240" w:line="1200" w:lineRule="exact"/>
    </w:pPr>
    <w:rPr>
      <w:rFonts w:ascii="Arial" w:hAnsi="Arial"/>
      <w:b/>
      <w:color w:val="2F4D87"/>
      <w:sz w:val="44"/>
    </w:rPr>
  </w:style>
  <w:style w:type="paragraph" w:styleId="Caption">
    <w:name w:val="caption"/>
    <w:basedOn w:val="Normal"/>
    <w:next w:val="Normal"/>
    <w:qFormat/>
    <w:rsid w:val="00707B8A"/>
    <w:rPr>
      <w:b/>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numPr>
        <w:ilvl w:val="0"/>
        <w:numId w:val="0"/>
      </w:numPr>
    </w:pPr>
  </w:style>
  <w:style w:type="paragraph" w:customStyle="1" w:styleId="Appendix2">
    <w:name w:val="Appendix 2"/>
    <w:basedOn w:val="Appendix1"/>
    <w:next w:val="Body"/>
    <w:rsid w:val="001D6134"/>
    <w:pPr>
      <w:tabs>
        <w:tab w:val="num" w:pos="918"/>
      </w:tabs>
      <w:ind w:left="864" w:hanging="864"/>
    </w:pPr>
  </w:style>
  <w:style w:type="table" w:customStyle="1" w:styleId="HifnParameter">
    <w:name w:val="Hifn Parameter"/>
    <w:basedOn w:val="TableNormal"/>
    <w:rsid w:val="00B31EE3"/>
    <w:rPr>
      <w:sz w:val="18"/>
    </w:rPr>
    <w:tblPr>
      <w:tblInd w:w="0" w:type="dxa"/>
      <w:tblCellMar>
        <w:top w:w="0" w:type="dxa"/>
        <w:left w:w="108" w:type="dxa"/>
        <w:bottom w:w="0" w:type="dxa"/>
        <w:right w:w="108" w:type="dxa"/>
      </w:tblCellMa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kern w:val="0"/>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after="12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color w:val="auto"/>
      <w:kern w:val="0"/>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E17462"/>
    <w:pPr>
      <w:ind w:left="720"/>
      <w:contextualSpacing/>
    </w:pPr>
  </w:style>
  <w:style w:type="character" w:customStyle="1" w:styleId="Heading2Char">
    <w:name w:val="Heading 2 Char"/>
    <w:basedOn w:val="DefaultParagraphFont"/>
    <w:link w:val="Heading2"/>
    <w:uiPriority w:val="9"/>
    <w:rsid w:val="00C34994"/>
    <w:rPr>
      <w:rFonts w:ascii="Arial" w:hAnsi="Arial"/>
      <w:b/>
      <w:color w:val="2F4D87"/>
      <w:sz w:val="36"/>
      <w:szCs w:val="24"/>
    </w:rPr>
  </w:style>
  <w:style w:type="paragraph" w:styleId="NormalWeb">
    <w:name w:val="Normal (Web)"/>
    <w:basedOn w:val="Normal"/>
    <w:uiPriority w:val="99"/>
    <w:unhideWhenUsed/>
    <w:rsid w:val="00B27057"/>
    <w:pPr>
      <w:autoSpaceDE/>
      <w:autoSpaceDN/>
      <w:adjustRightInd/>
      <w:spacing w:before="100" w:beforeAutospacing="1" w:after="100" w:afterAutospacing="1"/>
    </w:pPr>
    <w:rPr>
      <w:rFonts w:ascii="Times New Roman" w:eastAsiaTheme="minorEastAsia" w:hAnsi="Times New Roman" w:cs="Times New Roman"/>
      <w:color w:val="auto"/>
      <w:kern w:val="0"/>
      <w:sz w:val="24"/>
      <w:szCs w:val="24"/>
    </w:rPr>
  </w:style>
  <w:style w:type="character" w:styleId="PlaceholderText">
    <w:name w:val="Placeholder Text"/>
    <w:basedOn w:val="DefaultParagraphFont"/>
    <w:uiPriority w:val="99"/>
    <w:semiHidden/>
    <w:rsid w:val="00A112FB"/>
    <w:rPr>
      <w:color w:val="808080"/>
    </w:rPr>
  </w:style>
  <w:style w:type="character" w:customStyle="1" w:styleId="msgtext">
    <w:name w:val="msgtext"/>
    <w:basedOn w:val="DefaultParagraphFont"/>
    <w:rsid w:val="004E13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imes New Roman" w:hAnsi="Verdana" w:cs="Arial"/>
        <w:color w:val="000000" w:themeColor="text1"/>
        <w:kern w:val="32"/>
        <w:lang w:val="en-US" w:eastAsia="en-US" w:bidi="ar-SA"/>
      </w:rPr>
    </w:rPrDefault>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Hyperlink" w:uiPriority="99"/>
    <w:lsdException w:name="Normal (Web)" w:uiPriority="99"/>
    <w:lsdException w:name="HTML Preformatted" w:uiPriority="99"/>
    <w:lsdException w:name="No List"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B42039"/>
    <w:pPr>
      <w:autoSpaceDE w:val="0"/>
      <w:autoSpaceDN w:val="0"/>
      <w:adjustRightInd w:val="0"/>
    </w:pPr>
    <w:rPr>
      <w:color w:val="000000"/>
    </w:rPr>
  </w:style>
  <w:style w:type="paragraph" w:styleId="Heading1">
    <w:name w:val="heading 1"/>
    <w:next w:val="Body"/>
    <w:uiPriority w:val="9"/>
    <w:qFormat/>
    <w:rsid w:val="00B504D1"/>
    <w:pPr>
      <w:pageBreakBefore/>
      <w:numPr>
        <w:numId w:val="10"/>
      </w:numPr>
      <w:spacing w:before="240" w:after="240" w:line="640" w:lineRule="exact"/>
      <w:outlineLvl w:val="0"/>
    </w:pPr>
    <w:rPr>
      <w:rFonts w:ascii="Arial" w:hAnsi="Arial"/>
      <w:b/>
      <w:color w:val="2F4D87"/>
      <w:sz w:val="44"/>
    </w:rPr>
  </w:style>
  <w:style w:type="paragraph" w:styleId="Heading2">
    <w:name w:val="heading 2"/>
    <w:next w:val="Body"/>
    <w:link w:val="Heading2Char"/>
    <w:uiPriority w:val="9"/>
    <w:qFormat/>
    <w:rsid w:val="00264102"/>
    <w:pPr>
      <w:keepNext/>
      <w:numPr>
        <w:ilvl w:val="1"/>
        <w:numId w:val="10"/>
      </w:numPr>
      <w:tabs>
        <w:tab w:val="left" w:pos="1008"/>
      </w:tabs>
      <w:spacing w:before="120" w:after="120"/>
      <w:outlineLvl w:val="1"/>
    </w:pPr>
    <w:rPr>
      <w:rFonts w:ascii="Arial" w:hAnsi="Arial"/>
      <w:b/>
      <w:color w:val="2F4D87"/>
      <w:sz w:val="36"/>
      <w:szCs w:val="24"/>
    </w:rPr>
  </w:style>
  <w:style w:type="paragraph" w:styleId="Heading3">
    <w:name w:val="heading 3"/>
    <w:next w:val="Body"/>
    <w:uiPriority w:val="9"/>
    <w:qFormat/>
    <w:rsid w:val="009174CB"/>
    <w:pPr>
      <w:keepNext/>
      <w:numPr>
        <w:ilvl w:val="2"/>
        <w:numId w:val="10"/>
      </w:numPr>
      <w:spacing w:before="240" w:after="240"/>
      <w:outlineLvl w:val="2"/>
    </w:pPr>
    <w:rPr>
      <w:rFonts w:ascii="Arial" w:hAnsi="Arial"/>
      <w:b/>
      <w:color w:val="2F4D87"/>
      <w:sz w:val="32"/>
      <w:szCs w:val="26"/>
    </w:rPr>
  </w:style>
  <w:style w:type="paragraph" w:styleId="Heading4">
    <w:name w:val="heading 4"/>
    <w:basedOn w:val="Body"/>
    <w:next w:val="Body"/>
    <w:uiPriority w:val="9"/>
    <w:qFormat/>
    <w:rsid w:val="00436EF4"/>
    <w:pPr>
      <w:keepNext/>
      <w:numPr>
        <w:ilvl w:val="3"/>
        <w:numId w:val="10"/>
      </w:numPr>
      <w:tabs>
        <w:tab w:val="clear" w:pos="2700"/>
        <w:tab w:val="left" w:pos="1170"/>
      </w:tabs>
      <w:spacing w:before="240" w:after="240"/>
      <w:outlineLvl w:val="3"/>
    </w:pPr>
    <w:rPr>
      <w:rFonts w:ascii="Helvetica" w:hAnsi="Helvetica"/>
      <w:b/>
      <w:color w:val="4F81BD" w:themeColor="accent1"/>
      <w:sz w:val="28"/>
      <w:szCs w:val="28"/>
    </w:rPr>
  </w:style>
  <w:style w:type="paragraph" w:styleId="Heading5">
    <w:name w:val="heading 5"/>
    <w:basedOn w:val="Heading1"/>
    <w:next w:val="Body"/>
    <w:uiPriority w:val="9"/>
    <w:qFormat/>
    <w:rsid w:val="008F6A85"/>
    <w:pPr>
      <w:pageBreakBefore w:val="0"/>
      <w:numPr>
        <w:ilvl w:val="4"/>
      </w:numPr>
      <w:spacing w:before="0" w:after="0" w:line="480" w:lineRule="auto"/>
      <w:outlineLvl w:val="4"/>
    </w:pPr>
    <w:rPr>
      <w:iCs/>
      <w:strike/>
      <w:sz w:val="28"/>
      <w:szCs w:val="26"/>
    </w:rPr>
  </w:style>
  <w:style w:type="paragraph" w:styleId="Heading6">
    <w:name w:val="heading 6"/>
    <w:next w:val="Body"/>
    <w:uiPriority w:val="9"/>
    <w:qFormat/>
    <w:rsid w:val="008F6A85"/>
    <w:pPr>
      <w:numPr>
        <w:ilvl w:val="5"/>
        <w:numId w:val="10"/>
      </w:numPr>
      <w:spacing w:before="480" w:after="480" w:line="480" w:lineRule="exact"/>
      <w:outlineLvl w:val="5"/>
    </w:pPr>
    <w:rPr>
      <w:rFonts w:ascii="Helvetica" w:hAnsi="Helvetica"/>
      <w:b/>
      <w:strike/>
      <w:color w:val="800000"/>
      <w:sz w:val="36"/>
      <w:szCs w:val="22"/>
    </w:rPr>
  </w:style>
  <w:style w:type="paragraph" w:styleId="Heading7">
    <w:name w:val="heading 7"/>
    <w:next w:val="Body"/>
    <w:uiPriority w:val="9"/>
    <w:qFormat/>
    <w:rsid w:val="008F6A85"/>
    <w:pPr>
      <w:numPr>
        <w:ilvl w:val="6"/>
        <w:numId w:val="10"/>
      </w:numPr>
      <w:spacing w:before="1080" w:after="480" w:line="1080" w:lineRule="atLeast"/>
      <w:ind w:right="475"/>
      <w:outlineLvl w:val="6"/>
    </w:pPr>
    <w:rPr>
      <w:rFonts w:ascii="Helvetica" w:hAnsi="Helvetica"/>
      <w:b/>
      <w:strike/>
      <w:color w:val="800000"/>
      <w:sz w:val="48"/>
    </w:rPr>
  </w:style>
  <w:style w:type="paragraph" w:styleId="Heading8">
    <w:name w:val="heading 8"/>
    <w:next w:val="Body"/>
    <w:uiPriority w:val="9"/>
    <w:qFormat/>
    <w:rsid w:val="008F6A85"/>
    <w:pPr>
      <w:numPr>
        <w:ilvl w:val="7"/>
        <w:numId w:val="10"/>
      </w:numPr>
      <w:spacing w:before="480" w:after="360" w:line="360" w:lineRule="atLeast"/>
      <w:outlineLvl w:val="7"/>
    </w:pPr>
    <w:rPr>
      <w:rFonts w:ascii="Helvetica" w:hAnsi="Helvetica"/>
      <w:b/>
      <w:iCs/>
      <w:strike/>
      <w:vanish/>
      <w:color w:val="800000"/>
      <w:sz w:val="32"/>
    </w:rPr>
  </w:style>
  <w:style w:type="paragraph" w:styleId="Heading9">
    <w:name w:val="heading 9"/>
    <w:basedOn w:val="Normal"/>
    <w:next w:val="Normal"/>
    <w:uiPriority w:val="9"/>
    <w:qFormat/>
    <w:rsid w:val="002A5CE9"/>
    <w:pPr>
      <w:numPr>
        <w:ilvl w:val="8"/>
        <w:numId w:val="10"/>
      </w:numPr>
      <w:spacing w:before="240" w:after="60"/>
      <w:outlineLvl w:val="8"/>
    </w:pPr>
    <w:rPr>
      <w:rFonts w:ascii="Helvetica" w:hAnsi="Helvetica"/>
      <w:strike/>
      <w:vanish/>
      <w:color w:val="9933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next w:val="Heading4"/>
    <w:qFormat/>
    <w:rsid w:val="005D5AE9"/>
    <w:pPr>
      <w:tabs>
        <w:tab w:val="left" w:pos="2700"/>
      </w:tabs>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rPr>
      <w:szCs w:val="22"/>
    </w:rPr>
  </w:style>
  <w:style w:type="paragraph" w:customStyle="1" w:styleId="Bullet2">
    <w:name w:val="Bullet2"/>
    <w:rsid w:val="00105E32"/>
    <w:pPr>
      <w:numPr>
        <w:numId w:val="3"/>
      </w:numPr>
      <w:spacing w:before="120"/>
    </w:pPr>
    <w:rPr>
      <w:szCs w:val="22"/>
    </w:rPr>
  </w:style>
  <w:style w:type="paragraph" w:customStyle="1" w:styleId="Bullet3">
    <w:name w:val="Bullet3"/>
    <w:rsid w:val="00B4374F"/>
    <w:pPr>
      <w:numPr>
        <w:numId w:val="4"/>
      </w:numPr>
      <w:tabs>
        <w:tab w:val="clear" w:pos="1872"/>
        <w:tab w:val="num" w:pos="1800"/>
      </w:tabs>
      <w:spacing w:before="120"/>
      <w:ind w:left="1800" w:hanging="360"/>
    </w:pPr>
    <w:rPr>
      <w:szCs w:val="22"/>
    </w:rPr>
  </w:style>
  <w:style w:type="paragraph" w:customStyle="1" w:styleId="Caution">
    <w:name w:val="Caution"/>
    <w:basedOn w:val="Normal"/>
    <w:rsid w:val="00EE60CC"/>
    <w:pPr>
      <w:tabs>
        <w:tab w:val="left" w:pos="936"/>
      </w:tabs>
      <w:ind w:right="864"/>
      <w:jc w:val="both"/>
    </w:pPr>
    <w:rPr>
      <w:rFonts w:ascii="Arial" w:hAnsi="Arial"/>
      <w:b/>
      <w:szCs w:val="22"/>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szCs w:val="22"/>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rsid w:val="00EE60CC"/>
    <w:pPr>
      <w:tabs>
        <w:tab w:val="right" w:pos="9360"/>
      </w:tabs>
    </w:pPr>
    <w:rPr>
      <w:rFonts w:ascii="Arial" w:hAnsi="Arial"/>
      <w:sz w:val="16"/>
      <w:szCs w:val="16"/>
    </w:rPr>
  </w:style>
  <w:style w:type="character" w:customStyle="1" w:styleId="FooterChar">
    <w:name w:val="Footer Char"/>
    <w:basedOn w:val="DefaultParagraphFont"/>
    <w:link w:val="Footer"/>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szCs w:val="22"/>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rPr>
      <w:szCs w:val="22"/>
    </w:r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rPr>
      <w:szCs w:val="22"/>
    </w:r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RegisterDef">
    <w:name w:val="Register Def"/>
    <w:rsid w:val="004475ED"/>
    <w:pPr>
      <w:tabs>
        <w:tab w:val="center" w:pos="2160"/>
        <w:tab w:val="right" w:pos="6480"/>
      </w:tabs>
      <w:spacing w:before="240" w:after="240"/>
      <w:ind w:left="360"/>
    </w:pPr>
    <w:rPr>
      <w:rFonts w:ascii="Arial" w:hAnsi="Arial"/>
      <w:sz w:val="22"/>
      <w:szCs w:val="22"/>
    </w:rPr>
  </w:style>
  <w:style w:type="paragraph" w:customStyle="1" w:styleId="Step1">
    <w:name w:val="Step1"/>
    <w:rsid w:val="005E6B3A"/>
    <w:pPr>
      <w:numPr>
        <w:numId w:val="14"/>
      </w:numPr>
      <w:tabs>
        <w:tab w:val="left" w:pos="1440"/>
      </w:tabs>
      <w:spacing w:before="120"/>
      <w:ind w:left="0" w:firstLine="0"/>
    </w:pPr>
    <w:rPr>
      <w:b/>
      <w:color w:val="2F4D87"/>
      <w:szCs w:val="22"/>
    </w:rPr>
  </w:style>
  <w:style w:type="paragraph" w:customStyle="1" w:styleId="Step2">
    <w:name w:val="Step2"/>
    <w:rsid w:val="004475ED"/>
    <w:pPr>
      <w:tabs>
        <w:tab w:val="left" w:pos="720"/>
        <w:tab w:val="right" w:pos="864"/>
        <w:tab w:val="left" w:pos="1080"/>
      </w:tabs>
      <w:ind w:left="1080" w:hanging="360"/>
    </w:pPr>
    <w:rPr>
      <w:rFonts w:ascii="Arial" w:hAnsi="Arial"/>
      <w:b/>
      <w:sz w:val="22"/>
      <w:szCs w:val="22"/>
    </w:rPr>
  </w:style>
  <w:style w:type="paragraph" w:customStyle="1" w:styleId="Step3">
    <w:name w:val="Step3"/>
    <w:rsid w:val="004475ED"/>
    <w:pPr>
      <w:tabs>
        <w:tab w:val="num" w:pos="1440"/>
      </w:tabs>
      <w:ind w:left="1440" w:hanging="180"/>
    </w:pPr>
    <w:rPr>
      <w:rFonts w:ascii="Arial" w:hAnsi="Arial"/>
      <w:b/>
      <w:sz w:val="22"/>
      <w:szCs w:val="22"/>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szCs w:val="22"/>
    </w:rPr>
  </w:style>
  <w:style w:type="paragraph" w:styleId="Title">
    <w:name w:val="Title"/>
    <w:next w:val="Body"/>
    <w:rsid w:val="00B504D1"/>
    <w:pPr>
      <w:pageBreakBefore/>
      <w:tabs>
        <w:tab w:val="left" w:pos="1080"/>
      </w:tabs>
      <w:spacing w:before="240" w:after="240" w:line="640" w:lineRule="exact"/>
    </w:pPr>
    <w:rPr>
      <w:rFonts w:ascii="Arial" w:hAnsi="Arial"/>
      <w:b/>
      <w:color w:val="2F4D87"/>
      <w:sz w:val="40"/>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 w:val="22"/>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after="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rPr>
      <w:szCs w:val="22"/>
    </w:r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szCs w:val="22"/>
    </w:rPr>
  </w:style>
  <w:style w:type="character" w:customStyle="1" w:styleId="SIGNAL">
    <w:name w:val="SIGNAL"/>
    <w:rsid w:val="00BB56DD"/>
    <w:rPr>
      <w:rFonts w:ascii="Verdana" w:hAnsi="Verdana"/>
      <w:b/>
      <w:smallCaps/>
      <w:color w:val="000000"/>
      <w:sz w:val="20"/>
    </w:rPr>
  </w:style>
  <w:style w:type="paragraph" w:styleId="NoteHeading">
    <w:name w:val="Note Heading"/>
    <w:next w:val="Normal"/>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autoSpaceDE/>
      <w:autoSpaceDN/>
      <w:adjustRightInd/>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after="120"/>
      <w:ind w:left="1440" w:hanging="1440"/>
    </w:pPr>
    <w:rPr>
      <w:rFonts w:ascii="Arial" w:hAnsi="Arial"/>
      <w:sz w:val="22"/>
    </w:rPr>
  </w:style>
  <w:style w:type="paragraph" w:customStyle="1" w:styleId="Description">
    <w:name w:val="Description"/>
    <w:rsid w:val="008F6A85"/>
    <w:pPr>
      <w:spacing w:before="120" w:after="120"/>
      <w:ind w:left="1800" w:hanging="1800"/>
    </w:pPr>
    <w:rPr>
      <w:sz w:val="22"/>
    </w:r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after="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kern w:val="0"/>
      <w:sz w:val="18"/>
      <w:lang w:eastAsia="zh-CN"/>
    </w:rPr>
    <w:tblP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semiHidden/>
    <w:rsid w:val="00707B8A"/>
    <w:rPr>
      <w:rFonts w:ascii="Tahoma" w:hAnsi="Tahoma" w:cs="Tahoma"/>
      <w:sz w:val="16"/>
      <w:szCs w:val="16"/>
    </w:rPr>
  </w:style>
  <w:style w:type="paragraph" w:customStyle="1" w:styleId="Appendix">
    <w:name w:val="Appendix"/>
    <w:next w:val="Body"/>
    <w:rsid w:val="005D5AE9"/>
    <w:pPr>
      <w:pageBreakBefore/>
      <w:spacing w:before="240" w:after="240" w:line="1200" w:lineRule="exact"/>
    </w:pPr>
    <w:rPr>
      <w:rFonts w:ascii="Arial" w:hAnsi="Arial"/>
      <w:b/>
      <w:color w:val="2F4D87"/>
      <w:sz w:val="44"/>
    </w:rPr>
  </w:style>
  <w:style w:type="paragraph" w:styleId="Caption">
    <w:name w:val="caption"/>
    <w:basedOn w:val="Normal"/>
    <w:next w:val="Normal"/>
    <w:qFormat/>
    <w:rsid w:val="00707B8A"/>
    <w:rPr>
      <w:b/>
    </w:rPr>
  </w:style>
  <w:style w:type="paragraph" w:styleId="Closing">
    <w:name w:val="Closing"/>
    <w:basedOn w:val="Normal"/>
    <w:rsid w:val="00707B8A"/>
    <w:pPr>
      <w:ind w:left="4320"/>
    </w:p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ate">
    <w:name w:val="Date"/>
    <w:basedOn w:val="Normal"/>
    <w:next w:val="Normal"/>
    <w:rsid w:val="00707B8A"/>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numPr>
        <w:ilvl w:val="0"/>
        <w:numId w:val="0"/>
      </w:numPr>
    </w:pPr>
  </w:style>
  <w:style w:type="paragraph" w:customStyle="1" w:styleId="Appendix2">
    <w:name w:val="Appendix 2"/>
    <w:basedOn w:val="Appendix1"/>
    <w:next w:val="Body"/>
    <w:rsid w:val="001D6134"/>
    <w:pPr>
      <w:tabs>
        <w:tab w:val="num" w:pos="918"/>
      </w:tabs>
      <w:ind w:left="864" w:hanging="864"/>
    </w:pPr>
  </w:style>
  <w:style w:type="table" w:customStyle="1" w:styleId="HifnParameter">
    <w:name w:val="Hifn Parameter"/>
    <w:basedOn w:val="TableNormal"/>
    <w:rsid w:val="00B31EE3"/>
    <w:rPr>
      <w:sz w:val="18"/>
    </w:rPr>
    <w:tblPr>
      <w:tblInd w:w="0" w:type="dxa"/>
      <w:tblCellMar>
        <w:top w:w="0" w:type="dxa"/>
        <w:left w:w="108" w:type="dxa"/>
        <w:bottom w:w="0" w:type="dxa"/>
        <w:right w:w="108" w:type="dxa"/>
      </w:tblCellMa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kern w:val="0"/>
    </w:rPr>
  </w:style>
  <w:style w:type="paragraph" w:customStyle="1" w:styleId="ListNumber2">
    <w:name w:val="ListNumber2"/>
    <w:basedOn w:val="Body"/>
    <w:rsid w:val="00A60008"/>
    <w:pPr>
      <w:numPr>
        <w:numId w:val="13"/>
      </w:numPr>
    </w:pPr>
  </w:style>
  <w:style w:type="paragraph" w:customStyle="1" w:styleId="Command">
    <w:name w:val="Command"/>
    <w:basedOn w:val="BlockText"/>
    <w:next w:val="Body"/>
    <w:qFormat/>
    <w:rsid w:val="003F14BB"/>
    <w:pPr>
      <w:keepNext/>
      <w:spacing w:before="240" w:after="120"/>
      <w:ind w:left="1872" w:hanging="720"/>
      <w:contextualSpacing/>
    </w:pPr>
    <w:rPr>
      <w:rFonts w:ascii="Consolas" w:hAnsi="Consolas"/>
      <w:i w:val="0"/>
      <w:color w:val="1F497D" w:themeColor="text2"/>
      <w:spacing w:val="-6"/>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color w:val="auto"/>
      <w:kern w:val="0"/>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E17462"/>
    <w:pPr>
      <w:ind w:left="720"/>
      <w:contextualSpacing/>
    </w:pPr>
  </w:style>
  <w:style w:type="character" w:customStyle="1" w:styleId="Heading2Char">
    <w:name w:val="Heading 2 Char"/>
    <w:basedOn w:val="DefaultParagraphFont"/>
    <w:link w:val="Heading2"/>
    <w:uiPriority w:val="9"/>
    <w:rsid w:val="00C34994"/>
    <w:rPr>
      <w:rFonts w:ascii="Arial" w:hAnsi="Arial"/>
      <w:b/>
      <w:color w:val="2F4D87"/>
      <w:sz w:val="36"/>
      <w:szCs w:val="24"/>
    </w:rPr>
  </w:style>
  <w:style w:type="paragraph" w:styleId="NormalWeb">
    <w:name w:val="Normal (Web)"/>
    <w:basedOn w:val="Normal"/>
    <w:uiPriority w:val="99"/>
    <w:unhideWhenUsed/>
    <w:rsid w:val="00B27057"/>
    <w:pPr>
      <w:autoSpaceDE/>
      <w:autoSpaceDN/>
      <w:adjustRightInd/>
      <w:spacing w:before="100" w:beforeAutospacing="1" w:after="100" w:afterAutospacing="1"/>
    </w:pPr>
    <w:rPr>
      <w:rFonts w:ascii="Times New Roman" w:eastAsiaTheme="minorEastAsia" w:hAnsi="Times New Roman" w:cs="Times New Roman"/>
      <w:color w:val="auto"/>
      <w:kern w:val="0"/>
      <w:sz w:val="24"/>
      <w:szCs w:val="24"/>
    </w:rPr>
  </w:style>
  <w:style w:type="character" w:styleId="PlaceholderText">
    <w:name w:val="Placeholder Text"/>
    <w:basedOn w:val="DefaultParagraphFont"/>
    <w:uiPriority w:val="99"/>
    <w:semiHidden/>
    <w:rsid w:val="00A112FB"/>
    <w:rPr>
      <w:color w:val="808080"/>
    </w:rPr>
  </w:style>
  <w:style w:type="character" w:customStyle="1" w:styleId="msgtext">
    <w:name w:val="msgtext"/>
    <w:basedOn w:val="DefaultParagraphFont"/>
    <w:rsid w:val="004E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21213523">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17805231">
      <w:bodyDiv w:val="1"/>
      <w:marLeft w:val="0"/>
      <w:marRight w:val="0"/>
      <w:marTop w:val="0"/>
      <w:marBottom w:val="0"/>
      <w:divBdr>
        <w:top w:val="none" w:sz="0" w:space="0" w:color="auto"/>
        <w:left w:val="none" w:sz="0" w:space="0" w:color="auto"/>
        <w:bottom w:val="none" w:sz="0" w:space="0" w:color="auto"/>
        <w:right w:val="none" w:sz="0" w:space="0" w:color="auto"/>
      </w:divBdr>
      <w:divsChild>
        <w:div w:id="408387206">
          <w:marLeft w:val="0"/>
          <w:marRight w:val="0"/>
          <w:marTop w:val="0"/>
          <w:marBottom w:val="0"/>
          <w:divBdr>
            <w:top w:val="none" w:sz="0" w:space="0" w:color="auto"/>
            <w:left w:val="none" w:sz="0" w:space="0" w:color="auto"/>
            <w:bottom w:val="none" w:sz="0" w:space="0" w:color="auto"/>
            <w:right w:val="none" w:sz="0" w:space="0" w:color="auto"/>
          </w:divBdr>
          <w:divsChild>
            <w:div w:id="518932372">
              <w:marLeft w:val="0"/>
              <w:marRight w:val="0"/>
              <w:marTop w:val="0"/>
              <w:marBottom w:val="0"/>
              <w:divBdr>
                <w:top w:val="none" w:sz="0" w:space="0" w:color="auto"/>
                <w:left w:val="none" w:sz="0" w:space="0" w:color="auto"/>
                <w:bottom w:val="none" w:sz="0" w:space="0" w:color="auto"/>
                <w:right w:val="none" w:sz="0" w:space="0" w:color="auto"/>
              </w:divBdr>
              <w:divsChild>
                <w:div w:id="92745055">
                  <w:marLeft w:val="0"/>
                  <w:marRight w:val="0"/>
                  <w:marTop w:val="0"/>
                  <w:marBottom w:val="0"/>
                  <w:divBdr>
                    <w:top w:val="none" w:sz="0" w:space="0" w:color="auto"/>
                    <w:left w:val="none" w:sz="0" w:space="0" w:color="auto"/>
                    <w:bottom w:val="none" w:sz="0" w:space="0" w:color="auto"/>
                    <w:right w:val="none" w:sz="0" w:space="0" w:color="auto"/>
                  </w:divBdr>
                  <w:divsChild>
                    <w:div w:id="1788772033">
                      <w:marLeft w:val="0"/>
                      <w:marRight w:val="0"/>
                      <w:marTop w:val="0"/>
                      <w:marBottom w:val="0"/>
                      <w:divBdr>
                        <w:top w:val="none" w:sz="0" w:space="0" w:color="auto"/>
                        <w:left w:val="none" w:sz="0" w:space="0" w:color="auto"/>
                        <w:bottom w:val="none" w:sz="0" w:space="0" w:color="auto"/>
                        <w:right w:val="none" w:sz="0" w:space="0" w:color="auto"/>
                      </w:divBdr>
                      <w:divsChild>
                        <w:div w:id="766462680">
                          <w:marLeft w:val="0"/>
                          <w:marRight w:val="0"/>
                          <w:marTop w:val="0"/>
                          <w:marBottom w:val="0"/>
                          <w:divBdr>
                            <w:top w:val="none" w:sz="0" w:space="0" w:color="auto"/>
                            <w:left w:val="none" w:sz="0" w:space="0" w:color="auto"/>
                            <w:bottom w:val="none" w:sz="0" w:space="0" w:color="auto"/>
                            <w:right w:val="none" w:sz="0" w:space="0" w:color="auto"/>
                          </w:divBdr>
                          <w:divsChild>
                            <w:div w:id="223493836">
                              <w:marLeft w:val="0"/>
                              <w:marRight w:val="0"/>
                              <w:marTop w:val="0"/>
                              <w:marBottom w:val="0"/>
                              <w:divBdr>
                                <w:top w:val="none" w:sz="0" w:space="0" w:color="auto"/>
                                <w:left w:val="none" w:sz="0" w:space="0" w:color="auto"/>
                                <w:bottom w:val="none" w:sz="0" w:space="0" w:color="auto"/>
                                <w:right w:val="none" w:sz="0" w:space="0" w:color="auto"/>
                              </w:divBdr>
                              <w:divsChild>
                                <w:div w:id="1603222482">
                                  <w:marLeft w:val="0"/>
                                  <w:marRight w:val="0"/>
                                  <w:marTop w:val="0"/>
                                  <w:marBottom w:val="0"/>
                                  <w:divBdr>
                                    <w:top w:val="none" w:sz="0" w:space="0" w:color="auto"/>
                                    <w:left w:val="none" w:sz="0" w:space="0" w:color="auto"/>
                                    <w:bottom w:val="none" w:sz="0" w:space="0" w:color="auto"/>
                                    <w:right w:val="none" w:sz="0" w:space="0" w:color="auto"/>
                                  </w:divBdr>
                                  <w:divsChild>
                                    <w:div w:id="1895652888">
                                      <w:marLeft w:val="0"/>
                                      <w:marRight w:val="0"/>
                                      <w:marTop w:val="0"/>
                                      <w:marBottom w:val="0"/>
                                      <w:divBdr>
                                        <w:top w:val="none" w:sz="0" w:space="0" w:color="auto"/>
                                        <w:left w:val="none" w:sz="0" w:space="0" w:color="auto"/>
                                        <w:bottom w:val="none" w:sz="0" w:space="0" w:color="auto"/>
                                        <w:right w:val="none" w:sz="0" w:space="0" w:color="auto"/>
                                      </w:divBdr>
                                      <w:divsChild>
                                        <w:div w:id="1837378492">
                                          <w:marLeft w:val="0"/>
                                          <w:marRight w:val="0"/>
                                          <w:marTop w:val="0"/>
                                          <w:marBottom w:val="0"/>
                                          <w:divBdr>
                                            <w:top w:val="none" w:sz="0" w:space="0" w:color="auto"/>
                                            <w:left w:val="none" w:sz="0" w:space="0" w:color="auto"/>
                                            <w:bottom w:val="none" w:sz="0" w:space="0" w:color="auto"/>
                                            <w:right w:val="none" w:sz="0" w:space="0" w:color="auto"/>
                                          </w:divBdr>
                                          <w:divsChild>
                                            <w:div w:id="264308963">
                                              <w:marLeft w:val="0"/>
                                              <w:marRight w:val="0"/>
                                              <w:marTop w:val="0"/>
                                              <w:marBottom w:val="0"/>
                                              <w:divBdr>
                                                <w:top w:val="none" w:sz="0" w:space="0" w:color="auto"/>
                                                <w:left w:val="none" w:sz="0" w:space="0" w:color="auto"/>
                                                <w:bottom w:val="none" w:sz="0" w:space="0" w:color="auto"/>
                                                <w:right w:val="none" w:sz="0" w:space="0" w:color="auto"/>
                                              </w:divBdr>
                                              <w:divsChild>
                                                <w:div w:id="124743617">
                                                  <w:marLeft w:val="0"/>
                                                  <w:marRight w:val="0"/>
                                                  <w:marTop w:val="0"/>
                                                  <w:marBottom w:val="0"/>
                                                  <w:divBdr>
                                                    <w:top w:val="none" w:sz="0" w:space="0" w:color="auto"/>
                                                    <w:left w:val="none" w:sz="0" w:space="0" w:color="auto"/>
                                                    <w:bottom w:val="none" w:sz="0" w:space="0" w:color="auto"/>
                                                    <w:right w:val="none" w:sz="0" w:space="0" w:color="auto"/>
                                                  </w:divBdr>
                                                  <w:divsChild>
                                                    <w:div w:id="7228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67045019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828668496">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2667811">
      <w:bodyDiv w:val="1"/>
      <w:marLeft w:val="0"/>
      <w:marRight w:val="0"/>
      <w:marTop w:val="0"/>
      <w:marBottom w:val="0"/>
      <w:divBdr>
        <w:top w:val="none" w:sz="0" w:space="0" w:color="auto"/>
        <w:left w:val="none" w:sz="0" w:space="0" w:color="auto"/>
        <w:bottom w:val="none" w:sz="0" w:space="0" w:color="auto"/>
        <w:right w:val="none" w:sz="0" w:space="0" w:color="auto"/>
      </w:divBdr>
      <w:divsChild>
        <w:div w:id="368263317">
          <w:marLeft w:val="0"/>
          <w:marRight w:val="0"/>
          <w:marTop w:val="0"/>
          <w:marBottom w:val="0"/>
          <w:divBdr>
            <w:top w:val="none" w:sz="0" w:space="0" w:color="auto"/>
            <w:left w:val="none" w:sz="0" w:space="0" w:color="auto"/>
            <w:bottom w:val="none" w:sz="0" w:space="0" w:color="auto"/>
            <w:right w:val="none" w:sz="0" w:space="0" w:color="auto"/>
          </w:divBdr>
          <w:divsChild>
            <w:div w:id="1242518811">
              <w:marLeft w:val="0"/>
              <w:marRight w:val="0"/>
              <w:marTop w:val="0"/>
              <w:marBottom w:val="0"/>
              <w:divBdr>
                <w:top w:val="none" w:sz="0" w:space="0" w:color="auto"/>
                <w:left w:val="none" w:sz="0" w:space="0" w:color="auto"/>
                <w:bottom w:val="none" w:sz="0" w:space="0" w:color="auto"/>
                <w:right w:val="none" w:sz="0" w:space="0" w:color="auto"/>
              </w:divBdr>
              <w:divsChild>
                <w:div w:id="1239828877">
                  <w:marLeft w:val="0"/>
                  <w:marRight w:val="0"/>
                  <w:marTop w:val="0"/>
                  <w:marBottom w:val="0"/>
                  <w:divBdr>
                    <w:top w:val="none" w:sz="0" w:space="0" w:color="auto"/>
                    <w:left w:val="none" w:sz="0" w:space="0" w:color="auto"/>
                    <w:bottom w:val="none" w:sz="0" w:space="0" w:color="auto"/>
                    <w:right w:val="none" w:sz="0" w:space="0" w:color="auto"/>
                  </w:divBdr>
                  <w:divsChild>
                    <w:div w:id="10615192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446515">
      <w:bodyDiv w:val="1"/>
      <w:marLeft w:val="0"/>
      <w:marRight w:val="0"/>
      <w:marTop w:val="0"/>
      <w:marBottom w:val="0"/>
      <w:divBdr>
        <w:top w:val="none" w:sz="0" w:space="0" w:color="auto"/>
        <w:left w:val="none" w:sz="0" w:space="0" w:color="auto"/>
        <w:bottom w:val="none" w:sz="0" w:space="0" w:color="auto"/>
        <w:right w:val="none" w:sz="0" w:space="0" w:color="auto"/>
      </w:divBdr>
    </w:div>
    <w:div w:id="1249921398">
      <w:bodyDiv w:val="1"/>
      <w:marLeft w:val="0"/>
      <w:marRight w:val="0"/>
      <w:marTop w:val="0"/>
      <w:marBottom w:val="0"/>
      <w:divBdr>
        <w:top w:val="none" w:sz="0" w:space="0" w:color="auto"/>
        <w:left w:val="none" w:sz="0" w:space="0" w:color="auto"/>
        <w:bottom w:val="none" w:sz="0" w:space="0" w:color="auto"/>
        <w:right w:val="none" w:sz="0" w:space="0" w:color="auto"/>
      </w:divBdr>
    </w:div>
    <w:div w:id="1608274762">
      <w:bodyDiv w:val="1"/>
      <w:marLeft w:val="0"/>
      <w:marRight w:val="0"/>
      <w:marTop w:val="0"/>
      <w:marBottom w:val="0"/>
      <w:divBdr>
        <w:top w:val="none" w:sz="0" w:space="0" w:color="auto"/>
        <w:left w:val="none" w:sz="0" w:space="0" w:color="auto"/>
        <w:bottom w:val="none" w:sz="0" w:space="0" w:color="auto"/>
        <w:right w:val="none" w:sz="0" w:space="0" w:color="auto"/>
      </w:divBdr>
      <w:divsChild>
        <w:div w:id="32272261">
          <w:marLeft w:val="0"/>
          <w:marRight w:val="0"/>
          <w:marTop w:val="0"/>
          <w:marBottom w:val="0"/>
          <w:divBdr>
            <w:top w:val="none" w:sz="0" w:space="0" w:color="auto"/>
            <w:left w:val="none" w:sz="0" w:space="0" w:color="auto"/>
            <w:bottom w:val="none" w:sz="0" w:space="0" w:color="auto"/>
            <w:right w:val="none" w:sz="0" w:space="0" w:color="auto"/>
          </w:divBdr>
          <w:divsChild>
            <w:div w:id="1268586594">
              <w:marLeft w:val="0"/>
              <w:marRight w:val="0"/>
              <w:marTop w:val="0"/>
              <w:marBottom w:val="0"/>
              <w:divBdr>
                <w:top w:val="none" w:sz="0" w:space="0" w:color="auto"/>
                <w:left w:val="none" w:sz="0" w:space="0" w:color="auto"/>
                <w:bottom w:val="none" w:sz="0" w:space="0" w:color="auto"/>
                <w:right w:val="none" w:sz="0" w:space="0" w:color="auto"/>
              </w:divBdr>
              <w:divsChild>
                <w:div w:id="1805779743">
                  <w:marLeft w:val="0"/>
                  <w:marRight w:val="0"/>
                  <w:marTop w:val="0"/>
                  <w:marBottom w:val="0"/>
                  <w:divBdr>
                    <w:top w:val="none" w:sz="0" w:space="0" w:color="auto"/>
                    <w:left w:val="none" w:sz="0" w:space="0" w:color="auto"/>
                    <w:bottom w:val="none" w:sz="0" w:space="0" w:color="auto"/>
                    <w:right w:val="none" w:sz="0" w:space="0" w:color="auto"/>
                  </w:divBdr>
                  <w:divsChild>
                    <w:div w:id="9201401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697325">
      <w:bodyDiv w:val="1"/>
      <w:marLeft w:val="0"/>
      <w:marRight w:val="0"/>
      <w:marTop w:val="0"/>
      <w:marBottom w:val="0"/>
      <w:divBdr>
        <w:top w:val="none" w:sz="0" w:space="0" w:color="auto"/>
        <w:left w:val="none" w:sz="0" w:space="0" w:color="auto"/>
        <w:bottom w:val="none" w:sz="0" w:space="0" w:color="auto"/>
        <w:right w:val="none" w:sz="0" w:space="0" w:color="auto"/>
      </w:divBdr>
    </w:div>
    <w:div w:id="1974555102">
      <w:bodyDiv w:val="1"/>
      <w:marLeft w:val="0"/>
      <w:marRight w:val="0"/>
      <w:marTop w:val="0"/>
      <w:marBottom w:val="0"/>
      <w:divBdr>
        <w:top w:val="none" w:sz="0" w:space="0" w:color="auto"/>
        <w:left w:val="none" w:sz="0" w:space="0" w:color="auto"/>
        <w:bottom w:val="none" w:sz="0" w:space="0" w:color="auto"/>
        <w:right w:val="none" w:sz="0" w:space="0" w:color="auto"/>
      </w:divBdr>
      <w:divsChild>
        <w:div w:id="362556182">
          <w:marLeft w:val="0"/>
          <w:marRight w:val="0"/>
          <w:marTop w:val="0"/>
          <w:marBottom w:val="0"/>
          <w:divBdr>
            <w:top w:val="none" w:sz="0" w:space="0" w:color="auto"/>
            <w:left w:val="none" w:sz="0" w:space="0" w:color="auto"/>
            <w:bottom w:val="none" w:sz="0" w:space="0" w:color="auto"/>
            <w:right w:val="none" w:sz="0" w:space="0" w:color="auto"/>
          </w:divBdr>
          <w:divsChild>
            <w:div w:id="2076851064">
              <w:marLeft w:val="0"/>
              <w:marRight w:val="0"/>
              <w:marTop w:val="0"/>
              <w:marBottom w:val="90"/>
              <w:divBdr>
                <w:top w:val="none" w:sz="0" w:space="0" w:color="auto"/>
                <w:left w:val="none" w:sz="0" w:space="0" w:color="auto"/>
                <w:bottom w:val="none" w:sz="0" w:space="0" w:color="auto"/>
                <w:right w:val="none" w:sz="0" w:space="0" w:color="auto"/>
              </w:divBdr>
              <w:divsChild>
                <w:div w:id="250820094">
                  <w:marLeft w:val="0"/>
                  <w:marRight w:val="0"/>
                  <w:marTop w:val="0"/>
                  <w:marBottom w:val="0"/>
                  <w:divBdr>
                    <w:top w:val="none" w:sz="0" w:space="0" w:color="auto"/>
                    <w:left w:val="none" w:sz="0" w:space="0" w:color="auto"/>
                    <w:bottom w:val="none" w:sz="0" w:space="0" w:color="auto"/>
                    <w:right w:val="none" w:sz="0" w:space="0" w:color="auto"/>
                  </w:divBdr>
                  <w:divsChild>
                    <w:div w:id="39206420">
                      <w:marLeft w:val="0"/>
                      <w:marRight w:val="0"/>
                      <w:marTop w:val="0"/>
                      <w:marBottom w:val="0"/>
                      <w:divBdr>
                        <w:top w:val="none" w:sz="0" w:space="0" w:color="auto"/>
                        <w:left w:val="none" w:sz="0" w:space="0" w:color="auto"/>
                        <w:bottom w:val="none" w:sz="0" w:space="0" w:color="auto"/>
                        <w:right w:val="none" w:sz="0" w:space="0" w:color="auto"/>
                      </w:divBdr>
                      <w:divsChild>
                        <w:div w:id="1657761142">
                          <w:marLeft w:val="0"/>
                          <w:marRight w:val="0"/>
                          <w:marTop w:val="0"/>
                          <w:marBottom w:val="195"/>
                          <w:divBdr>
                            <w:top w:val="none" w:sz="0" w:space="0" w:color="auto"/>
                            <w:left w:val="none" w:sz="0" w:space="0" w:color="auto"/>
                            <w:bottom w:val="none" w:sz="0" w:space="0" w:color="auto"/>
                            <w:right w:val="none" w:sz="0" w:space="0" w:color="auto"/>
                          </w:divBdr>
                          <w:divsChild>
                            <w:div w:id="536509174">
                              <w:marLeft w:val="0"/>
                              <w:marRight w:val="0"/>
                              <w:marTop w:val="0"/>
                              <w:marBottom w:val="0"/>
                              <w:divBdr>
                                <w:top w:val="none" w:sz="0" w:space="0" w:color="auto"/>
                                <w:left w:val="none" w:sz="0" w:space="0" w:color="auto"/>
                                <w:bottom w:val="none" w:sz="0" w:space="0" w:color="auto"/>
                                <w:right w:val="none" w:sz="0" w:space="0" w:color="auto"/>
                              </w:divBdr>
                              <w:divsChild>
                                <w:div w:id="4383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79792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2.emf"/><Relationship Id="rId21" Type="http://schemas.openxmlformats.org/officeDocument/2006/relationships/image" Target="media/image8.JPG"/><Relationship Id="rId34" Type="http://schemas.openxmlformats.org/officeDocument/2006/relationships/package" Target="embeddings/Microsoft_Excel_Worksheet2.xlsx"/><Relationship Id="rId42" Type="http://schemas.openxmlformats.org/officeDocument/2006/relationships/package" Target="embeddings/Microsoft_Excel_Worksheet6.xlsx"/><Relationship Id="rId47" Type="http://schemas.openxmlformats.org/officeDocument/2006/relationships/package" Target="embeddings/Microsoft_Excel_Worksheet10.xlsx"/><Relationship Id="rId50" Type="http://schemas.openxmlformats.org/officeDocument/2006/relationships/package" Target="embeddings/Microsoft_Excel_Worksheet13.xlsx"/><Relationship Id="rId55" Type="http://schemas.openxmlformats.org/officeDocument/2006/relationships/footer" Target="footer5.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netspeedsystems.com"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3.emf"/><Relationship Id="rId54" Type="http://schemas.openxmlformats.org/officeDocument/2006/relationships/footer" Target="footer4.xm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package" Target="embeddings/Microsoft_Excel_Worksheet1.xlsx"/><Relationship Id="rId37" Type="http://schemas.openxmlformats.org/officeDocument/2006/relationships/image" Target="media/image21.emf"/><Relationship Id="rId40" Type="http://schemas.openxmlformats.org/officeDocument/2006/relationships/package" Target="embeddings/Microsoft_Excel_Worksheet5.xlsx"/><Relationship Id="rId45" Type="http://schemas.openxmlformats.org/officeDocument/2006/relationships/package" Target="embeddings/Microsoft_Excel_Worksheet8.xlsx"/><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yperlink" Target="mailto:contact@netspeedsystems.com" TargetMode="Externa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package" Target="embeddings/Microsoft_Excel_Worksheet3.xlsx"/><Relationship Id="rId49" Type="http://schemas.openxmlformats.org/officeDocument/2006/relationships/package" Target="embeddings/Microsoft_Excel_Worksheet12.xlsx"/><Relationship Id="rId57" Type="http://schemas.openxmlformats.org/officeDocument/2006/relationships/hyperlink" Target="http://www.exar.com" TargetMode="External"/><Relationship Id="rId61" Type="http://schemas.openxmlformats.org/officeDocument/2006/relationships/header" Target="header9.xml"/><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8.emf"/><Relationship Id="rId44" Type="http://schemas.openxmlformats.org/officeDocument/2006/relationships/image" Target="media/image24.emf"/><Relationship Id="rId52" Type="http://schemas.openxmlformats.org/officeDocument/2006/relationships/header" Target="header4.xml"/><Relationship Id="rId6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package" Target="embeddings/Microsoft_Excel_Worksheet7.xlsx"/><Relationship Id="rId48" Type="http://schemas.openxmlformats.org/officeDocument/2006/relationships/package" Target="embeddings/Microsoft_Excel_Worksheet11.xlsx"/><Relationship Id="rId56" Type="http://schemas.openxmlformats.org/officeDocument/2006/relationships/header" Target="header6.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Excel_Worksheet14.xls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19.emf"/><Relationship Id="rId38" Type="http://schemas.openxmlformats.org/officeDocument/2006/relationships/package" Target="embeddings/Microsoft_Excel_Worksheet4.xlsx"/><Relationship Id="rId46" Type="http://schemas.openxmlformats.org/officeDocument/2006/relationships/package" Target="embeddings/Microsoft_Excel_Worksheet9.xlsx"/><Relationship Id="rId59" Type="http://schemas.openxmlformats.org/officeDocument/2006/relationships/header" Target="header8.xml"/></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5.jpeg"/></Relationships>
</file>

<file path=word/_rels/header5.xml.rels><?xml version="1.0" encoding="UTF-8" standalone="yes"?>
<Relationships xmlns="http://schemas.openxmlformats.org/package/2006/relationships"><Relationship Id="rId1" Type="http://schemas.openxmlformats.org/officeDocument/2006/relationships/image" Target="media/image26.png"/></Relationships>
</file>

<file path=word/_rels/header6.xml.rels><?xml version="1.0" encoding="UTF-8" standalone="yes"?>
<Relationships xmlns="http://schemas.openxmlformats.org/package/2006/relationships"><Relationship Id="rId1" Type="http://schemas.openxmlformats.org/officeDocument/2006/relationships/image" Target="media/image27.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38ED2-9DEA-4A4D-92CC-72DAF53A6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Template>
  <TotalTime>12</TotalTime>
  <Pages>82</Pages>
  <Words>16587</Words>
  <Characters>94548</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110914</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creator>sandipd</dc:creator>
  <cp:lastModifiedBy>engr1</cp:lastModifiedBy>
  <cp:revision>6</cp:revision>
  <cp:lastPrinted>2014-02-21T17:24:00Z</cp:lastPrinted>
  <dcterms:created xsi:type="dcterms:W3CDTF">2014-03-21T22:58:00Z</dcterms:created>
  <dcterms:modified xsi:type="dcterms:W3CDTF">2014-05-21T02:09:00Z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